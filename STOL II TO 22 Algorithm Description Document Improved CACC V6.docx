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3C0C9A" w14:textId="1C8AD010" w:rsidR="009B22A3" w:rsidRDefault="009B22A3">
      <w:pPr>
        <w:spacing w:after="160" w:line="259" w:lineRule="auto"/>
        <w:rPr>
          <w:rFonts w:eastAsia="Batang"/>
          <w:b/>
          <w:caps/>
          <w:szCs w:val="24"/>
        </w:rPr>
      </w:pPr>
      <w:r>
        <w:rPr>
          <w:noProof/>
          <w:lang w:eastAsia="zh-CN"/>
        </w:rPr>
        <mc:AlternateContent>
          <mc:Choice Requires="wps">
            <w:drawing>
              <wp:anchor distT="0" distB="0" distL="114300" distR="114300" simplePos="0" relativeHeight="251660288" behindDoc="0" locked="0" layoutInCell="1" allowOverlap="1" wp14:anchorId="145CB74E" wp14:editId="46E98584">
                <wp:simplePos x="0" y="0"/>
                <wp:positionH relativeFrom="column">
                  <wp:posOffset>2940050</wp:posOffset>
                </wp:positionH>
                <wp:positionV relativeFrom="paragraph">
                  <wp:posOffset>5123180</wp:posOffset>
                </wp:positionV>
                <wp:extent cx="2616200" cy="609600"/>
                <wp:effectExtent l="0" t="0" r="0" b="0"/>
                <wp:wrapNone/>
                <wp:docPr id="72" name="Rectangle 72"/>
                <wp:cNvGraphicFramePr/>
                <a:graphic xmlns:a="http://schemas.openxmlformats.org/drawingml/2006/main">
                  <a:graphicData uri="http://schemas.microsoft.com/office/word/2010/wordprocessingShape">
                    <wps:wsp>
                      <wps:cNvSpPr/>
                      <wps:spPr>
                        <a:xfrm>
                          <a:off x="0" y="0"/>
                          <a:ext cx="2616200"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060D5B" w14:textId="6B137078" w:rsidR="009B22A3" w:rsidRPr="009B22A3" w:rsidRDefault="009B22A3" w:rsidP="009B22A3">
                            <w:pPr>
                              <w:jc w:val="right"/>
                              <w:rPr>
                                <w:b/>
                                <w:color w:val="FFFFFF" w:themeColor="background1"/>
                              </w:rPr>
                            </w:pPr>
                            <w:r w:rsidRPr="009B22A3">
                              <w:rPr>
                                <w:b/>
                                <w:color w:val="FFFFFF" w:themeColor="background1"/>
                              </w:rPr>
                              <w:t>Task Order: 22</w:t>
                            </w:r>
                          </w:p>
                          <w:p w14:paraId="63CEA4AD" w14:textId="3051D0CD" w:rsidR="009B22A3" w:rsidRPr="009B22A3" w:rsidRDefault="009B22A3" w:rsidP="009B22A3">
                            <w:pPr>
                              <w:jc w:val="right"/>
                              <w:rPr>
                                <w:b/>
                                <w:color w:val="FFFFFF" w:themeColor="background1"/>
                              </w:rPr>
                            </w:pPr>
                            <w:r w:rsidRPr="009B22A3">
                              <w:rPr>
                                <w:b/>
                                <w:color w:val="FFFFFF" w:themeColor="background1"/>
                              </w:rPr>
                              <w:t>March 22, 2020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5CB74E" id="Rectangle 72" o:spid="_x0000_s1026" style="position:absolute;margin-left:231.5pt;margin-top:403.4pt;width:206pt;height:4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" filled="f" stroked="f" strokeweight="1pt">
                <v:textbox>
                  <w:txbxContent>
                    <w:p w14:paraId="46060D5B" w14:textId="6B137078" w:rsidR="009B22A3" w:rsidRPr="009B22A3" w:rsidRDefault="009B22A3" w:rsidP="009B22A3">
                      <w:pPr>
                        <w:jc w:val="right"/>
                        <w:rPr>
                          <w:b/>
                          <w:color w:val="FFFFFF" w:themeColor="background1"/>
                        </w:rPr>
                      </w:pPr>
                      <w:r w:rsidRPr="009B22A3">
                        <w:rPr>
                          <w:b/>
                          <w:color w:val="FFFFFF" w:themeColor="background1"/>
                        </w:rPr>
                        <w:t>Task Order: 22</w:t>
                      </w:r>
                    </w:p>
                    <w:p w14:paraId="63CEA4AD" w14:textId="3051D0CD" w:rsidR="009B22A3" w:rsidRPr="009B22A3" w:rsidRDefault="009B22A3" w:rsidP="009B22A3">
                      <w:pPr>
                        <w:jc w:val="right"/>
                        <w:rPr>
                          <w:b/>
                          <w:color w:val="FFFFFF" w:themeColor="background1"/>
                        </w:rPr>
                      </w:pPr>
                      <w:r w:rsidRPr="009B22A3">
                        <w:rPr>
                          <w:b/>
                          <w:color w:val="FFFFFF" w:themeColor="background1"/>
                        </w:rPr>
                        <w:t>March 22, 2020</w:t>
                      </w:r>
                    </w:p>
                  </w:txbxContent>
                </v:textbox>
              </v:rect>
            </w:pict>
          </mc:Fallback>
        </mc:AlternateContent>
      </w:r>
      <w:r>
        <w:rPr>
          <w:noProof/>
          <w:lang w:eastAsia="zh-CN"/>
        </w:rPr>
        <mc:AlternateContent>
          <mc:Choice Requires="wps">
            <w:drawing>
              <wp:anchor distT="0" distB="0" distL="114300" distR="114300" simplePos="0" relativeHeight="251659264" behindDoc="0" locked="0" layoutInCell="1" allowOverlap="1" wp14:anchorId="050E7554" wp14:editId="09367388">
                <wp:simplePos x="0" y="0"/>
                <wp:positionH relativeFrom="column">
                  <wp:posOffset>2540000</wp:posOffset>
                </wp:positionH>
                <wp:positionV relativeFrom="paragraph">
                  <wp:posOffset>2139950</wp:posOffset>
                </wp:positionV>
                <wp:extent cx="3403600" cy="2964180"/>
                <wp:effectExtent l="0" t="0" r="0" b="7620"/>
                <wp:wrapNone/>
                <wp:docPr id="66" name="Text Box 66"/>
                <wp:cNvGraphicFramePr/>
                <a:graphic xmlns:a="http://schemas.openxmlformats.org/drawingml/2006/main">
                  <a:graphicData uri="http://schemas.microsoft.com/office/word/2010/wordprocessingShape">
                    <wps:wsp>
                      <wps:cNvSpPr txBox="1"/>
                      <wps:spPr>
                        <a:xfrm>
                          <a:off x="0" y="0"/>
                          <a:ext cx="3403600" cy="2964180"/>
                        </a:xfrm>
                        <a:prstGeom prst="rect">
                          <a:avLst/>
                        </a:prstGeom>
                        <a:noFill/>
                        <a:ln w="6350">
                          <a:noFill/>
                        </a:ln>
                      </wps:spPr>
                      <wps:txbx>
                        <w:txbxContent>
                          <w:p w14:paraId="019AFFC0" w14:textId="77777777" w:rsidR="009B22A3" w:rsidRPr="00ED5155" w:rsidRDefault="009B22A3" w:rsidP="009B22A3">
                            <w:pPr>
                              <w:rPr>
                                <w:b/>
                                <w:color w:val="1F1646"/>
                                <w:sz w:val="40"/>
                              </w:rPr>
                            </w:pPr>
                            <w:r w:rsidRPr="00ED5155">
                              <w:rPr>
                                <w:b/>
                                <w:bCs/>
                                <w:color w:val="1F1646"/>
                                <w:sz w:val="40"/>
                              </w:rPr>
                              <w:t>Developing Analysis, Modeling, and Simulation (AMS) Tools for Connected and Automated Vehicle (CAV) Applications</w:t>
                            </w:r>
                          </w:p>
                          <w:p w14:paraId="32522837" w14:textId="77777777" w:rsidR="009B22A3" w:rsidRPr="00ED5155" w:rsidRDefault="009B22A3" w:rsidP="009B22A3">
                            <w:pPr>
                              <w:ind w:firstLine="720"/>
                              <w:rPr>
                                <w:b/>
                                <w:color w:val="000000" w:themeColor="text1"/>
                                <w:sz w:val="32"/>
                                <w:szCs w:val="44"/>
                              </w:rPr>
                            </w:pPr>
                          </w:p>
                          <w:p w14:paraId="14DD9A0E" w14:textId="1983659C" w:rsidR="009B22A3" w:rsidRPr="00F13C90" w:rsidRDefault="009B22A3" w:rsidP="009B22A3">
                            <w:pPr>
                              <w:rPr>
                                <w:b/>
                                <w:szCs w:val="32"/>
                              </w:rPr>
                            </w:pPr>
                            <w:r w:rsidRPr="00ED5155">
                              <w:rPr>
                                <w:b/>
                                <w:szCs w:val="32"/>
                              </w:rPr>
                              <w:t xml:space="preserve">Algorithm Description Document: </w:t>
                            </w:r>
                            <w:r>
                              <w:rPr>
                                <w:b/>
                                <w:szCs w:val="32"/>
                              </w:rPr>
                              <w:t xml:space="preserve">An Improve </w:t>
                            </w:r>
                            <w:r w:rsidRPr="009B22A3">
                              <w:rPr>
                                <w:b/>
                                <w:szCs w:val="32"/>
                              </w:rPr>
                              <w:t>C</w:t>
                            </w:r>
                            <w:r w:rsidRPr="009B22A3">
                              <w:rPr>
                                <w:b/>
                                <w:szCs w:val="32"/>
                              </w:rPr>
                              <w:t xml:space="preserve">ooperative </w:t>
                            </w:r>
                            <w:r w:rsidRPr="009B22A3">
                              <w:rPr>
                                <w:b/>
                                <w:szCs w:val="32"/>
                              </w:rPr>
                              <w:t>A</w:t>
                            </w:r>
                            <w:r w:rsidRPr="009B22A3">
                              <w:rPr>
                                <w:b/>
                                <w:szCs w:val="32"/>
                              </w:rPr>
                              <w:t xml:space="preserve">daptive </w:t>
                            </w:r>
                            <w:r w:rsidRPr="009B22A3">
                              <w:rPr>
                                <w:b/>
                                <w:szCs w:val="32"/>
                              </w:rPr>
                              <w:t>C</w:t>
                            </w:r>
                            <w:r w:rsidRPr="009B22A3">
                              <w:rPr>
                                <w:b/>
                                <w:szCs w:val="32"/>
                              </w:rPr>
                              <w:t xml:space="preserve">ruise </w:t>
                            </w:r>
                            <w:r w:rsidRPr="009B22A3">
                              <w:rPr>
                                <w:b/>
                                <w:szCs w:val="32"/>
                              </w:rPr>
                              <w:t>C</w:t>
                            </w:r>
                            <w:r w:rsidRPr="009B22A3">
                              <w:rPr>
                                <w:b/>
                                <w:szCs w:val="32"/>
                              </w:rPr>
                              <w:t>ontrol</w:t>
                            </w:r>
                            <w:r>
                              <w:rPr>
                                <w:b/>
                                <w:szCs w:val="32"/>
                              </w:rPr>
                              <w:t xml:space="preserve"> Model</w:t>
                            </w:r>
                            <w:r w:rsidRPr="009B22A3">
                              <w:rPr>
                                <w:b/>
                                <w:noProof/>
                                <w:szCs w:val="32"/>
                                <w:lang w:eastAsia="zh-CN"/>
                              </w:rPr>
                              <w:drawing>
                                <wp:inline distT="0" distB="0" distL="0" distR="0" wp14:anchorId="210EBF62" wp14:editId="18B90191">
                                  <wp:extent cx="3214370" cy="103554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370" cy="103554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E7554" id="_x0000_t202" coordsize="21600,21600" o:spt="202" path="m,l,21600r21600,l21600,xe">
                <v:stroke joinstyle="miter"/>
                <v:path gradientshapeok="t" o:connecttype="rect"/>
              </v:shapetype>
              <v:shape id="Text Box 66" o:spid="_x0000_s1027" type="#_x0000_t202" style="position:absolute;margin-left:200pt;margin-top:168.5pt;width:268pt;height:23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" filled="f" stroked="f" strokeweight=".5pt">
                <v:textbox>
                  <w:txbxContent>
                    <w:p w14:paraId="019AFFC0" w14:textId="77777777" w:rsidR="009B22A3" w:rsidRPr="00ED5155" w:rsidRDefault="009B22A3" w:rsidP="009B22A3">
                      <w:pPr>
                        <w:rPr>
                          <w:b/>
                          <w:color w:val="1F1646"/>
                          <w:sz w:val="40"/>
                        </w:rPr>
                      </w:pPr>
                      <w:r w:rsidRPr="00ED5155">
                        <w:rPr>
                          <w:b/>
                          <w:bCs/>
                          <w:color w:val="1F1646"/>
                          <w:sz w:val="40"/>
                        </w:rPr>
                        <w:t>Developing Analysis, Modeling, and Simulation (AMS) Tools for Connected and Automated Vehicle (CAV) Applications</w:t>
                      </w:r>
                    </w:p>
                    <w:p w14:paraId="32522837" w14:textId="77777777" w:rsidR="009B22A3" w:rsidRPr="00ED5155" w:rsidRDefault="009B22A3" w:rsidP="009B22A3">
                      <w:pPr>
                        <w:ind w:firstLine="720"/>
                        <w:rPr>
                          <w:b/>
                          <w:color w:val="000000" w:themeColor="text1"/>
                          <w:sz w:val="32"/>
                          <w:szCs w:val="44"/>
                        </w:rPr>
                      </w:pPr>
                    </w:p>
                    <w:p w14:paraId="14DD9A0E" w14:textId="1983659C" w:rsidR="009B22A3" w:rsidRPr="00F13C90" w:rsidRDefault="009B22A3" w:rsidP="009B22A3">
                      <w:pPr>
                        <w:rPr>
                          <w:b/>
                          <w:szCs w:val="32"/>
                        </w:rPr>
                      </w:pPr>
                      <w:r w:rsidRPr="00ED5155">
                        <w:rPr>
                          <w:b/>
                          <w:szCs w:val="32"/>
                        </w:rPr>
                        <w:t xml:space="preserve">Algorithm Description Document: </w:t>
                      </w:r>
                      <w:r>
                        <w:rPr>
                          <w:b/>
                          <w:szCs w:val="32"/>
                        </w:rPr>
                        <w:t xml:space="preserve">An Improve </w:t>
                      </w:r>
                      <w:r w:rsidRPr="009B22A3">
                        <w:rPr>
                          <w:b/>
                          <w:szCs w:val="32"/>
                        </w:rPr>
                        <w:t>C</w:t>
                      </w:r>
                      <w:r w:rsidRPr="009B22A3">
                        <w:rPr>
                          <w:b/>
                          <w:szCs w:val="32"/>
                        </w:rPr>
                        <w:t xml:space="preserve">ooperative </w:t>
                      </w:r>
                      <w:r w:rsidRPr="009B22A3">
                        <w:rPr>
                          <w:b/>
                          <w:szCs w:val="32"/>
                        </w:rPr>
                        <w:t>A</w:t>
                      </w:r>
                      <w:r w:rsidRPr="009B22A3">
                        <w:rPr>
                          <w:b/>
                          <w:szCs w:val="32"/>
                        </w:rPr>
                        <w:t xml:space="preserve">daptive </w:t>
                      </w:r>
                      <w:r w:rsidRPr="009B22A3">
                        <w:rPr>
                          <w:b/>
                          <w:szCs w:val="32"/>
                        </w:rPr>
                        <w:t>C</w:t>
                      </w:r>
                      <w:r w:rsidRPr="009B22A3">
                        <w:rPr>
                          <w:b/>
                          <w:szCs w:val="32"/>
                        </w:rPr>
                        <w:t xml:space="preserve">ruise </w:t>
                      </w:r>
                      <w:r w:rsidRPr="009B22A3">
                        <w:rPr>
                          <w:b/>
                          <w:szCs w:val="32"/>
                        </w:rPr>
                        <w:t>C</w:t>
                      </w:r>
                      <w:r w:rsidRPr="009B22A3">
                        <w:rPr>
                          <w:b/>
                          <w:szCs w:val="32"/>
                        </w:rPr>
                        <w:t>ontrol</w:t>
                      </w:r>
                      <w:r>
                        <w:rPr>
                          <w:b/>
                          <w:szCs w:val="32"/>
                        </w:rPr>
                        <w:t xml:space="preserve"> Model</w:t>
                      </w:r>
                      <w:r w:rsidRPr="009B22A3">
                        <w:rPr>
                          <w:b/>
                          <w:noProof/>
                          <w:szCs w:val="32"/>
                          <w:lang w:eastAsia="zh-CN"/>
                        </w:rPr>
                        <w:drawing>
                          <wp:inline distT="0" distB="0" distL="0" distR="0" wp14:anchorId="210EBF62" wp14:editId="18B90191">
                            <wp:extent cx="3214370" cy="103554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4370" cy="1035542"/>
                                    </a:xfrm>
                                    <a:prstGeom prst="rect">
                                      <a:avLst/>
                                    </a:prstGeom>
                                    <a:noFill/>
                                    <a:ln>
                                      <a:noFill/>
                                    </a:ln>
                                  </pic:spPr>
                                </pic:pic>
                              </a:graphicData>
                            </a:graphic>
                          </wp:inline>
                        </w:drawing>
                      </w:r>
                    </w:p>
                  </w:txbxContent>
                </v:textbox>
              </v:shape>
            </w:pict>
          </mc:Fallback>
        </mc:AlternateContent>
      </w:r>
      <w:r>
        <w:rPr>
          <w:noProof/>
          <w:lang w:eastAsia="zh-CN"/>
        </w:rPr>
        <w:drawing>
          <wp:inline distT="0" distB="0" distL="0" distR="0" wp14:anchorId="45D6511B" wp14:editId="1A2409DD">
            <wp:extent cx="5943600" cy="8037195"/>
            <wp:effectExtent l="0" t="0" r="0" b="1905"/>
            <wp:docPr id="2031" name="Picture 2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37195"/>
                    </a:xfrm>
                    <a:prstGeom prst="rect">
                      <a:avLst/>
                    </a:prstGeom>
                    <a:noFill/>
                    <a:ln>
                      <a:noFill/>
                    </a:ln>
                  </pic:spPr>
                </pic:pic>
              </a:graphicData>
            </a:graphic>
          </wp:inline>
        </w:drawing>
      </w:r>
    </w:p>
    <w:p w14:paraId="15BAE2A2" w14:textId="77777777" w:rsidR="006640B0" w:rsidRPr="00BA3BAD" w:rsidRDefault="006640B0" w:rsidP="006640B0">
      <w:pPr>
        <w:pStyle w:val="FHWAFigure"/>
        <w:rPr>
          <w:sz w:val="20"/>
        </w:rPr>
      </w:pPr>
      <w:r w:rsidRPr="00BA3BAD">
        <w:rPr>
          <w:noProof/>
          <w:lang w:eastAsia="zh-CN"/>
        </w:rPr>
        <w:lastRenderedPageBreak/>
        <w:drawing>
          <wp:inline distT="0" distB="0" distL="0" distR="0" wp14:anchorId="6BE07E31" wp14:editId="1E560EF2">
            <wp:extent cx="5943192" cy="7997036"/>
            <wp:effectExtent l="0" t="0" r="0" b="4445"/>
            <wp:docPr id="3" name="Picture 3" descr="SI Conversion Chart. See https://www.fhwa.dot.gov/publications/convtabl.cfm for htm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1963"/>
                    <a:stretch/>
                  </pic:blipFill>
                  <pic:spPr bwMode="auto">
                    <a:xfrm>
                      <a:off x="0" y="0"/>
                      <a:ext cx="5943600" cy="7997585"/>
                    </a:xfrm>
                    <a:prstGeom prst="rect">
                      <a:avLst/>
                    </a:prstGeom>
                    <a:noFill/>
                    <a:ln>
                      <a:noFill/>
                    </a:ln>
                    <a:extLst>
                      <a:ext uri="{53640926-AAD7-44D8-BBD7-CCE9431645EC}">
                        <a14:shadowObscured xmlns:a14="http://schemas.microsoft.com/office/drawing/2010/main"/>
                      </a:ext>
                    </a:extLst>
                  </pic:spPr>
                </pic:pic>
              </a:graphicData>
            </a:graphic>
          </wp:inline>
        </w:drawing>
      </w:r>
      <w:r w:rsidRPr="00BA3BAD">
        <w:rPr>
          <w:sz w:val="20"/>
        </w:rPr>
        <w:br w:type="page"/>
      </w:r>
    </w:p>
    <w:p w14:paraId="3D952D47" w14:textId="77777777" w:rsidR="006640B0" w:rsidRPr="00BA3BAD" w:rsidRDefault="006640B0" w:rsidP="003C7857">
      <w:pPr>
        <w:pStyle w:val="TOCHeading"/>
      </w:pPr>
      <w:r w:rsidRPr="00BA3BAD">
        <w:lastRenderedPageBreak/>
        <w:t>Table of Contents</w:t>
      </w:r>
    </w:p>
    <w:sdt>
      <w:sdtPr>
        <w:rPr>
          <w:rFonts w:ascii="Times New Roman" w:eastAsiaTheme="minorHAnsi" w:hAnsi="Times New Roman"/>
          <w:b w:val="0"/>
          <w:bCs w:val="0"/>
          <w:caps w:val="0"/>
          <w:smallCaps/>
          <w:szCs w:val="24"/>
          <w:lang w:eastAsia="en-US"/>
        </w:rPr>
        <w:id w:val="1979106375"/>
        <w:docPartObj>
          <w:docPartGallery w:val="Table of Contents"/>
          <w:docPartUnique/>
        </w:docPartObj>
      </w:sdtPr>
      <w:sdtEndPr>
        <w:rPr>
          <w:rFonts w:eastAsia="Times New Roman"/>
          <w:smallCaps w:val="0"/>
          <w:noProof/>
          <w:szCs w:val="20"/>
        </w:rPr>
      </w:sdtEndPr>
      <w:sdtContent>
        <w:p w14:paraId="21D02AD9" w14:textId="1E6F73ED" w:rsidR="00A61C92" w:rsidRPr="00BA3BAD" w:rsidRDefault="00A61C92">
          <w:pPr>
            <w:pStyle w:val="TOCHeading"/>
            <w:rPr>
              <w:b w:val="0"/>
              <w:bCs w:val="0"/>
            </w:rPr>
          </w:pPr>
        </w:p>
        <w:p w14:paraId="0C27426A" w14:textId="59557364" w:rsidR="00EF683D" w:rsidRDefault="00A61C92">
          <w:pPr>
            <w:pStyle w:val="TOC1"/>
            <w:tabs>
              <w:tab w:val="right" w:leader="dot" w:pos="9350"/>
            </w:tabs>
            <w:rPr>
              <w:rFonts w:asciiTheme="minorHAnsi" w:eastAsiaTheme="minorEastAsia" w:hAnsiTheme="minorHAnsi" w:cstheme="minorBidi"/>
              <w:b w:val="0"/>
              <w:bCs w:val="0"/>
              <w:caps w:val="0"/>
              <w:noProof/>
              <w:sz w:val="22"/>
              <w:szCs w:val="22"/>
              <w:lang w:eastAsia="zh-CN"/>
            </w:rPr>
          </w:pPr>
          <w:r w:rsidRPr="00BA3BAD">
            <w:rPr>
              <w:b w:val="0"/>
              <w:bCs w:val="0"/>
            </w:rPr>
            <w:fldChar w:fldCharType="begin"/>
          </w:r>
          <w:r w:rsidRPr="00BA3BAD">
            <w:rPr>
              <w:b w:val="0"/>
              <w:bCs w:val="0"/>
            </w:rPr>
            <w:instrText xml:space="preserve"> TOC \o "1-3" \h \z \u </w:instrText>
          </w:r>
          <w:r w:rsidRPr="00BA3BAD">
            <w:rPr>
              <w:b w:val="0"/>
              <w:bCs w:val="0"/>
            </w:rPr>
            <w:fldChar w:fldCharType="separate"/>
          </w:r>
          <w:hyperlink w:anchor="_Toc35777826" w:history="1">
            <w:r w:rsidR="00EF683D" w:rsidRPr="000852FA">
              <w:rPr>
                <w:rStyle w:val="Hyperlink"/>
                <w:noProof/>
              </w:rPr>
              <w:t>Executive Summary</w:t>
            </w:r>
            <w:r w:rsidR="00EF683D">
              <w:rPr>
                <w:noProof/>
                <w:webHidden/>
              </w:rPr>
              <w:tab/>
            </w:r>
            <w:r w:rsidR="00EF683D">
              <w:rPr>
                <w:noProof/>
                <w:webHidden/>
              </w:rPr>
              <w:fldChar w:fldCharType="begin"/>
            </w:r>
            <w:r w:rsidR="00EF683D">
              <w:rPr>
                <w:noProof/>
                <w:webHidden/>
              </w:rPr>
              <w:instrText xml:space="preserve"> PAGEREF _Toc35777826 \h </w:instrText>
            </w:r>
            <w:r w:rsidR="00EF683D">
              <w:rPr>
                <w:noProof/>
                <w:webHidden/>
              </w:rPr>
            </w:r>
            <w:r w:rsidR="00EF683D">
              <w:rPr>
                <w:noProof/>
                <w:webHidden/>
              </w:rPr>
              <w:fldChar w:fldCharType="separate"/>
            </w:r>
            <w:r w:rsidR="00F101B8">
              <w:rPr>
                <w:noProof/>
                <w:webHidden/>
              </w:rPr>
              <w:t>1</w:t>
            </w:r>
            <w:r w:rsidR="00EF683D">
              <w:rPr>
                <w:noProof/>
                <w:webHidden/>
              </w:rPr>
              <w:fldChar w:fldCharType="end"/>
            </w:r>
          </w:hyperlink>
        </w:p>
        <w:p w14:paraId="592B8A10" w14:textId="4622C398"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27" w:history="1">
            <w:r w:rsidRPr="000852FA">
              <w:rPr>
                <w:rStyle w:val="Hyperlink"/>
                <w:noProof/>
              </w:rPr>
              <w:t>Chapter 1. PURPOSE OF THIS MODEL</w:t>
            </w:r>
            <w:r>
              <w:rPr>
                <w:noProof/>
                <w:webHidden/>
              </w:rPr>
              <w:tab/>
            </w:r>
            <w:r>
              <w:rPr>
                <w:noProof/>
                <w:webHidden/>
              </w:rPr>
              <w:fldChar w:fldCharType="begin"/>
            </w:r>
            <w:r>
              <w:rPr>
                <w:noProof/>
                <w:webHidden/>
              </w:rPr>
              <w:instrText xml:space="preserve"> PAGEREF _Toc35777827 \h </w:instrText>
            </w:r>
            <w:r>
              <w:rPr>
                <w:noProof/>
                <w:webHidden/>
              </w:rPr>
            </w:r>
            <w:r>
              <w:rPr>
                <w:noProof/>
                <w:webHidden/>
              </w:rPr>
              <w:fldChar w:fldCharType="separate"/>
            </w:r>
            <w:r w:rsidR="00F101B8">
              <w:rPr>
                <w:noProof/>
                <w:webHidden/>
              </w:rPr>
              <w:t>3</w:t>
            </w:r>
            <w:r>
              <w:rPr>
                <w:noProof/>
                <w:webHidden/>
              </w:rPr>
              <w:fldChar w:fldCharType="end"/>
            </w:r>
          </w:hyperlink>
        </w:p>
        <w:p w14:paraId="765C726F" w14:textId="76E4033E" w:rsidR="00EF683D" w:rsidRDefault="00EF683D">
          <w:pPr>
            <w:pStyle w:val="TOC2"/>
            <w:rPr>
              <w:rFonts w:asciiTheme="minorHAnsi" w:eastAsiaTheme="minorEastAsia" w:hAnsiTheme="minorHAnsi" w:cstheme="minorBidi"/>
              <w:b w:val="0"/>
              <w:bCs w:val="0"/>
              <w:caps w:val="0"/>
              <w:sz w:val="22"/>
              <w:szCs w:val="22"/>
              <w:lang w:eastAsia="zh-CN"/>
            </w:rPr>
          </w:pPr>
          <w:hyperlink w:anchor="_Toc35777828" w:history="1">
            <w:r w:rsidRPr="000852FA">
              <w:rPr>
                <w:rStyle w:val="Hyperlink"/>
              </w:rPr>
              <w:t>Purpose of this Document</w:t>
            </w:r>
            <w:r>
              <w:rPr>
                <w:webHidden/>
              </w:rPr>
              <w:tab/>
            </w:r>
            <w:r>
              <w:rPr>
                <w:webHidden/>
              </w:rPr>
              <w:fldChar w:fldCharType="begin"/>
            </w:r>
            <w:r>
              <w:rPr>
                <w:webHidden/>
              </w:rPr>
              <w:instrText xml:space="preserve"> PAGEREF _Toc35777828 \h </w:instrText>
            </w:r>
            <w:r>
              <w:rPr>
                <w:webHidden/>
              </w:rPr>
            </w:r>
            <w:r>
              <w:rPr>
                <w:webHidden/>
              </w:rPr>
              <w:fldChar w:fldCharType="separate"/>
            </w:r>
            <w:r w:rsidR="00F101B8">
              <w:rPr>
                <w:webHidden/>
              </w:rPr>
              <w:t>3</w:t>
            </w:r>
            <w:r>
              <w:rPr>
                <w:webHidden/>
              </w:rPr>
              <w:fldChar w:fldCharType="end"/>
            </w:r>
          </w:hyperlink>
        </w:p>
        <w:p w14:paraId="539EF85F" w14:textId="2BAF0303" w:rsidR="00EF683D" w:rsidRDefault="00EF683D">
          <w:pPr>
            <w:pStyle w:val="TOC2"/>
            <w:rPr>
              <w:rFonts w:asciiTheme="minorHAnsi" w:eastAsiaTheme="minorEastAsia" w:hAnsiTheme="minorHAnsi" w:cstheme="minorBidi"/>
              <w:b w:val="0"/>
              <w:bCs w:val="0"/>
              <w:caps w:val="0"/>
              <w:sz w:val="22"/>
              <w:szCs w:val="22"/>
              <w:lang w:eastAsia="zh-CN"/>
            </w:rPr>
          </w:pPr>
          <w:hyperlink w:anchor="_Toc35777829" w:history="1">
            <w:r w:rsidRPr="000852FA">
              <w:rPr>
                <w:rStyle w:val="Hyperlink"/>
              </w:rPr>
              <w:t>Purpose of this Model</w:t>
            </w:r>
            <w:r>
              <w:rPr>
                <w:webHidden/>
              </w:rPr>
              <w:tab/>
            </w:r>
            <w:r>
              <w:rPr>
                <w:webHidden/>
              </w:rPr>
              <w:fldChar w:fldCharType="begin"/>
            </w:r>
            <w:r>
              <w:rPr>
                <w:webHidden/>
              </w:rPr>
              <w:instrText xml:space="preserve"> PAGEREF _Toc35777829 \h </w:instrText>
            </w:r>
            <w:r>
              <w:rPr>
                <w:webHidden/>
              </w:rPr>
            </w:r>
            <w:r>
              <w:rPr>
                <w:webHidden/>
              </w:rPr>
              <w:fldChar w:fldCharType="separate"/>
            </w:r>
            <w:r w:rsidR="00F101B8">
              <w:rPr>
                <w:webHidden/>
              </w:rPr>
              <w:t>3</w:t>
            </w:r>
            <w:r>
              <w:rPr>
                <w:webHidden/>
              </w:rPr>
              <w:fldChar w:fldCharType="end"/>
            </w:r>
          </w:hyperlink>
        </w:p>
        <w:p w14:paraId="14AB2BA8" w14:textId="233BBDAF" w:rsidR="00EF683D" w:rsidRDefault="00EF683D">
          <w:pPr>
            <w:pStyle w:val="TOC2"/>
            <w:rPr>
              <w:rFonts w:asciiTheme="minorHAnsi" w:eastAsiaTheme="minorEastAsia" w:hAnsiTheme="minorHAnsi" w:cstheme="minorBidi"/>
              <w:b w:val="0"/>
              <w:bCs w:val="0"/>
              <w:caps w:val="0"/>
              <w:sz w:val="22"/>
              <w:szCs w:val="22"/>
              <w:lang w:eastAsia="zh-CN"/>
            </w:rPr>
          </w:pPr>
          <w:hyperlink w:anchor="_Toc35777830" w:history="1">
            <w:r w:rsidRPr="000852FA">
              <w:rPr>
                <w:rStyle w:val="Hyperlink"/>
              </w:rPr>
              <w:t>Document Overview</w:t>
            </w:r>
            <w:r>
              <w:rPr>
                <w:webHidden/>
              </w:rPr>
              <w:tab/>
            </w:r>
            <w:r>
              <w:rPr>
                <w:webHidden/>
              </w:rPr>
              <w:fldChar w:fldCharType="begin"/>
            </w:r>
            <w:r>
              <w:rPr>
                <w:webHidden/>
              </w:rPr>
              <w:instrText xml:space="preserve"> PAGEREF _Toc35777830 \h </w:instrText>
            </w:r>
            <w:r>
              <w:rPr>
                <w:webHidden/>
              </w:rPr>
            </w:r>
            <w:r>
              <w:rPr>
                <w:webHidden/>
              </w:rPr>
              <w:fldChar w:fldCharType="separate"/>
            </w:r>
            <w:r w:rsidR="00F101B8">
              <w:rPr>
                <w:webHidden/>
              </w:rPr>
              <w:t>5</w:t>
            </w:r>
            <w:r>
              <w:rPr>
                <w:webHidden/>
              </w:rPr>
              <w:fldChar w:fldCharType="end"/>
            </w:r>
          </w:hyperlink>
        </w:p>
        <w:p w14:paraId="05B68907" w14:textId="08B9EC6A"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31" w:history="1">
            <w:r w:rsidRPr="000852FA">
              <w:rPr>
                <w:rStyle w:val="Hyperlink"/>
                <w:noProof/>
              </w:rPr>
              <w:t>Chapter 2. MODEL DEVELOPMENT AND LOGIC</w:t>
            </w:r>
            <w:r>
              <w:rPr>
                <w:noProof/>
                <w:webHidden/>
              </w:rPr>
              <w:tab/>
            </w:r>
            <w:r>
              <w:rPr>
                <w:noProof/>
                <w:webHidden/>
              </w:rPr>
              <w:fldChar w:fldCharType="begin"/>
            </w:r>
            <w:r>
              <w:rPr>
                <w:noProof/>
                <w:webHidden/>
              </w:rPr>
              <w:instrText xml:space="preserve"> PAGEREF _Toc35777831 \h </w:instrText>
            </w:r>
            <w:r>
              <w:rPr>
                <w:noProof/>
                <w:webHidden/>
              </w:rPr>
            </w:r>
            <w:r>
              <w:rPr>
                <w:noProof/>
                <w:webHidden/>
              </w:rPr>
              <w:fldChar w:fldCharType="separate"/>
            </w:r>
            <w:r w:rsidR="00F101B8">
              <w:rPr>
                <w:noProof/>
                <w:webHidden/>
              </w:rPr>
              <w:t>7</w:t>
            </w:r>
            <w:r>
              <w:rPr>
                <w:noProof/>
                <w:webHidden/>
              </w:rPr>
              <w:fldChar w:fldCharType="end"/>
            </w:r>
          </w:hyperlink>
        </w:p>
        <w:p w14:paraId="46B37F79" w14:textId="62569453" w:rsidR="00EF683D" w:rsidRDefault="00EF683D">
          <w:pPr>
            <w:pStyle w:val="TOC2"/>
            <w:rPr>
              <w:rFonts w:asciiTheme="minorHAnsi" w:eastAsiaTheme="minorEastAsia" w:hAnsiTheme="minorHAnsi" w:cstheme="minorBidi"/>
              <w:b w:val="0"/>
              <w:bCs w:val="0"/>
              <w:caps w:val="0"/>
              <w:sz w:val="22"/>
              <w:szCs w:val="22"/>
              <w:lang w:eastAsia="zh-CN"/>
            </w:rPr>
          </w:pPr>
          <w:hyperlink w:anchor="_Toc35777832" w:history="1">
            <w:r w:rsidRPr="000852FA">
              <w:rPr>
                <w:rStyle w:val="Hyperlink"/>
              </w:rPr>
              <w:t>Descriptions of Model Logic</w:t>
            </w:r>
            <w:r>
              <w:rPr>
                <w:webHidden/>
              </w:rPr>
              <w:tab/>
            </w:r>
            <w:r>
              <w:rPr>
                <w:webHidden/>
              </w:rPr>
              <w:fldChar w:fldCharType="begin"/>
            </w:r>
            <w:r>
              <w:rPr>
                <w:webHidden/>
              </w:rPr>
              <w:instrText xml:space="preserve"> PAGEREF _Toc35777832 \h </w:instrText>
            </w:r>
            <w:r>
              <w:rPr>
                <w:webHidden/>
              </w:rPr>
            </w:r>
            <w:r>
              <w:rPr>
                <w:webHidden/>
              </w:rPr>
              <w:fldChar w:fldCharType="separate"/>
            </w:r>
            <w:r w:rsidR="00F101B8">
              <w:rPr>
                <w:webHidden/>
              </w:rPr>
              <w:t>7</w:t>
            </w:r>
            <w:r>
              <w:rPr>
                <w:webHidden/>
              </w:rPr>
              <w:fldChar w:fldCharType="end"/>
            </w:r>
          </w:hyperlink>
        </w:p>
        <w:p w14:paraId="6F2E2C0E" w14:textId="419ED923" w:rsidR="00EF683D" w:rsidRDefault="00EF683D">
          <w:pPr>
            <w:pStyle w:val="TOC2"/>
            <w:rPr>
              <w:rFonts w:asciiTheme="minorHAnsi" w:eastAsiaTheme="minorEastAsia" w:hAnsiTheme="minorHAnsi" w:cstheme="minorBidi"/>
              <w:b w:val="0"/>
              <w:bCs w:val="0"/>
              <w:caps w:val="0"/>
              <w:sz w:val="22"/>
              <w:szCs w:val="22"/>
              <w:lang w:eastAsia="zh-CN"/>
            </w:rPr>
          </w:pPr>
          <w:hyperlink w:anchor="_Toc35777833" w:history="1">
            <w:r w:rsidRPr="000852FA">
              <w:rPr>
                <w:rStyle w:val="Hyperlink"/>
              </w:rPr>
              <w:t>Model Development</w:t>
            </w:r>
            <w:r>
              <w:rPr>
                <w:webHidden/>
              </w:rPr>
              <w:tab/>
            </w:r>
            <w:r>
              <w:rPr>
                <w:webHidden/>
              </w:rPr>
              <w:fldChar w:fldCharType="begin"/>
            </w:r>
            <w:r>
              <w:rPr>
                <w:webHidden/>
              </w:rPr>
              <w:instrText xml:space="preserve"> PAGEREF _Toc35777833 \h </w:instrText>
            </w:r>
            <w:r>
              <w:rPr>
                <w:webHidden/>
              </w:rPr>
            </w:r>
            <w:r>
              <w:rPr>
                <w:webHidden/>
              </w:rPr>
              <w:fldChar w:fldCharType="separate"/>
            </w:r>
            <w:r w:rsidR="00F101B8">
              <w:rPr>
                <w:webHidden/>
              </w:rPr>
              <w:t>7</w:t>
            </w:r>
            <w:r>
              <w:rPr>
                <w:webHidden/>
              </w:rPr>
              <w:fldChar w:fldCharType="end"/>
            </w:r>
          </w:hyperlink>
        </w:p>
        <w:p w14:paraId="595D12E4" w14:textId="503B5466" w:rsidR="00EF683D" w:rsidRDefault="00EF683D">
          <w:pPr>
            <w:pStyle w:val="TOC3"/>
            <w:rPr>
              <w:rFonts w:asciiTheme="minorHAnsi" w:eastAsiaTheme="minorEastAsia" w:hAnsiTheme="minorHAnsi" w:cstheme="minorBidi"/>
              <w:b w:val="0"/>
              <w:sz w:val="22"/>
              <w:szCs w:val="22"/>
              <w:lang w:eastAsia="zh-CN"/>
            </w:rPr>
          </w:pPr>
          <w:hyperlink w:anchor="_Toc35777834" w:history="1">
            <w:r w:rsidRPr="000852FA">
              <w:rPr>
                <w:rStyle w:val="Hyperlink"/>
              </w:rPr>
              <w:t>Speed Adaptation of Connected Drivers</w:t>
            </w:r>
            <w:r>
              <w:rPr>
                <w:webHidden/>
              </w:rPr>
              <w:tab/>
            </w:r>
            <w:r>
              <w:rPr>
                <w:webHidden/>
              </w:rPr>
              <w:fldChar w:fldCharType="begin"/>
            </w:r>
            <w:r>
              <w:rPr>
                <w:webHidden/>
              </w:rPr>
              <w:instrText xml:space="preserve"> PAGEREF _Toc35777834 \h </w:instrText>
            </w:r>
            <w:r>
              <w:rPr>
                <w:webHidden/>
              </w:rPr>
            </w:r>
            <w:r>
              <w:rPr>
                <w:webHidden/>
              </w:rPr>
              <w:fldChar w:fldCharType="separate"/>
            </w:r>
            <w:r w:rsidR="00F101B8">
              <w:rPr>
                <w:webHidden/>
              </w:rPr>
              <w:t>7</w:t>
            </w:r>
            <w:r>
              <w:rPr>
                <w:webHidden/>
              </w:rPr>
              <w:fldChar w:fldCharType="end"/>
            </w:r>
          </w:hyperlink>
        </w:p>
        <w:p w14:paraId="62AA8DC4" w14:textId="1B0C19D9" w:rsidR="00EF683D" w:rsidRDefault="00EF683D">
          <w:pPr>
            <w:pStyle w:val="TOC3"/>
            <w:rPr>
              <w:rFonts w:asciiTheme="minorHAnsi" w:eastAsiaTheme="minorEastAsia" w:hAnsiTheme="minorHAnsi" w:cstheme="minorBidi"/>
              <w:b w:val="0"/>
              <w:sz w:val="22"/>
              <w:szCs w:val="22"/>
              <w:lang w:eastAsia="zh-CN"/>
            </w:rPr>
          </w:pPr>
          <w:hyperlink w:anchor="_Toc35777835" w:history="1">
            <w:r w:rsidRPr="000852FA">
              <w:rPr>
                <w:rStyle w:val="Hyperlink"/>
              </w:rPr>
              <w:t>Traffic Data for Connected Speed Management</w:t>
            </w:r>
            <w:r>
              <w:rPr>
                <w:webHidden/>
              </w:rPr>
              <w:tab/>
            </w:r>
            <w:r>
              <w:rPr>
                <w:webHidden/>
              </w:rPr>
              <w:fldChar w:fldCharType="begin"/>
            </w:r>
            <w:r>
              <w:rPr>
                <w:webHidden/>
              </w:rPr>
              <w:instrText xml:space="preserve"> PAGEREF _Toc35777835 \h </w:instrText>
            </w:r>
            <w:r>
              <w:rPr>
                <w:webHidden/>
              </w:rPr>
            </w:r>
            <w:r>
              <w:rPr>
                <w:webHidden/>
              </w:rPr>
              <w:fldChar w:fldCharType="separate"/>
            </w:r>
            <w:r w:rsidR="00F101B8">
              <w:rPr>
                <w:webHidden/>
              </w:rPr>
              <w:t>9</w:t>
            </w:r>
            <w:r>
              <w:rPr>
                <w:webHidden/>
              </w:rPr>
              <w:fldChar w:fldCharType="end"/>
            </w:r>
          </w:hyperlink>
        </w:p>
        <w:p w14:paraId="440D8958" w14:textId="02072A2B" w:rsidR="00EF683D" w:rsidRDefault="00EF683D">
          <w:pPr>
            <w:pStyle w:val="TOC3"/>
            <w:rPr>
              <w:rFonts w:asciiTheme="minorHAnsi" w:eastAsiaTheme="minorEastAsia" w:hAnsiTheme="minorHAnsi" w:cstheme="minorBidi"/>
              <w:b w:val="0"/>
              <w:sz w:val="22"/>
              <w:szCs w:val="22"/>
              <w:lang w:eastAsia="zh-CN"/>
            </w:rPr>
          </w:pPr>
          <w:hyperlink w:anchor="_Toc35777836" w:history="1">
            <w:r w:rsidRPr="000852FA">
              <w:rPr>
                <w:rStyle w:val="Hyperlink"/>
              </w:rPr>
              <w:t>Variable Advisory Speed Computation for Isolated Bottlenecks</w:t>
            </w:r>
            <w:r>
              <w:rPr>
                <w:webHidden/>
              </w:rPr>
              <w:tab/>
            </w:r>
            <w:r>
              <w:rPr>
                <w:webHidden/>
              </w:rPr>
              <w:fldChar w:fldCharType="begin"/>
            </w:r>
            <w:r>
              <w:rPr>
                <w:webHidden/>
              </w:rPr>
              <w:instrText xml:space="preserve"> PAGEREF _Toc35777836 \h </w:instrText>
            </w:r>
            <w:r>
              <w:rPr>
                <w:webHidden/>
              </w:rPr>
            </w:r>
            <w:r>
              <w:rPr>
                <w:webHidden/>
              </w:rPr>
              <w:fldChar w:fldCharType="separate"/>
            </w:r>
            <w:r w:rsidR="00F101B8">
              <w:rPr>
                <w:webHidden/>
              </w:rPr>
              <w:t>11</w:t>
            </w:r>
            <w:r>
              <w:rPr>
                <w:webHidden/>
              </w:rPr>
              <w:fldChar w:fldCharType="end"/>
            </w:r>
          </w:hyperlink>
        </w:p>
        <w:p w14:paraId="565AD972" w14:textId="01D4285D" w:rsidR="00EF683D" w:rsidRDefault="00EF683D">
          <w:pPr>
            <w:pStyle w:val="TOC3"/>
            <w:rPr>
              <w:rFonts w:asciiTheme="minorHAnsi" w:eastAsiaTheme="minorEastAsia" w:hAnsiTheme="minorHAnsi" w:cstheme="minorBidi"/>
              <w:b w:val="0"/>
              <w:sz w:val="22"/>
              <w:szCs w:val="22"/>
              <w:lang w:eastAsia="zh-CN"/>
            </w:rPr>
          </w:pPr>
          <w:hyperlink w:anchor="_Toc35777837" w:history="1">
            <w:r w:rsidRPr="000852FA">
              <w:rPr>
                <w:rStyle w:val="Hyperlink"/>
              </w:rPr>
              <w:t>Implementation of the Connected Speed Management in Freeway Corridors</w:t>
            </w:r>
            <w:r>
              <w:rPr>
                <w:webHidden/>
              </w:rPr>
              <w:tab/>
            </w:r>
            <w:r>
              <w:rPr>
                <w:webHidden/>
              </w:rPr>
              <w:fldChar w:fldCharType="begin"/>
            </w:r>
            <w:r>
              <w:rPr>
                <w:webHidden/>
              </w:rPr>
              <w:instrText xml:space="preserve"> PAGEREF _Toc35777837 \h </w:instrText>
            </w:r>
            <w:r>
              <w:rPr>
                <w:webHidden/>
              </w:rPr>
            </w:r>
            <w:r>
              <w:rPr>
                <w:webHidden/>
              </w:rPr>
              <w:fldChar w:fldCharType="separate"/>
            </w:r>
            <w:r w:rsidR="00F101B8">
              <w:rPr>
                <w:webHidden/>
              </w:rPr>
              <w:t>12</w:t>
            </w:r>
            <w:r>
              <w:rPr>
                <w:webHidden/>
              </w:rPr>
              <w:fldChar w:fldCharType="end"/>
            </w:r>
          </w:hyperlink>
        </w:p>
        <w:p w14:paraId="7654DA81" w14:textId="4E0C3DCD"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38" w:history="1">
            <w:r w:rsidRPr="000852FA">
              <w:rPr>
                <w:rStyle w:val="Hyperlink"/>
                <w:noProof/>
              </w:rPr>
              <w:t>Chapter 3. MODEL CALIBRATION AND VALIATION</w:t>
            </w:r>
            <w:r>
              <w:rPr>
                <w:noProof/>
                <w:webHidden/>
              </w:rPr>
              <w:tab/>
            </w:r>
            <w:r>
              <w:rPr>
                <w:noProof/>
                <w:webHidden/>
              </w:rPr>
              <w:fldChar w:fldCharType="begin"/>
            </w:r>
            <w:r>
              <w:rPr>
                <w:noProof/>
                <w:webHidden/>
              </w:rPr>
              <w:instrText xml:space="preserve"> PAGEREF _Toc35777838 \h </w:instrText>
            </w:r>
            <w:r>
              <w:rPr>
                <w:noProof/>
                <w:webHidden/>
              </w:rPr>
            </w:r>
            <w:r>
              <w:rPr>
                <w:noProof/>
                <w:webHidden/>
              </w:rPr>
              <w:fldChar w:fldCharType="separate"/>
            </w:r>
            <w:r w:rsidR="00F101B8">
              <w:rPr>
                <w:noProof/>
                <w:webHidden/>
              </w:rPr>
              <w:t>15</w:t>
            </w:r>
            <w:r>
              <w:rPr>
                <w:noProof/>
                <w:webHidden/>
              </w:rPr>
              <w:fldChar w:fldCharType="end"/>
            </w:r>
          </w:hyperlink>
        </w:p>
        <w:p w14:paraId="304F7CE0" w14:textId="48069DA9" w:rsidR="00EF683D" w:rsidRDefault="00EF683D">
          <w:pPr>
            <w:pStyle w:val="TOC2"/>
            <w:rPr>
              <w:rFonts w:asciiTheme="minorHAnsi" w:eastAsiaTheme="minorEastAsia" w:hAnsiTheme="minorHAnsi" w:cstheme="minorBidi"/>
              <w:b w:val="0"/>
              <w:bCs w:val="0"/>
              <w:caps w:val="0"/>
              <w:sz w:val="22"/>
              <w:szCs w:val="22"/>
              <w:lang w:eastAsia="zh-CN"/>
            </w:rPr>
          </w:pPr>
          <w:hyperlink w:anchor="_Toc35777839" w:history="1">
            <w:r w:rsidRPr="000852FA">
              <w:rPr>
                <w:rStyle w:val="Hyperlink"/>
              </w:rPr>
              <w:t>Assumptions in Calibration and Validation</w:t>
            </w:r>
            <w:r>
              <w:rPr>
                <w:webHidden/>
              </w:rPr>
              <w:tab/>
            </w:r>
            <w:r>
              <w:rPr>
                <w:webHidden/>
              </w:rPr>
              <w:fldChar w:fldCharType="begin"/>
            </w:r>
            <w:r>
              <w:rPr>
                <w:webHidden/>
              </w:rPr>
              <w:instrText xml:space="preserve"> PAGEREF _Toc35777839 \h </w:instrText>
            </w:r>
            <w:r>
              <w:rPr>
                <w:webHidden/>
              </w:rPr>
            </w:r>
            <w:r>
              <w:rPr>
                <w:webHidden/>
              </w:rPr>
              <w:fldChar w:fldCharType="separate"/>
            </w:r>
            <w:r w:rsidR="00F101B8">
              <w:rPr>
                <w:webHidden/>
              </w:rPr>
              <w:t>15</w:t>
            </w:r>
            <w:r>
              <w:rPr>
                <w:webHidden/>
              </w:rPr>
              <w:fldChar w:fldCharType="end"/>
            </w:r>
          </w:hyperlink>
        </w:p>
        <w:p w14:paraId="74767A82" w14:textId="36BC1673" w:rsidR="00EF683D" w:rsidRDefault="00EF683D">
          <w:pPr>
            <w:pStyle w:val="TOC2"/>
            <w:rPr>
              <w:rFonts w:asciiTheme="minorHAnsi" w:eastAsiaTheme="minorEastAsia" w:hAnsiTheme="minorHAnsi" w:cstheme="minorBidi"/>
              <w:b w:val="0"/>
              <w:bCs w:val="0"/>
              <w:caps w:val="0"/>
              <w:sz w:val="22"/>
              <w:szCs w:val="22"/>
              <w:lang w:eastAsia="zh-CN"/>
            </w:rPr>
          </w:pPr>
          <w:hyperlink w:anchor="_Toc35777840" w:history="1">
            <w:r w:rsidRPr="000852FA">
              <w:rPr>
                <w:rStyle w:val="Hyperlink"/>
              </w:rPr>
              <w:t>Calibration and Validation Datasets</w:t>
            </w:r>
            <w:r>
              <w:rPr>
                <w:webHidden/>
              </w:rPr>
              <w:tab/>
            </w:r>
            <w:r>
              <w:rPr>
                <w:webHidden/>
              </w:rPr>
              <w:fldChar w:fldCharType="begin"/>
            </w:r>
            <w:r>
              <w:rPr>
                <w:webHidden/>
              </w:rPr>
              <w:instrText xml:space="preserve"> PAGEREF _Toc35777840 \h </w:instrText>
            </w:r>
            <w:r>
              <w:rPr>
                <w:webHidden/>
              </w:rPr>
            </w:r>
            <w:r>
              <w:rPr>
                <w:webHidden/>
              </w:rPr>
              <w:fldChar w:fldCharType="separate"/>
            </w:r>
            <w:r w:rsidR="00F101B8">
              <w:rPr>
                <w:webHidden/>
              </w:rPr>
              <w:t>15</w:t>
            </w:r>
            <w:r>
              <w:rPr>
                <w:webHidden/>
              </w:rPr>
              <w:fldChar w:fldCharType="end"/>
            </w:r>
          </w:hyperlink>
        </w:p>
        <w:p w14:paraId="0046C4F7" w14:textId="2B57EEDE" w:rsidR="00EF683D" w:rsidRDefault="00EF683D">
          <w:pPr>
            <w:pStyle w:val="TOC2"/>
            <w:rPr>
              <w:rFonts w:asciiTheme="minorHAnsi" w:eastAsiaTheme="minorEastAsia" w:hAnsiTheme="minorHAnsi" w:cstheme="minorBidi"/>
              <w:b w:val="0"/>
              <w:bCs w:val="0"/>
              <w:caps w:val="0"/>
              <w:sz w:val="22"/>
              <w:szCs w:val="22"/>
              <w:lang w:eastAsia="zh-CN"/>
            </w:rPr>
          </w:pPr>
          <w:hyperlink w:anchor="_Toc35777841" w:history="1">
            <w:r w:rsidRPr="000852FA">
              <w:rPr>
                <w:rStyle w:val="Hyperlink"/>
              </w:rPr>
              <w:t>Calibration and Validation Methodology</w:t>
            </w:r>
            <w:r>
              <w:rPr>
                <w:webHidden/>
              </w:rPr>
              <w:tab/>
            </w:r>
            <w:r>
              <w:rPr>
                <w:webHidden/>
              </w:rPr>
              <w:fldChar w:fldCharType="begin"/>
            </w:r>
            <w:r>
              <w:rPr>
                <w:webHidden/>
              </w:rPr>
              <w:instrText xml:space="preserve"> PAGEREF _Toc35777841 \h </w:instrText>
            </w:r>
            <w:r>
              <w:rPr>
                <w:webHidden/>
              </w:rPr>
            </w:r>
            <w:r>
              <w:rPr>
                <w:webHidden/>
              </w:rPr>
              <w:fldChar w:fldCharType="separate"/>
            </w:r>
            <w:r w:rsidR="00F101B8">
              <w:rPr>
                <w:webHidden/>
              </w:rPr>
              <w:t>17</w:t>
            </w:r>
            <w:r>
              <w:rPr>
                <w:webHidden/>
              </w:rPr>
              <w:fldChar w:fldCharType="end"/>
            </w:r>
          </w:hyperlink>
        </w:p>
        <w:p w14:paraId="35FEF566" w14:textId="5403BFE6" w:rsidR="00EF683D" w:rsidRDefault="00EF683D">
          <w:pPr>
            <w:pStyle w:val="TOC3"/>
            <w:rPr>
              <w:rFonts w:asciiTheme="minorHAnsi" w:eastAsiaTheme="minorEastAsia" w:hAnsiTheme="minorHAnsi" w:cstheme="minorBidi"/>
              <w:b w:val="0"/>
              <w:sz w:val="22"/>
              <w:szCs w:val="22"/>
              <w:lang w:eastAsia="zh-CN"/>
            </w:rPr>
          </w:pPr>
          <w:hyperlink w:anchor="_Toc35777842" w:history="1">
            <w:r w:rsidRPr="000852FA">
              <w:rPr>
                <w:rStyle w:val="Hyperlink"/>
                <w:rFonts w:eastAsia="Batang"/>
              </w:rPr>
              <w:t>Step 1: Data Preparation</w:t>
            </w:r>
            <w:r>
              <w:rPr>
                <w:webHidden/>
              </w:rPr>
              <w:tab/>
            </w:r>
            <w:r>
              <w:rPr>
                <w:webHidden/>
              </w:rPr>
              <w:fldChar w:fldCharType="begin"/>
            </w:r>
            <w:r>
              <w:rPr>
                <w:webHidden/>
              </w:rPr>
              <w:instrText xml:space="preserve"> PAGEREF _Toc35777842 \h </w:instrText>
            </w:r>
            <w:r>
              <w:rPr>
                <w:webHidden/>
              </w:rPr>
            </w:r>
            <w:r>
              <w:rPr>
                <w:webHidden/>
              </w:rPr>
              <w:fldChar w:fldCharType="separate"/>
            </w:r>
            <w:r w:rsidR="00F101B8">
              <w:rPr>
                <w:webHidden/>
              </w:rPr>
              <w:t>17</w:t>
            </w:r>
            <w:r>
              <w:rPr>
                <w:webHidden/>
              </w:rPr>
              <w:fldChar w:fldCharType="end"/>
            </w:r>
          </w:hyperlink>
        </w:p>
        <w:p w14:paraId="11191058" w14:textId="3C8E60A4" w:rsidR="00EF683D" w:rsidRDefault="00EF683D">
          <w:pPr>
            <w:pStyle w:val="TOC3"/>
            <w:rPr>
              <w:rFonts w:asciiTheme="minorHAnsi" w:eastAsiaTheme="minorEastAsia" w:hAnsiTheme="minorHAnsi" w:cstheme="minorBidi"/>
              <w:b w:val="0"/>
              <w:sz w:val="22"/>
              <w:szCs w:val="22"/>
              <w:lang w:eastAsia="zh-CN"/>
            </w:rPr>
          </w:pPr>
          <w:hyperlink w:anchor="_Toc35777843" w:history="1">
            <w:r w:rsidRPr="000852FA">
              <w:rPr>
                <w:rStyle w:val="Hyperlink"/>
                <w:rFonts w:eastAsia="Batang"/>
              </w:rPr>
              <w:t>Step 2: Distribution Calibration</w:t>
            </w:r>
            <w:r>
              <w:rPr>
                <w:webHidden/>
              </w:rPr>
              <w:tab/>
            </w:r>
            <w:r>
              <w:rPr>
                <w:webHidden/>
              </w:rPr>
              <w:fldChar w:fldCharType="begin"/>
            </w:r>
            <w:r>
              <w:rPr>
                <w:webHidden/>
              </w:rPr>
              <w:instrText xml:space="preserve"> PAGEREF _Toc35777843 \h </w:instrText>
            </w:r>
            <w:r>
              <w:rPr>
                <w:webHidden/>
              </w:rPr>
            </w:r>
            <w:r>
              <w:rPr>
                <w:webHidden/>
              </w:rPr>
              <w:fldChar w:fldCharType="separate"/>
            </w:r>
            <w:r w:rsidR="00F101B8">
              <w:rPr>
                <w:webHidden/>
              </w:rPr>
              <w:t>17</w:t>
            </w:r>
            <w:r>
              <w:rPr>
                <w:webHidden/>
              </w:rPr>
              <w:fldChar w:fldCharType="end"/>
            </w:r>
          </w:hyperlink>
        </w:p>
        <w:p w14:paraId="0994AA02" w14:textId="4DC39C98" w:rsidR="00EF683D" w:rsidRDefault="00EF683D">
          <w:pPr>
            <w:pStyle w:val="TOC3"/>
            <w:rPr>
              <w:rFonts w:asciiTheme="minorHAnsi" w:eastAsiaTheme="minorEastAsia" w:hAnsiTheme="minorHAnsi" w:cstheme="minorBidi"/>
              <w:b w:val="0"/>
              <w:sz w:val="22"/>
              <w:szCs w:val="22"/>
              <w:lang w:eastAsia="zh-CN"/>
            </w:rPr>
          </w:pPr>
          <w:hyperlink w:anchor="_Toc35777844" w:history="1">
            <w:r w:rsidRPr="000852FA">
              <w:rPr>
                <w:rStyle w:val="Hyperlink"/>
                <w:rFonts w:eastAsia="Batang"/>
              </w:rPr>
              <w:t>Step 3: Distribution Validation</w:t>
            </w:r>
            <w:r>
              <w:rPr>
                <w:webHidden/>
              </w:rPr>
              <w:tab/>
            </w:r>
            <w:r>
              <w:rPr>
                <w:webHidden/>
              </w:rPr>
              <w:fldChar w:fldCharType="begin"/>
            </w:r>
            <w:r>
              <w:rPr>
                <w:webHidden/>
              </w:rPr>
              <w:instrText xml:space="preserve"> PAGEREF _Toc35777844 \h </w:instrText>
            </w:r>
            <w:r>
              <w:rPr>
                <w:webHidden/>
              </w:rPr>
            </w:r>
            <w:r>
              <w:rPr>
                <w:webHidden/>
              </w:rPr>
              <w:fldChar w:fldCharType="separate"/>
            </w:r>
            <w:r w:rsidR="00F101B8">
              <w:rPr>
                <w:webHidden/>
              </w:rPr>
              <w:t>18</w:t>
            </w:r>
            <w:r>
              <w:rPr>
                <w:webHidden/>
              </w:rPr>
              <w:fldChar w:fldCharType="end"/>
            </w:r>
          </w:hyperlink>
        </w:p>
        <w:p w14:paraId="274ABE62" w14:textId="20936880" w:rsidR="00EF683D" w:rsidRDefault="00EF683D">
          <w:pPr>
            <w:pStyle w:val="TOC2"/>
            <w:rPr>
              <w:rFonts w:asciiTheme="minorHAnsi" w:eastAsiaTheme="minorEastAsia" w:hAnsiTheme="minorHAnsi" w:cstheme="minorBidi"/>
              <w:b w:val="0"/>
              <w:bCs w:val="0"/>
              <w:caps w:val="0"/>
              <w:sz w:val="22"/>
              <w:szCs w:val="22"/>
              <w:lang w:eastAsia="zh-CN"/>
            </w:rPr>
          </w:pPr>
          <w:hyperlink w:anchor="_Toc35777845" w:history="1">
            <w:r w:rsidRPr="000852FA">
              <w:rPr>
                <w:rStyle w:val="Hyperlink"/>
              </w:rPr>
              <w:t>Calibration and Validation Results</w:t>
            </w:r>
            <w:r>
              <w:rPr>
                <w:webHidden/>
              </w:rPr>
              <w:tab/>
            </w:r>
            <w:r>
              <w:rPr>
                <w:webHidden/>
              </w:rPr>
              <w:fldChar w:fldCharType="begin"/>
            </w:r>
            <w:r>
              <w:rPr>
                <w:webHidden/>
              </w:rPr>
              <w:instrText xml:space="preserve"> PAGEREF _Toc35777845 \h </w:instrText>
            </w:r>
            <w:r>
              <w:rPr>
                <w:webHidden/>
              </w:rPr>
            </w:r>
            <w:r>
              <w:rPr>
                <w:webHidden/>
              </w:rPr>
              <w:fldChar w:fldCharType="separate"/>
            </w:r>
            <w:r w:rsidR="00F101B8">
              <w:rPr>
                <w:webHidden/>
              </w:rPr>
              <w:t>19</w:t>
            </w:r>
            <w:r>
              <w:rPr>
                <w:webHidden/>
              </w:rPr>
              <w:fldChar w:fldCharType="end"/>
            </w:r>
          </w:hyperlink>
        </w:p>
        <w:p w14:paraId="79767D28" w14:textId="3107E99D"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46" w:history="1">
            <w:r w:rsidRPr="000852FA">
              <w:rPr>
                <w:rStyle w:val="Hyperlink"/>
                <w:noProof/>
              </w:rPr>
              <w:t>Chapter 4. BASIC GUIDANCE ONE MODEL IMPLEMENTATION</w:t>
            </w:r>
            <w:r>
              <w:rPr>
                <w:noProof/>
                <w:webHidden/>
              </w:rPr>
              <w:tab/>
            </w:r>
            <w:r>
              <w:rPr>
                <w:noProof/>
                <w:webHidden/>
              </w:rPr>
              <w:fldChar w:fldCharType="begin"/>
            </w:r>
            <w:r>
              <w:rPr>
                <w:noProof/>
                <w:webHidden/>
              </w:rPr>
              <w:instrText xml:space="preserve"> PAGEREF _Toc35777846 \h </w:instrText>
            </w:r>
            <w:r>
              <w:rPr>
                <w:noProof/>
                <w:webHidden/>
              </w:rPr>
            </w:r>
            <w:r>
              <w:rPr>
                <w:noProof/>
                <w:webHidden/>
              </w:rPr>
              <w:fldChar w:fldCharType="separate"/>
            </w:r>
            <w:r w:rsidR="00F101B8">
              <w:rPr>
                <w:noProof/>
                <w:webHidden/>
              </w:rPr>
              <w:t>23</w:t>
            </w:r>
            <w:r>
              <w:rPr>
                <w:noProof/>
                <w:webHidden/>
              </w:rPr>
              <w:fldChar w:fldCharType="end"/>
            </w:r>
          </w:hyperlink>
        </w:p>
        <w:p w14:paraId="51AC5347" w14:textId="09874392" w:rsidR="00EF683D" w:rsidRDefault="00EF683D">
          <w:pPr>
            <w:pStyle w:val="TOC2"/>
            <w:rPr>
              <w:rFonts w:asciiTheme="minorHAnsi" w:eastAsiaTheme="minorEastAsia" w:hAnsiTheme="minorHAnsi" w:cstheme="minorBidi"/>
              <w:b w:val="0"/>
              <w:bCs w:val="0"/>
              <w:caps w:val="0"/>
              <w:sz w:val="22"/>
              <w:szCs w:val="22"/>
              <w:lang w:eastAsia="zh-CN"/>
            </w:rPr>
          </w:pPr>
          <w:hyperlink w:anchor="_Toc35777847" w:history="1">
            <w:r w:rsidRPr="000852FA">
              <w:rPr>
                <w:rStyle w:val="Hyperlink"/>
              </w:rPr>
              <w:t>modeling Process</w:t>
            </w:r>
            <w:r>
              <w:rPr>
                <w:webHidden/>
              </w:rPr>
              <w:tab/>
            </w:r>
            <w:r>
              <w:rPr>
                <w:webHidden/>
              </w:rPr>
              <w:fldChar w:fldCharType="begin"/>
            </w:r>
            <w:r>
              <w:rPr>
                <w:webHidden/>
              </w:rPr>
              <w:instrText xml:space="preserve"> PAGEREF _Toc35777847 \h </w:instrText>
            </w:r>
            <w:r>
              <w:rPr>
                <w:webHidden/>
              </w:rPr>
            </w:r>
            <w:r>
              <w:rPr>
                <w:webHidden/>
              </w:rPr>
              <w:fldChar w:fldCharType="separate"/>
            </w:r>
            <w:r w:rsidR="00F101B8">
              <w:rPr>
                <w:webHidden/>
              </w:rPr>
              <w:t>23</w:t>
            </w:r>
            <w:r>
              <w:rPr>
                <w:webHidden/>
              </w:rPr>
              <w:fldChar w:fldCharType="end"/>
            </w:r>
          </w:hyperlink>
        </w:p>
        <w:p w14:paraId="5B03AC6C" w14:textId="6CA0C0A4" w:rsidR="00EF683D" w:rsidRDefault="00EF683D">
          <w:pPr>
            <w:pStyle w:val="TOC3"/>
            <w:rPr>
              <w:rFonts w:asciiTheme="minorHAnsi" w:eastAsiaTheme="minorEastAsia" w:hAnsiTheme="minorHAnsi" w:cstheme="minorBidi"/>
              <w:b w:val="0"/>
              <w:sz w:val="22"/>
              <w:szCs w:val="22"/>
              <w:lang w:eastAsia="zh-CN"/>
            </w:rPr>
          </w:pPr>
          <w:hyperlink w:anchor="_Toc35777848" w:history="1">
            <w:r w:rsidRPr="000852FA">
              <w:rPr>
                <w:rStyle w:val="Hyperlink"/>
              </w:rPr>
              <w:t>Stage 1: Information Gathering</w:t>
            </w:r>
            <w:r>
              <w:rPr>
                <w:webHidden/>
              </w:rPr>
              <w:tab/>
            </w:r>
            <w:r>
              <w:rPr>
                <w:webHidden/>
              </w:rPr>
              <w:fldChar w:fldCharType="begin"/>
            </w:r>
            <w:r>
              <w:rPr>
                <w:webHidden/>
              </w:rPr>
              <w:instrText xml:space="preserve"> PAGEREF _Toc35777848 \h </w:instrText>
            </w:r>
            <w:r>
              <w:rPr>
                <w:webHidden/>
              </w:rPr>
            </w:r>
            <w:r>
              <w:rPr>
                <w:webHidden/>
              </w:rPr>
              <w:fldChar w:fldCharType="separate"/>
            </w:r>
            <w:r w:rsidR="00F101B8">
              <w:rPr>
                <w:webHidden/>
              </w:rPr>
              <w:t>23</w:t>
            </w:r>
            <w:r>
              <w:rPr>
                <w:webHidden/>
              </w:rPr>
              <w:fldChar w:fldCharType="end"/>
            </w:r>
          </w:hyperlink>
        </w:p>
        <w:p w14:paraId="36FA9F13" w14:textId="419488AF" w:rsidR="00EF683D" w:rsidRDefault="00EF683D">
          <w:pPr>
            <w:pStyle w:val="TOC3"/>
            <w:rPr>
              <w:rFonts w:asciiTheme="minorHAnsi" w:eastAsiaTheme="minorEastAsia" w:hAnsiTheme="minorHAnsi" w:cstheme="minorBidi"/>
              <w:b w:val="0"/>
              <w:sz w:val="22"/>
              <w:szCs w:val="22"/>
              <w:lang w:eastAsia="zh-CN"/>
            </w:rPr>
          </w:pPr>
          <w:hyperlink w:anchor="_Toc35777849" w:history="1">
            <w:r w:rsidRPr="000852FA">
              <w:rPr>
                <w:rStyle w:val="Hyperlink"/>
              </w:rPr>
              <w:t>Stage 2: New System Status Computation</w:t>
            </w:r>
            <w:r>
              <w:rPr>
                <w:webHidden/>
              </w:rPr>
              <w:tab/>
            </w:r>
            <w:r>
              <w:rPr>
                <w:webHidden/>
              </w:rPr>
              <w:fldChar w:fldCharType="begin"/>
            </w:r>
            <w:r>
              <w:rPr>
                <w:webHidden/>
              </w:rPr>
              <w:instrText xml:space="preserve"> PAGEREF _Toc35777849 \h </w:instrText>
            </w:r>
            <w:r>
              <w:rPr>
                <w:webHidden/>
              </w:rPr>
            </w:r>
            <w:r>
              <w:rPr>
                <w:webHidden/>
              </w:rPr>
              <w:fldChar w:fldCharType="separate"/>
            </w:r>
            <w:r w:rsidR="00F101B8">
              <w:rPr>
                <w:webHidden/>
              </w:rPr>
              <w:t>23</w:t>
            </w:r>
            <w:r>
              <w:rPr>
                <w:webHidden/>
              </w:rPr>
              <w:fldChar w:fldCharType="end"/>
            </w:r>
          </w:hyperlink>
        </w:p>
        <w:p w14:paraId="47B56EB3" w14:textId="605303C5" w:rsidR="00EF683D" w:rsidRDefault="00EF683D">
          <w:pPr>
            <w:pStyle w:val="TOC3"/>
            <w:rPr>
              <w:rFonts w:asciiTheme="minorHAnsi" w:eastAsiaTheme="minorEastAsia" w:hAnsiTheme="minorHAnsi" w:cstheme="minorBidi"/>
              <w:b w:val="0"/>
              <w:sz w:val="22"/>
              <w:szCs w:val="22"/>
              <w:lang w:eastAsia="zh-CN"/>
            </w:rPr>
          </w:pPr>
          <w:hyperlink w:anchor="_Toc35777850" w:history="1">
            <w:r w:rsidRPr="000852FA">
              <w:rPr>
                <w:rStyle w:val="Hyperlink"/>
              </w:rPr>
              <w:t>Stage 3: System Status Update</w:t>
            </w:r>
            <w:r>
              <w:rPr>
                <w:webHidden/>
              </w:rPr>
              <w:tab/>
            </w:r>
            <w:r>
              <w:rPr>
                <w:webHidden/>
              </w:rPr>
              <w:fldChar w:fldCharType="begin"/>
            </w:r>
            <w:r>
              <w:rPr>
                <w:webHidden/>
              </w:rPr>
              <w:instrText xml:space="preserve"> PAGEREF _Toc35777850 \h </w:instrText>
            </w:r>
            <w:r>
              <w:rPr>
                <w:webHidden/>
              </w:rPr>
            </w:r>
            <w:r>
              <w:rPr>
                <w:webHidden/>
              </w:rPr>
              <w:fldChar w:fldCharType="separate"/>
            </w:r>
            <w:r w:rsidR="00F101B8">
              <w:rPr>
                <w:webHidden/>
              </w:rPr>
              <w:t>23</w:t>
            </w:r>
            <w:r>
              <w:rPr>
                <w:webHidden/>
              </w:rPr>
              <w:fldChar w:fldCharType="end"/>
            </w:r>
          </w:hyperlink>
        </w:p>
        <w:p w14:paraId="166497DB" w14:textId="6B5B4150"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51" w:history="1">
            <w:r w:rsidRPr="000852FA">
              <w:rPr>
                <w:rStyle w:val="Hyperlink"/>
                <w:noProof/>
              </w:rPr>
              <w:t>Chapter 5. SENSITIVITY STUDY</w:t>
            </w:r>
            <w:r>
              <w:rPr>
                <w:noProof/>
                <w:webHidden/>
              </w:rPr>
              <w:tab/>
            </w:r>
            <w:r>
              <w:rPr>
                <w:noProof/>
                <w:webHidden/>
              </w:rPr>
              <w:fldChar w:fldCharType="begin"/>
            </w:r>
            <w:r>
              <w:rPr>
                <w:noProof/>
                <w:webHidden/>
              </w:rPr>
              <w:instrText xml:space="preserve"> PAGEREF _Toc35777851 \h </w:instrText>
            </w:r>
            <w:r>
              <w:rPr>
                <w:noProof/>
                <w:webHidden/>
              </w:rPr>
            </w:r>
            <w:r>
              <w:rPr>
                <w:noProof/>
                <w:webHidden/>
              </w:rPr>
              <w:fldChar w:fldCharType="separate"/>
            </w:r>
            <w:r w:rsidR="00F101B8">
              <w:rPr>
                <w:noProof/>
                <w:webHidden/>
              </w:rPr>
              <w:t>25</w:t>
            </w:r>
            <w:r>
              <w:rPr>
                <w:noProof/>
                <w:webHidden/>
              </w:rPr>
              <w:fldChar w:fldCharType="end"/>
            </w:r>
          </w:hyperlink>
        </w:p>
        <w:p w14:paraId="2C226355" w14:textId="4ECC91F0" w:rsidR="00EF683D" w:rsidRDefault="00EF683D">
          <w:pPr>
            <w:pStyle w:val="TOC2"/>
            <w:rPr>
              <w:rFonts w:asciiTheme="minorHAnsi" w:eastAsiaTheme="minorEastAsia" w:hAnsiTheme="minorHAnsi" w:cstheme="minorBidi"/>
              <w:b w:val="0"/>
              <w:bCs w:val="0"/>
              <w:caps w:val="0"/>
              <w:sz w:val="22"/>
              <w:szCs w:val="22"/>
              <w:lang w:eastAsia="zh-CN"/>
            </w:rPr>
          </w:pPr>
          <w:hyperlink w:anchor="_Toc35777852" w:history="1">
            <w:r w:rsidRPr="000852FA">
              <w:rPr>
                <w:rStyle w:val="Hyperlink"/>
              </w:rPr>
              <w:t>Implementation of the developed model into a traffic simulation tool</w:t>
            </w:r>
            <w:r>
              <w:rPr>
                <w:webHidden/>
              </w:rPr>
              <w:tab/>
            </w:r>
            <w:r>
              <w:rPr>
                <w:webHidden/>
              </w:rPr>
              <w:fldChar w:fldCharType="begin"/>
            </w:r>
            <w:r>
              <w:rPr>
                <w:webHidden/>
              </w:rPr>
              <w:instrText xml:space="preserve"> PAGEREF _Toc35777852 \h </w:instrText>
            </w:r>
            <w:r>
              <w:rPr>
                <w:webHidden/>
              </w:rPr>
            </w:r>
            <w:r>
              <w:rPr>
                <w:webHidden/>
              </w:rPr>
              <w:fldChar w:fldCharType="separate"/>
            </w:r>
            <w:r w:rsidR="00F101B8">
              <w:rPr>
                <w:webHidden/>
              </w:rPr>
              <w:t>25</w:t>
            </w:r>
            <w:r>
              <w:rPr>
                <w:webHidden/>
              </w:rPr>
              <w:fldChar w:fldCharType="end"/>
            </w:r>
          </w:hyperlink>
        </w:p>
        <w:p w14:paraId="3E498540" w14:textId="4D895A96" w:rsidR="00EF683D" w:rsidRDefault="00EF683D">
          <w:pPr>
            <w:pStyle w:val="TOC2"/>
            <w:rPr>
              <w:rFonts w:asciiTheme="minorHAnsi" w:eastAsiaTheme="minorEastAsia" w:hAnsiTheme="minorHAnsi" w:cstheme="minorBidi"/>
              <w:b w:val="0"/>
              <w:bCs w:val="0"/>
              <w:caps w:val="0"/>
              <w:sz w:val="22"/>
              <w:szCs w:val="22"/>
              <w:lang w:eastAsia="zh-CN"/>
            </w:rPr>
          </w:pPr>
          <w:hyperlink w:anchor="_Toc35777853" w:history="1">
            <w:r w:rsidRPr="000852FA">
              <w:rPr>
                <w:rStyle w:val="Hyperlink"/>
              </w:rPr>
              <w:t>Design of simulation experiments</w:t>
            </w:r>
            <w:r>
              <w:rPr>
                <w:webHidden/>
              </w:rPr>
              <w:tab/>
            </w:r>
            <w:r>
              <w:rPr>
                <w:webHidden/>
              </w:rPr>
              <w:fldChar w:fldCharType="begin"/>
            </w:r>
            <w:r>
              <w:rPr>
                <w:webHidden/>
              </w:rPr>
              <w:instrText xml:space="preserve"> PAGEREF _Toc35777853 \h </w:instrText>
            </w:r>
            <w:r>
              <w:rPr>
                <w:webHidden/>
              </w:rPr>
            </w:r>
            <w:r>
              <w:rPr>
                <w:webHidden/>
              </w:rPr>
              <w:fldChar w:fldCharType="separate"/>
            </w:r>
            <w:r w:rsidR="00F101B8">
              <w:rPr>
                <w:webHidden/>
              </w:rPr>
              <w:t>25</w:t>
            </w:r>
            <w:r>
              <w:rPr>
                <w:webHidden/>
              </w:rPr>
              <w:fldChar w:fldCharType="end"/>
            </w:r>
          </w:hyperlink>
        </w:p>
        <w:p w14:paraId="2589CC22" w14:textId="26FAF6A9" w:rsidR="00EF683D" w:rsidRDefault="00EF683D">
          <w:pPr>
            <w:pStyle w:val="TOC2"/>
            <w:rPr>
              <w:rFonts w:asciiTheme="minorHAnsi" w:eastAsiaTheme="minorEastAsia" w:hAnsiTheme="minorHAnsi" w:cstheme="minorBidi"/>
              <w:b w:val="0"/>
              <w:bCs w:val="0"/>
              <w:caps w:val="0"/>
              <w:sz w:val="22"/>
              <w:szCs w:val="22"/>
              <w:lang w:eastAsia="zh-CN"/>
            </w:rPr>
          </w:pPr>
          <w:hyperlink w:anchor="_Toc35777854" w:history="1">
            <w:r w:rsidRPr="000852FA">
              <w:rPr>
                <w:rStyle w:val="Hyperlink"/>
              </w:rPr>
              <w:t>Simulation results for the different scenarios</w:t>
            </w:r>
            <w:r>
              <w:rPr>
                <w:webHidden/>
              </w:rPr>
              <w:tab/>
            </w:r>
            <w:r>
              <w:rPr>
                <w:webHidden/>
              </w:rPr>
              <w:fldChar w:fldCharType="begin"/>
            </w:r>
            <w:r>
              <w:rPr>
                <w:webHidden/>
              </w:rPr>
              <w:instrText xml:space="preserve"> PAGEREF _Toc35777854 \h </w:instrText>
            </w:r>
            <w:r>
              <w:rPr>
                <w:webHidden/>
              </w:rPr>
            </w:r>
            <w:r>
              <w:rPr>
                <w:webHidden/>
              </w:rPr>
              <w:fldChar w:fldCharType="separate"/>
            </w:r>
            <w:r w:rsidR="00F101B8">
              <w:rPr>
                <w:webHidden/>
              </w:rPr>
              <w:t>27</w:t>
            </w:r>
            <w:r>
              <w:rPr>
                <w:webHidden/>
              </w:rPr>
              <w:fldChar w:fldCharType="end"/>
            </w:r>
          </w:hyperlink>
        </w:p>
        <w:p w14:paraId="3268ECB3" w14:textId="0C7F8EAD"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55" w:history="1">
            <w:r w:rsidRPr="000852FA">
              <w:rPr>
                <w:rStyle w:val="Hyperlink"/>
                <w:noProof/>
              </w:rPr>
              <w:t>Chapter 6. SUMMARY AND RECOMMENDATIONS</w:t>
            </w:r>
            <w:r>
              <w:rPr>
                <w:noProof/>
                <w:webHidden/>
              </w:rPr>
              <w:tab/>
            </w:r>
            <w:r>
              <w:rPr>
                <w:noProof/>
                <w:webHidden/>
              </w:rPr>
              <w:fldChar w:fldCharType="begin"/>
            </w:r>
            <w:r>
              <w:rPr>
                <w:noProof/>
                <w:webHidden/>
              </w:rPr>
              <w:instrText xml:space="preserve"> PAGEREF _Toc35777855 \h </w:instrText>
            </w:r>
            <w:r>
              <w:rPr>
                <w:noProof/>
                <w:webHidden/>
              </w:rPr>
            </w:r>
            <w:r>
              <w:rPr>
                <w:noProof/>
                <w:webHidden/>
              </w:rPr>
              <w:fldChar w:fldCharType="separate"/>
            </w:r>
            <w:r w:rsidR="00F101B8">
              <w:rPr>
                <w:noProof/>
                <w:webHidden/>
              </w:rPr>
              <w:t>37</w:t>
            </w:r>
            <w:r>
              <w:rPr>
                <w:noProof/>
                <w:webHidden/>
              </w:rPr>
              <w:fldChar w:fldCharType="end"/>
            </w:r>
          </w:hyperlink>
        </w:p>
        <w:p w14:paraId="7E4D5947" w14:textId="2059D149"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56" w:history="1">
            <w:r w:rsidRPr="000852FA">
              <w:rPr>
                <w:rStyle w:val="Hyperlink"/>
                <w:noProof/>
              </w:rPr>
              <w:t>Chapter 7. Acknowledgments</w:t>
            </w:r>
            <w:r>
              <w:rPr>
                <w:noProof/>
                <w:webHidden/>
              </w:rPr>
              <w:tab/>
            </w:r>
            <w:r>
              <w:rPr>
                <w:noProof/>
                <w:webHidden/>
              </w:rPr>
              <w:fldChar w:fldCharType="begin"/>
            </w:r>
            <w:r>
              <w:rPr>
                <w:noProof/>
                <w:webHidden/>
              </w:rPr>
              <w:instrText xml:space="preserve"> PAGEREF _Toc35777856 \h </w:instrText>
            </w:r>
            <w:r>
              <w:rPr>
                <w:noProof/>
                <w:webHidden/>
              </w:rPr>
            </w:r>
            <w:r>
              <w:rPr>
                <w:noProof/>
                <w:webHidden/>
              </w:rPr>
              <w:fldChar w:fldCharType="separate"/>
            </w:r>
            <w:r w:rsidR="00F101B8">
              <w:rPr>
                <w:noProof/>
                <w:webHidden/>
              </w:rPr>
              <w:t>39</w:t>
            </w:r>
            <w:r>
              <w:rPr>
                <w:noProof/>
                <w:webHidden/>
              </w:rPr>
              <w:fldChar w:fldCharType="end"/>
            </w:r>
          </w:hyperlink>
        </w:p>
        <w:p w14:paraId="7866F938" w14:textId="1C9ED7DA"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57" w:history="1">
            <w:r w:rsidRPr="000852FA">
              <w:rPr>
                <w:rStyle w:val="Hyperlink"/>
                <w:noProof/>
              </w:rPr>
              <w:t>References</w:t>
            </w:r>
            <w:r>
              <w:rPr>
                <w:noProof/>
                <w:webHidden/>
              </w:rPr>
              <w:tab/>
            </w:r>
            <w:r>
              <w:rPr>
                <w:noProof/>
                <w:webHidden/>
              </w:rPr>
              <w:fldChar w:fldCharType="begin"/>
            </w:r>
            <w:r>
              <w:rPr>
                <w:noProof/>
                <w:webHidden/>
              </w:rPr>
              <w:instrText xml:space="preserve"> PAGEREF _Toc35777857 \h </w:instrText>
            </w:r>
            <w:r>
              <w:rPr>
                <w:noProof/>
                <w:webHidden/>
              </w:rPr>
            </w:r>
            <w:r>
              <w:rPr>
                <w:noProof/>
                <w:webHidden/>
              </w:rPr>
              <w:fldChar w:fldCharType="separate"/>
            </w:r>
            <w:r w:rsidR="00F101B8">
              <w:rPr>
                <w:noProof/>
                <w:webHidden/>
              </w:rPr>
              <w:t>41</w:t>
            </w:r>
            <w:r>
              <w:rPr>
                <w:noProof/>
                <w:webHidden/>
              </w:rPr>
              <w:fldChar w:fldCharType="end"/>
            </w:r>
          </w:hyperlink>
        </w:p>
        <w:p w14:paraId="2173C013" w14:textId="5D2CEB79"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58" w:history="1">
            <w:r w:rsidRPr="000852FA">
              <w:rPr>
                <w:rStyle w:val="Hyperlink"/>
                <w:noProof/>
              </w:rPr>
              <w:t>APPENDIX A. FUNCTIONS FOR SIMULATION PROCESS CONTROL</w:t>
            </w:r>
            <w:r>
              <w:rPr>
                <w:noProof/>
                <w:webHidden/>
              </w:rPr>
              <w:tab/>
            </w:r>
            <w:r>
              <w:rPr>
                <w:noProof/>
                <w:webHidden/>
              </w:rPr>
              <w:fldChar w:fldCharType="begin"/>
            </w:r>
            <w:r>
              <w:rPr>
                <w:noProof/>
                <w:webHidden/>
              </w:rPr>
              <w:instrText xml:space="preserve"> PAGEREF _Toc35777858 \h </w:instrText>
            </w:r>
            <w:r>
              <w:rPr>
                <w:noProof/>
                <w:webHidden/>
              </w:rPr>
            </w:r>
            <w:r>
              <w:rPr>
                <w:noProof/>
                <w:webHidden/>
              </w:rPr>
              <w:fldChar w:fldCharType="separate"/>
            </w:r>
            <w:r w:rsidR="00F101B8">
              <w:rPr>
                <w:noProof/>
                <w:webHidden/>
              </w:rPr>
              <w:t>43</w:t>
            </w:r>
            <w:r>
              <w:rPr>
                <w:noProof/>
                <w:webHidden/>
              </w:rPr>
              <w:fldChar w:fldCharType="end"/>
            </w:r>
          </w:hyperlink>
        </w:p>
        <w:p w14:paraId="709C4D93" w14:textId="38D90E99" w:rsidR="00EF683D" w:rsidRDefault="00EF683D">
          <w:pPr>
            <w:pStyle w:val="TOC3"/>
            <w:rPr>
              <w:rFonts w:asciiTheme="minorHAnsi" w:eastAsiaTheme="minorEastAsia" w:hAnsiTheme="minorHAnsi" w:cstheme="minorBidi"/>
              <w:b w:val="0"/>
              <w:sz w:val="22"/>
              <w:szCs w:val="22"/>
              <w:lang w:eastAsia="zh-CN"/>
            </w:rPr>
          </w:pPr>
          <w:hyperlink w:anchor="_Toc35777859" w:history="1">
            <w:r w:rsidRPr="000852FA">
              <w:rPr>
                <w:rStyle w:val="Hyperlink"/>
              </w:rPr>
              <w:t>arrivalNewVehicle</w:t>
            </w:r>
            <w:r>
              <w:rPr>
                <w:webHidden/>
              </w:rPr>
              <w:tab/>
            </w:r>
            <w:r>
              <w:rPr>
                <w:webHidden/>
              </w:rPr>
              <w:fldChar w:fldCharType="begin"/>
            </w:r>
            <w:r>
              <w:rPr>
                <w:webHidden/>
              </w:rPr>
              <w:instrText xml:space="preserve"> PAGEREF _Toc35777859 \h </w:instrText>
            </w:r>
            <w:r>
              <w:rPr>
                <w:webHidden/>
              </w:rPr>
            </w:r>
            <w:r>
              <w:rPr>
                <w:webHidden/>
              </w:rPr>
              <w:fldChar w:fldCharType="separate"/>
            </w:r>
            <w:r w:rsidR="00F101B8">
              <w:rPr>
                <w:webHidden/>
              </w:rPr>
              <w:t>45</w:t>
            </w:r>
            <w:r>
              <w:rPr>
                <w:webHidden/>
              </w:rPr>
              <w:fldChar w:fldCharType="end"/>
            </w:r>
          </w:hyperlink>
        </w:p>
        <w:p w14:paraId="3758F4D7" w14:textId="172F4F07" w:rsidR="00EF683D" w:rsidRDefault="00EF683D">
          <w:pPr>
            <w:pStyle w:val="TOC3"/>
            <w:rPr>
              <w:rFonts w:asciiTheme="minorHAnsi" w:eastAsiaTheme="minorEastAsia" w:hAnsiTheme="minorHAnsi" w:cstheme="minorBidi"/>
              <w:b w:val="0"/>
              <w:sz w:val="22"/>
              <w:szCs w:val="22"/>
              <w:lang w:eastAsia="zh-CN"/>
            </w:rPr>
          </w:pPr>
          <w:hyperlink w:anchor="_Toc35777860" w:history="1">
            <w:r w:rsidRPr="000852FA">
              <w:rPr>
                <w:rStyle w:val="Hyperlink"/>
              </w:rPr>
              <w:t>evaluateCarFollowing</w:t>
            </w:r>
            <w:r>
              <w:rPr>
                <w:webHidden/>
              </w:rPr>
              <w:tab/>
            </w:r>
            <w:r>
              <w:rPr>
                <w:webHidden/>
              </w:rPr>
              <w:fldChar w:fldCharType="begin"/>
            </w:r>
            <w:r>
              <w:rPr>
                <w:webHidden/>
              </w:rPr>
              <w:instrText xml:space="preserve"> PAGEREF _Toc35777860 \h </w:instrText>
            </w:r>
            <w:r>
              <w:rPr>
                <w:webHidden/>
              </w:rPr>
            </w:r>
            <w:r>
              <w:rPr>
                <w:webHidden/>
              </w:rPr>
              <w:fldChar w:fldCharType="separate"/>
            </w:r>
            <w:r w:rsidR="00F101B8">
              <w:rPr>
                <w:webHidden/>
              </w:rPr>
              <w:t>45</w:t>
            </w:r>
            <w:r>
              <w:rPr>
                <w:webHidden/>
              </w:rPr>
              <w:fldChar w:fldCharType="end"/>
            </w:r>
          </w:hyperlink>
        </w:p>
        <w:p w14:paraId="6AB5C06F" w14:textId="0AFBE464" w:rsidR="00EF683D" w:rsidRDefault="00EF683D">
          <w:pPr>
            <w:pStyle w:val="TOC3"/>
            <w:rPr>
              <w:rFonts w:asciiTheme="minorHAnsi" w:eastAsiaTheme="minorEastAsia" w:hAnsiTheme="minorHAnsi" w:cstheme="minorBidi"/>
              <w:b w:val="0"/>
              <w:sz w:val="22"/>
              <w:szCs w:val="22"/>
              <w:lang w:eastAsia="zh-CN"/>
            </w:rPr>
          </w:pPr>
          <w:hyperlink w:anchor="_Toc35777861" w:history="1">
            <w:r w:rsidRPr="000852FA">
              <w:rPr>
                <w:rStyle w:val="Hyperlink"/>
              </w:rPr>
              <w:t>evaluateLaneChanging</w:t>
            </w:r>
            <w:r>
              <w:rPr>
                <w:webHidden/>
              </w:rPr>
              <w:tab/>
            </w:r>
            <w:r>
              <w:rPr>
                <w:webHidden/>
              </w:rPr>
              <w:fldChar w:fldCharType="begin"/>
            </w:r>
            <w:r>
              <w:rPr>
                <w:webHidden/>
              </w:rPr>
              <w:instrText xml:space="preserve"> PAGEREF _Toc35777861 \h </w:instrText>
            </w:r>
            <w:r>
              <w:rPr>
                <w:webHidden/>
              </w:rPr>
            </w:r>
            <w:r>
              <w:rPr>
                <w:webHidden/>
              </w:rPr>
              <w:fldChar w:fldCharType="separate"/>
            </w:r>
            <w:r w:rsidR="00F101B8">
              <w:rPr>
                <w:webHidden/>
              </w:rPr>
              <w:t>47</w:t>
            </w:r>
            <w:r>
              <w:rPr>
                <w:webHidden/>
              </w:rPr>
              <w:fldChar w:fldCharType="end"/>
            </w:r>
          </w:hyperlink>
        </w:p>
        <w:p w14:paraId="59A4447B" w14:textId="4290900B" w:rsidR="00EF683D" w:rsidRDefault="00EF683D">
          <w:pPr>
            <w:pStyle w:val="TOC3"/>
            <w:rPr>
              <w:rFonts w:asciiTheme="minorHAnsi" w:eastAsiaTheme="minorEastAsia" w:hAnsiTheme="minorHAnsi" w:cstheme="minorBidi"/>
              <w:b w:val="0"/>
              <w:sz w:val="22"/>
              <w:szCs w:val="22"/>
              <w:lang w:eastAsia="zh-CN"/>
            </w:rPr>
          </w:pPr>
          <w:hyperlink w:anchor="_Toc35777862" w:history="1">
            <w:r w:rsidRPr="000852FA">
              <w:rPr>
                <w:rStyle w:val="Hyperlink"/>
              </w:rPr>
              <w:t>mybehavioralModel</w:t>
            </w:r>
            <w:r>
              <w:rPr>
                <w:webHidden/>
              </w:rPr>
              <w:tab/>
            </w:r>
            <w:r>
              <w:rPr>
                <w:webHidden/>
              </w:rPr>
              <w:fldChar w:fldCharType="begin"/>
            </w:r>
            <w:r>
              <w:rPr>
                <w:webHidden/>
              </w:rPr>
              <w:instrText xml:space="preserve"> PAGEREF _Toc35777862 \h </w:instrText>
            </w:r>
            <w:r>
              <w:rPr>
                <w:webHidden/>
              </w:rPr>
            </w:r>
            <w:r>
              <w:rPr>
                <w:webHidden/>
              </w:rPr>
              <w:fldChar w:fldCharType="separate"/>
            </w:r>
            <w:r w:rsidR="00F101B8">
              <w:rPr>
                <w:webHidden/>
              </w:rPr>
              <w:t>47</w:t>
            </w:r>
            <w:r>
              <w:rPr>
                <w:webHidden/>
              </w:rPr>
              <w:fldChar w:fldCharType="end"/>
            </w:r>
          </w:hyperlink>
        </w:p>
        <w:p w14:paraId="0DE3FA94" w14:textId="048F113F" w:rsidR="00EF683D" w:rsidRDefault="00EF683D">
          <w:pPr>
            <w:pStyle w:val="TOC3"/>
            <w:rPr>
              <w:rFonts w:asciiTheme="minorHAnsi" w:eastAsiaTheme="minorEastAsia" w:hAnsiTheme="minorHAnsi" w:cstheme="minorBidi"/>
              <w:b w:val="0"/>
              <w:sz w:val="22"/>
              <w:szCs w:val="22"/>
              <w:lang w:eastAsia="zh-CN"/>
            </w:rPr>
          </w:pPr>
          <w:hyperlink w:anchor="_Toc35777863" w:history="1">
            <w:r w:rsidRPr="000852FA">
              <w:rPr>
                <w:rStyle w:val="Hyperlink"/>
              </w:rPr>
              <w:t>removedVehicle</w:t>
            </w:r>
            <w:r>
              <w:rPr>
                <w:webHidden/>
              </w:rPr>
              <w:tab/>
            </w:r>
            <w:r>
              <w:rPr>
                <w:webHidden/>
              </w:rPr>
              <w:fldChar w:fldCharType="begin"/>
            </w:r>
            <w:r>
              <w:rPr>
                <w:webHidden/>
              </w:rPr>
              <w:instrText xml:space="preserve"> PAGEREF _Toc35777863 \h </w:instrText>
            </w:r>
            <w:r>
              <w:rPr>
                <w:webHidden/>
              </w:rPr>
            </w:r>
            <w:r>
              <w:rPr>
                <w:webHidden/>
              </w:rPr>
              <w:fldChar w:fldCharType="separate"/>
            </w:r>
            <w:r w:rsidR="00F101B8">
              <w:rPr>
                <w:webHidden/>
              </w:rPr>
              <w:t>48</w:t>
            </w:r>
            <w:r>
              <w:rPr>
                <w:webHidden/>
              </w:rPr>
              <w:fldChar w:fldCharType="end"/>
            </w:r>
          </w:hyperlink>
        </w:p>
        <w:p w14:paraId="7E10B5B6" w14:textId="1C9902E5" w:rsidR="00EF683D" w:rsidRDefault="00EF683D">
          <w:pPr>
            <w:pStyle w:val="TOC3"/>
            <w:rPr>
              <w:rFonts w:asciiTheme="minorHAnsi" w:eastAsiaTheme="minorEastAsia" w:hAnsiTheme="minorHAnsi" w:cstheme="minorBidi"/>
              <w:b w:val="0"/>
              <w:sz w:val="22"/>
              <w:szCs w:val="22"/>
              <w:lang w:eastAsia="zh-CN"/>
            </w:rPr>
          </w:pPr>
          <w:hyperlink w:anchor="_Toc35777864" w:history="1">
            <w:r w:rsidRPr="000852FA">
              <w:rPr>
                <w:rStyle w:val="Hyperlink"/>
              </w:rPr>
              <w:t>createFreeFlowSpeed</w:t>
            </w:r>
            <w:r>
              <w:rPr>
                <w:webHidden/>
              </w:rPr>
              <w:tab/>
            </w:r>
            <w:r>
              <w:rPr>
                <w:webHidden/>
              </w:rPr>
              <w:fldChar w:fldCharType="begin"/>
            </w:r>
            <w:r>
              <w:rPr>
                <w:webHidden/>
              </w:rPr>
              <w:instrText xml:space="preserve"> PAGEREF _Toc35777864 \h </w:instrText>
            </w:r>
            <w:r>
              <w:rPr>
                <w:webHidden/>
              </w:rPr>
            </w:r>
            <w:r>
              <w:rPr>
                <w:webHidden/>
              </w:rPr>
              <w:fldChar w:fldCharType="separate"/>
            </w:r>
            <w:r w:rsidR="00F101B8">
              <w:rPr>
                <w:webHidden/>
              </w:rPr>
              <w:t>48</w:t>
            </w:r>
            <w:r>
              <w:rPr>
                <w:webHidden/>
              </w:rPr>
              <w:fldChar w:fldCharType="end"/>
            </w:r>
          </w:hyperlink>
        </w:p>
        <w:p w14:paraId="6217FEED" w14:textId="5E35FA61" w:rsidR="00EF683D" w:rsidRDefault="00EF683D">
          <w:pPr>
            <w:pStyle w:val="TOC3"/>
            <w:rPr>
              <w:rFonts w:asciiTheme="minorHAnsi" w:eastAsiaTheme="minorEastAsia" w:hAnsiTheme="minorHAnsi" w:cstheme="minorBidi"/>
              <w:b w:val="0"/>
              <w:sz w:val="22"/>
              <w:szCs w:val="22"/>
              <w:lang w:eastAsia="zh-CN"/>
            </w:rPr>
          </w:pPr>
          <w:hyperlink w:anchor="_Toc35777865" w:history="1">
            <w:r w:rsidRPr="000852FA">
              <w:rPr>
                <w:rStyle w:val="Hyperlink"/>
              </w:rPr>
              <w:t>getAroundLeaderFollowers</w:t>
            </w:r>
            <w:r>
              <w:rPr>
                <w:webHidden/>
              </w:rPr>
              <w:tab/>
            </w:r>
            <w:r>
              <w:rPr>
                <w:webHidden/>
              </w:rPr>
              <w:fldChar w:fldCharType="begin"/>
            </w:r>
            <w:r>
              <w:rPr>
                <w:webHidden/>
              </w:rPr>
              <w:instrText xml:space="preserve"> PAGEREF _Toc35777865 \h </w:instrText>
            </w:r>
            <w:r>
              <w:rPr>
                <w:webHidden/>
              </w:rPr>
            </w:r>
            <w:r>
              <w:rPr>
                <w:webHidden/>
              </w:rPr>
              <w:fldChar w:fldCharType="separate"/>
            </w:r>
            <w:r w:rsidR="00F101B8">
              <w:rPr>
                <w:webHidden/>
              </w:rPr>
              <w:t>48</w:t>
            </w:r>
            <w:r>
              <w:rPr>
                <w:webHidden/>
              </w:rPr>
              <w:fldChar w:fldCharType="end"/>
            </w:r>
          </w:hyperlink>
        </w:p>
        <w:p w14:paraId="4D9BB505" w14:textId="5D7148E2" w:rsidR="00EF683D" w:rsidRDefault="00EF683D">
          <w:pPr>
            <w:pStyle w:val="TOC3"/>
            <w:rPr>
              <w:rFonts w:asciiTheme="minorHAnsi" w:eastAsiaTheme="minorEastAsia" w:hAnsiTheme="minorHAnsi" w:cstheme="minorBidi"/>
              <w:b w:val="0"/>
              <w:sz w:val="22"/>
              <w:szCs w:val="22"/>
              <w:lang w:eastAsia="zh-CN"/>
            </w:rPr>
          </w:pPr>
          <w:hyperlink w:anchor="_Toc35777866" w:history="1">
            <w:r w:rsidRPr="000852FA">
              <w:rPr>
                <w:rStyle w:val="Hyperlink"/>
              </w:rPr>
              <w:t>getAroundSpeed</w:t>
            </w:r>
            <w:r>
              <w:rPr>
                <w:webHidden/>
              </w:rPr>
              <w:tab/>
            </w:r>
            <w:r>
              <w:rPr>
                <w:webHidden/>
              </w:rPr>
              <w:fldChar w:fldCharType="begin"/>
            </w:r>
            <w:r>
              <w:rPr>
                <w:webHidden/>
              </w:rPr>
              <w:instrText xml:space="preserve"> PAGEREF _Toc35777866 \h </w:instrText>
            </w:r>
            <w:r>
              <w:rPr>
                <w:webHidden/>
              </w:rPr>
            </w:r>
            <w:r>
              <w:rPr>
                <w:webHidden/>
              </w:rPr>
              <w:fldChar w:fldCharType="separate"/>
            </w:r>
            <w:r w:rsidR="00F101B8">
              <w:rPr>
                <w:webHidden/>
              </w:rPr>
              <w:t>49</w:t>
            </w:r>
            <w:r>
              <w:rPr>
                <w:webHidden/>
              </w:rPr>
              <w:fldChar w:fldCharType="end"/>
            </w:r>
          </w:hyperlink>
        </w:p>
        <w:p w14:paraId="697C625F" w14:textId="251ED330" w:rsidR="00EF683D" w:rsidRDefault="00EF683D">
          <w:pPr>
            <w:pStyle w:val="TOC3"/>
            <w:rPr>
              <w:rFonts w:asciiTheme="minorHAnsi" w:eastAsiaTheme="minorEastAsia" w:hAnsiTheme="minorHAnsi" w:cstheme="minorBidi"/>
              <w:b w:val="0"/>
              <w:sz w:val="22"/>
              <w:szCs w:val="22"/>
              <w:lang w:eastAsia="zh-CN"/>
            </w:rPr>
          </w:pPr>
          <w:hyperlink w:anchor="_Toc35777867" w:history="1">
            <w:r w:rsidRPr="000852FA">
              <w:rPr>
                <w:rStyle w:val="Hyperlink"/>
              </w:rPr>
              <w:t>getLeader</w:t>
            </w:r>
            <w:r>
              <w:rPr>
                <w:webHidden/>
              </w:rPr>
              <w:tab/>
            </w:r>
            <w:r>
              <w:rPr>
                <w:webHidden/>
              </w:rPr>
              <w:fldChar w:fldCharType="begin"/>
            </w:r>
            <w:r>
              <w:rPr>
                <w:webHidden/>
              </w:rPr>
              <w:instrText xml:space="preserve"> PAGEREF _Toc35777867 \h </w:instrText>
            </w:r>
            <w:r>
              <w:rPr>
                <w:webHidden/>
              </w:rPr>
            </w:r>
            <w:r>
              <w:rPr>
                <w:webHidden/>
              </w:rPr>
              <w:fldChar w:fldCharType="separate"/>
            </w:r>
            <w:r w:rsidR="00F101B8">
              <w:rPr>
                <w:webHidden/>
              </w:rPr>
              <w:t>49</w:t>
            </w:r>
            <w:r>
              <w:rPr>
                <w:webHidden/>
              </w:rPr>
              <w:fldChar w:fldCharType="end"/>
            </w:r>
          </w:hyperlink>
        </w:p>
        <w:p w14:paraId="63D6C361" w14:textId="3A6D13F9" w:rsidR="00EF683D" w:rsidRDefault="00EF683D">
          <w:pPr>
            <w:pStyle w:val="TOC3"/>
            <w:rPr>
              <w:rFonts w:asciiTheme="minorHAnsi" w:eastAsiaTheme="minorEastAsia" w:hAnsiTheme="minorHAnsi" w:cstheme="minorBidi"/>
              <w:b w:val="0"/>
              <w:sz w:val="22"/>
              <w:szCs w:val="22"/>
              <w:lang w:eastAsia="zh-CN"/>
            </w:rPr>
          </w:pPr>
          <w:hyperlink w:anchor="_Toc35777868" w:history="1">
            <w:r w:rsidRPr="000852FA">
              <w:rPr>
                <w:rStyle w:val="Hyperlink"/>
              </w:rPr>
              <w:t>getSectionInfo</w:t>
            </w:r>
            <w:r>
              <w:rPr>
                <w:webHidden/>
              </w:rPr>
              <w:tab/>
            </w:r>
            <w:r>
              <w:rPr>
                <w:webHidden/>
              </w:rPr>
              <w:fldChar w:fldCharType="begin"/>
            </w:r>
            <w:r>
              <w:rPr>
                <w:webHidden/>
              </w:rPr>
              <w:instrText xml:space="preserve"> PAGEREF _Toc35777868 \h </w:instrText>
            </w:r>
            <w:r>
              <w:rPr>
                <w:webHidden/>
              </w:rPr>
            </w:r>
            <w:r>
              <w:rPr>
                <w:webHidden/>
              </w:rPr>
              <w:fldChar w:fldCharType="separate"/>
            </w:r>
            <w:r w:rsidR="00F101B8">
              <w:rPr>
                <w:webHidden/>
              </w:rPr>
              <w:t>49</w:t>
            </w:r>
            <w:r>
              <w:rPr>
                <w:webHidden/>
              </w:rPr>
              <w:fldChar w:fldCharType="end"/>
            </w:r>
          </w:hyperlink>
        </w:p>
        <w:p w14:paraId="41125D85" w14:textId="7FEDFCA9" w:rsidR="00EF683D" w:rsidRDefault="00EF683D">
          <w:pPr>
            <w:pStyle w:val="TOC3"/>
            <w:rPr>
              <w:rFonts w:asciiTheme="minorHAnsi" w:eastAsiaTheme="minorEastAsia" w:hAnsiTheme="minorHAnsi" w:cstheme="minorBidi"/>
              <w:b w:val="0"/>
              <w:sz w:val="22"/>
              <w:szCs w:val="22"/>
              <w:lang w:eastAsia="zh-CN"/>
            </w:rPr>
          </w:pPr>
          <w:hyperlink w:anchor="_Toc35777869" w:history="1">
            <w:r w:rsidRPr="000852FA">
              <w:rPr>
                <w:rStyle w:val="Hyperlink"/>
              </w:rPr>
              <w:t>ReadExternalParameters</w:t>
            </w:r>
            <w:r>
              <w:rPr>
                <w:webHidden/>
              </w:rPr>
              <w:tab/>
            </w:r>
            <w:r>
              <w:rPr>
                <w:webHidden/>
              </w:rPr>
              <w:fldChar w:fldCharType="begin"/>
            </w:r>
            <w:r>
              <w:rPr>
                <w:webHidden/>
              </w:rPr>
              <w:instrText xml:space="preserve"> PAGEREF _Toc35777869 \h </w:instrText>
            </w:r>
            <w:r>
              <w:rPr>
                <w:webHidden/>
              </w:rPr>
            </w:r>
            <w:r>
              <w:rPr>
                <w:webHidden/>
              </w:rPr>
              <w:fldChar w:fldCharType="separate"/>
            </w:r>
            <w:r w:rsidR="00F101B8">
              <w:rPr>
                <w:webHidden/>
              </w:rPr>
              <w:t>50</w:t>
            </w:r>
            <w:r>
              <w:rPr>
                <w:webHidden/>
              </w:rPr>
              <w:fldChar w:fldCharType="end"/>
            </w:r>
          </w:hyperlink>
        </w:p>
        <w:p w14:paraId="789A85C3" w14:textId="50B908CB" w:rsidR="00EF683D" w:rsidRDefault="00EF683D">
          <w:pPr>
            <w:pStyle w:val="TOC3"/>
            <w:rPr>
              <w:rFonts w:asciiTheme="minorHAnsi" w:eastAsiaTheme="minorEastAsia" w:hAnsiTheme="minorHAnsi" w:cstheme="minorBidi"/>
              <w:b w:val="0"/>
              <w:sz w:val="22"/>
              <w:szCs w:val="22"/>
              <w:lang w:eastAsia="zh-CN"/>
            </w:rPr>
          </w:pPr>
          <w:hyperlink w:anchor="_Toc35777870" w:history="1">
            <w:r w:rsidRPr="000852FA">
              <w:rPr>
                <w:rStyle w:val="Hyperlink"/>
              </w:rPr>
              <w:t>ReadHOVSetting</w:t>
            </w:r>
            <w:r>
              <w:rPr>
                <w:webHidden/>
              </w:rPr>
              <w:tab/>
            </w:r>
            <w:r>
              <w:rPr>
                <w:webHidden/>
              </w:rPr>
              <w:fldChar w:fldCharType="begin"/>
            </w:r>
            <w:r>
              <w:rPr>
                <w:webHidden/>
              </w:rPr>
              <w:instrText xml:space="preserve"> PAGEREF _Toc35777870 \h </w:instrText>
            </w:r>
            <w:r>
              <w:rPr>
                <w:webHidden/>
              </w:rPr>
            </w:r>
            <w:r>
              <w:rPr>
                <w:webHidden/>
              </w:rPr>
              <w:fldChar w:fldCharType="separate"/>
            </w:r>
            <w:r w:rsidR="00F101B8">
              <w:rPr>
                <w:webHidden/>
              </w:rPr>
              <w:t>50</w:t>
            </w:r>
            <w:r>
              <w:rPr>
                <w:webHidden/>
              </w:rPr>
              <w:fldChar w:fldCharType="end"/>
            </w:r>
          </w:hyperlink>
        </w:p>
        <w:p w14:paraId="5B0A90DC" w14:textId="5D64E157" w:rsidR="00EF683D" w:rsidRDefault="00EF683D">
          <w:pPr>
            <w:pStyle w:val="TOC3"/>
            <w:rPr>
              <w:rFonts w:asciiTheme="minorHAnsi" w:eastAsiaTheme="minorEastAsia" w:hAnsiTheme="minorHAnsi" w:cstheme="minorBidi"/>
              <w:b w:val="0"/>
              <w:sz w:val="22"/>
              <w:szCs w:val="22"/>
              <w:lang w:eastAsia="zh-CN"/>
            </w:rPr>
          </w:pPr>
          <w:hyperlink w:anchor="_Toc35777871" w:history="1">
            <w:r w:rsidRPr="000852FA">
              <w:rPr>
                <w:rStyle w:val="Hyperlink"/>
              </w:rPr>
              <w:t>SetExternalParameters</w:t>
            </w:r>
            <w:r>
              <w:rPr>
                <w:webHidden/>
              </w:rPr>
              <w:tab/>
            </w:r>
            <w:r>
              <w:rPr>
                <w:webHidden/>
              </w:rPr>
              <w:fldChar w:fldCharType="begin"/>
            </w:r>
            <w:r>
              <w:rPr>
                <w:webHidden/>
              </w:rPr>
              <w:instrText xml:space="preserve"> PAGEREF _Toc35777871 \h </w:instrText>
            </w:r>
            <w:r>
              <w:rPr>
                <w:webHidden/>
              </w:rPr>
            </w:r>
            <w:r>
              <w:rPr>
                <w:webHidden/>
              </w:rPr>
              <w:fldChar w:fldCharType="separate"/>
            </w:r>
            <w:r w:rsidR="00F101B8">
              <w:rPr>
                <w:webHidden/>
              </w:rPr>
              <w:t>51</w:t>
            </w:r>
            <w:r>
              <w:rPr>
                <w:webHidden/>
              </w:rPr>
              <w:fldChar w:fldCharType="end"/>
            </w:r>
          </w:hyperlink>
        </w:p>
        <w:p w14:paraId="3F642E0D" w14:textId="79DF17B1"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72" w:history="1">
            <w:r w:rsidRPr="000852FA">
              <w:rPr>
                <w:rStyle w:val="Hyperlink"/>
                <w:noProof/>
              </w:rPr>
              <w:t>APPENDIX B. FUNCTIONS FOR NEW VEHICLE GENERATION</w:t>
            </w:r>
            <w:r>
              <w:rPr>
                <w:noProof/>
                <w:webHidden/>
              </w:rPr>
              <w:tab/>
            </w:r>
            <w:r>
              <w:rPr>
                <w:noProof/>
                <w:webHidden/>
              </w:rPr>
              <w:fldChar w:fldCharType="begin"/>
            </w:r>
            <w:r>
              <w:rPr>
                <w:noProof/>
                <w:webHidden/>
              </w:rPr>
              <w:instrText xml:space="preserve"> PAGEREF _Toc35777872 \h </w:instrText>
            </w:r>
            <w:r>
              <w:rPr>
                <w:noProof/>
                <w:webHidden/>
              </w:rPr>
            </w:r>
            <w:r>
              <w:rPr>
                <w:noProof/>
                <w:webHidden/>
              </w:rPr>
              <w:fldChar w:fldCharType="separate"/>
            </w:r>
            <w:r w:rsidR="00F101B8">
              <w:rPr>
                <w:noProof/>
                <w:webHidden/>
              </w:rPr>
              <w:t>53</w:t>
            </w:r>
            <w:r>
              <w:rPr>
                <w:noProof/>
                <w:webHidden/>
              </w:rPr>
              <w:fldChar w:fldCharType="end"/>
            </w:r>
          </w:hyperlink>
        </w:p>
        <w:p w14:paraId="0147724E" w14:textId="64B1CD08" w:rsidR="00EF683D" w:rsidRDefault="00EF683D">
          <w:pPr>
            <w:pStyle w:val="TOC3"/>
            <w:rPr>
              <w:rFonts w:asciiTheme="minorHAnsi" w:eastAsiaTheme="minorEastAsia" w:hAnsiTheme="minorHAnsi" w:cstheme="minorBidi"/>
              <w:b w:val="0"/>
              <w:sz w:val="22"/>
              <w:szCs w:val="22"/>
              <w:lang w:eastAsia="zh-CN"/>
            </w:rPr>
          </w:pPr>
          <w:hyperlink w:anchor="_Toc35777873" w:history="1">
            <w:r w:rsidRPr="000852FA">
              <w:rPr>
                <w:rStyle w:val="Hyperlink"/>
              </w:rPr>
              <w:t>AdjustArrivalVehicle_New</w:t>
            </w:r>
            <w:r>
              <w:rPr>
                <w:webHidden/>
              </w:rPr>
              <w:tab/>
            </w:r>
            <w:r>
              <w:rPr>
                <w:webHidden/>
              </w:rPr>
              <w:fldChar w:fldCharType="begin"/>
            </w:r>
            <w:r>
              <w:rPr>
                <w:webHidden/>
              </w:rPr>
              <w:instrText xml:space="preserve"> PAGEREF _Toc35777873 \h </w:instrText>
            </w:r>
            <w:r>
              <w:rPr>
                <w:webHidden/>
              </w:rPr>
            </w:r>
            <w:r>
              <w:rPr>
                <w:webHidden/>
              </w:rPr>
              <w:fldChar w:fldCharType="separate"/>
            </w:r>
            <w:r w:rsidR="00F101B8">
              <w:rPr>
                <w:webHidden/>
              </w:rPr>
              <w:t>53</w:t>
            </w:r>
            <w:r>
              <w:rPr>
                <w:webHidden/>
              </w:rPr>
              <w:fldChar w:fldCharType="end"/>
            </w:r>
          </w:hyperlink>
        </w:p>
        <w:p w14:paraId="2CF8DC0D" w14:textId="4FC4969B" w:rsidR="00EF683D" w:rsidRDefault="00EF683D">
          <w:pPr>
            <w:pStyle w:val="TOC3"/>
            <w:rPr>
              <w:rFonts w:asciiTheme="minorHAnsi" w:eastAsiaTheme="minorEastAsia" w:hAnsiTheme="minorHAnsi" w:cstheme="minorBidi"/>
              <w:b w:val="0"/>
              <w:sz w:val="22"/>
              <w:szCs w:val="22"/>
              <w:lang w:eastAsia="zh-CN"/>
            </w:rPr>
          </w:pPr>
          <w:hyperlink w:anchor="_Toc35777874" w:history="1">
            <w:r w:rsidRPr="000852FA">
              <w:rPr>
                <w:rStyle w:val="Hyperlink"/>
              </w:rPr>
              <w:t>NGSIM_Speed</w:t>
            </w:r>
            <w:r>
              <w:rPr>
                <w:webHidden/>
              </w:rPr>
              <w:tab/>
            </w:r>
            <w:r>
              <w:rPr>
                <w:webHidden/>
              </w:rPr>
              <w:fldChar w:fldCharType="begin"/>
            </w:r>
            <w:r>
              <w:rPr>
                <w:webHidden/>
              </w:rPr>
              <w:instrText xml:space="preserve"> PAGEREF _Toc35777874 \h </w:instrText>
            </w:r>
            <w:r>
              <w:rPr>
                <w:webHidden/>
              </w:rPr>
            </w:r>
            <w:r>
              <w:rPr>
                <w:webHidden/>
              </w:rPr>
              <w:fldChar w:fldCharType="separate"/>
            </w:r>
            <w:r w:rsidR="00F101B8">
              <w:rPr>
                <w:webHidden/>
              </w:rPr>
              <w:t>54</w:t>
            </w:r>
            <w:r>
              <w:rPr>
                <w:webHidden/>
              </w:rPr>
              <w:fldChar w:fldCharType="end"/>
            </w:r>
          </w:hyperlink>
        </w:p>
        <w:p w14:paraId="621E9DA9" w14:textId="7FA25475" w:rsidR="00EF683D" w:rsidRDefault="00EF683D">
          <w:pPr>
            <w:pStyle w:val="TOC3"/>
            <w:rPr>
              <w:rFonts w:asciiTheme="minorHAnsi" w:eastAsiaTheme="minorEastAsia" w:hAnsiTheme="minorHAnsi" w:cstheme="minorBidi"/>
              <w:b w:val="0"/>
              <w:sz w:val="22"/>
              <w:szCs w:val="22"/>
              <w:lang w:eastAsia="zh-CN"/>
            </w:rPr>
          </w:pPr>
          <w:hyperlink w:anchor="_Toc35777875" w:history="1">
            <w:r w:rsidRPr="000852FA">
              <w:rPr>
                <w:rStyle w:val="Hyperlink"/>
              </w:rPr>
              <w:t>SetPara4NewVeh</w:t>
            </w:r>
            <w:r>
              <w:rPr>
                <w:webHidden/>
              </w:rPr>
              <w:tab/>
            </w:r>
            <w:r>
              <w:rPr>
                <w:webHidden/>
              </w:rPr>
              <w:fldChar w:fldCharType="begin"/>
            </w:r>
            <w:r>
              <w:rPr>
                <w:webHidden/>
              </w:rPr>
              <w:instrText xml:space="preserve"> PAGEREF _Toc35777875 \h </w:instrText>
            </w:r>
            <w:r>
              <w:rPr>
                <w:webHidden/>
              </w:rPr>
            </w:r>
            <w:r>
              <w:rPr>
                <w:webHidden/>
              </w:rPr>
              <w:fldChar w:fldCharType="separate"/>
            </w:r>
            <w:r w:rsidR="00F101B8">
              <w:rPr>
                <w:webHidden/>
              </w:rPr>
              <w:t>56</w:t>
            </w:r>
            <w:r>
              <w:rPr>
                <w:webHidden/>
              </w:rPr>
              <w:fldChar w:fldCharType="end"/>
            </w:r>
          </w:hyperlink>
        </w:p>
        <w:p w14:paraId="4B9357EA" w14:textId="36B0DB78" w:rsidR="00EF683D" w:rsidRDefault="00EF683D">
          <w:pPr>
            <w:pStyle w:val="TOC3"/>
            <w:rPr>
              <w:rFonts w:asciiTheme="minorHAnsi" w:eastAsiaTheme="minorEastAsia" w:hAnsiTheme="minorHAnsi" w:cstheme="minorBidi"/>
              <w:b w:val="0"/>
              <w:sz w:val="22"/>
              <w:szCs w:val="22"/>
              <w:lang w:eastAsia="zh-CN"/>
            </w:rPr>
          </w:pPr>
          <w:hyperlink w:anchor="_Toc35777876" w:history="1">
            <w:r w:rsidRPr="000852FA">
              <w:rPr>
                <w:rStyle w:val="Hyperlink"/>
              </w:rPr>
              <w:t>GetEquPosition</w:t>
            </w:r>
            <w:r>
              <w:rPr>
                <w:webHidden/>
              </w:rPr>
              <w:tab/>
            </w:r>
            <w:r>
              <w:rPr>
                <w:webHidden/>
              </w:rPr>
              <w:fldChar w:fldCharType="begin"/>
            </w:r>
            <w:r>
              <w:rPr>
                <w:webHidden/>
              </w:rPr>
              <w:instrText xml:space="preserve"> PAGEREF _Toc35777876 \h </w:instrText>
            </w:r>
            <w:r>
              <w:rPr>
                <w:webHidden/>
              </w:rPr>
            </w:r>
            <w:r>
              <w:rPr>
                <w:webHidden/>
              </w:rPr>
              <w:fldChar w:fldCharType="separate"/>
            </w:r>
            <w:r w:rsidR="00F101B8">
              <w:rPr>
                <w:webHidden/>
              </w:rPr>
              <w:t>58</w:t>
            </w:r>
            <w:r>
              <w:rPr>
                <w:webHidden/>
              </w:rPr>
              <w:fldChar w:fldCharType="end"/>
            </w:r>
          </w:hyperlink>
        </w:p>
        <w:p w14:paraId="6EA0835F" w14:textId="6F297720" w:rsidR="00EF683D" w:rsidRDefault="00EF683D">
          <w:pPr>
            <w:pStyle w:val="TOC3"/>
            <w:rPr>
              <w:rFonts w:asciiTheme="minorHAnsi" w:eastAsiaTheme="minorEastAsia" w:hAnsiTheme="minorHAnsi" w:cstheme="minorBidi"/>
              <w:b w:val="0"/>
              <w:sz w:val="22"/>
              <w:szCs w:val="22"/>
              <w:lang w:eastAsia="zh-CN"/>
            </w:rPr>
          </w:pPr>
          <w:hyperlink w:anchor="_Toc35777877" w:history="1">
            <w:r w:rsidRPr="000852FA">
              <w:rPr>
                <w:rStyle w:val="Hyperlink"/>
              </w:rPr>
              <w:t>UpdateLatestArrival</w:t>
            </w:r>
            <w:r>
              <w:rPr>
                <w:webHidden/>
              </w:rPr>
              <w:tab/>
            </w:r>
            <w:r>
              <w:rPr>
                <w:webHidden/>
              </w:rPr>
              <w:fldChar w:fldCharType="begin"/>
            </w:r>
            <w:r>
              <w:rPr>
                <w:webHidden/>
              </w:rPr>
              <w:instrText xml:space="preserve"> PAGEREF _Toc35777877 \h </w:instrText>
            </w:r>
            <w:r>
              <w:rPr>
                <w:webHidden/>
              </w:rPr>
            </w:r>
            <w:r>
              <w:rPr>
                <w:webHidden/>
              </w:rPr>
              <w:fldChar w:fldCharType="separate"/>
            </w:r>
            <w:r w:rsidR="00F101B8">
              <w:rPr>
                <w:webHidden/>
              </w:rPr>
              <w:t>59</w:t>
            </w:r>
            <w:r>
              <w:rPr>
                <w:webHidden/>
              </w:rPr>
              <w:fldChar w:fldCharType="end"/>
            </w:r>
          </w:hyperlink>
        </w:p>
        <w:p w14:paraId="1EDCCBC6" w14:textId="3FA2420B"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7878" w:history="1">
            <w:r w:rsidRPr="000852FA">
              <w:rPr>
                <w:rStyle w:val="Hyperlink"/>
                <w:noProof/>
              </w:rPr>
              <w:t>APPENDIX C: VEHICLE CAR-FOLLOWING AND LANE-CHANGING FUNCTIONS</w:t>
            </w:r>
            <w:r>
              <w:rPr>
                <w:noProof/>
                <w:webHidden/>
              </w:rPr>
              <w:tab/>
            </w:r>
            <w:r>
              <w:rPr>
                <w:noProof/>
                <w:webHidden/>
              </w:rPr>
              <w:fldChar w:fldCharType="begin"/>
            </w:r>
            <w:r>
              <w:rPr>
                <w:noProof/>
                <w:webHidden/>
              </w:rPr>
              <w:instrText xml:space="preserve"> PAGEREF _Toc35777878 \h </w:instrText>
            </w:r>
            <w:r>
              <w:rPr>
                <w:noProof/>
                <w:webHidden/>
              </w:rPr>
            </w:r>
            <w:r>
              <w:rPr>
                <w:noProof/>
                <w:webHidden/>
              </w:rPr>
              <w:fldChar w:fldCharType="separate"/>
            </w:r>
            <w:r w:rsidR="00F101B8">
              <w:rPr>
                <w:noProof/>
                <w:webHidden/>
              </w:rPr>
              <w:t>61</w:t>
            </w:r>
            <w:r>
              <w:rPr>
                <w:noProof/>
                <w:webHidden/>
              </w:rPr>
              <w:fldChar w:fldCharType="end"/>
            </w:r>
          </w:hyperlink>
        </w:p>
        <w:p w14:paraId="178232F0" w14:textId="178FDFB7" w:rsidR="00EF683D" w:rsidRDefault="00EF683D">
          <w:pPr>
            <w:pStyle w:val="TOC3"/>
            <w:rPr>
              <w:rFonts w:asciiTheme="minorHAnsi" w:eastAsiaTheme="minorEastAsia" w:hAnsiTheme="minorHAnsi" w:cstheme="minorBidi"/>
              <w:b w:val="0"/>
              <w:sz w:val="22"/>
              <w:szCs w:val="22"/>
              <w:lang w:eastAsia="zh-CN"/>
            </w:rPr>
          </w:pPr>
          <w:hyperlink w:anchor="_Toc35777879" w:history="1">
            <w:r w:rsidRPr="000852FA">
              <w:rPr>
                <w:rStyle w:val="Hyperlink"/>
              </w:rPr>
              <w:t>AccGapAccepted</w:t>
            </w:r>
            <w:r>
              <w:rPr>
                <w:webHidden/>
              </w:rPr>
              <w:tab/>
            </w:r>
            <w:r>
              <w:rPr>
                <w:webHidden/>
              </w:rPr>
              <w:fldChar w:fldCharType="begin"/>
            </w:r>
            <w:r>
              <w:rPr>
                <w:webHidden/>
              </w:rPr>
              <w:instrText xml:space="preserve"> PAGEREF _Toc35777879 \h </w:instrText>
            </w:r>
            <w:r>
              <w:rPr>
                <w:webHidden/>
              </w:rPr>
            </w:r>
            <w:r>
              <w:rPr>
                <w:webHidden/>
              </w:rPr>
              <w:fldChar w:fldCharType="separate"/>
            </w:r>
            <w:r w:rsidR="00F101B8">
              <w:rPr>
                <w:webHidden/>
              </w:rPr>
              <w:t>67</w:t>
            </w:r>
            <w:r>
              <w:rPr>
                <w:webHidden/>
              </w:rPr>
              <w:fldChar w:fldCharType="end"/>
            </w:r>
          </w:hyperlink>
        </w:p>
        <w:p w14:paraId="78E8EA04" w14:textId="08ACA383" w:rsidR="00EF683D" w:rsidRDefault="00EF683D">
          <w:pPr>
            <w:pStyle w:val="TOC3"/>
            <w:rPr>
              <w:rFonts w:asciiTheme="minorHAnsi" w:eastAsiaTheme="minorEastAsia" w:hAnsiTheme="minorHAnsi" w:cstheme="minorBidi"/>
              <w:b w:val="0"/>
              <w:sz w:val="22"/>
              <w:szCs w:val="22"/>
              <w:lang w:eastAsia="zh-CN"/>
            </w:rPr>
          </w:pPr>
          <w:hyperlink w:anchor="_Toc35777880" w:history="1">
            <w:r w:rsidRPr="000852FA">
              <w:rPr>
                <w:rStyle w:val="Hyperlink"/>
              </w:rPr>
              <w:t>AnticipatedAcc</w:t>
            </w:r>
            <w:r>
              <w:rPr>
                <w:webHidden/>
              </w:rPr>
              <w:tab/>
            </w:r>
            <w:r>
              <w:rPr>
                <w:webHidden/>
              </w:rPr>
              <w:fldChar w:fldCharType="begin"/>
            </w:r>
            <w:r>
              <w:rPr>
                <w:webHidden/>
              </w:rPr>
              <w:instrText xml:space="preserve"> PAGEREF _Toc35777880 \h </w:instrText>
            </w:r>
            <w:r>
              <w:rPr>
                <w:webHidden/>
              </w:rPr>
            </w:r>
            <w:r>
              <w:rPr>
                <w:webHidden/>
              </w:rPr>
              <w:fldChar w:fldCharType="separate"/>
            </w:r>
            <w:r w:rsidR="00F101B8">
              <w:rPr>
                <w:webHidden/>
              </w:rPr>
              <w:t>69</w:t>
            </w:r>
            <w:r>
              <w:rPr>
                <w:webHidden/>
              </w:rPr>
              <w:fldChar w:fldCharType="end"/>
            </w:r>
          </w:hyperlink>
        </w:p>
        <w:p w14:paraId="1A668A93" w14:textId="23E1D341" w:rsidR="00EF683D" w:rsidRDefault="00EF683D">
          <w:pPr>
            <w:pStyle w:val="TOC3"/>
            <w:rPr>
              <w:rFonts w:asciiTheme="minorHAnsi" w:eastAsiaTheme="minorEastAsia" w:hAnsiTheme="minorHAnsi" w:cstheme="minorBidi"/>
              <w:b w:val="0"/>
              <w:sz w:val="22"/>
              <w:szCs w:val="22"/>
              <w:lang w:eastAsia="zh-CN"/>
            </w:rPr>
          </w:pPr>
          <w:hyperlink w:anchor="_Toc35777881" w:history="1">
            <w:r w:rsidRPr="000852FA">
              <w:rPr>
                <w:rStyle w:val="Hyperlink"/>
              </w:rPr>
              <w:t>BaseCfModel</w:t>
            </w:r>
            <w:r>
              <w:rPr>
                <w:webHidden/>
              </w:rPr>
              <w:tab/>
            </w:r>
            <w:r>
              <w:rPr>
                <w:webHidden/>
              </w:rPr>
              <w:fldChar w:fldCharType="begin"/>
            </w:r>
            <w:r>
              <w:rPr>
                <w:webHidden/>
              </w:rPr>
              <w:instrText xml:space="preserve"> PAGEREF _Toc35777881 \h </w:instrText>
            </w:r>
            <w:r>
              <w:rPr>
                <w:webHidden/>
              </w:rPr>
            </w:r>
            <w:r>
              <w:rPr>
                <w:webHidden/>
              </w:rPr>
              <w:fldChar w:fldCharType="separate"/>
            </w:r>
            <w:r w:rsidR="00F101B8">
              <w:rPr>
                <w:webHidden/>
              </w:rPr>
              <w:t>70</w:t>
            </w:r>
            <w:r>
              <w:rPr>
                <w:webHidden/>
              </w:rPr>
              <w:fldChar w:fldCharType="end"/>
            </w:r>
          </w:hyperlink>
        </w:p>
        <w:p w14:paraId="6ADEEB43" w14:textId="1C013A47" w:rsidR="00EF683D" w:rsidRDefault="00EF683D">
          <w:pPr>
            <w:pStyle w:val="TOC3"/>
            <w:rPr>
              <w:rFonts w:asciiTheme="minorHAnsi" w:eastAsiaTheme="minorEastAsia" w:hAnsiTheme="minorHAnsi" w:cstheme="minorBidi"/>
              <w:b w:val="0"/>
              <w:sz w:val="22"/>
              <w:szCs w:val="22"/>
              <w:lang w:eastAsia="zh-CN"/>
            </w:rPr>
          </w:pPr>
          <w:hyperlink w:anchor="_Toc35777882" w:history="1">
            <w:r w:rsidRPr="000852FA">
              <w:rPr>
                <w:rStyle w:val="Hyperlink"/>
              </w:rPr>
              <w:t>BeforeExitorTurningLcSlowDown</w:t>
            </w:r>
            <w:r>
              <w:rPr>
                <w:webHidden/>
              </w:rPr>
              <w:tab/>
            </w:r>
            <w:r>
              <w:rPr>
                <w:webHidden/>
              </w:rPr>
              <w:fldChar w:fldCharType="begin"/>
            </w:r>
            <w:r>
              <w:rPr>
                <w:webHidden/>
              </w:rPr>
              <w:instrText xml:space="preserve"> PAGEREF _Toc35777882 \h </w:instrText>
            </w:r>
            <w:r>
              <w:rPr>
                <w:webHidden/>
              </w:rPr>
            </w:r>
            <w:r>
              <w:rPr>
                <w:webHidden/>
              </w:rPr>
              <w:fldChar w:fldCharType="separate"/>
            </w:r>
            <w:r w:rsidR="00F101B8">
              <w:rPr>
                <w:webHidden/>
              </w:rPr>
              <w:t>72</w:t>
            </w:r>
            <w:r>
              <w:rPr>
                <w:webHidden/>
              </w:rPr>
              <w:fldChar w:fldCharType="end"/>
            </w:r>
          </w:hyperlink>
        </w:p>
        <w:p w14:paraId="04F45C95" w14:textId="13FC70F9" w:rsidR="00EF683D" w:rsidRDefault="00EF683D">
          <w:pPr>
            <w:pStyle w:val="TOC3"/>
            <w:rPr>
              <w:rFonts w:asciiTheme="minorHAnsi" w:eastAsiaTheme="minorEastAsia" w:hAnsiTheme="minorHAnsi" w:cstheme="minorBidi"/>
              <w:b w:val="0"/>
              <w:sz w:val="22"/>
              <w:szCs w:val="22"/>
              <w:lang w:eastAsia="zh-CN"/>
            </w:rPr>
          </w:pPr>
          <w:hyperlink w:anchor="_Toc35777883" w:history="1">
            <w:r w:rsidRPr="000852FA">
              <w:rPr>
                <w:rStyle w:val="Hyperlink"/>
              </w:rPr>
              <w:t>BeforeExitorTurningLcSync</w:t>
            </w:r>
            <w:r>
              <w:rPr>
                <w:webHidden/>
              </w:rPr>
              <w:tab/>
            </w:r>
            <w:r>
              <w:rPr>
                <w:webHidden/>
              </w:rPr>
              <w:fldChar w:fldCharType="begin"/>
            </w:r>
            <w:r>
              <w:rPr>
                <w:webHidden/>
              </w:rPr>
              <w:instrText xml:space="preserve"> PAGEREF _Toc35777883 \h </w:instrText>
            </w:r>
            <w:r>
              <w:rPr>
                <w:webHidden/>
              </w:rPr>
            </w:r>
            <w:r>
              <w:rPr>
                <w:webHidden/>
              </w:rPr>
              <w:fldChar w:fldCharType="separate"/>
            </w:r>
            <w:r w:rsidR="00F101B8">
              <w:rPr>
                <w:webHidden/>
              </w:rPr>
              <w:t>73</w:t>
            </w:r>
            <w:r>
              <w:rPr>
                <w:webHidden/>
              </w:rPr>
              <w:fldChar w:fldCharType="end"/>
            </w:r>
          </w:hyperlink>
        </w:p>
        <w:p w14:paraId="2D9081B1" w14:textId="0C943CC1" w:rsidR="00EF683D" w:rsidRDefault="00EF683D">
          <w:pPr>
            <w:pStyle w:val="TOC3"/>
            <w:rPr>
              <w:rFonts w:asciiTheme="minorHAnsi" w:eastAsiaTheme="minorEastAsia" w:hAnsiTheme="minorHAnsi" w:cstheme="minorBidi"/>
              <w:b w:val="0"/>
              <w:sz w:val="22"/>
              <w:szCs w:val="22"/>
              <w:lang w:eastAsia="zh-CN"/>
            </w:rPr>
          </w:pPr>
          <w:hyperlink w:anchor="_Toc35777884" w:history="1">
            <w:r w:rsidRPr="000852FA">
              <w:rPr>
                <w:rStyle w:val="Hyperlink"/>
              </w:rPr>
              <w:t>BeforeLeftLaneChangingMove4HOV</w:t>
            </w:r>
            <w:r>
              <w:rPr>
                <w:webHidden/>
              </w:rPr>
              <w:tab/>
            </w:r>
            <w:r>
              <w:rPr>
                <w:webHidden/>
              </w:rPr>
              <w:fldChar w:fldCharType="begin"/>
            </w:r>
            <w:r>
              <w:rPr>
                <w:webHidden/>
              </w:rPr>
              <w:instrText xml:space="preserve"> PAGEREF _Toc35777884 \h </w:instrText>
            </w:r>
            <w:r>
              <w:rPr>
                <w:webHidden/>
              </w:rPr>
            </w:r>
            <w:r>
              <w:rPr>
                <w:webHidden/>
              </w:rPr>
              <w:fldChar w:fldCharType="separate"/>
            </w:r>
            <w:r w:rsidR="00F101B8">
              <w:rPr>
                <w:webHidden/>
              </w:rPr>
              <w:t>74</w:t>
            </w:r>
            <w:r>
              <w:rPr>
                <w:webHidden/>
              </w:rPr>
              <w:fldChar w:fldCharType="end"/>
            </w:r>
          </w:hyperlink>
        </w:p>
        <w:p w14:paraId="1BCC3AAB" w14:textId="3A82DD6D" w:rsidR="00EF683D" w:rsidRDefault="00EF683D">
          <w:pPr>
            <w:pStyle w:val="TOC3"/>
            <w:rPr>
              <w:rFonts w:asciiTheme="minorHAnsi" w:eastAsiaTheme="minorEastAsia" w:hAnsiTheme="minorHAnsi" w:cstheme="minorBidi"/>
              <w:b w:val="0"/>
              <w:sz w:val="22"/>
              <w:szCs w:val="22"/>
              <w:lang w:eastAsia="zh-CN"/>
            </w:rPr>
          </w:pPr>
          <w:hyperlink w:anchor="_Toc35777885" w:history="1">
            <w:r w:rsidRPr="000852FA">
              <w:rPr>
                <w:rStyle w:val="Hyperlink"/>
              </w:rPr>
              <w:t>BeforeOffRampLcSlowDown</w:t>
            </w:r>
            <w:r>
              <w:rPr>
                <w:webHidden/>
              </w:rPr>
              <w:tab/>
            </w:r>
            <w:r>
              <w:rPr>
                <w:webHidden/>
              </w:rPr>
              <w:fldChar w:fldCharType="begin"/>
            </w:r>
            <w:r>
              <w:rPr>
                <w:webHidden/>
              </w:rPr>
              <w:instrText xml:space="preserve"> PAGEREF _Toc35777885 \h </w:instrText>
            </w:r>
            <w:r>
              <w:rPr>
                <w:webHidden/>
              </w:rPr>
            </w:r>
            <w:r>
              <w:rPr>
                <w:webHidden/>
              </w:rPr>
              <w:fldChar w:fldCharType="separate"/>
            </w:r>
            <w:r w:rsidR="00F101B8">
              <w:rPr>
                <w:webHidden/>
              </w:rPr>
              <w:t>76</w:t>
            </w:r>
            <w:r>
              <w:rPr>
                <w:webHidden/>
              </w:rPr>
              <w:fldChar w:fldCharType="end"/>
            </w:r>
          </w:hyperlink>
        </w:p>
        <w:p w14:paraId="04F38406" w14:textId="39DC7AE5" w:rsidR="00EF683D" w:rsidRDefault="00EF683D">
          <w:pPr>
            <w:pStyle w:val="TOC3"/>
            <w:rPr>
              <w:rFonts w:asciiTheme="minorHAnsi" w:eastAsiaTheme="minorEastAsia" w:hAnsiTheme="minorHAnsi" w:cstheme="minorBidi"/>
              <w:b w:val="0"/>
              <w:sz w:val="22"/>
              <w:szCs w:val="22"/>
              <w:lang w:eastAsia="zh-CN"/>
            </w:rPr>
          </w:pPr>
          <w:hyperlink w:anchor="_Toc35777886" w:history="1">
            <w:r w:rsidRPr="000852FA">
              <w:rPr>
                <w:rStyle w:val="Hyperlink"/>
              </w:rPr>
              <w:t>BeforeOnRampLcSlowDown</w:t>
            </w:r>
            <w:r>
              <w:rPr>
                <w:webHidden/>
              </w:rPr>
              <w:tab/>
            </w:r>
            <w:r>
              <w:rPr>
                <w:webHidden/>
              </w:rPr>
              <w:fldChar w:fldCharType="begin"/>
            </w:r>
            <w:r>
              <w:rPr>
                <w:webHidden/>
              </w:rPr>
              <w:instrText xml:space="preserve"> PAGEREF _Toc35777886 \h </w:instrText>
            </w:r>
            <w:r>
              <w:rPr>
                <w:webHidden/>
              </w:rPr>
            </w:r>
            <w:r>
              <w:rPr>
                <w:webHidden/>
              </w:rPr>
              <w:fldChar w:fldCharType="separate"/>
            </w:r>
            <w:r w:rsidR="00F101B8">
              <w:rPr>
                <w:webHidden/>
              </w:rPr>
              <w:t>77</w:t>
            </w:r>
            <w:r>
              <w:rPr>
                <w:webHidden/>
              </w:rPr>
              <w:fldChar w:fldCharType="end"/>
            </w:r>
          </w:hyperlink>
        </w:p>
        <w:p w14:paraId="0D1C7BC0" w14:textId="36336868" w:rsidR="00EF683D" w:rsidRDefault="00EF683D">
          <w:pPr>
            <w:pStyle w:val="TOC3"/>
            <w:rPr>
              <w:rFonts w:asciiTheme="minorHAnsi" w:eastAsiaTheme="minorEastAsia" w:hAnsiTheme="minorHAnsi" w:cstheme="minorBidi"/>
              <w:b w:val="0"/>
              <w:sz w:val="22"/>
              <w:szCs w:val="22"/>
              <w:lang w:eastAsia="zh-CN"/>
            </w:rPr>
          </w:pPr>
          <w:hyperlink w:anchor="_Toc35777887" w:history="1">
            <w:r w:rsidRPr="000852FA">
              <w:rPr>
                <w:rStyle w:val="Hyperlink"/>
              </w:rPr>
              <w:t>BeforeOnRampLcSync</w:t>
            </w:r>
            <w:r>
              <w:rPr>
                <w:webHidden/>
              </w:rPr>
              <w:tab/>
            </w:r>
            <w:r>
              <w:rPr>
                <w:webHidden/>
              </w:rPr>
              <w:fldChar w:fldCharType="begin"/>
            </w:r>
            <w:r>
              <w:rPr>
                <w:webHidden/>
              </w:rPr>
              <w:instrText xml:space="preserve"> PAGEREF _Toc35777887 \h </w:instrText>
            </w:r>
            <w:r>
              <w:rPr>
                <w:webHidden/>
              </w:rPr>
            </w:r>
            <w:r>
              <w:rPr>
                <w:webHidden/>
              </w:rPr>
              <w:fldChar w:fldCharType="separate"/>
            </w:r>
            <w:r w:rsidR="00F101B8">
              <w:rPr>
                <w:webHidden/>
              </w:rPr>
              <w:t>78</w:t>
            </w:r>
            <w:r>
              <w:rPr>
                <w:webHidden/>
              </w:rPr>
              <w:fldChar w:fldCharType="end"/>
            </w:r>
          </w:hyperlink>
        </w:p>
        <w:p w14:paraId="18C4369D" w14:textId="455174DE" w:rsidR="00EF683D" w:rsidRDefault="00EF683D">
          <w:pPr>
            <w:pStyle w:val="TOC3"/>
            <w:rPr>
              <w:rFonts w:asciiTheme="minorHAnsi" w:eastAsiaTheme="minorEastAsia" w:hAnsiTheme="minorHAnsi" w:cstheme="minorBidi"/>
              <w:b w:val="0"/>
              <w:sz w:val="22"/>
              <w:szCs w:val="22"/>
              <w:lang w:eastAsia="zh-CN"/>
            </w:rPr>
          </w:pPr>
          <w:hyperlink w:anchor="_Toc35777888" w:history="1">
            <w:r w:rsidRPr="000852FA">
              <w:rPr>
                <w:rStyle w:val="Hyperlink"/>
              </w:rPr>
              <w:t>CalculateDesireForce</w:t>
            </w:r>
            <w:r>
              <w:rPr>
                <w:webHidden/>
              </w:rPr>
              <w:tab/>
            </w:r>
            <w:r>
              <w:rPr>
                <w:webHidden/>
              </w:rPr>
              <w:fldChar w:fldCharType="begin"/>
            </w:r>
            <w:r>
              <w:rPr>
                <w:webHidden/>
              </w:rPr>
              <w:instrText xml:space="preserve"> PAGEREF _Toc35777888 \h </w:instrText>
            </w:r>
            <w:r>
              <w:rPr>
                <w:webHidden/>
              </w:rPr>
            </w:r>
            <w:r>
              <w:rPr>
                <w:webHidden/>
              </w:rPr>
              <w:fldChar w:fldCharType="separate"/>
            </w:r>
            <w:r w:rsidR="00F101B8">
              <w:rPr>
                <w:webHidden/>
              </w:rPr>
              <w:t>79</w:t>
            </w:r>
            <w:r>
              <w:rPr>
                <w:webHidden/>
              </w:rPr>
              <w:fldChar w:fldCharType="end"/>
            </w:r>
          </w:hyperlink>
        </w:p>
        <w:p w14:paraId="3A6FF1EA" w14:textId="6EB309AA" w:rsidR="00EF683D" w:rsidRDefault="00EF683D">
          <w:pPr>
            <w:pStyle w:val="TOC3"/>
            <w:rPr>
              <w:rFonts w:asciiTheme="minorHAnsi" w:eastAsiaTheme="minorEastAsia" w:hAnsiTheme="minorHAnsi" w:cstheme="minorBidi"/>
              <w:b w:val="0"/>
              <w:sz w:val="22"/>
              <w:szCs w:val="22"/>
              <w:lang w:eastAsia="zh-CN"/>
            </w:rPr>
          </w:pPr>
          <w:hyperlink w:anchor="_Toc35777889" w:history="1">
            <w:r w:rsidRPr="000852FA">
              <w:rPr>
                <w:rStyle w:val="Hyperlink"/>
              </w:rPr>
              <w:t>CombineLCDesires</w:t>
            </w:r>
            <w:r>
              <w:rPr>
                <w:webHidden/>
              </w:rPr>
              <w:tab/>
            </w:r>
            <w:r>
              <w:rPr>
                <w:webHidden/>
              </w:rPr>
              <w:fldChar w:fldCharType="begin"/>
            </w:r>
            <w:r>
              <w:rPr>
                <w:webHidden/>
              </w:rPr>
              <w:instrText xml:space="preserve"> PAGEREF _Toc35777889 \h </w:instrText>
            </w:r>
            <w:r>
              <w:rPr>
                <w:webHidden/>
              </w:rPr>
            </w:r>
            <w:r>
              <w:rPr>
                <w:webHidden/>
              </w:rPr>
              <w:fldChar w:fldCharType="separate"/>
            </w:r>
            <w:r w:rsidR="00F101B8">
              <w:rPr>
                <w:webHidden/>
              </w:rPr>
              <w:t>80</w:t>
            </w:r>
            <w:r>
              <w:rPr>
                <w:webHidden/>
              </w:rPr>
              <w:fldChar w:fldCharType="end"/>
            </w:r>
          </w:hyperlink>
        </w:p>
        <w:p w14:paraId="73A05F6B" w14:textId="7E21EC0F" w:rsidR="00EF683D" w:rsidRDefault="00EF683D">
          <w:pPr>
            <w:pStyle w:val="TOC3"/>
            <w:rPr>
              <w:rFonts w:asciiTheme="minorHAnsi" w:eastAsiaTheme="minorEastAsia" w:hAnsiTheme="minorHAnsi" w:cstheme="minorBidi"/>
              <w:b w:val="0"/>
              <w:sz w:val="22"/>
              <w:szCs w:val="22"/>
              <w:lang w:eastAsia="zh-CN"/>
            </w:rPr>
          </w:pPr>
          <w:hyperlink w:anchor="_Toc35777890" w:history="1">
            <w:r w:rsidRPr="000852FA">
              <w:rPr>
                <w:rStyle w:val="Hyperlink"/>
              </w:rPr>
              <w:t>DesireEquation</w:t>
            </w:r>
            <w:r>
              <w:rPr>
                <w:webHidden/>
              </w:rPr>
              <w:tab/>
            </w:r>
            <w:r>
              <w:rPr>
                <w:webHidden/>
              </w:rPr>
              <w:fldChar w:fldCharType="begin"/>
            </w:r>
            <w:r>
              <w:rPr>
                <w:webHidden/>
              </w:rPr>
              <w:instrText xml:space="preserve"> PAGEREF _Toc35777890 \h </w:instrText>
            </w:r>
            <w:r>
              <w:rPr>
                <w:webHidden/>
              </w:rPr>
            </w:r>
            <w:r>
              <w:rPr>
                <w:webHidden/>
              </w:rPr>
              <w:fldChar w:fldCharType="separate"/>
            </w:r>
            <w:r w:rsidR="00F101B8">
              <w:rPr>
                <w:webHidden/>
              </w:rPr>
              <w:t>82</w:t>
            </w:r>
            <w:r>
              <w:rPr>
                <w:webHidden/>
              </w:rPr>
              <w:fldChar w:fldCharType="end"/>
            </w:r>
          </w:hyperlink>
        </w:p>
        <w:p w14:paraId="6A797BA9" w14:textId="58E57E7D" w:rsidR="00EF683D" w:rsidRDefault="00EF683D">
          <w:pPr>
            <w:pStyle w:val="TOC3"/>
            <w:rPr>
              <w:rFonts w:asciiTheme="minorHAnsi" w:eastAsiaTheme="minorEastAsia" w:hAnsiTheme="minorHAnsi" w:cstheme="minorBidi"/>
              <w:b w:val="0"/>
              <w:sz w:val="22"/>
              <w:szCs w:val="22"/>
              <w:lang w:eastAsia="zh-CN"/>
            </w:rPr>
          </w:pPr>
          <w:hyperlink w:anchor="_Toc35777891" w:history="1">
            <w:r w:rsidRPr="000852FA">
              <w:rPr>
                <w:rStyle w:val="Hyperlink"/>
              </w:rPr>
              <w:t>Determine2ndLcAfterLc</w:t>
            </w:r>
            <w:r>
              <w:rPr>
                <w:webHidden/>
              </w:rPr>
              <w:tab/>
            </w:r>
            <w:r>
              <w:rPr>
                <w:webHidden/>
              </w:rPr>
              <w:fldChar w:fldCharType="begin"/>
            </w:r>
            <w:r>
              <w:rPr>
                <w:webHidden/>
              </w:rPr>
              <w:instrText xml:space="preserve"> PAGEREF _Toc35777891 \h </w:instrText>
            </w:r>
            <w:r>
              <w:rPr>
                <w:webHidden/>
              </w:rPr>
            </w:r>
            <w:r>
              <w:rPr>
                <w:webHidden/>
              </w:rPr>
              <w:fldChar w:fldCharType="separate"/>
            </w:r>
            <w:r w:rsidR="00F101B8">
              <w:rPr>
                <w:webHidden/>
              </w:rPr>
              <w:t>83</w:t>
            </w:r>
            <w:r>
              <w:rPr>
                <w:webHidden/>
              </w:rPr>
              <w:fldChar w:fldCharType="end"/>
            </w:r>
          </w:hyperlink>
        </w:p>
        <w:p w14:paraId="518A02E5" w14:textId="6325696F" w:rsidR="00EF683D" w:rsidRDefault="00EF683D">
          <w:pPr>
            <w:pStyle w:val="TOC3"/>
            <w:rPr>
              <w:rFonts w:asciiTheme="minorHAnsi" w:eastAsiaTheme="minorEastAsia" w:hAnsiTheme="minorHAnsi" w:cstheme="minorBidi"/>
              <w:b w:val="0"/>
              <w:sz w:val="22"/>
              <w:szCs w:val="22"/>
              <w:lang w:eastAsia="zh-CN"/>
            </w:rPr>
          </w:pPr>
          <w:hyperlink w:anchor="_Toc35777892" w:history="1">
            <w:r w:rsidRPr="000852FA">
              <w:rPr>
                <w:rStyle w:val="Hyperlink"/>
              </w:rPr>
              <w:t>determineCoopOrLc</w:t>
            </w:r>
            <w:r>
              <w:rPr>
                <w:webHidden/>
              </w:rPr>
              <w:tab/>
            </w:r>
            <w:r>
              <w:rPr>
                <w:webHidden/>
              </w:rPr>
              <w:fldChar w:fldCharType="begin"/>
            </w:r>
            <w:r>
              <w:rPr>
                <w:webHidden/>
              </w:rPr>
              <w:instrText xml:space="preserve"> PAGEREF _Toc35777892 \h </w:instrText>
            </w:r>
            <w:r>
              <w:rPr>
                <w:webHidden/>
              </w:rPr>
            </w:r>
            <w:r>
              <w:rPr>
                <w:webHidden/>
              </w:rPr>
              <w:fldChar w:fldCharType="separate"/>
            </w:r>
            <w:r w:rsidR="00F101B8">
              <w:rPr>
                <w:webHidden/>
              </w:rPr>
              <w:t>84</w:t>
            </w:r>
            <w:r>
              <w:rPr>
                <w:webHidden/>
              </w:rPr>
              <w:fldChar w:fldCharType="end"/>
            </w:r>
          </w:hyperlink>
        </w:p>
        <w:p w14:paraId="369DF8BD" w14:textId="289BDA4E" w:rsidR="00EF683D" w:rsidRDefault="00EF683D">
          <w:pPr>
            <w:pStyle w:val="TOC3"/>
            <w:rPr>
              <w:rFonts w:asciiTheme="minorHAnsi" w:eastAsiaTheme="minorEastAsia" w:hAnsiTheme="minorHAnsi" w:cstheme="minorBidi"/>
              <w:b w:val="0"/>
              <w:sz w:val="22"/>
              <w:szCs w:val="22"/>
              <w:lang w:eastAsia="zh-CN"/>
            </w:rPr>
          </w:pPr>
          <w:hyperlink w:anchor="_Toc35777893" w:history="1">
            <w:r w:rsidRPr="000852FA">
              <w:rPr>
                <w:rStyle w:val="Hyperlink"/>
              </w:rPr>
              <w:t>determineDrivingMode</w:t>
            </w:r>
            <w:r>
              <w:rPr>
                <w:webHidden/>
              </w:rPr>
              <w:tab/>
            </w:r>
            <w:r>
              <w:rPr>
                <w:webHidden/>
              </w:rPr>
              <w:fldChar w:fldCharType="begin"/>
            </w:r>
            <w:r>
              <w:rPr>
                <w:webHidden/>
              </w:rPr>
              <w:instrText xml:space="preserve"> PAGEREF _Toc35777893 \h </w:instrText>
            </w:r>
            <w:r>
              <w:rPr>
                <w:webHidden/>
              </w:rPr>
            </w:r>
            <w:r>
              <w:rPr>
                <w:webHidden/>
              </w:rPr>
              <w:fldChar w:fldCharType="separate"/>
            </w:r>
            <w:r w:rsidR="00F101B8">
              <w:rPr>
                <w:webHidden/>
              </w:rPr>
              <w:t>85</w:t>
            </w:r>
            <w:r>
              <w:rPr>
                <w:webHidden/>
              </w:rPr>
              <w:fldChar w:fldCharType="end"/>
            </w:r>
          </w:hyperlink>
        </w:p>
        <w:p w14:paraId="655C3390" w14:textId="2AD3552F" w:rsidR="00EF683D" w:rsidRDefault="00EF683D">
          <w:pPr>
            <w:pStyle w:val="TOC3"/>
            <w:rPr>
              <w:rFonts w:asciiTheme="minorHAnsi" w:eastAsiaTheme="minorEastAsia" w:hAnsiTheme="minorHAnsi" w:cstheme="minorBidi"/>
              <w:b w:val="0"/>
              <w:sz w:val="22"/>
              <w:szCs w:val="22"/>
              <w:lang w:eastAsia="zh-CN"/>
            </w:rPr>
          </w:pPr>
          <w:hyperlink w:anchor="_Toc35777894" w:history="1">
            <w:r w:rsidRPr="000852FA">
              <w:rPr>
                <w:rStyle w:val="Hyperlink"/>
              </w:rPr>
              <w:t>determineGapOrGiveup</w:t>
            </w:r>
            <w:r>
              <w:rPr>
                <w:webHidden/>
              </w:rPr>
              <w:tab/>
            </w:r>
            <w:r>
              <w:rPr>
                <w:webHidden/>
              </w:rPr>
              <w:fldChar w:fldCharType="begin"/>
            </w:r>
            <w:r>
              <w:rPr>
                <w:webHidden/>
              </w:rPr>
              <w:instrText xml:space="preserve"> PAGEREF _Toc35777894 \h </w:instrText>
            </w:r>
            <w:r>
              <w:rPr>
                <w:webHidden/>
              </w:rPr>
            </w:r>
            <w:r>
              <w:rPr>
                <w:webHidden/>
              </w:rPr>
              <w:fldChar w:fldCharType="separate"/>
            </w:r>
            <w:r w:rsidR="00F101B8">
              <w:rPr>
                <w:webHidden/>
              </w:rPr>
              <w:t>86</w:t>
            </w:r>
            <w:r>
              <w:rPr>
                <w:webHidden/>
              </w:rPr>
              <w:fldChar w:fldCharType="end"/>
            </w:r>
          </w:hyperlink>
        </w:p>
        <w:p w14:paraId="1D331167" w14:textId="72E296DA" w:rsidR="00EF683D" w:rsidRDefault="00EF683D">
          <w:pPr>
            <w:pStyle w:val="TOC3"/>
            <w:rPr>
              <w:rFonts w:asciiTheme="minorHAnsi" w:eastAsiaTheme="minorEastAsia" w:hAnsiTheme="minorHAnsi" w:cstheme="minorBidi"/>
              <w:b w:val="0"/>
              <w:sz w:val="22"/>
              <w:szCs w:val="22"/>
              <w:lang w:eastAsia="zh-CN"/>
            </w:rPr>
          </w:pPr>
          <w:hyperlink w:anchor="_Toc35777895" w:history="1">
            <w:r w:rsidRPr="000852FA">
              <w:rPr>
                <w:rStyle w:val="Hyperlink"/>
              </w:rPr>
              <w:t>DetermineLcOrMergeOrCoop</w:t>
            </w:r>
            <w:r>
              <w:rPr>
                <w:webHidden/>
              </w:rPr>
              <w:tab/>
            </w:r>
            <w:r>
              <w:rPr>
                <w:webHidden/>
              </w:rPr>
              <w:fldChar w:fldCharType="begin"/>
            </w:r>
            <w:r>
              <w:rPr>
                <w:webHidden/>
              </w:rPr>
              <w:instrText xml:space="preserve"> PAGEREF _Toc35777895 \h </w:instrText>
            </w:r>
            <w:r>
              <w:rPr>
                <w:webHidden/>
              </w:rPr>
            </w:r>
            <w:r>
              <w:rPr>
                <w:webHidden/>
              </w:rPr>
              <w:fldChar w:fldCharType="separate"/>
            </w:r>
            <w:r w:rsidR="00F101B8">
              <w:rPr>
                <w:webHidden/>
              </w:rPr>
              <w:t>87</w:t>
            </w:r>
            <w:r>
              <w:rPr>
                <w:webHidden/>
              </w:rPr>
              <w:fldChar w:fldCharType="end"/>
            </w:r>
          </w:hyperlink>
        </w:p>
        <w:p w14:paraId="4B2F5A15" w14:textId="29EBB218" w:rsidR="00EF683D" w:rsidRDefault="00EF683D">
          <w:pPr>
            <w:pStyle w:val="TOC3"/>
            <w:rPr>
              <w:rFonts w:asciiTheme="minorHAnsi" w:eastAsiaTheme="minorEastAsia" w:hAnsiTheme="minorHAnsi" w:cstheme="minorBidi"/>
              <w:b w:val="0"/>
              <w:sz w:val="22"/>
              <w:szCs w:val="22"/>
              <w:lang w:eastAsia="zh-CN"/>
            </w:rPr>
          </w:pPr>
          <w:hyperlink w:anchor="_Toc35777896" w:history="1">
            <w:r w:rsidRPr="000852FA">
              <w:rPr>
                <w:rStyle w:val="Hyperlink"/>
              </w:rPr>
              <w:t>DetermineReceiveOrLcOrCoop</w:t>
            </w:r>
            <w:r>
              <w:rPr>
                <w:webHidden/>
              </w:rPr>
              <w:tab/>
            </w:r>
            <w:r>
              <w:rPr>
                <w:webHidden/>
              </w:rPr>
              <w:fldChar w:fldCharType="begin"/>
            </w:r>
            <w:r>
              <w:rPr>
                <w:webHidden/>
              </w:rPr>
              <w:instrText xml:space="preserve"> PAGEREF _Toc35777896 \h </w:instrText>
            </w:r>
            <w:r>
              <w:rPr>
                <w:webHidden/>
              </w:rPr>
            </w:r>
            <w:r>
              <w:rPr>
                <w:webHidden/>
              </w:rPr>
              <w:fldChar w:fldCharType="separate"/>
            </w:r>
            <w:r w:rsidR="00F101B8">
              <w:rPr>
                <w:webHidden/>
              </w:rPr>
              <w:t>88</w:t>
            </w:r>
            <w:r>
              <w:rPr>
                <w:webHidden/>
              </w:rPr>
              <w:fldChar w:fldCharType="end"/>
            </w:r>
          </w:hyperlink>
        </w:p>
        <w:p w14:paraId="729FC446" w14:textId="1A4439D9" w:rsidR="00EF683D" w:rsidRDefault="00EF683D">
          <w:pPr>
            <w:pStyle w:val="TOC3"/>
            <w:rPr>
              <w:rFonts w:asciiTheme="minorHAnsi" w:eastAsiaTheme="minorEastAsia" w:hAnsiTheme="minorHAnsi" w:cstheme="minorBidi"/>
              <w:b w:val="0"/>
              <w:sz w:val="22"/>
              <w:szCs w:val="22"/>
              <w:lang w:eastAsia="zh-CN"/>
            </w:rPr>
          </w:pPr>
          <w:hyperlink w:anchor="_Toc35777897" w:history="1">
            <w:r w:rsidRPr="000852FA">
              <w:rPr>
                <w:rStyle w:val="Hyperlink"/>
              </w:rPr>
              <w:t>DisGapAccepted</w:t>
            </w:r>
            <w:r>
              <w:rPr>
                <w:webHidden/>
              </w:rPr>
              <w:tab/>
            </w:r>
            <w:r>
              <w:rPr>
                <w:webHidden/>
              </w:rPr>
              <w:fldChar w:fldCharType="begin"/>
            </w:r>
            <w:r>
              <w:rPr>
                <w:webHidden/>
              </w:rPr>
              <w:instrText xml:space="preserve"> PAGEREF _Toc35777897 \h </w:instrText>
            </w:r>
            <w:r>
              <w:rPr>
                <w:webHidden/>
              </w:rPr>
            </w:r>
            <w:r>
              <w:rPr>
                <w:webHidden/>
              </w:rPr>
              <w:fldChar w:fldCharType="separate"/>
            </w:r>
            <w:r w:rsidR="00F101B8">
              <w:rPr>
                <w:webHidden/>
              </w:rPr>
              <w:t>88</w:t>
            </w:r>
            <w:r>
              <w:rPr>
                <w:webHidden/>
              </w:rPr>
              <w:fldChar w:fldCharType="end"/>
            </w:r>
          </w:hyperlink>
        </w:p>
        <w:p w14:paraId="763999CD" w14:textId="3A1C0C17" w:rsidR="00EF683D" w:rsidRDefault="00EF683D">
          <w:pPr>
            <w:pStyle w:val="TOC3"/>
            <w:rPr>
              <w:rFonts w:asciiTheme="minorHAnsi" w:eastAsiaTheme="minorEastAsia" w:hAnsiTheme="minorHAnsi" w:cstheme="minorBidi"/>
              <w:b w:val="0"/>
              <w:sz w:val="22"/>
              <w:szCs w:val="22"/>
              <w:lang w:eastAsia="zh-CN"/>
            </w:rPr>
          </w:pPr>
          <w:hyperlink w:anchor="_Toc35777898" w:history="1">
            <w:r w:rsidRPr="000852FA">
              <w:rPr>
                <w:rStyle w:val="Hyperlink"/>
              </w:rPr>
              <w:t>DLCCFDecision</w:t>
            </w:r>
            <w:r>
              <w:rPr>
                <w:webHidden/>
              </w:rPr>
              <w:tab/>
            </w:r>
            <w:r>
              <w:rPr>
                <w:webHidden/>
              </w:rPr>
              <w:fldChar w:fldCharType="begin"/>
            </w:r>
            <w:r>
              <w:rPr>
                <w:webHidden/>
              </w:rPr>
              <w:instrText xml:space="preserve"> PAGEREF _Toc35777898 \h </w:instrText>
            </w:r>
            <w:r>
              <w:rPr>
                <w:webHidden/>
              </w:rPr>
            </w:r>
            <w:r>
              <w:rPr>
                <w:webHidden/>
              </w:rPr>
              <w:fldChar w:fldCharType="separate"/>
            </w:r>
            <w:r w:rsidR="00F101B8">
              <w:rPr>
                <w:webHidden/>
              </w:rPr>
              <w:t>90</w:t>
            </w:r>
            <w:r>
              <w:rPr>
                <w:webHidden/>
              </w:rPr>
              <w:fldChar w:fldCharType="end"/>
            </w:r>
          </w:hyperlink>
        </w:p>
        <w:p w14:paraId="1ACE4EBA" w14:textId="229CA9AF" w:rsidR="00EF683D" w:rsidRDefault="00EF683D">
          <w:pPr>
            <w:pStyle w:val="TOC3"/>
            <w:rPr>
              <w:rFonts w:asciiTheme="minorHAnsi" w:eastAsiaTheme="minorEastAsia" w:hAnsiTheme="minorHAnsi" w:cstheme="minorBidi"/>
              <w:b w:val="0"/>
              <w:sz w:val="22"/>
              <w:szCs w:val="22"/>
              <w:lang w:eastAsia="zh-CN"/>
            </w:rPr>
          </w:pPr>
          <w:hyperlink w:anchor="_Toc35777899" w:history="1">
            <w:r w:rsidRPr="000852FA">
              <w:rPr>
                <w:rStyle w:val="Hyperlink"/>
              </w:rPr>
              <w:t>DLCDesire</w:t>
            </w:r>
            <w:r>
              <w:rPr>
                <w:webHidden/>
              </w:rPr>
              <w:tab/>
            </w:r>
            <w:r>
              <w:rPr>
                <w:webHidden/>
              </w:rPr>
              <w:fldChar w:fldCharType="begin"/>
            </w:r>
            <w:r>
              <w:rPr>
                <w:webHidden/>
              </w:rPr>
              <w:instrText xml:space="preserve"> PAGEREF _Toc35777899 \h </w:instrText>
            </w:r>
            <w:r>
              <w:rPr>
                <w:webHidden/>
              </w:rPr>
            </w:r>
            <w:r>
              <w:rPr>
                <w:webHidden/>
              </w:rPr>
              <w:fldChar w:fldCharType="separate"/>
            </w:r>
            <w:r w:rsidR="00F101B8">
              <w:rPr>
                <w:webHidden/>
              </w:rPr>
              <w:t>90</w:t>
            </w:r>
            <w:r>
              <w:rPr>
                <w:webHidden/>
              </w:rPr>
              <w:fldChar w:fldCharType="end"/>
            </w:r>
          </w:hyperlink>
        </w:p>
        <w:p w14:paraId="77AEF5C8" w14:textId="30D25899" w:rsidR="00EF683D" w:rsidRDefault="00EF683D">
          <w:pPr>
            <w:pStyle w:val="TOC3"/>
            <w:rPr>
              <w:rFonts w:asciiTheme="minorHAnsi" w:eastAsiaTheme="minorEastAsia" w:hAnsiTheme="minorHAnsi" w:cstheme="minorBidi"/>
              <w:b w:val="0"/>
              <w:sz w:val="22"/>
              <w:szCs w:val="22"/>
              <w:lang w:eastAsia="zh-CN"/>
            </w:rPr>
          </w:pPr>
          <w:hyperlink w:anchor="_Toc35777900" w:history="1">
            <w:r w:rsidRPr="000852FA">
              <w:rPr>
                <w:rStyle w:val="Hyperlink"/>
              </w:rPr>
              <w:t>ExitCfDecision</w:t>
            </w:r>
            <w:r>
              <w:rPr>
                <w:webHidden/>
              </w:rPr>
              <w:tab/>
            </w:r>
            <w:r>
              <w:rPr>
                <w:webHidden/>
              </w:rPr>
              <w:fldChar w:fldCharType="begin"/>
            </w:r>
            <w:r>
              <w:rPr>
                <w:webHidden/>
              </w:rPr>
              <w:instrText xml:space="preserve"> PAGEREF _Toc35777900 \h </w:instrText>
            </w:r>
            <w:r>
              <w:rPr>
                <w:webHidden/>
              </w:rPr>
            </w:r>
            <w:r>
              <w:rPr>
                <w:webHidden/>
              </w:rPr>
              <w:fldChar w:fldCharType="separate"/>
            </w:r>
            <w:r w:rsidR="00F101B8">
              <w:rPr>
                <w:webHidden/>
              </w:rPr>
              <w:t>92</w:t>
            </w:r>
            <w:r>
              <w:rPr>
                <w:webHidden/>
              </w:rPr>
              <w:fldChar w:fldCharType="end"/>
            </w:r>
          </w:hyperlink>
        </w:p>
        <w:p w14:paraId="0E17ED0D" w14:textId="0AC611F3" w:rsidR="00EF683D" w:rsidRDefault="00EF683D">
          <w:pPr>
            <w:pStyle w:val="TOC3"/>
            <w:rPr>
              <w:rFonts w:asciiTheme="minorHAnsi" w:eastAsiaTheme="minorEastAsia" w:hAnsiTheme="minorHAnsi" w:cstheme="minorBidi"/>
              <w:b w:val="0"/>
              <w:sz w:val="22"/>
              <w:szCs w:val="22"/>
              <w:lang w:eastAsia="zh-CN"/>
            </w:rPr>
          </w:pPr>
          <w:hyperlink w:anchor="_Toc35777901" w:history="1">
            <w:r w:rsidRPr="000852FA">
              <w:rPr>
                <w:rStyle w:val="Hyperlink"/>
              </w:rPr>
              <w:t>GapAcceptDecision_Sync_First</w:t>
            </w:r>
            <w:r>
              <w:rPr>
                <w:webHidden/>
              </w:rPr>
              <w:tab/>
            </w:r>
            <w:r>
              <w:rPr>
                <w:webHidden/>
              </w:rPr>
              <w:fldChar w:fldCharType="begin"/>
            </w:r>
            <w:r>
              <w:rPr>
                <w:webHidden/>
              </w:rPr>
              <w:instrText xml:space="preserve"> PAGEREF _Toc35777901 \h </w:instrText>
            </w:r>
            <w:r>
              <w:rPr>
                <w:webHidden/>
              </w:rPr>
            </w:r>
            <w:r>
              <w:rPr>
                <w:webHidden/>
              </w:rPr>
              <w:fldChar w:fldCharType="separate"/>
            </w:r>
            <w:r w:rsidR="00F101B8">
              <w:rPr>
                <w:webHidden/>
              </w:rPr>
              <w:t>92</w:t>
            </w:r>
            <w:r>
              <w:rPr>
                <w:webHidden/>
              </w:rPr>
              <w:fldChar w:fldCharType="end"/>
            </w:r>
          </w:hyperlink>
        </w:p>
        <w:p w14:paraId="46EDB4B5" w14:textId="26B2D087" w:rsidR="00EF683D" w:rsidRDefault="00EF683D">
          <w:pPr>
            <w:pStyle w:val="TOC3"/>
            <w:rPr>
              <w:rFonts w:asciiTheme="minorHAnsi" w:eastAsiaTheme="minorEastAsia" w:hAnsiTheme="minorHAnsi" w:cstheme="minorBidi"/>
              <w:b w:val="0"/>
              <w:sz w:val="22"/>
              <w:szCs w:val="22"/>
              <w:lang w:eastAsia="zh-CN"/>
            </w:rPr>
          </w:pPr>
          <w:hyperlink w:anchor="_Toc35777902" w:history="1">
            <w:r w:rsidRPr="000852FA">
              <w:rPr>
                <w:rStyle w:val="Hyperlink"/>
              </w:rPr>
              <w:t>GippsGap</w:t>
            </w:r>
            <w:r>
              <w:rPr>
                <w:webHidden/>
              </w:rPr>
              <w:tab/>
            </w:r>
            <w:r>
              <w:rPr>
                <w:webHidden/>
              </w:rPr>
              <w:fldChar w:fldCharType="begin"/>
            </w:r>
            <w:r>
              <w:rPr>
                <w:webHidden/>
              </w:rPr>
              <w:instrText xml:space="preserve"> PAGEREF _Toc35777902 \h </w:instrText>
            </w:r>
            <w:r>
              <w:rPr>
                <w:webHidden/>
              </w:rPr>
            </w:r>
            <w:r>
              <w:rPr>
                <w:webHidden/>
              </w:rPr>
              <w:fldChar w:fldCharType="separate"/>
            </w:r>
            <w:r w:rsidR="00F101B8">
              <w:rPr>
                <w:webHidden/>
              </w:rPr>
              <w:t>94</w:t>
            </w:r>
            <w:r>
              <w:rPr>
                <w:webHidden/>
              </w:rPr>
              <w:fldChar w:fldCharType="end"/>
            </w:r>
          </w:hyperlink>
        </w:p>
        <w:p w14:paraId="283A6B4E" w14:textId="712C714B" w:rsidR="00EF683D" w:rsidRDefault="00EF683D">
          <w:pPr>
            <w:pStyle w:val="TOC3"/>
            <w:rPr>
              <w:rFonts w:asciiTheme="minorHAnsi" w:eastAsiaTheme="minorEastAsia" w:hAnsiTheme="minorHAnsi" w:cstheme="minorBidi"/>
              <w:b w:val="0"/>
              <w:sz w:val="22"/>
              <w:szCs w:val="22"/>
              <w:lang w:eastAsia="zh-CN"/>
            </w:rPr>
          </w:pPr>
          <w:hyperlink w:anchor="_Toc35777903" w:history="1">
            <w:r w:rsidRPr="000852FA">
              <w:rPr>
                <w:rStyle w:val="Hyperlink"/>
              </w:rPr>
              <w:t>GippsDecelerationTerm</w:t>
            </w:r>
            <w:r>
              <w:rPr>
                <w:webHidden/>
              </w:rPr>
              <w:tab/>
            </w:r>
            <w:r>
              <w:rPr>
                <w:webHidden/>
              </w:rPr>
              <w:fldChar w:fldCharType="begin"/>
            </w:r>
            <w:r>
              <w:rPr>
                <w:webHidden/>
              </w:rPr>
              <w:instrText xml:space="preserve"> PAGEREF _Toc35777903 \h </w:instrText>
            </w:r>
            <w:r>
              <w:rPr>
                <w:webHidden/>
              </w:rPr>
            </w:r>
            <w:r>
              <w:rPr>
                <w:webHidden/>
              </w:rPr>
              <w:fldChar w:fldCharType="separate"/>
            </w:r>
            <w:r w:rsidR="00F101B8">
              <w:rPr>
                <w:webHidden/>
              </w:rPr>
              <w:t>96</w:t>
            </w:r>
            <w:r>
              <w:rPr>
                <w:webHidden/>
              </w:rPr>
              <w:fldChar w:fldCharType="end"/>
            </w:r>
          </w:hyperlink>
        </w:p>
        <w:p w14:paraId="64336A39" w14:textId="0526BCB8" w:rsidR="00EF683D" w:rsidRDefault="00EF683D">
          <w:pPr>
            <w:pStyle w:val="TOC3"/>
            <w:rPr>
              <w:rFonts w:asciiTheme="minorHAnsi" w:eastAsiaTheme="minorEastAsia" w:hAnsiTheme="minorHAnsi" w:cstheme="minorBidi"/>
              <w:b w:val="0"/>
              <w:sz w:val="22"/>
              <w:szCs w:val="22"/>
              <w:lang w:eastAsia="zh-CN"/>
            </w:rPr>
          </w:pPr>
          <w:hyperlink w:anchor="_Toc35777904" w:history="1">
            <w:r w:rsidRPr="000852FA">
              <w:rPr>
                <w:rStyle w:val="Hyperlink"/>
              </w:rPr>
              <w:t>isLaneChangingPossible</w:t>
            </w:r>
            <w:r>
              <w:rPr>
                <w:webHidden/>
              </w:rPr>
              <w:tab/>
            </w:r>
            <w:r>
              <w:rPr>
                <w:webHidden/>
              </w:rPr>
              <w:fldChar w:fldCharType="begin"/>
            </w:r>
            <w:r>
              <w:rPr>
                <w:webHidden/>
              </w:rPr>
              <w:instrText xml:space="preserve"> PAGEREF _Toc35777904 \h </w:instrText>
            </w:r>
            <w:r>
              <w:rPr>
                <w:webHidden/>
              </w:rPr>
            </w:r>
            <w:r>
              <w:rPr>
                <w:webHidden/>
              </w:rPr>
              <w:fldChar w:fldCharType="separate"/>
            </w:r>
            <w:r w:rsidR="00F101B8">
              <w:rPr>
                <w:webHidden/>
              </w:rPr>
              <w:t>97</w:t>
            </w:r>
            <w:r>
              <w:rPr>
                <w:webHidden/>
              </w:rPr>
              <w:fldChar w:fldCharType="end"/>
            </w:r>
          </w:hyperlink>
        </w:p>
        <w:p w14:paraId="237EF336" w14:textId="5C0EFD0E" w:rsidR="00EF683D" w:rsidRDefault="00EF683D">
          <w:pPr>
            <w:pStyle w:val="TOC3"/>
            <w:rPr>
              <w:rFonts w:asciiTheme="minorHAnsi" w:eastAsiaTheme="minorEastAsia" w:hAnsiTheme="minorHAnsi" w:cstheme="minorBidi"/>
              <w:b w:val="0"/>
              <w:sz w:val="22"/>
              <w:szCs w:val="22"/>
              <w:lang w:eastAsia="zh-CN"/>
            </w:rPr>
          </w:pPr>
          <w:hyperlink w:anchor="_Toc35777905" w:history="1">
            <w:r w:rsidRPr="000852FA">
              <w:rPr>
                <w:rStyle w:val="Hyperlink"/>
              </w:rPr>
              <w:t>MinCollisionAvoidancePos</w:t>
            </w:r>
            <w:r>
              <w:rPr>
                <w:webHidden/>
              </w:rPr>
              <w:tab/>
            </w:r>
            <w:r>
              <w:rPr>
                <w:webHidden/>
              </w:rPr>
              <w:fldChar w:fldCharType="begin"/>
            </w:r>
            <w:r>
              <w:rPr>
                <w:webHidden/>
              </w:rPr>
              <w:instrText xml:space="preserve"> PAGEREF _Toc35777905 \h </w:instrText>
            </w:r>
            <w:r>
              <w:rPr>
                <w:webHidden/>
              </w:rPr>
            </w:r>
            <w:r>
              <w:rPr>
                <w:webHidden/>
              </w:rPr>
              <w:fldChar w:fldCharType="separate"/>
            </w:r>
            <w:r w:rsidR="00F101B8">
              <w:rPr>
                <w:webHidden/>
              </w:rPr>
              <w:t>98</w:t>
            </w:r>
            <w:r>
              <w:rPr>
                <w:webHidden/>
              </w:rPr>
              <w:fldChar w:fldCharType="end"/>
            </w:r>
          </w:hyperlink>
        </w:p>
        <w:p w14:paraId="584524AD" w14:textId="43208462" w:rsidR="00EF683D" w:rsidRDefault="00EF683D">
          <w:pPr>
            <w:pStyle w:val="TOC3"/>
            <w:rPr>
              <w:rFonts w:asciiTheme="minorHAnsi" w:eastAsiaTheme="minorEastAsia" w:hAnsiTheme="minorHAnsi" w:cstheme="minorBidi"/>
              <w:b w:val="0"/>
              <w:sz w:val="22"/>
              <w:szCs w:val="22"/>
              <w:lang w:eastAsia="zh-CN"/>
            </w:rPr>
          </w:pPr>
          <w:hyperlink w:anchor="_Toc35777906" w:history="1">
            <w:r w:rsidRPr="000852FA">
              <w:rPr>
                <w:rStyle w:val="Hyperlink"/>
              </w:rPr>
              <w:t>NeedCoop</w:t>
            </w:r>
            <w:r>
              <w:rPr>
                <w:webHidden/>
              </w:rPr>
              <w:tab/>
            </w:r>
            <w:r>
              <w:rPr>
                <w:webHidden/>
              </w:rPr>
              <w:fldChar w:fldCharType="begin"/>
            </w:r>
            <w:r>
              <w:rPr>
                <w:webHidden/>
              </w:rPr>
              <w:instrText xml:space="preserve"> PAGEREF _Toc35777906 \h </w:instrText>
            </w:r>
            <w:r>
              <w:rPr>
                <w:webHidden/>
              </w:rPr>
            </w:r>
            <w:r>
              <w:rPr>
                <w:webHidden/>
              </w:rPr>
              <w:fldChar w:fldCharType="separate"/>
            </w:r>
            <w:r w:rsidR="00F101B8">
              <w:rPr>
                <w:webHidden/>
              </w:rPr>
              <w:t>99</w:t>
            </w:r>
            <w:r>
              <w:rPr>
                <w:webHidden/>
              </w:rPr>
              <w:fldChar w:fldCharType="end"/>
            </w:r>
          </w:hyperlink>
        </w:p>
        <w:p w14:paraId="6F9CD451" w14:textId="3A849FD7" w:rsidR="00EF683D" w:rsidRDefault="00EF683D">
          <w:pPr>
            <w:pStyle w:val="TOC3"/>
            <w:rPr>
              <w:rFonts w:asciiTheme="minorHAnsi" w:eastAsiaTheme="minorEastAsia" w:hAnsiTheme="minorHAnsi" w:cstheme="minorBidi"/>
              <w:b w:val="0"/>
              <w:sz w:val="22"/>
              <w:szCs w:val="22"/>
              <w:lang w:eastAsia="zh-CN"/>
            </w:rPr>
          </w:pPr>
          <w:hyperlink w:anchor="_Toc35777907" w:history="1">
            <w:r w:rsidRPr="000852FA">
              <w:rPr>
                <w:rStyle w:val="Hyperlink"/>
              </w:rPr>
              <w:t>NeedDlc</w:t>
            </w:r>
            <w:r>
              <w:rPr>
                <w:webHidden/>
              </w:rPr>
              <w:tab/>
            </w:r>
            <w:r>
              <w:rPr>
                <w:webHidden/>
              </w:rPr>
              <w:fldChar w:fldCharType="begin"/>
            </w:r>
            <w:r>
              <w:rPr>
                <w:webHidden/>
              </w:rPr>
              <w:instrText xml:space="preserve"> PAGEREF _Toc35777907 \h </w:instrText>
            </w:r>
            <w:r>
              <w:rPr>
                <w:webHidden/>
              </w:rPr>
            </w:r>
            <w:r>
              <w:rPr>
                <w:webHidden/>
              </w:rPr>
              <w:fldChar w:fldCharType="separate"/>
            </w:r>
            <w:r w:rsidR="00F101B8">
              <w:rPr>
                <w:webHidden/>
              </w:rPr>
              <w:t>100</w:t>
            </w:r>
            <w:r>
              <w:rPr>
                <w:webHidden/>
              </w:rPr>
              <w:fldChar w:fldCharType="end"/>
            </w:r>
          </w:hyperlink>
        </w:p>
        <w:p w14:paraId="6E8A0E99" w14:textId="23E86423" w:rsidR="00EF683D" w:rsidRDefault="00EF683D">
          <w:pPr>
            <w:pStyle w:val="TOC3"/>
            <w:rPr>
              <w:rFonts w:asciiTheme="minorHAnsi" w:eastAsiaTheme="minorEastAsia" w:hAnsiTheme="minorHAnsi" w:cstheme="minorBidi"/>
              <w:b w:val="0"/>
              <w:sz w:val="22"/>
              <w:szCs w:val="22"/>
              <w:lang w:eastAsia="zh-CN"/>
            </w:rPr>
          </w:pPr>
          <w:hyperlink w:anchor="_Toc35777908" w:history="1">
            <w:r w:rsidRPr="000852FA">
              <w:rPr>
                <w:rStyle w:val="Hyperlink"/>
              </w:rPr>
              <w:t>NeedLC</w:t>
            </w:r>
            <w:r>
              <w:rPr>
                <w:webHidden/>
              </w:rPr>
              <w:tab/>
            </w:r>
            <w:r>
              <w:rPr>
                <w:webHidden/>
              </w:rPr>
              <w:fldChar w:fldCharType="begin"/>
            </w:r>
            <w:r>
              <w:rPr>
                <w:webHidden/>
              </w:rPr>
              <w:instrText xml:space="preserve"> PAGEREF _Toc35777908 \h </w:instrText>
            </w:r>
            <w:r>
              <w:rPr>
                <w:webHidden/>
              </w:rPr>
            </w:r>
            <w:r>
              <w:rPr>
                <w:webHidden/>
              </w:rPr>
              <w:fldChar w:fldCharType="separate"/>
            </w:r>
            <w:r w:rsidR="00F101B8">
              <w:rPr>
                <w:webHidden/>
              </w:rPr>
              <w:t>102</w:t>
            </w:r>
            <w:r>
              <w:rPr>
                <w:webHidden/>
              </w:rPr>
              <w:fldChar w:fldCharType="end"/>
            </w:r>
          </w:hyperlink>
        </w:p>
        <w:p w14:paraId="415F086E" w14:textId="7BB5619D" w:rsidR="00EF683D" w:rsidRDefault="00EF683D">
          <w:pPr>
            <w:pStyle w:val="TOC3"/>
            <w:rPr>
              <w:rFonts w:asciiTheme="minorHAnsi" w:eastAsiaTheme="minorEastAsia" w:hAnsiTheme="minorHAnsi" w:cstheme="minorBidi"/>
              <w:b w:val="0"/>
              <w:sz w:val="22"/>
              <w:szCs w:val="22"/>
              <w:lang w:eastAsia="zh-CN"/>
            </w:rPr>
          </w:pPr>
          <w:hyperlink w:anchor="_Toc35777909" w:history="1">
            <w:r w:rsidRPr="000852FA">
              <w:rPr>
                <w:rStyle w:val="Hyperlink"/>
              </w:rPr>
              <w:t>NeedLc4Turning</w:t>
            </w:r>
            <w:r>
              <w:rPr>
                <w:webHidden/>
              </w:rPr>
              <w:tab/>
            </w:r>
            <w:r>
              <w:rPr>
                <w:webHidden/>
              </w:rPr>
              <w:fldChar w:fldCharType="begin"/>
            </w:r>
            <w:r>
              <w:rPr>
                <w:webHidden/>
              </w:rPr>
              <w:instrText xml:space="preserve"> PAGEREF _Toc35777909 \h </w:instrText>
            </w:r>
            <w:r>
              <w:rPr>
                <w:webHidden/>
              </w:rPr>
            </w:r>
            <w:r>
              <w:rPr>
                <w:webHidden/>
              </w:rPr>
              <w:fldChar w:fldCharType="separate"/>
            </w:r>
            <w:r w:rsidR="00F101B8">
              <w:rPr>
                <w:webHidden/>
              </w:rPr>
              <w:t>103</w:t>
            </w:r>
            <w:r>
              <w:rPr>
                <w:webHidden/>
              </w:rPr>
              <w:fldChar w:fldCharType="end"/>
            </w:r>
          </w:hyperlink>
        </w:p>
        <w:p w14:paraId="75D33FBF" w14:textId="4B76D4F9" w:rsidR="00EF683D" w:rsidRDefault="00EF683D">
          <w:pPr>
            <w:pStyle w:val="TOC3"/>
            <w:rPr>
              <w:rFonts w:asciiTheme="minorHAnsi" w:eastAsiaTheme="minorEastAsia" w:hAnsiTheme="minorHAnsi" w:cstheme="minorBidi"/>
              <w:b w:val="0"/>
              <w:sz w:val="22"/>
              <w:szCs w:val="22"/>
              <w:lang w:eastAsia="zh-CN"/>
            </w:rPr>
          </w:pPr>
          <w:hyperlink w:anchor="_Toc35777910" w:history="1">
            <w:r w:rsidRPr="000852FA">
              <w:rPr>
                <w:rStyle w:val="Hyperlink"/>
              </w:rPr>
              <w:t>NeedRampLc</w:t>
            </w:r>
            <w:r>
              <w:rPr>
                <w:webHidden/>
              </w:rPr>
              <w:tab/>
            </w:r>
            <w:r>
              <w:rPr>
                <w:webHidden/>
              </w:rPr>
              <w:fldChar w:fldCharType="begin"/>
            </w:r>
            <w:r>
              <w:rPr>
                <w:webHidden/>
              </w:rPr>
              <w:instrText xml:space="preserve"> PAGEREF _Toc35777910 \h </w:instrText>
            </w:r>
            <w:r>
              <w:rPr>
                <w:webHidden/>
              </w:rPr>
            </w:r>
            <w:r>
              <w:rPr>
                <w:webHidden/>
              </w:rPr>
              <w:fldChar w:fldCharType="separate"/>
            </w:r>
            <w:r w:rsidR="00F101B8">
              <w:rPr>
                <w:webHidden/>
              </w:rPr>
              <w:t>105</w:t>
            </w:r>
            <w:r>
              <w:rPr>
                <w:webHidden/>
              </w:rPr>
              <w:fldChar w:fldCharType="end"/>
            </w:r>
          </w:hyperlink>
        </w:p>
        <w:p w14:paraId="44416FC8" w14:textId="1826CB36" w:rsidR="00EF683D" w:rsidRDefault="00EF683D">
          <w:pPr>
            <w:pStyle w:val="TOC3"/>
            <w:rPr>
              <w:rFonts w:asciiTheme="minorHAnsi" w:eastAsiaTheme="minorEastAsia" w:hAnsiTheme="minorHAnsi" w:cstheme="minorBidi"/>
              <w:b w:val="0"/>
              <w:sz w:val="22"/>
              <w:szCs w:val="22"/>
              <w:lang w:eastAsia="zh-CN"/>
            </w:rPr>
          </w:pPr>
          <w:hyperlink w:anchor="_Toc35777911" w:history="1">
            <w:r w:rsidRPr="000852FA">
              <w:rPr>
                <w:rStyle w:val="Hyperlink"/>
              </w:rPr>
              <w:t>PosCf</w:t>
            </w:r>
            <w:r>
              <w:rPr>
                <w:webHidden/>
              </w:rPr>
              <w:tab/>
            </w:r>
            <w:r>
              <w:rPr>
                <w:webHidden/>
              </w:rPr>
              <w:fldChar w:fldCharType="begin"/>
            </w:r>
            <w:r>
              <w:rPr>
                <w:webHidden/>
              </w:rPr>
              <w:instrText xml:space="preserve"> PAGEREF _Toc35777911 \h </w:instrText>
            </w:r>
            <w:r>
              <w:rPr>
                <w:webHidden/>
              </w:rPr>
            </w:r>
            <w:r>
              <w:rPr>
                <w:webHidden/>
              </w:rPr>
              <w:fldChar w:fldCharType="separate"/>
            </w:r>
            <w:r w:rsidR="00F101B8">
              <w:rPr>
                <w:webHidden/>
              </w:rPr>
              <w:t>106</w:t>
            </w:r>
            <w:r>
              <w:rPr>
                <w:webHidden/>
              </w:rPr>
              <w:fldChar w:fldCharType="end"/>
            </w:r>
          </w:hyperlink>
        </w:p>
        <w:p w14:paraId="1D6A2CFE" w14:textId="19143560" w:rsidR="00EF683D" w:rsidRDefault="00EF683D">
          <w:pPr>
            <w:pStyle w:val="TOC3"/>
            <w:rPr>
              <w:rFonts w:asciiTheme="minorHAnsi" w:eastAsiaTheme="minorEastAsia" w:hAnsiTheme="minorHAnsi" w:cstheme="minorBidi"/>
              <w:b w:val="0"/>
              <w:sz w:val="22"/>
              <w:szCs w:val="22"/>
              <w:lang w:eastAsia="zh-CN"/>
            </w:rPr>
          </w:pPr>
          <w:hyperlink w:anchor="_Toc35777912" w:history="1">
            <w:r w:rsidRPr="000852FA">
              <w:rPr>
                <w:rStyle w:val="Hyperlink"/>
              </w:rPr>
              <w:t>PosCf2EndofExitTurning</w:t>
            </w:r>
            <w:r>
              <w:rPr>
                <w:webHidden/>
              </w:rPr>
              <w:tab/>
            </w:r>
            <w:r>
              <w:rPr>
                <w:webHidden/>
              </w:rPr>
              <w:fldChar w:fldCharType="begin"/>
            </w:r>
            <w:r>
              <w:rPr>
                <w:webHidden/>
              </w:rPr>
              <w:instrText xml:space="preserve"> PAGEREF _Toc35777912 \h </w:instrText>
            </w:r>
            <w:r>
              <w:rPr>
                <w:webHidden/>
              </w:rPr>
            </w:r>
            <w:r>
              <w:rPr>
                <w:webHidden/>
              </w:rPr>
              <w:fldChar w:fldCharType="separate"/>
            </w:r>
            <w:r w:rsidR="00F101B8">
              <w:rPr>
                <w:webHidden/>
              </w:rPr>
              <w:t>106</w:t>
            </w:r>
            <w:r>
              <w:rPr>
                <w:webHidden/>
              </w:rPr>
              <w:fldChar w:fldCharType="end"/>
            </w:r>
          </w:hyperlink>
        </w:p>
        <w:p w14:paraId="0D4CBDE1" w14:textId="1F70722A" w:rsidR="00EF683D" w:rsidRDefault="00EF683D">
          <w:pPr>
            <w:pStyle w:val="TOC3"/>
            <w:rPr>
              <w:rFonts w:asciiTheme="minorHAnsi" w:eastAsiaTheme="minorEastAsia" w:hAnsiTheme="minorHAnsi" w:cstheme="minorBidi"/>
              <w:b w:val="0"/>
              <w:sz w:val="22"/>
              <w:szCs w:val="22"/>
              <w:lang w:eastAsia="zh-CN"/>
            </w:rPr>
          </w:pPr>
          <w:hyperlink w:anchor="_Toc35777913" w:history="1">
            <w:r w:rsidRPr="000852FA">
              <w:rPr>
                <w:rStyle w:val="Hyperlink"/>
              </w:rPr>
              <w:t>PosCf2EndofRamp</w:t>
            </w:r>
            <w:r>
              <w:rPr>
                <w:webHidden/>
              </w:rPr>
              <w:tab/>
            </w:r>
            <w:r>
              <w:rPr>
                <w:webHidden/>
              </w:rPr>
              <w:fldChar w:fldCharType="begin"/>
            </w:r>
            <w:r>
              <w:rPr>
                <w:webHidden/>
              </w:rPr>
              <w:instrText xml:space="preserve"> PAGEREF _Toc35777913 \h </w:instrText>
            </w:r>
            <w:r>
              <w:rPr>
                <w:webHidden/>
              </w:rPr>
            </w:r>
            <w:r>
              <w:rPr>
                <w:webHidden/>
              </w:rPr>
              <w:fldChar w:fldCharType="separate"/>
            </w:r>
            <w:r w:rsidR="00F101B8">
              <w:rPr>
                <w:webHidden/>
              </w:rPr>
              <w:t>107</w:t>
            </w:r>
            <w:r>
              <w:rPr>
                <w:webHidden/>
              </w:rPr>
              <w:fldChar w:fldCharType="end"/>
            </w:r>
          </w:hyperlink>
        </w:p>
        <w:p w14:paraId="541D1DA7" w14:textId="05E5F293" w:rsidR="00EF683D" w:rsidRDefault="00EF683D">
          <w:pPr>
            <w:pStyle w:val="TOC3"/>
            <w:rPr>
              <w:rFonts w:asciiTheme="minorHAnsi" w:eastAsiaTheme="minorEastAsia" w:hAnsiTheme="minorHAnsi" w:cstheme="minorBidi"/>
              <w:b w:val="0"/>
              <w:sz w:val="22"/>
              <w:szCs w:val="22"/>
              <w:lang w:eastAsia="zh-CN"/>
            </w:rPr>
          </w:pPr>
          <w:hyperlink w:anchor="_Toc35777914" w:history="1">
            <w:r w:rsidRPr="000852FA">
              <w:rPr>
                <w:rStyle w:val="Hyperlink"/>
              </w:rPr>
              <w:t>PosCfSkipGap</w:t>
            </w:r>
            <w:r>
              <w:rPr>
                <w:webHidden/>
              </w:rPr>
              <w:tab/>
            </w:r>
            <w:r>
              <w:rPr>
                <w:webHidden/>
              </w:rPr>
              <w:fldChar w:fldCharType="begin"/>
            </w:r>
            <w:r>
              <w:rPr>
                <w:webHidden/>
              </w:rPr>
              <w:instrText xml:space="preserve"> PAGEREF _Toc35777914 \h </w:instrText>
            </w:r>
            <w:r>
              <w:rPr>
                <w:webHidden/>
              </w:rPr>
            </w:r>
            <w:r>
              <w:rPr>
                <w:webHidden/>
              </w:rPr>
              <w:fldChar w:fldCharType="separate"/>
            </w:r>
            <w:r w:rsidR="00F101B8">
              <w:rPr>
                <w:webHidden/>
              </w:rPr>
              <w:t>107</w:t>
            </w:r>
            <w:r>
              <w:rPr>
                <w:webHidden/>
              </w:rPr>
              <w:fldChar w:fldCharType="end"/>
            </w:r>
          </w:hyperlink>
        </w:p>
        <w:p w14:paraId="7C07835B" w14:textId="10E525B1" w:rsidR="00EF683D" w:rsidRDefault="00EF683D">
          <w:pPr>
            <w:pStyle w:val="TOC3"/>
            <w:rPr>
              <w:rFonts w:asciiTheme="minorHAnsi" w:eastAsiaTheme="minorEastAsia" w:hAnsiTheme="minorHAnsi" w:cstheme="minorBidi"/>
              <w:b w:val="0"/>
              <w:sz w:val="22"/>
              <w:szCs w:val="22"/>
              <w:lang w:eastAsia="zh-CN"/>
            </w:rPr>
          </w:pPr>
          <w:hyperlink w:anchor="_Toc35777915" w:history="1">
            <w:r w:rsidRPr="000852FA">
              <w:rPr>
                <w:rStyle w:val="Hyperlink"/>
              </w:rPr>
              <w:t>RampCfDecision</w:t>
            </w:r>
            <w:r>
              <w:rPr>
                <w:webHidden/>
              </w:rPr>
              <w:tab/>
            </w:r>
            <w:r>
              <w:rPr>
                <w:webHidden/>
              </w:rPr>
              <w:fldChar w:fldCharType="begin"/>
            </w:r>
            <w:r>
              <w:rPr>
                <w:webHidden/>
              </w:rPr>
              <w:instrText xml:space="preserve"> PAGEREF _Toc35777915 \h </w:instrText>
            </w:r>
            <w:r>
              <w:rPr>
                <w:webHidden/>
              </w:rPr>
            </w:r>
            <w:r>
              <w:rPr>
                <w:webHidden/>
              </w:rPr>
              <w:fldChar w:fldCharType="separate"/>
            </w:r>
            <w:r w:rsidR="00F101B8">
              <w:rPr>
                <w:webHidden/>
              </w:rPr>
              <w:t>108</w:t>
            </w:r>
            <w:r>
              <w:rPr>
                <w:webHidden/>
              </w:rPr>
              <w:fldChar w:fldCharType="end"/>
            </w:r>
          </w:hyperlink>
        </w:p>
        <w:p w14:paraId="47472548" w14:textId="55522F04" w:rsidR="00EF683D" w:rsidRDefault="00EF683D">
          <w:pPr>
            <w:pStyle w:val="TOC3"/>
            <w:rPr>
              <w:rFonts w:asciiTheme="minorHAnsi" w:eastAsiaTheme="minorEastAsia" w:hAnsiTheme="minorHAnsi" w:cstheme="minorBidi"/>
              <w:b w:val="0"/>
              <w:sz w:val="22"/>
              <w:szCs w:val="22"/>
              <w:lang w:eastAsia="zh-CN"/>
            </w:rPr>
          </w:pPr>
          <w:hyperlink w:anchor="_Toc35777916" w:history="1">
            <w:r w:rsidRPr="000852FA">
              <w:rPr>
                <w:rStyle w:val="Hyperlink"/>
              </w:rPr>
              <w:t>RunNGSIM</w:t>
            </w:r>
            <w:r>
              <w:rPr>
                <w:webHidden/>
              </w:rPr>
              <w:tab/>
            </w:r>
            <w:r>
              <w:rPr>
                <w:webHidden/>
              </w:rPr>
              <w:fldChar w:fldCharType="begin"/>
            </w:r>
            <w:r>
              <w:rPr>
                <w:webHidden/>
              </w:rPr>
              <w:instrText xml:space="preserve"> PAGEREF _Toc35777916 \h </w:instrText>
            </w:r>
            <w:r>
              <w:rPr>
                <w:webHidden/>
              </w:rPr>
            </w:r>
            <w:r>
              <w:rPr>
                <w:webHidden/>
              </w:rPr>
              <w:fldChar w:fldCharType="separate"/>
            </w:r>
            <w:r w:rsidR="00F101B8">
              <w:rPr>
                <w:webHidden/>
              </w:rPr>
              <w:t>109</w:t>
            </w:r>
            <w:r>
              <w:rPr>
                <w:webHidden/>
              </w:rPr>
              <w:fldChar w:fldCharType="end"/>
            </w:r>
          </w:hyperlink>
        </w:p>
        <w:p w14:paraId="0F6E124D" w14:textId="2C321B4B" w:rsidR="00EF683D" w:rsidRDefault="00EF683D">
          <w:pPr>
            <w:pStyle w:val="TOC3"/>
            <w:rPr>
              <w:rFonts w:asciiTheme="minorHAnsi" w:eastAsiaTheme="minorEastAsia" w:hAnsiTheme="minorHAnsi" w:cstheme="minorBidi"/>
              <w:b w:val="0"/>
              <w:sz w:val="22"/>
              <w:szCs w:val="22"/>
              <w:lang w:eastAsia="zh-CN"/>
            </w:rPr>
          </w:pPr>
          <w:hyperlink w:anchor="_Toc35777917" w:history="1">
            <w:r w:rsidRPr="000852FA">
              <w:rPr>
                <w:rStyle w:val="Hyperlink"/>
              </w:rPr>
              <w:t>UpdateAfterLaneChangeCf</w:t>
            </w:r>
            <w:r>
              <w:rPr>
                <w:webHidden/>
              </w:rPr>
              <w:tab/>
            </w:r>
            <w:r>
              <w:rPr>
                <w:webHidden/>
              </w:rPr>
              <w:fldChar w:fldCharType="begin"/>
            </w:r>
            <w:r>
              <w:rPr>
                <w:webHidden/>
              </w:rPr>
              <w:instrText xml:space="preserve"> PAGEREF _Toc35777917 \h </w:instrText>
            </w:r>
            <w:r>
              <w:rPr>
                <w:webHidden/>
              </w:rPr>
            </w:r>
            <w:r>
              <w:rPr>
                <w:webHidden/>
              </w:rPr>
              <w:fldChar w:fldCharType="separate"/>
            </w:r>
            <w:r w:rsidR="00F101B8">
              <w:rPr>
                <w:webHidden/>
              </w:rPr>
              <w:t>109</w:t>
            </w:r>
            <w:r>
              <w:rPr>
                <w:webHidden/>
              </w:rPr>
              <w:fldChar w:fldCharType="end"/>
            </w:r>
          </w:hyperlink>
        </w:p>
        <w:p w14:paraId="0CC0D0F8" w14:textId="5CD6E7C8" w:rsidR="00EF683D" w:rsidRDefault="00EF683D">
          <w:pPr>
            <w:pStyle w:val="TOC3"/>
            <w:rPr>
              <w:rFonts w:asciiTheme="minorHAnsi" w:eastAsiaTheme="minorEastAsia" w:hAnsiTheme="minorHAnsi" w:cstheme="minorBidi"/>
              <w:b w:val="0"/>
              <w:sz w:val="22"/>
              <w:szCs w:val="22"/>
              <w:lang w:eastAsia="zh-CN"/>
            </w:rPr>
          </w:pPr>
          <w:hyperlink w:anchor="_Toc35777918" w:history="1">
            <w:r w:rsidRPr="000852FA">
              <w:rPr>
                <w:rStyle w:val="Hyperlink"/>
              </w:rPr>
              <w:t>UpdateBeforeLaneChangeCf</w:t>
            </w:r>
            <w:r>
              <w:rPr>
                <w:webHidden/>
              </w:rPr>
              <w:tab/>
            </w:r>
            <w:r>
              <w:rPr>
                <w:webHidden/>
              </w:rPr>
              <w:fldChar w:fldCharType="begin"/>
            </w:r>
            <w:r>
              <w:rPr>
                <w:webHidden/>
              </w:rPr>
              <w:instrText xml:space="preserve"> PAGEREF _Toc35777918 \h </w:instrText>
            </w:r>
            <w:r>
              <w:rPr>
                <w:webHidden/>
              </w:rPr>
            </w:r>
            <w:r>
              <w:rPr>
                <w:webHidden/>
              </w:rPr>
              <w:fldChar w:fldCharType="separate"/>
            </w:r>
            <w:r w:rsidR="00F101B8">
              <w:rPr>
                <w:webHidden/>
              </w:rPr>
              <w:t>110</w:t>
            </w:r>
            <w:r>
              <w:rPr>
                <w:webHidden/>
              </w:rPr>
              <w:fldChar w:fldCharType="end"/>
            </w:r>
          </w:hyperlink>
        </w:p>
        <w:p w14:paraId="5C1D6806" w14:textId="3F87501D" w:rsidR="00EF683D" w:rsidRDefault="00EF683D">
          <w:pPr>
            <w:pStyle w:val="TOC3"/>
            <w:rPr>
              <w:rFonts w:asciiTheme="minorHAnsi" w:eastAsiaTheme="minorEastAsia" w:hAnsiTheme="minorHAnsi" w:cstheme="minorBidi"/>
              <w:b w:val="0"/>
              <w:sz w:val="22"/>
              <w:szCs w:val="22"/>
              <w:lang w:eastAsia="zh-CN"/>
            </w:rPr>
          </w:pPr>
          <w:hyperlink w:anchor="_Toc35777919" w:history="1">
            <w:r w:rsidRPr="000852FA">
              <w:rPr>
                <w:rStyle w:val="Hyperlink"/>
              </w:rPr>
              <w:t>updateCoopCf</w:t>
            </w:r>
            <w:r>
              <w:rPr>
                <w:webHidden/>
              </w:rPr>
              <w:tab/>
            </w:r>
            <w:r>
              <w:rPr>
                <w:webHidden/>
              </w:rPr>
              <w:fldChar w:fldCharType="begin"/>
            </w:r>
            <w:r>
              <w:rPr>
                <w:webHidden/>
              </w:rPr>
              <w:instrText xml:space="preserve"> PAGEREF _Toc35777919 \h </w:instrText>
            </w:r>
            <w:r>
              <w:rPr>
                <w:webHidden/>
              </w:rPr>
            </w:r>
            <w:r>
              <w:rPr>
                <w:webHidden/>
              </w:rPr>
              <w:fldChar w:fldCharType="separate"/>
            </w:r>
            <w:r w:rsidR="00F101B8">
              <w:rPr>
                <w:webHidden/>
              </w:rPr>
              <w:t>112</w:t>
            </w:r>
            <w:r>
              <w:rPr>
                <w:webHidden/>
              </w:rPr>
              <w:fldChar w:fldCharType="end"/>
            </w:r>
          </w:hyperlink>
        </w:p>
        <w:p w14:paraId="6F2C9547" w14:textId="7461F690" w:rsidR="00EF683D" w:rsidRDefault="00EF683D">
          <w:pPr>
            <w:pStyle w:val="TOC3"/>
            <w:rPr>
              <w:rFonts w:asciiTheme="minorHAnsi" w:eastAsiaTheme="minorEastAsia" w:hAnsiTheme="minorHAnsi" w:cstheme="minorBidi"/>
              <w:b w:val="0"/>
              <w:sz w:val="22"/>
              <w:szCs w:val="22"/>
              <w:lang w:eastAsia="zh-CN"/>
            </w:rPr>
          </w:pPr>
          <w:hyperlink w:anchor="_Toc35777920" w:history="1">
            <w:r w:rsidRPr="000852FA">
              <w:rPr>
                <w:rStyle w:val="Hyperlink"/>
              </w:rPr>
              <w:t>UpdateLc</w:t>
            </w:r>
            <w:r>
              <w:rPr>
                <w:webHidden/>
              </w:rPr>
              <w:tab/>
            </w:r>
            <w:r>
              <w:rPr>
                <w:webHidden/>
              </w:rPr>
              <w:fldChar w:fldCharType="begin"/>
            </w:r>
            <w:r>
              <w:rPr>
                <w:webHidden/>
              </w:rPr>
              <w:instrText xml:space="preserve"> PAGEREF _Toc35777920 \h </w:instrText>
            </w:r>
            <w:r>
              <w:rPr>
                <w:webHidden/>
              </w:rPr>
            </w:r>
            <w:r>
              <w:rPr>
                <w:webHidden/>
              </w:rPr>
              <w:fldChar w:fldCharType="separate"/>
            </w:r>
            <w:r w:rsidR="00F101B8">
              <w:rPr>
                <w:webHidden/>
              </w:rPr>
              <w:t>113</w:t>
            </w:r>
            <w:r>
              <w:rPr>
                <w:webHidden/>
              </w:rPr>
              <w:fldChar w:fldCharType="end"/>
            </w:r>
          </w:hyperlink>
        </w:p>
        <w:p w14:paraId="1C67C29A" w14:textId="542B1AFA" w:rsidR="00EF683D" w:rsidRDefault="00EF683D">
          <w:pPr>
            <w:pStyle w:val="TOC3"/>
            <w:rPr>
              <w:rFonts w:asciiTheme="minorHAnsi" w:eastAsiaTheme="minorEastAsia" w:hAnsiTheme="minorHAnsi" w:cstheme="minorBidi"/>
              <w:b w:val="0"/>
              <w:sz w:val="22"/>
              <w:szCs w:val="22"/>
              <w:lang w:eastAsia="zh-CN"/>
            </w:rPr>
          </w:pPr>
          <w:hyperlink w:anchor="_Toc35777921" w:history="1">
            <w:r w:rsidRPr="000852FA">
              <w:rPr>
                <w:rStyle w:val="Hyperlink"/>
              </w:rPr>
              <w:t>UpdateReceiveCf</w:t>
            </w:r>
            <w:r>
              <w:rPr>
                <w:webHidden/>
              </w:rPr>
              <w:tab/>
            </w:r>
            <w:r>
              <w:rPr>
                <w:webHidden/>
              </w:rPr>
              <w:fldChar w:fldCharType="begin"/>
            </w:r>
            <w:r>
              <w:rPr>
                <w:webHidden/>
              </w:rPr>
              <w:instrText xml:space="preserve"> PAGEREF _Toc35777921 \h </w:instrText>
            </w:r>
            <w:r>
              <w:rPr>
                <w:webHidden/>
              </w:rPr>
            </w:r>
            <w:r>
              <w:rPr>
                <w:webHidden/>
              </w:rPr>
              <w:fldChar w:fldCharType="separate"/>
            </w:r>
            <w:r w:rsidR="00F101B8">
              <w:rPr>
                <w:webHidden/>
              </w:rPr>
              <w:t>113</w:t>
            </w:r>
            <w:r>
              <w:rPr>
                <w:webHidden/>
              </w:rPr>
              <w:fldChar w:fldCharType="end"/>
            </w:r>
          </w:hyperlink>
        </w:p>
        <w:p w14:paraId="53A14085" w14:textId="4541FD71" w:rsidR="00EF683D" w:rsidRDefault="00EF683D">
          <w:pPr>
            <w:pStyle w:val="TOC3"/>
            <w:rPr>
              <w:rFonts w:asciiTheme="minorHAnsi" w:eastAsiaTheme="minorEastAsia" w:hAnsiTheme="minorHAnsi" w:cstheme="minorBidi"/>
              <w:b w:val="0"/>
              <w:sz w:val="22"/>
              <w:szCs w:val="22"/>
              <w:lang w:eastAsia="zh-CN"/>
            </w:rPr>
          </w:pPr>
          <w:hyperlink w:anchor="_Toc35777922" w:history="1">
            <w:r w:rsidRPr="000852FA">
              <w:rPr>
                <w:rStyle w:val="Hyperlink"/>
              </w:rPr>
              <w:t>updateRegularCf</w:t>
            </w:r>
            <w:r>
              <w:rPr>
                <w:webHidden/>
              </w:rPr>
              <w:tab/>
            </w:r>
            <w:r>
              <w:rPr>
                <w:webHidden/>
              </w:rPr>
              <w:fldChar w:fldCharType="begin"/>
            </w:r>
            <w:r>
              <w:rPr>
                <w:webHidden/>
              </w:rPr>
              <w:instrText xml:space="preserve"> PAGEREF _Toc35777922 \h </w:instrText>
            </w:r>
            <w:r>
              <w:rPr>
                <w:webHidden/>
              </w:rPr>
            </w:r>
            <w:r>
              <w:rPr>
                <w:webHidden/>
              </w:rPr>
              <w:fldChar w:fldCharType="separate"/>
            </w:r>
            <w:r w:rsidR="00F101B8">
              <w:rPr>
                <w:webHidden/>
              </w:rPr>
              <w:t>114</w:t>
            </w:r>
            <w:r>
              <w:rPr>
                <w:webHidden/>
              </w:rPr>
              <w:fldChar w:fldCharType="end"/>
            </w:r>
          </w:hyperlink>
        </w:p>
        <w:p w14:paraId="6C351F75" w14:textId="3C9F859F" w:rsidR="00EF683D" w:rsidRDefault="00EF683D">
          <w:pPr>
            <w:pStyle w:val="TOC3"/>
            <w:rPr>
              <w:rFonts w:asciiTheme="minorHAnsi" w:eastAsiaTheme="minorEastAsia" w:hAnsiTheme="minorHAnsi" w:cstheme="minorBidi"/>
              <w:b w:val="0"/>
              <w:sz w:val="22"/>
              <w:szCs w:val="22"/>
              <w:lang w:eastAsia="zh-CN"/>
            </w:rPr>
          </w:pPr>
          <w:hyperlink w:anchor="_Toc35777923" w:history="1">
            <w:r w:rsidRPr="000852FA">
              <w:rPr>
                <w:rStyle w:val="Hyperlink"/>
              </w:rPr>
              <w:t>Willing2Coop</w:t>
            </w:r>
            <w:r>
              <w:rPr>
                <w:webHidden/>
              </w:rPr>
              <w:tab/>
            </w:r>
            <w:r>
              <w:rPr>
                <w:webHidden/>
              </w:rPr>
              <w:fldChar w:fldCharType="begin"/>
            </w:r>
            <w:r>
              <w:rPr>
                <w:webHidden/>
              </w:rPr>
              <w:instrText xml:space="preserve"> PAGEREF _Toc35777923 \h </w:instrText>
            </w:r>
            <w:r>
              <w:rPr>
                <w:webHidden/>
              </w:rPr>
            </w:r>
            <w:r>
              <w:rPr>
                <w:webHidden/>
              </w:rPr>
              <w:fldChar w:fldCharType="separate"/>
            </w:r>
            <w:r w:rsidR="00F101B8">
              <w:rPr>
                <w:webHidden/>
              </w:rPr>
              <w:t>114</w:t>
            </w:r>
            <w:r>
              <w:rPr>
                <w:webHidden/>
              </w:rPr>
              <w:fldChar w:fldCharType="end"/>
            </w:r>
          </w:hyperlink>
        </w:p>
        <w:p w14:paraId="4D04AFFB" w14:textId="013C3B24" w:rsidR="00EF683D" w:rsidRDefault="00EF683D">
          <w:pPr>
            <w:pStyle w:val="TOC3"/>
            <w:rPr>
              <w:rFonts w:asciiTheme="minorHAnsi" w:eastAsiaTheme="minorEastAsia" w:hAnsiTheme="minorHAnsi" w:cstheme="minorBidi"/>
              <w:b w:val="0"/>
              <w:sz w:val="22"/>
              <w:szCs w:val="22"/>
              <w:lang w:eastAsia="zh-CN"/>
            </w:rPr>
          </w:pPr>
          <w:hyperlink w:anchor="_Toc35777924" w:history="1">
            <w:r w:rsidRPr="000852FA">
              <w:rPr>
                <w:rStyle w:val="Hyperlink"/>
              </w:rPr>
              <w:t>ApplyNGSIMModel</w:t>
            </w:r>
            <w:r>
              <w:rPr>
                <w:webHidden/>
              </w:rPr>
              <w:tab/>
            </w:r>
            <w:r>
              <w:rPr>
                <w:webHidden/>
              </w:rPr>
              <w:fldChar w:fldCharType="begin"/>
            </w:r>
            <w:r>
              <w:rPr>
                <w:webHidden/>
              </w:rPr>
              <w:instrText xml:space="preserve"> PAGEREF _Toc35777924 \h </w:instrText>
            </w:r>
            <w:r>
              <w:rPr>
                <w:webHidden/>
              </w:rPr>
            </w:r>
            <w:r>
              <w:rPr>
                <w:webHidden/>
              </w:rPr>
              <w:fldChar w:fldCharType="separate"/>
            </w:r>
            <w:r w:rsidR="00F101B8">
              <w:rPr>
                <w:webHidden/>
              </w:rPr>
              <w:t>115</w:t>
            </w:r>
            <w:r>
              <w:rPr>
                <w:webHidden/>
              </w:rPr>
              <w:fldChar w:fldCharType="end"/>
            </w:r>
          </w:hyperlink>
        </w:p>
        <w:p w14:paraId="47E0205A" w14:textId="146BEC48" w:rsidR="00EF683D" w:rsidRDefault="00EF683D">
          <w:pPr>
            <w:pStyle w:val="TOC3"/>
            <w:rPr>
              <w:rFonts w:asciiTheme="minorHAnsi" w:eastAsiaTheme="minorEastAsia" w:hAnsiTheme="minorHAnsi" w:cstheme="minorBidi"/>
              <w:b w:val="0"/>
              <w:sz w:val="22"/>
              <w:szCs w:val="22"/>
              <w:lang w:eastAsia="zh-CN"/>
            </w:rPr>
          </w:pPr>
          <w:hyperlink w:anchor="_Toc35777925" w:history="1">
            <w:r w:rsidRPr="000852FA">
              <w:rPr>
                <w:rStyle w:val="Hyperlink"/>
              </w:rPr>
              <w:t>BoostOnrampIncentive</w:t>
            </w:r>
            <w:r>
              <w:rPr>
                <w:webHidden/>
              </w:rPr>
              <w:tab/>
            </w:r>
            <w:r>
              <w:rPr>
                <w:webHidden/>
              </w:rPr>
              <w:fldChar w:fldCharType="begin"/>
            </w:r>
            <w:r>
              <w:rPr>
                <w:webHidden/>
              </w:rPr>
              <w:instrText xml:space="preserve"> PAGEREF _Toc35777925 \h </w:instrText>
            </w:r>
            <w:r>
              <w:rPr>
                <w:webHidden/>
              </w:rPr>
            </w:r>
            <w:r>
              <w:rPr>
                <w:webHidden/>
              </w:rPr>
              <w:fldChar w:fldCharType="separate"/>
            </w:r>
            <w:r w:rsidR="00F101B8">
              <w:rPr>
                <w:webHidden/>
              </w:rPr>
              <w:t>115</w:t>
            </w:r>
            <w:r>
              <w:rPr>
                <w:webHidden/>
              </w:rPr>
              <w:fldChar w:fldCharType="end"/>
            </w:r>
          </w:hyperlink>
        </w:p>
        <w:p w14:paraId="7C45F34F" w14:textId="38E910E3" w:rsidR="00EF683D" w:rsidRDefault="00EF683D">
          <w:pPr>
            <w:pStyle w:val="TOC3"/>
            <w:rPr>
              <w:rFonts w:asciiTheme="minorHAnsi" w:eastAsiaTheme="minorEastAsia" w:hAnsiTheme="minorHAnsi" w:cstheme="minorBidi"/>
              <w:b w:val="0"/>
              <w:sz w:val="22"/>
              <w:szCs w:val="22"/>
              <w:lang w:eastAsia="zh-CN"/>
            </w:rPr>
          </w:pPr>
          <w:hyperlink w:anchor="_Toc35777926" w:history="1">
            <w:r w:rsidRPr="000852FA">
              <w:rPr>
                <w:rStyle w:val="Hyperlink"/>
              </w:rPr>
              <w:t>CrashAvoidancePosition</w:t>
            </w:r>
            <w:r>
              <w:rPr>
                <w:webHidden/>
              </w:rPr>
              <w:tab/>
            </w:r>
            <w:r>
              <w:rPr>
                <w:webHidden/>
              </w:rPr>
              <w:fldChar w:fldCharType="begin"/>
            </w:r>
            <w:r>
              <w:rPr>
                <w:webHidden/>
              </w:rPr>
              <w:instrText xml:space="preserve"> PAGEREF _Toc35777926 \h </w:instrText>
            </w:r>
            <w:r>
              <w:rPr>
                <w:webHidden/>
              </w:rPr>
            </w:r>
            <w:r>
              <w:rPr>
                <w:webHidden/>
              </w:rPr>
              <w:fldChar w:fldCharType="separate"/>
            </w:r>
            <w:r w:rsidR="00F101B8">
              <w:rPr>
                <w:webHidden/>
              </w:rPr>
              <w:t>115</w:t>
            </w:r>
            <w:r>
              <w:rPr>
                <w:webHidden/>
              </w:rPr>
              <w:fldChar w:fldCharType="end"/>
            </w:r>
          </w:hyperlink>
        </w:p>
        <w:p w14:paraId="22941D01" w14:textId="1E9EC67F" w:rsidR="00EF683D" w:rsidRDefault="00EF683D">
          <w:pPr>
            <w:pStyle w:val="TOC3"/>
            <w:rPr>
              <w:rFonts w:asciiTheme="minorHAnsi" w:eastAsiaTheme="minorEastAsia" w:hAnsiTheme="minorHAnsi" w:cstheme="minorBidi"/>
              <w:b w:val="0"/>
              <w:sz w:val="22"/>
              <w:szCs w:val="22"/>
              <w:lang w:eastAsia="zh-CN"/>
            </w:rPr>
          </w:pPr>
          <w:hyperlink w:anchor="_Toc35777927" w:history="1">
            <w:r w:rsidRPr="000852FA">
              <w:rPr>
                <w:rStyle w:val="Hyperlink"/>
              </w:rPr>
              <w:t>distance2EndAccLane</w:t>
            </w:r>
            <w:r>
              <w:rPr>
                <w:webHidden/>
              </w:rPr>
              <w:tab/>
            </w:r>
            <w:r>
              <w:rPr>
                <w:webHidden/>
              </w:rPr>
              <w:fldChar w:fldCharType="begin"/>
            </w:r>
            <w:r>
              <w:rPr>
                <w:webHidden/>
              </w:rPr>
              <w:instrText xml:space="preserve"> PAGEREF _Toc35777927 \h </w:instrText>
            </w:r>
            <w:r>
              <w:rPr>
                <w:webHidden/>
              </w:rPr>
            </w:r>
            <w:r>
              <w:rPr>
                <w:webHidden/>
              </w:rPr>
              <w:fldChar w:fldCharType="separate"/>
            </w:r>
            <w:r w:rsidR="00F101B8">
              <w:rPr>
                <w:webHidden/>
              </w:rPr>
              <w:t>116</w:t>
            </w:r>
            <w:r>
              <w:rPr>
                <w:webHidden/>
              </w:rPr>
              <w:fldChar w:fldCharType="end"/>
            </w:r>
          </w:hyperlink>
        </w:p>
        <w:p w14:paraId="27297A38" w14:textId="28617C6A" w:rsidR="00EF683D" w:rsidRDefault="00EF683D">
          <w:pPr>
            <w:pStyle w:val="TOC3"/>
            <w:rPr>
              <w:rFonts w:asciiTheme="minorHAnsi" w:eastAsiaTheme="minorEastAsia" w:hAnsiTheme="minorHAnsi" w:cstheme="minorBidi"/>
              <w:b w:val="0"/>
              <w:sz w:val="22"/>
              <w:szCs w:val="22"/>
              <w:lang w:eastAsia="zh-CN"/>
            </w:rPr>
          </w:pPr>
          <w:hyperlink w:anchor="_Toc35777928" w:history="1">
            <w:r w:rsidRPr="000852FA">
              <w:rPr>
                <w:rStyle w:val="Hyperlink"/>
              </w:rPr>
              <w:t>EliminateDlcDesireOutSideRouteLanes</w:t>
            </w:r>
            <w:r>
              <w:rPr>
                <w:webHidden/>
              </w:rPr>
              <w:tab/>
            </w:r>
            <w:r>
              <w:rPr>
                <w:webHidden/>
              </w:rPr>
              <w:fldChar w:fldCharType="begin"/>
            </w:r>
            <w:r>
              <w:rPr>
                <w:webHidden/>
              </w:rPr>
              <w:instrText xml:space="preserve"> PAGEREF _Toc35777928 \h </w:instrText>
            </w:r>
            <w:r>
              <w:rPr>
                <w:webHidden/>
              </w:rPr>
            </w:r>
            <w:r>
              <w:rPr>
                <w:webHidden/>
              </w:rPr>
              <w:fldChar w:fldCharType="separate"/>
            </w:r>
            <w:r w:rsidR="00F101B8">
              <w:rPr>
                <w:webHidden/>
              </w:rPr>
              <w:t>116</w:t>
            </w:r>
            <w:r>
              <w:rPr>
                <w:webHidden/>
              </w:rPr>
              <w:fldChar w:fldCharType="end"/>
            </w:r>
          </w:hyperlink>
        </w:p>
        <w:p w14:paraId="7D427B6D" w14:textId="690A55B1" w:rsidR="00EF683D" w:rsidRDefault="00EF683D">
          <w:pPr>
            <w:pStyle w:val="TOC3"/>
            <w:rPr>
              <w:rFonts w:asciiTheme="minorHAnsi" w:eastAsiaTheme="minorEastAsia" w:hAnsiTheme="minorHAnsi" w:cstheme="minorBidi"/>
              <w:b w:val="0"/>
              <w:sz w:val="22"/>
              <w:szCs w:val="22"/>
              <w:lang w:eastAsia="zh-CN"/>
            </w:rPr>
          </w:pPr>
          <w:hyperlink w:anchor="_Toc35777929" w:history="1">
            <w:r w:rsidRPr="000852FA">
              <w:rPr>
                <w:rStyle w:val="Hyperlink"/>
              </w:rPr>
              <w:t>GenerateHeadway4Type</w:t>
            </w:r>
            <w:r>
              <w:rPr>
                <w:webHidden/>
              </w:rPr>
              <w:tab/>
            </w:r>
            <w:r>
              <w:rPr>
                <w:webHidden/>
              </w:rPr>
              <w:fldChar w:fldCharType="begin"/>
            </w:r>
            <w:r>
              <w:rPr>
                <w:webHidden/>
              </w:rPr>
              <w:instrText xml:space="preserve"> PAGEREF _Toc35777929 \h </w:instrText>
            </w:r>
            <w:r>
              <w:rPr>
                <w:webHidden/>
              </w:rPr>
            </w:r>
            <w:r>
              <w:rPr>
                <w:webHidden/>
              </w:rPr>
              <w:fldChar w:fldCharType="separate"/>
            </w:r>
            <w:r w:rsidR="00F101B8">
              <w:rPr>
                <w:webHidden/>
              </w:rPr>
              <w:t>117</w:t>
            </w:r>
            <w:r>
              <w:rPr>
                <w:webHidden/>
              </w:rPr>
              <w:fldChar w:fldCharType="end"/>
            </w:r>
          </w:hyperlink>
        </w:p>
        <w:p w14:paraId="7A85F091" w14:textId="5999E46A" w:rsidR="00EF683D" w:rsidRDefault="00EF683D">
          <w:pPr>
            <w:pStyle w:val="TOC3"/>
            <w:rPr>
              <w:rFonts w:asciiTheme="minorHAnsi" w:eastAsiaTheme="minorEastAsia" w:hAnsiTheme="minorHAnsi" w:cstheme="minorBidi"/>
              <w:b w:val="0"/>
              <w:sz w:val="22"/>
              <w:szCs w:val="22"/>
              <w:lang w:eastAsia="zh-CN"/>
            </w:rPr>
          </w:pPr>
          <w:hyperlink w:anchor="_Toc35777930" w:history="1">
            <w:r w:rsidRPr="000852FA">
              <w:rPr>
                <w:rStyle w:val="Hyperlink"/>
              </w:rPr>
              <w:t>getAccExp</w:t>
            </w:r>
            <w:r>
              <w:rPr>
                <w:webHidden/>
              </w:rPr>
              <w:tab/>
            </w:r>
            <w:r>
              <w:rPr>
                <w:webHidden/>
              </w:rPr>
              <w:fldChar w:fldCharType="begin"/>
            </w:r>
            <w:r>
              <w:rPr>
                <w:webHidden/>
              </w:rPr>
              <w:instrText xml:space="preserve"> PAGEREF _Toc35777930 \h </w:instrText>
            </w:r>
            <w:r>
              <w:rPr>
                <w:webHidden/>
              </w:rPr>
            </w:r>
            <w:r>
              <w:rPr>
                <w:webHidden/>
              </w:rPr>
              <w:fldChar w:fldCharType="separate"/>
            </w:r>
            <w:r w:rsidR="00F101B8">
              <w:rPr>
                <w:webHidden/>
              </w:rPr>
              <w:t>117</w:t>
            </w:r>
            <w:r>
              <w:rPr>
                <w:webHidden/>
              </w:rPr>
              <w:fldChar w:fldCharType="end"/>
            </w:r>
          </w:hyperlink>
        </w:p>
        <w:p w14:paraId="7F6AE122" w14:textId="4F774B84" w:rsidR="00EF683D" w:rsidRDefault="00EF683D">
          <w:pPr>
            <w:pStyle w:val="TOC3"/>
            <w:rPr>
              <w:rFonts w:asciiTheme="minorHAnsi" w:eastAsiaTheme="minorEastAsia" w:hAnsiTheme="minorHAnsi" w:cstheme="minorBidi"/>
              <w:b w:val="0"/>
              <w:sz w:val="22"/>
              <w:szCs w:val="22"/>
              <w:lang w:eastAsia="zh-CN"/>
            </w:rPr>
          </w:pPr>
          <w:hyperlink w:anchor="_Toc35777931" w:history="1">
            <w:r w:rsidRPr="000852FA">
              <w:rPr>
                <w:rStyle w:val="Hyperlink"/>
              </w:rPr>
              <w:t>getComfDecDLC</w:t>
            </w:r>
            <w:r>
              <w:rPr>
                <w:webHidden/>
              </w:rPr>
              <w:tab/>
            </w:r>
            <w:r>
              <w:rPr>
                <w:webHidden/>
              </w:rPr>
              <w:fldChar w:fldCharType="begin"/>
            </w:r>
            <w:r>
              <w:rPr>
                <w:webHidden/>
              </w:rPr>
              <w:instrText xml:space="preserve"> PAGEREF _Toc35777931 \h </w:instrText>
            </w:r>
            <w:r>
              <w:rPr>
                <w:webHidden/>
              </w:rPr>
            </w:r>
            <w:r>
              <w:rPr>
                <w:webHidden/>
              </w:rPr>
              <w:fldChar w:fldCharType="separate"/>
            </w:r>
            <w:r w:rsidR="00F101B8">
              <w:rPr>
                <w:webHidden/>
              </w:rPr>
              <w:t>117</w:t>
            </w:r>
            <w:r>
              <w:rPr>
                <w:webHidden/>
              </w:rPr>
              <w:fldChar w:fldCharType="end"/>
            </w:r>
          </w:hyperlink>
        </w:p>
        <w:p w14:paraId="424BDC4C" w14:textId="3A2E1AD5" w:rsidR="00EF683D" w:rsidRDefault="00EF683D">
          <w:pPr>
            <w:pStyle w:val="TOC3"/>
            <w:rPr>
              <w:rFonts w:asciiTheme="minorHAnsi" w:eastAsiaTheme="minorEastAsia" w:hAnsiTheme="minorHAnsi" w:cstheme="minorBidi"/>
              <w:b w:val="0"/>
              <w:sz w:val="22"/>
              <w:szCs w:val="22"/>
              <w:lang w:eastAsia="zh-CN"/>
            </w:rPr>
          </w:pPr>
          <w:hyperlink w:anchor="_Toc35777932" w:history="1">
            <w:r w:rsidRPr="000852FA">
              <w:rPr>
                <w:rStyle w:val="Hyperlink"/>
              </w:rPr>
              <w:t>getComfDecRampLC</w:t>
            </w:r>
            <w:r>
              <w:rPr>
                <w:webHidden/>
              </w:rPr>
              <w:tab/>
            </w:r>
            <w:r>
              <w:rPr>
                <w:webHidden/>
              </w:rPr>
              <w:fldChar w:fldCharType="begin"/>
            </w:r>
            <w:r>
              <w:rPr>
                <w:webHidden/>
              </w:rPr>
              <w:instrText xml:space="preserve"> PAGEREF _Toc35777932 \h </w:instrText>
            </w:r>
            <w:r>
              <w:rPr>
                <w:webHidden/>
              </w:rPr>
            </w:r>
            <w:r>
              <w:rPr>
                <w:webHidden/>
              </w:rPr>
              <w:fldChar w:fldCharType="separate"/>
            </w:r>
            <w:r w:rsidR="00F101B8">
              <w:rPr>
                <w:webHidden/>
              </w:rPr>
              <w:t>118</w:t>
            </w:r>
            <w:r>
              <w:rPr>
                <w:webHidden/>
              </w:rPr>
              <w:fldChar w:fldCharType="end"/>
            </w:r>
          </w:hyperlink>
        </w:p>
        <w:p w14:paraId="734F2EB1" w14:textId="3C0F7B9F" w:rsidR="00EF683D" w:rsidRDefault="00EF683D">
          <w:pPr>
            <w:pStyle w:val="TOC3"/>
            <w:rPr>
              <w:rFonts w:asciiTheme="minorHAnsi" w:eastAsiaTheme="minorEastAsia" w:hAnsiTheme="minorHAnsi" w:cstheme="minorBidi"/>
              <w:b w:val="0"/>
              <w:sz w:val="22"/>
              <w:szCs w:val="22"/>
              <w:lang w:eastAsia="zh-CN"/>
            </w:rPr>
          </w:pPr>
          <w:hyperlink w:anchor="_Toc35777933" w:history="1">
            <w:r w:rsidRPr="000852FA">
              <w:rPr>
                <w:rStyle w:val="Hyperlink"/>
              </w:rPr>
              <w:t>getDesireHeadway</w:t>
            </w:r>
            <w:r>
              <w:rPr>
                <w:webHidden/>
              </w:rPr>
              <w:tab/>
            </w:r>
            <w:r>
              <w:rPr>
                <w:webHidden/>
              </w:rPr>
              <w:fldChar w:fldCharType="begin"/>
            </w:r>
            <w:r>
              <w:rPr>
                <w:webHidden/>
              </w:rPr>
              <w:instrText xml:space="preserve"> PAGEREF _Toc35777933 \h </w:instrText>
            </w:r>
            <w:r>
              <w:rPr>
                <w:webHidden/>
              </w:rPr>
            </w:r>
            <w:r>
              <w:rPr>
                <w:webHidden/>
              </w:rPr>
              <w:fldChar w:fldCharType="separate"/>
            </w:r>
            <w:r w:rsidR="00F101B8">
              <w:rPr>
                <w:webHidden/>
              </w:rPr>
              <w:t>118</w:t>
            </w:r>
            <w:r>
              <w:rPr>
                <w:webHidden/>
              </w:rPr>
              <w:fldChar w:fldCharType="end"/>
            </w:r>
          </w:hyperlink>
        </w:p>
        <w:p w14:paraId="3FBF2966" w14:textId="42F05F11" w:rsidR="00EF683D" w:rsidRDefault="00EF683D">
          <w:pPr>
            <w:pStyle w:val="TOC3"/>
            <w:rPr>
              <w:rFonts w:asciiTheme="minorHAnsi" w:eastAsiaTheme="minorEastAsia" w:hAnsiTheme="minorHAnsi" w:cstheme="minorBidi"/>
              <w:b w:val="0"/>
              <w:sz w:val="22"/>
              <w:szCs w:val="22"/>
              <w:lang w:eastAsia="zh-CN"/>
            </w:rPr>
          </w:pPr>
          <w:hyperlink w:anchor="_Toc35777934" w:history="1">
            <w:r w:rsidRPr="000852FA">
              <w:rPr>
                <w:rStyle w:val="Hyperlink"/>
              </w:rPr>
              <w:t>getEarlyLaneKeepDis</w:t>
            </w:r>
            <w:r>
              <w:rPr>
                <w:webHidden/>
              </w:rPr>
              <w:tab/>
            </w:r>
            <w:r>
              <w:rPr>
                <w:webHidden/>
              </w:rPr>
              <w:fldChar w:fldCharType="begin"/>
            </w:r>
            <w:r>
              <w:rPr>
                <w:webHidden/>
              </w:rPr>
              <w:instrText xml:space="preserve"> PAGEREF _Toc35777934 \h </w:instrText>
            </w:r>
            <w:r>
              <w:rPr>
                <w:webHidden/>
              </w:rPr>
            </w:r>
            <w:r>
              <w:rPr>
                <w:webHidden/>
              </w:rPr>
              <w:fldChar w:fldCharType="separate"/>
            </w:r>
            <w:r w:rsidR="00F101B8">
              <w:rPr>
                <w:webHidden/>
              </w:rPr>
              <w:t>118</w:t>
            </w:r>
            <w:r>
              <w:rPr>
                <w:webHidden/>
              </w:rPr>
              <w:fldChar w:fldCharType="end"/>
            </w:r>
          </w:hyperlink>
        </w:p>
        <w:p w14:paraId="23A3F384" w14:textId="1F92C586" w:rsidR="00EF683D" w:rsidRDefault="00EF683D">
          <w:pPr>
            <w:pStyle w:val="TOC3"/>
            <w:rPr>
              <w:rFonts w:asciiTheme="minorHAnsi" w:eastAsiaTheme="minorEastAsia" w:hAnsiTheme="minorHAnsi" w:cstheme="minorBidi"/>
              <w:b w:val="0"/>
              <w:sz w:val="22"/>
              <w:szCs w:val="22"/>
              <w:lang w:eastAsia="zh-CN"/>
            </w:rPr>
          </w:pPr>
          <w:hyperlink w:anchor="_Toc35777935" w:history="1">
            <w:r w:rsidRPr="000852FA">
              <w:rPr>
                <w:rStyle w:val="Hyperlink"/>
              </w:rPr>
              <w:t>getFreeFlowSpeed</w:t>
            </w:r>
            <w:r>
              <w:rPr>
                <w:webHidden/>
              </w:rPr>
              <w:tab/>
            </w:r>
            <w:r>
              <w:rPr>
                <w:webHidden/>
              </w:rPr>
              <w:fldChar w:fldCharType="begin"/>
            </w:r>
            <w:r>
              <w:rPr>
                <w:webHidden/>
              </w:rPr>
              <w:instrText xml:space="preserve"> PAGEREF _Toc35777935 \h </w:instrText>
            </w:r>
            <w:r>
              <w:rPr>
                <w:webHidden/>
              </w:rPr>
            </w:r>
            <w:r>
              <w:rPr>
                <w:webHidden/>
              </w:rPr>
              <w:fldChar w:fldCharType="separate"/>
            </w:r>
            <w:r w:rsidR="00F101B8">
              <w:rPr>
                <w:webHidden/>
              </w:rPr>
              <w:t>119</w:t>
            </w:r>
            <w:r>
              <w:rPr>
                <w:webHidden/>
              </w:rPr>
              <w:fldChar w:fldCharType="end"/>
            </w:r>
          </w:hyperlink>
        </w:p>
        <w:p w14:paraId="63C1D10A" w14:textId="7561994D" w:rsidR="00EF683D" w:rsidRDefault="00EF683D">
          <w:pPr>
            <w:pStyle w:val="TOC3"/>
            <w:rPr>
              <w:rFonts w:asciiTheme="minorHAnsi" w:eastAsiaTheme="minorEastAsia" w:hAnsiTheme="minorHAnsi" w:cstheme="minorBidi"/>
              <w:b w:val="0"/>
              <w:sz w:val="22"/>
              <w:szCs w:val="22"/>
              <w:lang w:eastAsia="zh-CN"/>
            </w:rPr>
          </w:pPr>
          <w:hyperlink w:anchor="_Toc35777936" w:history="1">
            <w:r w:rsidRPr="000852FA">
              <w:rPr>
                <w:rStyle w:val="Hyperlink"/>
              </w:rPr>
              <w:t>getFrictionCoef</w:t>
            </w:r>
            <w:r>
              <w:rPr>
                <w:webHidden/>
              </w:rPr>
              <w:tab/>
            </w:r>
            <w:r>
              <w:rPr>
                <w:webHidden/>
              </w:rPr>
              <w:fldChar w:fldCharType="begin"/>
            </w:r>
            <w:r>
              <w:rPr>
                <w:webHidden/>
              </w:rPr>
              <w:instrText xml:space="preserve"> PAGEREF _Toc35777936 \h </w:instrText>
            </w:r>
            <w:r>
              <w:rPr>
                <w:webHidden/>
              </w:rPr>
            </w:r>
            <w:r>
              <w:rPr>
                <w:webHidden/>
              </w:rPr>
              <w:fldChar w:fldCharType="separate"/>
            </w:r>
            <w:r w:rsidR="00F101B8">
              <w:rPr>
                <w:webHidden/>
              </w:rPr>
              <w:t>119</w:t>
            </w:r>
            <w:r>
              <w:rPr>
                <w:webHidden/>
              </w:rPr>
              <w:fldChar w:fldCharType="end"/>
            </w:r>
          </w:hyperlink>
        </w:p>
        <w:p w14:paraId="1D7D4E6B" w14:textId="76AB0C1C" w:rsidR="00EF683D" w:rsidRDefault="00EF683D">
          <w:pPr>
            <w:pStyle w:val="TOC3"/>
            <w:rPr>
              <w:rFonts w:asciiTheme="minorHAnsi" w:eastAsiaTheme="minorEastAsia" w:hAnsiTheme="minorHAnsi" w:cstheme="minorBidi"/>
              <w:b w:val="0"/>
              <w:sz w:val="22"/>
              <w:szCs w:val="22"/>
              <w:lang w:eastAsia="zh-CN"/>
            </w:rPr>
          </w:pPr>
          <w:hyperlink w:anchor="_Toc35777937" w:history="1">
            <w:r w:rsidRPr="000852FA">
              <w:rPr>
                <w:rStyle w:val="Hyperlink"/>
              </w:rPr>
              <w:t>getGapHeadwayLeader</w:t>
            </w:r>
            <w:r>
              <w:rPr>
                <w:webHidden/>
              </w:rPr>
              <w:tab/>
            </w:r>
            <w:r>
              <w:rPr>
                <w:webHidden/>
              </w:rPr>
              <w:fldChar w:fldCharType="begin"/>
            </w:r>
            <w:r>
              <w:rPr>
                <w:webHidden/>
              </w:rPr>
              <w:instrText xml:space="preserve"> PAGEREF _Toc35777937 \h </w:instrText>
            </w:r>
            <w:r>
              <w:rPr>
                <w:webHidden/>
              </w:rPr>
            </w:r>
            <w:r>
              <w:rPr>
                <w:webHidden/>
              </w:rPr>
              <w:fldChar w:fldCharType="separate"/>
            </w:r>
            <w:r w:rsidR="00F101B8">
              <w:rPr>
                <w:webHidden/>
              </w:rPr>
              <w:t>120</w:t>
            </w:r>
            <w:r>
              <w:rPr>
                <w:webHidden/>
              </w:rPr>
              <w:fldChar w:fldCharType="end"/>
            </w:r>
          </w:hyperlink>
        </w:p>
        <w:p w14:paraId="6B3613EB" w14:textId="624E5451" w:rsidR="00EF683D" w:rsidRDefault="00EF683D">
          <w:pPr>
            <w:pStyle w:val="TOC3"/>
            <w:rPr>
              <w:rFonts w:asciiTheme="minorHAnsi" w:eastAsiaTheme="minorEastAsia" w:hAnsiTheme="minorHAnsi" w:cstheme="minorBidi"/>
              <w:b w:val="0"/>
              <w:sz w:val="22"/>
              <w:szCs w:val="22"/>
              <w:lang w:eastAsia="zh-CN"/>
            </w:rPr>
          </w:pPr>
          <w:hyperlink w:anchor="_Toc35777938" w:history="1">
            <w:r w:rsidRPr="000852FA">
              <w:rPr>
                <w:rStyle w:val="Hyperlink"/>
              </w:rPr>
              <w:t>getHOVIncluded</w:t>
            </w:r>
            <w:r>
              <w:rPr>
                <w:webHidden/>
              </w:rPr>
              <w:tab/>
            </w:r>
            <w:r>
              <w:rPr>
                <w:webHidden/>
              </w:rPr>
              <w:fldChar w:fldCharType="begin"/>
            </w:r>
            <w:r>
              <w:rPr>
                <w:webHidden/>
              </w:rPr>
              <w:instrText xml:space="preserve"> PAGEREF _Toc35777938 \h </w:instrText>
            </w:r>
            <w:r>
              <w:rPr>
                <w:webHidden/>
              </w:rPr>
            </w:r>
            <w:r>
              <w:rPr>
                <w:webHidden/>
              </w:rPr>
              <w:fldChar w:fldCharType="separate"/>
            </w:r>
            <w:r w:rsidR="00F101B8">
              <w:rPr>
                <w:webHidden/>
              </w:rPr>
              <w:t>120</w:t>
            </w:r>
            <w:r>
              <w:rPr>
                <w:webHidden/>
              </w:rPr>
              <w:fldChar w:fldCharType="end"/>
            </w:r>
          </w:hyperlink>
        </w:p>
        <w:p w14:paraId="14A70F4A" w14:textId="5C2DD1FB" w:rsidR="00EF683D" w:rsidRDefault="00EF683D">
          <w:pPr>
            <w:pStyle w:val="TOC3"/>
            <w:rPr>
              <w:rFonts w:asciiTheme="minorHAnsi" w:eastAsiaTheme="minorEastAsia" w:hAnsiTheme="minorHAnsi" w:cstheme="minorBidi"/>
              <w:b w:val="0"/>
              <w:sz w:val="22"/>
              <w:szCs w:val="22"/>
              <w:lang w:eastAsia="zh-CN"/>
            </w:rPr>
          </w:pPr>
          <w:hyperlink w:anchor="_Toc35777939" w:history="1">
            <w:r w:rsidRPr="000852FA">
              <w:rPr>
                <w:rStyle w:val="Hyperlink"/>
              </w:rPr>
              <w:t>getLastAdaptiveMode</w:t>
            </w:r>
            <w:r>
              <w:rPr>
                <w:webHidden/>
              </w:rPr>
              <w:tab/>
            </w:r>
            <w:r>
              <w:rPr>
                <w:webHidden/>
              </w:rPr>
              <w:fldChar w:fldCharType="begin"/>
            </w:r>
            <w:r>
              <w:rPr>
                <w:webHidden/>
              </w:rPr>
              <w:instrText xml:space="preserve"> PAGEREF _Toc35777939 \h </w:instrText>
            </w:r>
            <w:r>
              <w:rPr>
                <w:webHidden/>
              </w:rPr>
            </w:r>
            <w:r>
              <w:rPr>
                <w:webHidden/>
              </w:rPr>
              <w:fldChar w:fldCharType="separate"/>
            </w:r>
            <w:r w:rsidR="00F101B8">
              <w:rPr>
                <w:webHidden/>
              </w:rPr>
              <w:t>121</w:t>
            </w:r>
            <w:r>
              <w:rPr>
                <w:webHidden/>
              </w:rPr>
              <w:fldChar w:fldCharType="end"/>
            </w:r>
          </w:hyperlink>
        </w:p>
        <w:p w14:paraId="68025988" w14:textId="1DF6B8F9" w:rsidR="00EF683D" w:rsidRDefault="00EF683D">
          <w:pPr>
            <w:pStyle w:val="TOC3"/>
            <w:rPr>
              <w:rFonts w:asciiTheme="minorHAnsi" w:eastAsiaTheme="minorEastAsia" w:hAnsiTheme="minorHAnsi" w:cstheme="minorBidi"/>
              <w:b w:val="0"/>
              <w:sz w:val="22"/>
              <w:szCs w:val="22"/>
              <w:lang w:eastAsia="zh-CN"/>
            </w:rPr>
          </w:pPr>
          <w:hyperlink w:anchor="_Toc35777940" w:history="1">
            <w:r w:rsidRPr="000852FA">
              <w:rPr>
                <w:rStyle w:val="Hyperlink"/>
              </w:rPr>
              <w:t>getLastLCType</w:t>
            </w:r>
            <w:r>
              <w:rPr>
                <w:webHidden/>
              </w:rPr>
              <w:tab/>
            </w:r>
            <w:r>
              <w:rPr>
                <w:webHidden/>
              </w:rPr>
              <w:fldChar w:fldCharType="begin"/>
            </w:r>
            <w:r>
              <w:rPr>
                <w:webHidden/>
              </w:rPr>
              <w:instrText xml:space="preserve"> PAGEREF _Toc35777940 \h </w:instrText>
            </w:r>
            <w:r>
              <w:rPr>
                <w:webHidden/>
              </w:rPr>
            </w:r>
            <w:r>
              <w:rPr>
                <w:webHidden/>
              </w:rPr>
              <w:fldChar w:fldCharType="separate"/>
            </w:r>
            <w:r w:rsidR="00F101B8">
              <w:rPr>
                <w:webHidden/>
              </w:rPr>
              <w:t>121</w:t>
            </w:r>
            <w:r>
              <w:rPr>
                <w:webHidden/>
              </w:rPr>
              <w:fldChar w:fldCharType="end"/>
            </w:r>
          </w:hyperlink>
        </w:p>
        <w:p w14:paraId="3D319378" w14:textId="5F1C9D52" w:rsidR="00EF683D" w:rsidRDefault="00EF683D">
          <w:pPr>
            <w:pStyle w:val="TOC3"/>
            <w:rPr>
              <w:rFonts w:asciiTheme="minorHAnsi" w:eastAsiaTheme="minorEastAsia" w:hAnsiTheme="minorHAnsi" w:cstheme="minorBidi"/>
              <w:b w:val="0"/>
              <w:sz w:val="22"/>
              <w:szCs w:val="22"/>
              <w:lang w:eastAsia="zh-CN"/>
            </w:rPr>
          </w:pPr>
          <w:hyperlink w:anchor="_Toc35777941" w:history="1">
            <w:r w:rsidRPr="000852FA">
              <w:rPr>
                <w:rStyle w:val="Hyperlink"/>
              </w:rPr>
              <w:t>getLengthCACC</w:t>
            </w:r>
            <w:r>
              <w:rPr>
                <w:webHidden/>
              </w:rPr>
              <w:tab/>
            </w:r>
            <w:r>
              <w:rPr>
                <w:webHidden/>
              </w:rPr>
              <w:fldChar w:fldCharType="begin"/>
            </w:r>
            <w:r>
              <w:rPr>
                <w:webHidden/>
              </w:rPr>
              <w:instrText xml:space="preserve"> PAGEREF _Toc35777941 \h </w:instrText>
            </w:r>
            <w:r>
              <w:rPr>
                <w:webHidden/>
              </w:rPr>
            </w:r>
            <w:r>
              <w:rPr>
                <w:webHidden/>
              </w:rPr>
              <w:fldChar w:fldCharType="separate"/>
            </w:r>
            <w:r w:rsidR="00F101B8">
              <w:rPr>
                <w:webHidden/>
              </w:rPr>
              <w:t>121</w:t>
            </w:r>
            <w:r>
              <w:rPr>
                <w:webHidden/>
              </w:rPr>
              <w:fldChar w:fldCharType="end"/>
            </w:r>
          </w:hyperlink>
        </w:p>
        <w:p w14:paraId="31F32D00" w14:textId="202C1EE7" w:rsidR="00EF683D" w:rsidRDefault="00EF683D">
          <w:pPr>
            <w:pStyle w:val="TOC3"/>
            <w:rPr>
              <w:rFonts w:asciiTheme="minorHAnsi" w:eastAsiaTheme="minorEastAsia" w:hAnsiTheme="minorHAnsi" w:cstheme="minorBidi"/>
              <w:b w:val="0"/>
              <w:sz w:val="22"/>
              <w:szCs w:val="22"/>
              <w:lang w:eastAsia="zh-CN"/>
            </w:rPr>
          </w:pPr>
          <w:hyperlink w:anchor="_Toc35777942" w:history="1">
            <w:r w:rsidRPr="000852FA">
              <w:rPr>
                <w:rStyle w:val="Hyperlink"/>
              </w:rPr>
              <w:t>getMAXacc</w:t>
            </w:r>
            <w:r>
              <w:rPr>
                <w:webHidden/>
              </w:rPr>
              <w:tab/>
            </w:r>
            <w:r>
              <w:rPr>
                <w:webHidden/>
              </w:rPr>
              <w:fldChar w:fldCharType="begin"/>
            </w:r>
            <w:r>
              <w:rPr>
                <w:webHidden/>
              </w:rPr>
              <w:instrText xml:space="preserve"> PAGEREF _Toc35777942 \h </w:instrText>
            </w:r>
            <w:r>
              <w:rPr>
                <w:webHidden/>
              </w:rPr>
            </w:r>
            <w:r>
              <w:rPr>
                <w:webHidden/>
              </w:rPr>
              <w:fldChar w:fldCharType="separate"/>
            </w:r>
            <w:r w:rsidR="00F101B8">
              <w:rPr>
                <w:webHidden/>
              </w:rPr>
              <w:t>122</w:t>
            </w:r>
            <w:r>
              <w:rPr>
                <w:webHidden/>
              </w:rPr>
              <w:fldChar w:fldCharType="end"/>
            </w:r>
          </w:hyperlink>
        </w:p>
        <w:p w14:paraId="59121AA3" w14:textId="39E7DAAC" w:rsidR="00EF683D" w:rsidRDefault="00EF683D">
          <w:pPr>
            <w:pStyle w:val="TOC3"/>
            <w:rPr>
              <w:rFonts w:asciiTheme="minorHAnsi" w:eastAsiaTheme="minorEastAsia" w:hAnsiTheme="minorHAnsi" w:cstheme="minorBidi"/>
              <w:b w:val="0"/>
              <w:sz w:val="22"/>
              <w:szCs w:val="22"/>
              <w:lang w:eastAsia="zh-CN"/>
            </w:rPr>
          </w:pPr>
          <w:hyperlink w:anchor="_Toc35777943" w:history="1">
            <w:r w:rsidRPr="000852FA">
              <w:rPr>
                <w:rStyle w:val="Hyperlink"/>
              </w:rPr>
              <w:t>getMAXdec</w:t>
            </w:r>
            <w:r>
              <w:rPr>
                <w:webHidden/>
              </w:rPr>
              <w:tab/>
            </w:r>
            <w:r>
              <w:rPr>
                <w:webHidden/>
              </w:rPr>
              <w:fldChar w:fldCharType="begin"/>
            </w:r>
            <w:r>
              <w:rPr>
                <w:webHidden/>
              </w:rPr>
              <w:instrText xml:space="preserve"> PAGEREF _Toc35777943 \h </w:instrText>
            </w:r>
            <w:r>
              <w:rPr>
                <w:webHidden/>
              </w:rPr>
            </w:r>
            <w:r>
              <w:rPr>
                <w:webHidden/>
              </w:rPr>
              <w:fldChar w:fldCharType="separate"/>
            </w:r>
            <w:r w:rsidR="00F101B8">
              <w:rPr>
                <w:webHidden/>
              </w:rPr>
              <w:t>122</w:t>
            </w:r>
            <w:r>
              <w:rPr>
                <w:webHidden/>
              </w:rPr>
              <w:fldChar w:fldCharType="end"/>
            </w:r>
          </w:hyperlink>
        </w:p>
        <w:p w14:paraId="2694BD8D" w14:textId="7BB85903" w:rsidR="00EF683D" w:rsidRDefault="00EF683D">
          <w:pPr>
            <w:pStyle w:val="TOC3"/>
            <w:rPr>
              <w:rFonts w:asciiTheme="minorHAnsi" w:eastAsiaTheme="minorEastAsia" w:hAnsiTheme="minorHAnsi" w:cstheme="minorBidi"/>
              <w:b w:val="0"/>
              <w:sz w:val="22"/>
              <w:szCs w:val="22"/>
              <w:lang w:eastAsia="zh-CN"/>
            </w:rPr>
          </w:pPr>
          <w:hyperlink w:anchor="_Toc35777944" w:history="1">
            <w:r w:rsidRPr="000852FA">
              <w:rPr>
                <w:rStyle w:val="Hyperlink"/>
              </w:rPr>
              <w:t>getMaxDecInSync</w:t>
            </w:r>
            <w:r>
              <w:rPr>
                <w:webHidden/>
              </w:rPr>
              <w:tab/>
            </w:r>
            <w:r>
              <w:rPr>
                <w:webHidden/>
              </w:rPr>
              <w:fldChar w:fldCharType="begin"/>
            </w:r>
            <w:r>
              <w:rPr>
                <w:webHidden/>
              </w:rPr>
              <w:instrText xml:space="preserve"> PAGEREF _Toc35777944 \h </w:instrText>
            </w:r>
            <w:r>
              <w:rPr>
                <w:webHidden/>
              </w:rPr>
            </w:r>
            <w:r>
              <w:rPr>
                <w:webHidden/>
              </w:rPr>
              <w:fldChar w:fldCharType="separate"/>
            </w:r>
            <w:r w:rsidR="00F101B8">
              <w:rPr>
                <w:webHidden/>
              </w:rPr>
              <w:t>122</w:t>
            </w:r>
            <w:r>
              <w:rPr>
                <w:webHidden/>
              </w:rPr>
              <w:fldChar w:fldCharType="end"/>
            </w:r>
          </w:hyperlink>
        </w:p>
        <w:p w14:paraId="33389800" w14:textId="122F3A9E" w:rsidR="00EF683D" w:rsidRDefault="00EF683D">
          <w:pPr>
            <w:pStyle w:val="TOC3"/>
            <w:rPr>
              <w:rFonts w:asciiTheme="minorHAnsi" w:eastAsiaTheme="minorEastAsia" w:hAnsiTheme="minorHAnsi" w:cstheme="minorBidi"/>
              <w:b w:val="0"/>
              <w:sz w:val="22"/>
              <w:szCs w:val="22"/>
              <w:lang w:eastAsia="zh-CN"/>
            </w:rPr>
          </w:pPr>
          <w:hyperlink w:anchor="_Toc35777945" w:history="1">
            <w:r w:rsidRPr="000852FA">
              <w:rPr>
                <w:rStyle w:val="Hyperlink"/>
              </w:rPr>
              <w:t>getMinTimeBtwLcs4DLC</w:t>
            </w:r>
            <w:r>
              <w:rPr>
                <w:webHidden/>
              </w:rPr>
              <w:tab/>
            </w:r>
            <w:r>
              <w:rPr>
                <w:webHidden/>
              </w:rPr>
              <w:fldChar w:fldCharType="begin"/>
            </w:r>
            <w:r>
              <w:rPr>
                <w:webHidden/>
              </w:rPr>
              <w:instrText xml:space="preserve"> PAGEREF _Toc35777945 \h </w:instrText>
            </w:r>
            <w:r>
              <w:rPr>
                <w:webHidden/>
              </w:rPr>
            </w:r>
            <w:r>
              <w:rPr>
                <w:webHidden/>
              </w:rPr>
              <w:fldChar w:fldCharType="separate"/>
            </w:r>
            <w:r w:rsidR="00F101B8">
              <w:rPr>
                <w:webHidden/>
              </w:rPr>
              <w:t>123</w:t>
            </w:r>
            <w:r>
              <w:rPr>
                <w:webHidden/>
              </w:rPr>
              <w:fldChar w:fldCharType="end"/>
            </w:r>
          </w:hyperlink>
        </w:p>
        <w:p w14:paraId="1D2C004F" w14:textId="49916147" w:rsidR="00EF683D" w:rsidRDefault="00EF683D">
          <w:pPr>
            <w:pStyle w:val="TOC3"/>
            <w:rPr>
              <w:rFonts w:asciiTheme="minorHAnsi" w:eastAsiaTheme="minorEastAsia" w:hAnsiTheme="minorHAnsi" w:cstheme="minorBidi"/>
              <w:b w:val="0"/>
              <w:sz w:val="22"/>
              <w:szCs w:val="22"/>
              <w:lang w:eastAsia="zh-CN"/>
            </w:rPr>
          </w:pPr>
          <w:hyperlink w:anchor="_Toc35777946" w:history="1">
            <w:r w:rsidRPr="000852FA">
              <w:rPr>
                <w:rStyle w:val="Hyperlink"/>
              </w:rPr>
              <w:t>getNextSectionRampType</w:t>
            </w:r>
            <w:r>
              <w:rPr>
                <w:webHidden/>
              </w:rPr>
              <w:tab/>
            </w:r>
            <w:r>
              <w:rPr>
                <w:webHidden/>
              </w:rPr>
              <w:fldChar w:fldCharType="begin"/>
            </w:r>
            <w:r>
              <w:rPr>
                <w:webHidden/>
              </w:rPr>
              <w:instrText xml:space="preserve"> PAGEREF _Toc35777946 \h </w:instrText>
            </w:r>
            <w:r>
              <w:rPr>
                <w:webHidden/>
              </w:rPr>
            </w:r>
            <w:r>
              <w:rPr>
                <w:webHidden/>
              </w:rPr>
              <w:fldChar w:fldCharType="separate"/>
            </w:r>
            <w:r w:rsidR="00F101B8">
              <w:rPr>
                <w:webHidden/>
              </w:rPr>
              <w:t>123</w:t>
            </w:r>
            <w:r>
              <w:rPr>
                <w:webHidden/>
              </w:rPr>
              <w:fldChar w:fldCharType="end"/>
            </w:r>
          </w:hyperlink>
        </w:p>
        <w:p w14:paraId="3C14950A" w14:textId="6736FC6D" w:rsidR="00EF683D" w:rsidRDefault="00EF683D">
          <w:pPr>
            <w:pStyle w:val="TOC3"/>
            <w:rPr>
              <w:rFonts w:asciiTheme="minorHAnsi" w:eastAsiaTheme="minorEastAsia" w:hAnsiTheme="minorHAnsi" w:cstheme="minorBidi"/>
              <w:b w:val="0"/>
              <w:sz w:val="22"/>
              <w:szCs w:val="22"/>
              <w:lang w:eastAsia="zh-CN"/>
            </w:rPr>
          </w:pPr>
          <w:hyperlink w:anchor="_Toc35777947" w:history="1">
            <w:r w:rsidRPr="000852FA">
              <w:rPr>
                <w:rStyle w:val="Hyperlink"/>
              </w:rPr>
              <w:t>GetOnAccLaneFlow</w:t>
            </w:r>
            <w:r>
              <w:rPr>
                <w:webHidden/>
              </w:rPr>
              <w:tab/>
            </w:r>
            <w:r>
              <w:rPr>
                <w:webHidden/>
              </w:rPr>
              <w:fldChar w:fldCharType="begin"/>
            </w:r>
            <w:r>
              <w:rPr>
                <w:webHidden/>
              </w:rPr>
              <w:instrText xml:space="preserve"> PAGEREF _Toc35777947 \h </w:instrText>
            </w:r>
            <w:r>
              <w:rPr>
                <w:webHidden/>
              </w:rPr>
            </w:r>
            <w:r>
              <w:rPr>
                <w:webHidden/>
              </w:rPr>
              <w:fldChar w:fldCharType="separate"/>
            </w:r>
            <w:r w:rsidR="00F101B8">
              <w:rPr>
                <w:webHidden/>
              </w:rPr>
              <w:t>124</w:t>
            </w:r>
            <w:r>
              <w:rPr>
                <w:webHidden/>
              </w:rPr>
              <w:fldChar w:fldCharType="end"/>
            </w:r>
          </w:hyperlink>
        </w:p>
        <w:p w14:paraId="7CA67F44" w14:textId="718496DD" w:rsidR="00EF683D" w:rsidRDefault="00EF683D">
          <w:pPr>
            <w:pStyle w:val="TOC3"/>
            <w:rPr>
              <w:rFonts w:asciiTheme="minorHAnsi" w:eastAsiaTheme="minorEastAsia" w:hAnsiTheme="minorHAnsi" w:cstheme="minorBidi"/>
              <w:b w:val="0"/>
              <w:sz w:val="22"/>
              <w:szCs w:val="22"/>
              <w:lang w:eastAsia="zh-CN"/>
            </w:rPr>
          </w:pPr>
          <w:hyperlink w:anchor="_Toc35777948" w:history="1">
            <w:r w:rsidRPr="000852FA">
              <w:rPr>
                <w:rStyle w:val="Hyperlink"/>
              </w:rPr>
              <w:t>getOnRampVehCount</w:t>
            </w:r>
            <w:r>
              <w:rPr>
                <w:webHidden/>
              </w:rPr>
              <w:tab/>
            </w:r>
            <w:r>
              <w:rPr>
                <w:webHidden/>
              </w:rPr>
              <w:fldChar w:fldCharType="begin"/>
            </w:r>
            <w:r>
              <w:rPr>
                <w:webHidden/>
              </w:rPr>
              <w:instrText xml:space="preserve"> PAGEREF _Toc35777948 \h </w:instrText>
            </w:r>
            <w:r>
              <w:rPr>
                <w:webHidden/>
              </w:rPr>
            </w:r>
            <w:r>
              <w:rPr>
                <w:webHidden/>
              </w:rPr>
              <w:fldChar w:fldCharType="separate"/>
            </w:r>
            <w:r w:rsidR="00F101B8">
              <w:rPr>
                <w:webHidden/>
              </w:rPr>
              <w:t>124</w:t>
            </w:r>
            <w:r>
              <w:rPr>
                <w:webHidden/>
              </w:rPr>
              <w:fldChar w:fldCharType="end"/>
            </w:r>
          </w:hyperlink>
        </w:p>
        <w:p w14:paraId="1A6D3D5B" w14:textId="3F0731C9" w:rsidR="00EF683D" w:rsidRDefault="00EF683D">
          <w:pPr>
            <w:pStyle w:val="TOC3"/>
            <w:rPr>
              <w:rFonts w:asciiTheme="minorHAnsi" w:eastAsiaTheme="minorEastAsia" w:hAnsiTheme="minorHAnsi" w:cstheme="minorBidi"/>
              <w:b w:val="0"/>
              <w:sz w:val="22"/>
              <w:szCs w:val="22"/>
              <w:lang w:eastAsia="zh-CN"/>
            </w:rPr>
          </w:pPr>
          <w:hyperlink w:anchor="_Toc35777949" w:history="1">
            <w:r w:rsidRPr="000852FA">
              <w:rPr>
                <w:rStyle w:val="Hyperlink"/>
              </w:rPr>
              <w:t>GetPastPos</w:t>
            </w:r>
            <w:r>
              <w:rPr>
                <w:webHidden/>
              </w:rPr>
              <w:tab/>
            </w:r>
            <w:r>
              <w:rPr>
                <w:webHidden/>
              </w:rPr>
              <w:fldChar w:fldCharType="begin"/>
            </w:r>
            <w:r>
              <w:rPr>
                <w:webHidden/>
              </w:rPr>
              <w:instrText xml:space="preserve"> PAGEREF _Toc35777949 \h </w:instrText>
            </w:r>
            <w:r>
              <w:rPr>
                <w:webHidden/>
              </w:rPr>
            </w:r>
            <w:r>
              <w:rPr>
                <w:webHidden/>
              </w:rPr>
              <w:fldChar w:fldCharType="separate"/>
            </w:r>
            <w:r w:rsidR="00F101B8">
              <w:rPr>
                <w:webHidden/>
              </w:rPr>
              <w:t>125</w:t>
            </w:r>
            <w:r>
              <w:rPr>
                <w:webHidden/>
              </w:rPr>
              <w:fldChar w:fldCharType="end"/>
            </w:r>
          </w:hyperlink>
        </w:p>
        <w:p w14:paraId="6BD78407" w14:textId="32951B50" w:rsidR="00EF683D" w:rsidRDefault="00EF683D">
          <w:pPr>
            <w:pStyle w:val="TOC3"/>
            <w:rPr>
              <w:rFonts w:asciiTheme="minorHAnsi" w:eastAsiaTheme="minorEastAsia" w:hAnsiTheme="minorHAnsi" w:cstheme="minorBidi"/>
              <w:b w:val="0"/>
              <w:sz w:val="22"/>
              <w:szCs w:val="22"/>
              <w:lang w:eastAsia="zh-CN"/>
            </w:rPr>
          </w:pPr>
          <w:hyperlink w:anchor="_Toc35777950" w:history="1">
            <w:r w:rsidRPr="000852FA">
              <w:rPr>
                <w:rStyle w:val="Hyperlink"/>
              </w:rPr>
              <w:t>getPastPositionReferenceVehs</w:t>
            </w:r>
            <w:r>
              <w:rPr>
                <w:webHidden/>
              </w:rPr>
              <w:tab/>
            </w:r>
            <w:r>
              <w:rPr>
                <w:webHidden/>
              </w:rPr>
              <w:fldChar w:fldCharType="begin"/>
            </w:r>
            <w:r>
              <w:rPr>
                <w:webHidden/>
              </w:rPr>
              <w:instrText xml:space="preserve"> PAGEREF _Toc35777950 \h </w:instrText>
            </w:r>
            <w:r>
              <w:rPr>
                <w:webHidden/>
              </w:rPr>
            </w:r>
            <w:r>
              <w:rPr>
                <w:webHidden/>
              </w:rPr>
              <w:fldChar w:fldCharType="separate"/>
            </w:r>
            <w:r w:rsidR="00F101B8">
              <w:rPr>
                <w:webHidden/>
              </w:rPr>
              <w:t>125</w:t>
            </w:r>
            <w:r>
              <w:rPr>
                <w:webHidden/>
              </w:rPr>
              <w:fldChar w:fldCharType="end"/>
            </w:r>
          </w:hyperlink>
        </w:p>
        <w:p w14:paraId="45F0F4AF" w14:textId="14EEB59A" w:rsidR="00EF683D" w:rsidRDefault="00EF683D">
          <w:pPr>
            <w:pStyle w:val="TOC3"/>
            <w:rPr>
              <w:rFonts w:asciiTheme="minorHAnsi" w:eastAsiaTheme="minorEastAsia" w:hAnsiTheme="minorHAnsi" w:cstheme="minorBidi"/>
              <w:b w:val="0"/>
              <w:sz w:val="22"/>
              <w:szCs w:val="22"/>
              <w:lang w:eastAsia="zh-CN"/>
            </w:rPr>
          </w:pPr>
          <w:hyperlink w:anchor="_Toc35777951" w:history="1">
            <w:r w:rsidRPr="000852FA">
              <w:rPr>
                <w:rStyle w:val="Hyperlink"/>
              </w:rPr>
              <w:t>GetPositionRelativeFake</w:t>
            </w:r>
            <w:r>
              <w:rPr>
                <w:webHidden/>
              </w:rPr>
              <w:tab/>
            </w:r>
            <w:r>
              <w:rPr>
                <w:webHidden/>
              </w:rPr>
              <w:fldChar w:fldCharType="begin"/>
            </w:r>
            <w:r>
              <w:rPr>
                <w:webHidden/>
              </w:rPr>
              <w:instrText xml:space="preserve"> PAGEREF _Toc35777951 \h </w:instrText>
            </w:r>
            <w:r>
              <w:rPr>
                <w:webHidden/>
              </w:rPr>
            </w:r>
            <w:r>
              <w:rPr>
                <w:webHidden/>
              </w:rPr>
              <w:fldChar w:fldCharType="separate"/>
            </w:r>
            <w:r w:rsidR="00F101B8">
              <w:rPr>
                <w:webHidden/>
              </w:rPr>
              <w:t>126</w:t>
            </w:r>
            <w:r>
              <w:rPr>
                <w:webHidden/>
              </w:rPr>
              <w:fldChar w:fldCharType="end"/>
            </w:r>
          </w:hyperlink>
        </w:p>
        <w:p w14:paraId="47E7A608" w14:textId="7BE19258" w:rsidR="00EF683D" w:rsidRDefault="00EF683D">
          <w:pPr>
            <w:pStyle w:val="TOC3"/>
            <w:rPr>
              <w:rFonts w:asciiTheme="minorHAnsi" w:eastAsiaTheme="minorEastAsia" w:hAnsiTheme="minorHAnsi" w:cstheme="minorBidi"/>
              <w:b w:val="0"/>
              <w:sz w:val="22"/>
              <w:szCs w:val="22"/>
              <w:lang w:eastAsia="zh-CN"/>
            </w:rPr>
          </w:pPr>
          <w:hyperlink w:anchor="_Toc35777952" w:history="1">
            <w:r w:rsidRPr="000852FA">
              <w:rPr>
                <w:rStyle w:val="Hyperlink"/>
              </w:rPr>
              <w:t>getPoliteness</w:t>
            </w:r>
            <w:r>
              <w:rPr>
                <w:webHidden/>
              </w:rPr>
              <w:tab/>
            </w:r>
            <w:r>
              <w:rPr>
                <w:webHidden/>
              </w:rPr>
              <w:fldChar w:fldCharType="begin"/>
            </w:r>
            <w:r>
              <w:rPr>
                <w:webHidden/>
              </w:rPr>
              <w:instrText xml:space="preserve"> PAGEREF _Toc35777952 \h </w:instrText>
            </w:r>
            <w:r>
              <w:rPr>
                <w:webHidden/>
              </w:rPr>
            </w:r>
            <w:r>
              <w:rPr>
                <w:webHidden/>
              </w:rPr>
              <w:fldChar w:fldCharType="separate"/>
            </w:r>
            <w:r w:rsidR="00F101B8">
              <w:rPr>
                <w:webHidden/>
              </w:rPr>
              <w:t>126</w:t>
            </w:r>
            <w:r>
              <w:rPr>
                <w:webHidden/>
              </w:rPr>
              <w:fldChar w:fldCharType="end"/>
            </w:r>
          </w:hyperlink>
        </w:p>
        <w:p w14:paraId="1CD94D30" w14:textId="10A266E9" w:rsidR="00EF683D" w:rsidRDefault="00EF683D">
          <w:pPr>
            <w:pStyle w:val="TOC3"/>
            <w:rPr>
              <w:rFonts w:asciiTheme="minorHAnsi" w:eastAsiaTheme="minorEastAsia" w:hAnsiTheme="minorHAnsi" w:cstheme="minorBidi"/>
              <w:b w:val="0"/>
              <w:sz w:val="22"/>
              <w:szCs w:val="22"/>
              <w:lang w:eastAsia="zh-CN"/>
            </w:rPr>
          </w:pPr>
          <w:hyperlink w:anchor="_Toc35777953" w:history="1">
            <w:r w:rsidRPr="000852FA">
              <w:rPr>
                <w:rStyle w:val="Hyperlink"/>
              </w:rPr>
              <w:t>getPosition</w:t>
            </w:r>
            <w:r>
              <w:rPr>
                <w:webHidden/>
              </w:rPr>
              <w:tab/>
            </w:r>
            <w:r>
              <w:rPr>
                <w:webHidden/>
              </w:rPr>
              <w:fldChar w:fldCharType="begin"/>
            </w:r>
            <w:r>
              <w:rPr>
                <w:webHidden/>
              </w:rPr>
              <w:instrText xml:space="preserve"> PAGEREF _Toc35777953 \h </w:instrText>
            </w:r>
            <w:r>
              <w:rPr>
                <w:webHidden/>
              </w:rPr>
            </w:r>
            <w:r>
              <w:rPr>
                <w:webHidden/>
              </w:rPr>
              <w:fldChar w:fldCharType="separate"/>
            </w:r>
            <w:r w:rsidR="00F101B8">
              <w:rPr>
                <w:webHidden/>
              </w:rPr>
              <w:t>126</w:t>
            </w:r>
            <w:r>
              <w:rPr>
                <w:webHidden/>
              </w:rPr>
              <w:fldChar w:fldCharType="end"/>
            </w:r>
          </w:hyperlink>
        </w:p>
        <w:p w14:paraId="5772DA77" w14:textId="1D8D7CD2" w:rsidR="00EF683D" w:rsidRDefault="00EF683D">
          <w:pPr>
            <w:pStyle w:val="TOC3"/>
            <w:rPr>
              <w:rFonts w:asciiTheme="minorHAnsi" w:eastAsiaTheme="minorEastAsia" w:hAnsiTheme="minorHAnsi" w:cstheme="minorBidi"/>
              <w:b w:val="0"/>
              <w:sz w:val="22"/>
              <w:szCs w:val="22"/>
              <w:lang w:eastAsia="zh-CN"/>
            </w:rPr>
          </w:pPr>
          <w:hyperlink w:anchor="_Toc35777954" w:history="1">
            <w:r w:rsidRPr="000852FA">
              <w:rPr>
                <w:rStyle w:val="Hyperlink"/>
              </w:rPr>
              <w:t>getRampDecision</w:t>
            </w:r>
            <w:r>
              <w:rPr>
                <w:webHidden/>
              </w:rPr>
              <w:tab/>
            </w:r>
            <w:r>
              <w:rPr>
                <w:webHidden/>
              </w:rPr>
              <w:fldChar w:fldCharType="begin"/>
            </w:r>
            <w:r>
              <w:rPr>
                <w:webHidden/>
              </w:rPr>
              <w:instrText xml:space="preserve"> PAGEREF _Toc35777954 \h </w:instrText>
            </w:r>
            <w:r>
              <w:rPr>
                <w:webHidden/>
              </w:rPr>
            </w:r>
            <w:r>
              <w:rPr>
                <w:webHidden/>
              </w:rPr>
              <w:fldChar w:fldCharType="separate"/>
            </w:r>
            <w:r w:rsidR="00F101B8">
              <w:rPr>
                <w:webHidden/>
              </w:rPr>
              <w:t>127</w:t>
            </w:r>
            <w:r>
              <w:rPr>
                <w:webHidden/>
              </w:rPr>
              <w:fldChar w:fldCharType="end"/>
            </w:r>
          </w:hyperlink>
        </w:p>
        <w:p w14:paraId="6C33F1A0" w14:textId="38C962E1" w:rsidR="00EF683D" w:rsidRDefault="00EF683D">
          <w:pPr>
            <w:pStyle w:val="TOC3"/>
            <w:rPr>
              <w:rFonts w:asciiTheme="minorHAnsi" w:eastAsiaTheme="minorEastAsia" w:hAnsiTheme="minorHAnsi" w:cstheme="minorBidi"/>
              <w:b w:val="0"/>
              <w:sz w:val="22"/>
              <w:szCs w:val="22"/>
              <w:lang w:eastAsia="zh-CN"/>
            </w:rPr>
          </w:pPr>
          <w:hyperlink w:anchor="_Toc35777955" w:history="1">
            <w:r w:rsidRPr="000852FA">
              <w:rPr>
                <w:rStyle w:val="Hyperlink"/>
              </w:rPr>
              <w:t>getRampLCSlowDownDesire</w:t>
            </w:r>
            <w:r>
              <w:rPr>
                <w:webHidden/>
              </w:rPr>
              <w:tab/>
            </w:r>
            <w:r>
              <w:rPr>
                <w:webHidden/>
              </w:rPr>
              <w:fldChar w:fldCharType="begin"/>
            </w:r>
            <w:r>
              <w:rPr>
                <w:webHidden/>
              </w:rPr>
              <w:instrText xml:space="preserve"> PAGEREF _Toc35777955 \h </w:instrText>
            </w:r>
            <w:r>
              <w:rPr>
                <w:webHidden/>
              </w:rPr>
            </w:r>
            <w:r>
              <w:rPr>
                <w:webHidden/>
              </w:rPr>
              <w:fldChar w:fldCharType="separate"/>
            </w:r>
            <w:r w:rsidR="00F101B8">
              <w:rPr>
                <w:webHidden/>
              </w:rPr>
              <w:t>127</w:t>
            </w:r>
            <w:r>
              <w:rPr>
                <w:webHidden/>
              </w:rPr>
              <w:fldChar w:fldCharType="end"/>
            </w:r>
          </w:hyperlink>
        </w:p>
        <w:p w14:paraId="1FC984A2" w14:textId="45ACC2B5" w:rsidR="00EF683D" w:rsidRDefault="00EF683D">
          <w:pPr>
            <w:pStyle w:val="TOC3"/>
            <w:rPr>
              <w:rFonts w:asciiTheme="minorHAnsi" w:eastAsiaTheme="minorEastAsia" w:hAnsiTheme="minorHAnsi" w:cstheme="minorBidi"/>
              <w:b w:val="0"/>
              <w:sz w:val="22"/>
              <w:szCs w:val="22"/>
              <w:lang w:eastAsia="zh-CN"/>
            </w:rPr>
          </w:pPr>
          <w:hyperlink w:anchor="_Toc35777956" w:history="1">
            <w:r w:rsidRPr="000852FA">
              <w:rPr>
                <w:rStyle w:val="Hyperlink"/>
              </w:rPr>
              <w:t>GetRampType</w:t>
            </w:r>
            <w:r>
              <w:rPr>
                <w:webHidden/>
              </w:rPr>
              <w:tab/>
            </w:r>
            <w:r>
              <w:rPr>
                <w:webHidden/>
              </w:rPr>
              <w:fldChar w:fldCharType="begin"/>
            </w:r>
            <w:r>
              <w:rPr>
                <w:webHidden/>
              </w:rPr>
              <w:instrText xml:space="preserve"> PAGEREF _Toc35777956 \h </w:instrText>
            </w:r>
            <w:r>
              <w:rPr>
                <w:webHidden/>
              </w:rPr>
            </w:r>
            <w:r>
              <w:rPr>
                <w:webHidden/>
              </w:rPr>
              <w:fldChar w:fldCharType="separate"/>
            </w:r>
            <w:r w:rsidR="00F101B8">
              <w:rPr>
                <w:webHidden/>
              </w:rPr>
              <w:t>128</w:t>
            </w:r>
            <w:r>
              <w:rPr>
                <w:webHidden/>
              </w:rPr>
              <w:fldChar w:fldCharType="end"/>
            </w:r>
          </w:hyperlink>
        </w:p>
        <w:p w14:paraId="10F1F7EC" w14:textId="62CE5ECC" w:rsidR="00EF683D" w:rsidRDefault="00EF683D">
          <w:pPr>
            <w:pStyle w:val="TOC3"/>
            <w:rPr>
              <w:rFonts w:asciiTheme="minorHAnsi" w:eastAsiaTheme="minorEastAsia" w:hAnsiTheme="minorHAnsi" w:cstheme="minorBidi"/>
              <w:b w:val="0"/>
              <w:sz w:val="22"/>
              <w:szCs w:val="22"/>
              <w:lang w:eastAsia="zh-CN"/>
            </w:rPr>
          </w:pPr>
          <w:hyperlink w:anchor="_Toc35777957" w:history="1">
            <w:r w:rsidRPr="000852FA">
              <w:rPr>
                <w:rStyle w:val="Hyperlink"/>
              </w:rPr>
              <w:t>GetSectionHOVLane</w:t>
            </w:r>
            <w:r>
              <w:rPr>
                <w:webHidden/>
              </w:rPr>
              <w:tab/>
            </w:r>
            <w:r>
              <w:rPr>
                <w:webHidden/>
              </w:rPr>
              <w:fldChar w:fldCharType="begin"/>
            </w:r>
            <w:r>
              <w:rPr>
                <w:webHidden/>
              </w:rPr>
              <w:instrText xml:space="preserve"> PAGEREF _Toc35777957 \h </w:instrText>
            </w:r>
            <w:r>
              <w:rPr>
                <w:webHidden/>
              </w:rPr>
            </w:r>
            <w:r>
              <w:rPr>
                <w:webHidden/>
              </w:rPr>
              <w:fldChar w:fldCharType="separate"/>
            </w:r>
            <w:r w:rsidR="00F101B8">
              <w:rPr>
                <w:webHidden/>
              </w:rPr>
              <w:t>128</w:t>
            </w:r>
            <w:r>
              <w:rPr>
                <w:webHidden/>
              </w:rPr>
              <w:fldChar w:fldCharType="end"/>
            </w:r>
          </w:hyperlink>
        </w:p>
        <w:p w14:paraId="2DC0CDA3" w14:textId="01155D1D" w:rsidR="00EF683D" w:rsidRDefault="00EF683D">
          <w:pPr>
            <w:pStyle w:val="TOC3"/>
            <w:rPr>
              <w:rFonts w:asciiTheme="minorHAnsi" w:eastAsiaTheme="minorEastAsia" w:hAnsiTheme="minorHAnsi" w:cstheme="minorBidi"/>
              <w:b w:val="0"/>
              <w:sz w:val="22"/>
              <w:szCs w:val="22"/>
              <w:lang w:eastAsia="zh-CN"/>
            </w:rPr>
          </w:pPr>
          <w:hyperlink w:anchor="_Toc35777958" w:history="1">
            <w:r w:rsidRPr="000852FA">
              <w:rPr>
                <w:rStyle w:val="Hyperlink"/>
              </w:rPr>
              <w:t>GetSectionOfframpLanes</w:t>
            </w:r>
            <w:r>
              <w:rPr>
                <w:webHidden/>
              </w:rPr>
              <w:tab/>
            </w:r>
            <w:r>
              <w:rPr>
                <w:webHidden/>
              </w:rPr>
              <w:fldChar w:fldCharType="begin"/>
            </w:r>
            <w:r>
              <w:rPr>
                <w:webHidden/>
              </w:rPr>
              <w:instrText xml:space="preserve"> PAGEREF _Toc35777958 \h </w:instrText>
            </w:r>
            <w:r>
              <w:rPr>
                <w:webHidden/>
              </w:rPr>
            </w:r>
            <w:r>
              <w:rPr>
                <w:webHidden/>
              </w:rPr>
              <w:fldChar w:fldCharType="separate"/>
            </w:r>
            <w:r w:rsidR="00F101B8">
              <w:rPr>
                <w:webHidden/>
              </w:rPr>
              <w:t>128</w:t>
            </w:r>
            <w:r>
              <w:rPr>
                <w:webHidden/>
              </w:rPr>
              <w:fldChar w:fldCharType="end"/>
            </w:r>
          </w:hyperlink>
        </w:p>
        <w:p w14:paraId="589DA2D5" w14:textId="78002215" w:rsidR="00EF683D" w:rsidRDefault="00EF683D">
          <w:pPr>
            <w:pStyle w:val="TOC3"/>
            <w:rPr>
              <w:rFonts w:asciiTheme="minorHAnsi" w:eastAsiaTheme="minorEastAsia" w:hAnsiTheme="minorHAnsi" w:cstheme="minorBidi"/>
              <w:b w:val="0"/>
              <w:sz w:val="22"/>
              <w:szCs w:val="22"/>
              <w:lang w:eastAsia="zh-CN"/>
            </w:rPr>
          </w:pPr>
          <w:hyperlink w:anchor="_Toc35777959" w:history="1">
            <w:r w:rsidRPr="000852FA">
              <w:rPr>
                <w:rStyle w:val="Hyperlink"/>
              </w:rPr>
              <w:t>getSectionSyncCoef</w:t>
            </w:r>
            <w:r>
              <w:rPr>
                <w:webHidden/>
              </w:rPr>
              <w:tab/>
            </w:r>
            <w:r>
              <w:rPr>
                <w:webHidden/>
              </w:rPr>
              <w:fldChar w:fldCharType="begin"/>
            </w:r>
            <w:r>
              <w:rPr>
                <w:webHidden/>
              </w:rPr>
              <w:instrText xml:space="preserve"> PAGEREF _Toc35777959 \h </w:instrText>
            </w:r>
            <w:r>
              <w:rPr>
                <w:webHidden/>
              </w:rPr>
            </w:r>
            <w:r>
              <w:rPr>
                <w:webHidden/>
              </w:rPr>
              <w:fldChar w:fldCharType="separate"/>
            </w:r>
            <w:r w:rsidR="00F101B8">
              <w:rPr>
                <w:webHidden/>
              </w:rPr>
              <w:t>129</w:t>
            </w:r>
            <w:r>
              <w:rPr>
                <w:webHidden/>
              </w:rPr>
              <w:fldChar w:fldCharType="end"/>
            </w:r>
          </w:hyperlink>
        </w:p>
        <w:p w14:paraId="327C9D32" w14:textId="03AA5C71" w:rsidR="00EF683D" w:rsidRDefault="00EF683D">
          <w:pPr>
            <w:pStyle w:val="TOC3"/>
            <w:rPr>
              <w:rFonts w:asciiTheme="minorHAnsi" w:eastAsiaTheme="minorEastAsia" w:hAnsiTheme="minorHAnsi" w:cstheme="minorBidi"/>
              <w:b w:val="0"/>
              <w:sz w:val="22"/>
              <w:szCs w:val="22"/>
              <w:lang w:eastAsia="zh-CN"/>
            </w:rPr>
          </w:pPr>
          <w:hyperlink w:anchor="_Toc35777960" w:history="1">
            <w:r w:rsidRPr="000852FA">
              <w:rPr>
                <w:rStyle w:val="Hyperlink"/>
              </w:rPr>
              <w:t>getSpeed</w:t>
            </w:r>
            <w:r>
              <w:rPr>
                <w:webHidden/>
              </w:rPr>
              <w:tab/>
            </w:r>
            <w:r>
              <w:rPr>
                <w:webHidden/>
              </w:rPr>
              <w:fldChar w:fldCharType="begin"/>
            </w:r>
            <w:r>
              <w:rPr>
                <w:webHidden/>
              </w:rPr>
              <w:instrText xml:space="preserve"> PAGEREF _Toc35777960 \h </w:instrText>
            </w:r>
            <w:r>
              <w:rPr>
                <w:webHidden/>
              </w:rPr>
            </w:r>
            <w:r>
              <w:rPr>
                <w:webHidden/>
              </w:rPr>
              <w:fldChar w:fldCharType="separate"/>
            </w:r>
            <w:r w:rsidR="00F101B8">
              <w:rPr>
                <w:webHidden/>
              </w:rPr>
              <w:t>129</w:t>
            </w:r>
            <w:r>
              <w:rPr>
                <w:webHidden/>
              </w:rPr>
              <w:fldChar w:fldCharType="end"/>
            </w:r>
          </w:hyperlink>
        </w:p>
        <w:p w14:paraId="71A75C81" w14:textId="27906C58" w:rsidR="00EF683D" w:rsidRDefault="00EF683D">
          <w:pPr>
            <w:pStyle w:val="TOC3"/>
            <w:rPr>
              <w:rFonts w:asciiTheme="minorHAnsi" w:eastAsiaTheme="minorEastAsia" w:hAnsiTheme="minorHAnsi" w:cstheme="minorBidi"/>
              <w:b w:val="0"/>
              <w:sz w:val="22"/>
              <w:szCs w:val="22"/>
              <w:lang w:eastAsia="zh-CN"/>
            </w:rPr>
          </w:pPr>
          <w:hyperlink w:anchor="_Toc35777961" w:history="1">
            <w:r w:rsidRPr="000852FA">
              <w:rPr>
                <w:rStyle w:val="Hyperlink"/>
              </w:rPr>
              <w:t>InitialCACCACCMode</w:t>
            </w:r>
            <w:r>
              <w:rPr>
                <w:webHidden/>
              </w:rPr>
              <w:tab/>
            </w:r>
            <w:r>
              <w:rPr>
                <w:webHidden/>
              </w:rPr>
              <w:fldChar w:fldCharType="begin"/>
            </w:r>
            <w:r>
              <w:rPr>
                <w:webHidden/>
              </w:rPr>
              <w:instrText xml:space="preserve"> PAGEREF _Toc35777961 \h </w:instrText>
            </w:r>
            <w:r>
              <w:rPr>
                <w:webHidden/>
              </w:rPr>
            </w:r>
            <w:r>
              <w:rPr>
                <w:webHidden/>
              </w:rPr>
              <w:fldChar w:fldCharType="separate"/>
            </w:r>
            <w:r w:rsidR="00F101B8">
              <w:rPr>
                <w:webHidden/>
              </w:rPr>
              <w:t>130</w:t>
            </w:r>
            <w:r>
              <w:rPr>
                <w:webHidden/>
              </w:rPr>
              <w:fldChar w:fldCharType="end"/>
            </w:r>
          </w:hyperlink>
        </w:p>
        <w:p w14:paraId="3C94BCCC" w14:textId="11AB2F52" w:rsidR="00EF683D" w:rsidRDefault="00EF683D">
          <w:pPr>
            <w:pStyle w:val="TOC3"/>
            <w:rPr>
              <w:rFonts w:asciiTheme="minorHAnsi" w:eastAsiaTheme="minorEastAsia" w:hAnsiTheme="minorHAnsi" w:cstheme="minorBidi"/>
              <w:b w:val="0"/>
              <w:sz w:val="22"/>
              <w:szCs w:val="22"/>
              <w:lang w:eastAsia="zh-CN"/>
            </w:rPr>
          </w:pPr>
          <w:hyperlink w:anchor="_Toc35777962" w:history="1">
            <w:r w:rsidRPr="000852FA">
              <w:rPr>
                <w:rStyle w:val="Hyperlink"/>
              </w:rPr>
              <w:t>isAfterLaneChangeFinish</w:t>
            </w:r>
            <w:r>
              <w:rPr>
                <w:webHidden/>
              </w:rPr>
              <w:tab/>
            </w:r>
            <w:r>
              <w:rPr>
                <w:webHidden/>
              </w:rPr>
              <w:fldChar w:fldCharType="begin"/>
            </w:r>
            <w:r>
              <w:rPr>
                <w:webHidden/>
              </w:rPr>
              <w:instrText xml:space="preserve"> PAGEREF _Toc35777962 \h </w:instrText>
            </w:r>
            <w:r>
              <w:rPr>
                <w:webHidden/>
              </w:rPr>
            </w:r>
            <w:r>
              <w:rPr>
                <w:webHidden/>
              </w:rPr>
              <w:fldChar w:fldCharType="separate"/>
            </w:r>
            <w:r w:rsidR="00F101B8">
              <w:rPr>
                <w:webHidden/>
              </w:rPr>
              <w:t>130</w:t>
            </w:r>
            <w:r>
              <w:rPr>
                <w:webHidden/>
              </w:rPr>
              <w:fldChar w:fldCharType="end"/>
            </w:r>
          </w:hyperlink>
        </w:p>
        <w:p w14:paraId="311BA25F" w14:textId="7966C2CC" w:rsidR="00EF683D" w:rsidRDefault="00EF683D">
          <w:pPr>
            <w:pStyle w:val="TOC3"/>
            <w:rPr>
              <w:rFonts w:asciiTheme="minorHAnsi" w:eastAsiaTheme="minorEastAsia" w:hAnsiTheme="minorHAnsi" w:cstheme="minorBidi"/>
              <w:b w:val="0"/>
              <w:sz w:val="22"/>
              <w:szCs w:val="22"/>
              <w:lang w:eastAsia="zh-CN"/>
            </w:rPr>
          </w:pPr>
          <w:hyperlink w:anchor="_Toc35777963" w:history="1">
            <w:r w:rsidRPr="000852FA">
              <w:rPr>
                <w:rStyle w:val="Hyperlink"/>
              </w:rPr>
              <w:t>IsCoopEffectMuch</w:t>
            </w:r>
            <w:r>
              <w:rPr>
                <w:webHidden/>
              </w:rPr>
              <w:tab/>
            </w:r>
            <w:r>
              <w:rPr>
                <w:webHidden/>
              </w:rPr>
              <w:fldChar w:fldCharType="begin"/>
            </w:r>
            <w:r>
              <w:rPr>
                <w:webHidden/>
              </w:rPr>
              <w:instrText xml:space="preserve"> PAGEREF _Toc35777963 \h </w:instrText>
            </w:r>
            <w:r>
              <w:rPr>
                <w:webHidden/>
              </w:rPr>
            </w:r>
            <w:r>
              <w:rPr>
                <w:webHidden/>
              </w:rPr>
              <w:fldChar w:fldCharType="separate"/>
            </w:r>
            <w:r w:rsidR="00F101B8">
              <w:rPr>
                <w:webHidden/>
              </w:rPr>
              <w:t>130</w:t>
            </w:r>
            <w:r>
              <w:rPr>
                <w:webHidden/>
              </w:rPr>
              <w:fldChar w:fldCharType="end"/>
            </w:r>
          </w:hyperlink>
        </w:p>
        <w:p w14:paraId="0C30DC33" w14:textId="5C64C31F" w:rsidR="00EF683D" w:rsidRDefault="00EF683D">
          <w:pPr>
            <w:pStyle w:val="TOC3"/>
            <w:rPr>
              <w:rFonts w:asciiTheme="minorHAnsi" w:eastAsiaTheme="minorEastAsia" w:hAnsiTheme="minorHAnsi" w:cstheme="minorBidi"/>
              <w:b w:val="0"/>
              <w:sz w:val="22"/>
              <w:szCs w:val="22"/>
              <w:lang w:eastAsia="zh-CN"/>
            </w:rPr>
          </w:pPr>
          <w:hyperlink w:anchor="_Toc35777964" w:history="1">
            <w:r w:rsidRPr="000852FA">
              <w:rPr>
                <w:rStyle w:val="Hyperlink"/>
              </w:rPr>
              <w:t>isHOVActive</w:t>
            </w:r>
            <w:r>
              <w:rPr>
                <w:webHidden/>
              </w:rPr>
              <w:tab/>
            </w:r>
            <w:r>
              <w:rPr>
                <w:webHidden/>
              </w:rPr>
              <w:fldChar w:fldCharType="begin"/>
            </w:r>
            <w:r>
              <w:rPr>
                <w:webHidden/>
              </w:rPr>
              <w:instrText xml:space="preserve"> PAGEREF _Toc35777964 \h </w:instrText>
            </w:r>
            <w:r>
              <w:rPr>
                <w:webHidden/>
              </w:rPr>
            </w:r>
            <w:r>
              <w:rPr>
                <w:webHidden/>
              </w:rPr>
              <w:fldChar w:fldCharType="separate"/>
            </w:r>
            <w:r w:rsidR="00F101B8">
              <w:rPr>
                <w:webHidden/>
              </w:rPr>
              <w:t>131</w:t>
            </w:r>
            <w:r>
              <w:rPr>
                <w:webHidden/>
              </w:rPr>
              <w:fldChar w:fldCharType="end"/>
            </w:r>
          </w:hyperlink>
        </w:p>
        <w:p w14:paraId="497C4128" w14:textId="77765CCD" w:rsidR="00EF683D" w:rsidRDefault="00EF683D">
          <w:pPr>
            <w:pStyle w:val="TOC3"/>
            <w:rPr>
              <w:rFonts w:asciiTheme="minorHAnsi" w:eastAsiaTheme="minorEastAsia" w:hAnsiTheme="minorHAnsi" w:cstheme="minorBidi"/>
              <w:b w:val="0"/>
              <w:sz w:val="22"/>
              <w:szCs w:val="22"/>
              <w:lang w:eastAsia="zh-CN"/>
            </w:rPr>
          </w:pPr>
          <w:hyperlink w:anchor="_Toc35777965" w:history="1">
            <w:r w:rsidRPr="000852FA">
              <w:rPr>
                <w:rStyle w:val="Hyperlink"/>
              </w:rPr>
              <w:t>IsSectionSource</w:t>
            </w:r>
            <w:r>
              <w:rPr>
                <w:webHidden/>
              </w:rPr>
              <w:tab/>
            </w:r>
            <w:r>
              <w:rPr>
                <w:webHidden/>
              </w:rPr>
              <w:fldChar w:fldCharType="begin"/>
            </w:r>
            <w:r>
              <w:rPr>
                <w:webHidden/>
              </w:rPr>
              <w:instrText xml:space="preserve"> PAGEREF _Toc35777965 \h </w:instrText>
            </w:r>
            <w:r>
              <w:rPr>
                <w:webHidden/>
              </w:rPr>
            </w:r>
            <w:r>
              <w:rPr>
                <w:webHidden/>
              </w:rPr>
              <w:fldChar w:fldCharType="separate"/>
            </w:r>
            <w:r w:rsidR="00F101B8">
              <w:rPr>
                <w:webHidden/>
              </w:rPr>
              <w:t>131</w:t>
            </w:r>
            <w:r>
              <w:rPr>
                <w:webHidden/>
              </w:rPr>
              <w:fldChar w:fldCharType="end"/>
            </w:r>
          </w:hyperlink>
        </w:p>
        <w:p w14:paraId="3EDC70F3" w14:textId="4802204E" w:rsidR="00EF683D" w:rsidRDefault="00EF683D">
          <w:pPr>
            <w:pStyle w:val="TOC3"/>
            <w:rPr>
              <w:rFonts w:asciiTheme="minorHAnsi" w:eastAsiaTheme="minorEastAsia" w:hAnsiTheme="minorHAnsi" w:cstheme="minorBidi"/>
              <w:b w:val="0"/>
              <w:sz w:val="22"/>
              <w:szCs w:val="22"/>
              <w:lang w:eastAsia="zh-CN"/>
            </w:rPr>
          </w:pPr>
          <w:hyperlink w:anchor="_Toc35777966" w:history="1">
            <w:r w:rsidRPr="000852FA">
              <w:rPr>
                <w:rStyle w:val="Hyperlink"/>
              </w:rPr>
              <w:t>getLaneChangeDesire</w:t>
            </w:r>
            <w:r>
              <w:rPr>
                <w:webHidden/>
              </w:rPr>
              <w:tab/>
            </w:r>
            <w:r>
              <w:rPr>
                <w:webHidden/>
              </w:rPr>
              <w:fldChar w:fldCharType="begin"/>
            </w:r>
            <w:r>
              <w:rPr>
                <w:webHidden/>
              </w:rPr>
              <w:instrText xml:space="preserve"> PAGEREF _Toc35777966 \h </w:instrText>
            </w:r>
            <w:r>
              <w:rPr>
                <w:webHidden/>
              </w:rPr>
            </w:r>
            <w:r>
              <w:rPr>
                <w:webHidden/>
              </w:rPr>
              <w:fldChar w:fldCharType="separate"/>
            </w:r>
            <w:r w:rsidR="00F101B8">
              <w:rPr>
                <w:webHidden/>
              </w:rPr>
              <w:t>132</w:t>
            </w:r>
            <w:r>
              <w:rPr>
                <w:webHidden/>
              </w:rPr>
              <w:fldChar w:fldCharType="end"/>
            </w:r>
          </w:hyperlink>
        </w:p>
        <w:p w14:paraId="29E5F6D1" w14:textId="10384F61" w:rsidR="00EF683D" w:rsidRDefault="00EF683D">
          <w:pPr>
            <w:pStyle w:val="TOC3"/>
            <w:rPr>
              <w:rFonts w:asciiTheme="minorHAnsi" w:eastAsiaTheme="minorEastAsia" w:hAnsiTheme="minorHAnsi" w:cstheme="minorBidi"/>
              <w:b w:val="0"/>
              <w:sz w:val="22"/>
              <w:szCs w:val="22"/>
              <w:lang w:eastAsia="zh-CN"/>
            </w:rPr>
          </w:pPr>
          <w:hyperlink w:anchor="_Toc35777967" w:history="1">
            <w:r w:rsidRPr="000852FA">
              <w:rPr>
                <w:rStyle w:val="Hyperlink"/>
              </w:rPr>
              <w:t>MissTurns</w:t>
            </w:r>
            <w:r>
              <w:rPr>
                <w:webHidden/>
              </w:rPr>
              <w:tab/>
            </w:r>
            <w:r>
              <w:rPr>
                <w:webHidden/>
              </w:rPr>
              <w:fldChar w:fldCharType="begin"/>
            </w:r>
            <w:r>
              <w:rPr>
                <w:webHidden/>
              </w:rPr>
              <w:instrText xml:space="preserve"> PAGEREF _Toc35777967 \h </w:instrText>
            </w:r>
            <w:r>
              <w:rPr>
                <w:webHidden/>
              </w:rPr>
            </w:r>
            <w:r>
              <w:rPr>
                <w:webHidden/>
              </w:rPr>
              <w:fldChar w:fldCharType="separate"/>
            </w:r>
            <w:r w:rsidR="00F101B8">
              <w:rPr>
                <w:webHidden/>
              </w:rPr>
              <w:t>132</w:t>
            </w:r>
            <w:r>
              <w:rPr>
                <w:webHidden/>
              </w:rPr>
              <w:fldChar w:fldCharType="end"/>
            </w:r>
          </w:hyperlink>
        </w:p>
        <w:p w14:paraId="763A6FE9" w14:textId="40A31874" w:rsidR="00EF683D" w:rsidRDefault="00EF683D">
          <w:pPr>
            <w:pStyle w:val="TOC3"/>
            <w:rPr>
              <w:rFonts w:asciiTheme="minorHAnsi" w:eastAsiaTheme="minorEastAsia" w:hAnsiTheme="minorHAnsi" w:cstheme="minorBidi"/>
              <w:b w:val="0"/>
              <w:sz w:val="22"/>
              <w:szCs w:val="22"/>
              <w:lang w:eastAsia="zh-CN"/>
            </w:rPr>
          </w:pPr>
          <w:hyperlink w:anchor="_Toc35777968" w:history="1">
            <w:r w:rsidRPr="000852FA">
              <w:rPr>
                <w:rStyle w:val="Hyperlink"/>
              </w:rPr>
              <w:t>NextSecContainMerge</w:t>
            </w:r>
            <w:r>
              <w:rPr>
                <w:webHidden/>
              </w:rPr>
              <w:tab/>
            </w:r>
            <w:r>
              <w:rPr>
                <w:webHidden/>
              </w:rPr>
              <w:fldChar w:fldCharType="begin"/>
            </w:r>
            <w:r>
              <w:rPr>
                <w:webHidden/>
              </w:rPr>
              <w:instrText xml:space="preserve"> PAGEREF _Toc35777968 \h </w:instrText>
            </w:r>
            <w:r>
              <w:rPr>
                <w:webHidden/>
              </w:rPr>
            </w:r>
            <w:r>
              <w:rPr>
                <w:webHidden/>
              </w:rPr>
              <w:fldChar w:fldCharType="separate"/>
            </w:r>
            <w:r w:rsidR="00F101B8">
              <w:rPr>
                <w:webHidden/>
              </w:rPr>
              <w:t>132</w:t>
            </w:r>
            <w:r>
              <w:rPr>
                <w:webHidden/>
              </w:rPr>
              <w:fldChar w:fldCharType="end"/>
            </w:r>
          </w:hyperlink>
        </w:p>
        <w:p w14:paraId="3AE4427E" w14:textId="7FAAB8E6" w:rsidR="00EF683D" w:rsidRDefault="00EF683D">
          <w:pPr>
            <w:pStyle w:val="TOC3"/>
            <w:rPr>
              <w:rFonts w:asciiTheme="minorHAnsi" w:eastAsiaTheme="minorEastAsia" w:hAnsiTheme="minorHAnsi" w:cstheme="minorBidi"/>
              <w:b w:val="0"/>
              <w:sz w:val="22"/>
              <w:szCs w:val="22"/>
              <w:lang w:eastAsia="zh-CN"/>
            </w:rPr>
          </w:pPr>
          <w:hyperlink w:anchor="_Toc35777969" w:history="1">
            <w:r w:rsidRPr="000852FA">
              <w:rPr>
                <w:rStyle w:val="Hyperlink"/>
              </w:rPr>
              <w:t>OnRampAddCoef</w:t>
            </w:r>
            <w:r>
              <w:rPr>
                <w:webHidden/>
              </w:rPr>
              <w:tab/>
            </w:r>
            <w:r>
              <w:rPr>
                <w:webHidden/>
              </w:rPr>
              <w:fldChar w:fldCharType="begin"/>
            </w:r>
            <w:r>
              <w:rPr>
                <w:webHidden/>
              </w:rPr>
              <w:instrText xml:space="preserve"> PAGEREF _Toc35777969 \h </w:instrText>
            </w:r>
            <w:r>
              <w:rPr>
                <w:webHidden/>
              </w:rPr>
            </w:r>
            <w:r>
              <w:rPr>
                <w:webHidden/>
              </w:rPr>
              <w:fldChar w:fldCharType="separate"/>
            </w:r>
            <w:r w:rsidR="00F101B8">
              <w:rPr>
                <w:webHidden/>
              </w:rPr>
              <w:t>133</w:t>
            </w:r>
            <w:r>
              <w:rPr>
                <w:webHidden/>
              </w:rPr>
              <w:fldChar w:fldCharType="end"/>
            </w:r>
          </w:hyperlink>
        </w:p>
        <w:p w14:paraId="61D7B78F" w14:textId="168730B5" w:rsidR="00EF683D" w:rsidRDefault="00EF683D">
          <w:pPr>
            <w:pStyle w:val="TOC3"/>
            <w:rPr>
              <w:rFonts w:asciiTheme="minorHAnsi" w:eastAsiaTheme="minorEastAsia" w:hAnsiTheme="minorHAnsi" w:cstheme="minorBidi"/>
              <w:b w:val="0"/>
              <w:sz w:val="22"/>
              <w:szCs w:val="22"/>
              <w:lang w:eastAsia="zh-CN"/>
            </w:rPr>
          </w:pPr>
          <w:hyperlink w:anchor="_Toc35777970" w:history="1">
            <w:r w:rsidRPr="000852FA">
              <w:rPr>
                <w:rStyle w:val="Hyperlink"/>
              </w:rPr>
              <w:t>posEndAccLane</w:t>
            </w:r>
            <w:r>
              <w:rPr>
                <w:webHidden/>
              </w:rPr>
              <w:tab/>
            </w:r>
            <w:r>
              <w:rPr>
                <w:webHidden/>
              </w:rPr>
              <w:fldChar w:fldCharType="begin"/>
            </w:r>
            <w:r>
              <w:rPr>
                <w:webHidden/>
              </w:rPr>
              <w:instrText xml:space="preserve"> PAGEREF _Toc35777970 \h </w:instrText>
            </w:r>
            <w:r>
              <w:rPr>
                <w:webHidden/>
              </w:rPr>
            </w:r>
            <w:r>
              <w:rPr>
                <w:webHidden/>
              </w:rPr>
              <w:fldChar w:fldCharType="separate"/>
            </w:r>
            <w:r w:rsidR="00F101B8">
              <w:rPr>
                <w:webHidden/>
              </w:rPr>
              <w:t>133</w:t>
            </w:r>
            <w:r>
              <w:rPr>
                <w:webHidden/>
              </w:rPr>
              <w:fldChar w:fldCharType="end"/>
            </w:r>
          </w:hyperlink>
        </w:p>
        <w:p w14:paraId="2BA9D659" w14:textId="2FB92883" w:rsidR="00EF683D" w:rsidRDefault="00EF683D">
          <w:pPr>
            <w:pStyle w:val="TOC3"/>
            <w:rPr>
              <w:rFonts w:asciiTheme="minorHAnsi" w:eastAsiaTheme="minorEastAsia" w:hAnsiTheme="minorHAnsi" w:cstheme="minorBidi"/>
              <w:b w:val="0"/>
              <w:sz w:val="22"/>
              <w:szCs w:val="22"/>
              <w:lang w:eastAsia="zh-CN"/>
            </w:rPr>
          </w:pPr>
          <w:hyperlink w:anchor="_Toc35777971" w:history="1">
            <w:r w:rsidRPr="000852FA">
              <w:rPr>
                <w:rStyle w:val="Hyperlink"/>
              </w:rPr>
              <w:t>PreventSimultaneousLC</w:t>
            </w:r>
            <w:r>
              <w:rPr>
                <w:webHidden/>
              </w:rPr>
              <w:tab/>
            </w:r>
            <w:r>
              <w:rPr>
                <w:webHidden/>
              </w:rPr>
              <w:fldChar w:fldCharType="begin"/>
            </w:r>
            <w:r>
              <w:rPr>
                <w:webHidden/>
              </w:rPr>
              <w:instrText xml:space="preserve"> PAGEREF _Toc35777971 \h </w:instrText>
            </w:r>
            <w:r>
              <w:rPr>
                <w:webHidden/>
              </w:rPr>
            </w:r>
            <w:r>
              <w:rPr>
                <w:webHidden/>
              </w:rPr>
              <w:fldChar w:fldCharType="separate"/>
            </w:r>
            <w:r w:rsidR="00F101B8">
              <w:rPr>
                <w:webHidden/>
              </w:rPr>
              <w:t>134</w:t>
            </w:r>
            <w:r>
              <w:rPr>
                <w:webHidden/>
              </w:rPr>
              <w:fldChar w:fldCharType="end"/>
            </w:r>
          </w:hyperlink>
        </w:p>
        <w:p w14:paraId="2D90CF4D" w14:textId="4AE94693" w:rsidR="00EF683D" w:rsidRDefault="00EF683D">
          <w:pPr>
            <w:pStyle w:val="TOC3"/>
            <w:rPr>
              <w:rFonts w:asciiTheme="minorHAnsi" w:eastAsiaTheme="minorEastAsia" w:hAnsiTheme="minorHAnsi" w:cstheme="minorBidi"/>
              <w:b w:val="0"/>
              <w:sz w:val="22"/>
              <w:szCs w:val="22"/>
              <w:lang w:eastAsia="zh-CN"/>
            </w:rPr>
          </w:pPr>
          <w:hyperlink w:anchor="_Toc35777972" w:history="1">
            <w:r w:rsidRPr="000852FA">
              <w:rPr>
                <w:rStyle w:val="Hyperlink"/>
              </w:rPr>
              <w:t>RecordACC2Manual</w:t>
            </w:r>
            <w:r>
              <w:rPr>
                <w:webHidden/>
              </w:rPr>
              <w:tab/>
            </w:r>
            <w:r>
              <w:rPr>
                <w:webHidden/>
              </w:rPr>
              <w:fldChar w:fldCharType="begin"/>
            </w:r>
            <w:r>
              <w:rPr>
                <w:webHidden/>
              </w:rPr>
              <w:instrText xml:space="preserve"> PAGEREF _Toc35777972 \h </w:instrText>
            </w:r>
            <w:r>
              <w:rPr>
                <w:webHidden/>
              </w:rPr>
            </w:r>
            <w:r>
              <w:rPr>
                <w:webHidden/>
              </w:rPr>
              <w:fldChar w:fldCharType="separate"/>
            </w:r>
            <w:r w:rsidR="00F101B8">
              <w:rPr>
                <w:webHidden/>
              </w:rPr>
              <w:t>134</w:t>
            </w:r>
            <w:r>
              <w:rPr>
                <w:webHidden/>
              </w:rPr>
              <w:fldChar w:fldCharType="end"/>
            </w:r>
          </w:hyperlink>
        </w:p>
        <w:p w14:paraId="276D94F1" w14:textId="65B36993" w:rsidR="00EF683D" w:rsidRDefault="00EF683D">
          <w:pPr>
            <w:pStyle w:val="TOC3"/>
            <w:rPr>
              <w:rFonts w:asciiTheme="minorHAnsi" w:eastAsiaTheme="minorEastAsia" w:hAnsiTheme="minorHAnsi" w:cstheme="minorBidi"/>
              <w:b w:val="0"/>
              <w:sz w:val="22"/>
              <w:szCs w:val="22"/>
              <w:lang w:eastAsia="zh-CN"/>
            </w:rPr>
          </w:pPr>
          <w:hyperlink w:anchor="_Toc35777973" w:history="1">
            <w:r w:rsidRPr="000852FA">
              <w:rPr>
                <w:rStyle w:val="Hyperlink"/>
              </w:rPr>
              <w:t>RecordMissTurnLog</w:t>
            </w:r>
            <w:r>
              <w:rPr>
                <w:webHidden/>
              </w:rPr>
              <w:tab/>
            </w:r>
            <w:r>
              <w:rPr>
                <w:webHidden/>
              </w:rPr>
              <w:fldChar w:fldCharType="begin"/>
            </w:r>
            <w:r>
              <w:rPr>
                <w:webHidden/>
              </w:rPr>
              <w:instrText xml:space="preserve"> PAGEREF _Toc35777973 \h </w:instrText>
            </w:r>
            <w:r>
              <w:rPr>
                <w:webHidden/>
              </w:rPr>
            </w:r>
            <w:r>
              <w:rPr>
                <w:webHidden/>
              </w:rPr>
              <w:fldChar w:fldCharType="separate"/>
            </w:r>
            <w:r w:rsidR="00F101B8">
              <w:rPr>
                <w:webHidden/>
              </w:rPr>
              <w:t>134</w:t>
            </w:r>
            <w:r>
              <w:rPr>
                <w:webHidden/>
              </w:rPr>
              <w:fldChar w:fldCharType="end"/>
            </w:r>
          </w:hyperlink>
        </w:p>
        <w:p w14:paraId="31F79E78" w14:textId="4EC00E30" w:rsidR="00EF683D" w:rsidRDefault="00EF683D">
          <w:pPr>
            <w:pStyle w:val="TOC3"/>
            <w:rPr>
              <w:rFonts w:asciiTheme="minorHAnsi" w:eastAsiaTheme="minorEastAsia" w:hAnsiTheme="minorHAnsi" w:cstheme="minorBidi"/>
              <w:b w:val="0"/>
              <w:sz w:val="22"/>
              <w:szCs w:val="22"/>
              <w:lang w:eastAsia="zh-CN"/>
            </w:rPr>
          </w:pPr>
          <w:hyperlink w:anchor="_Toc35777974" w:history="1">
            <w:r w:rsidRPr="000852FA">
              <w:rPr>
                <w:rStyle w:val="Hyperlink"/>
              </w:rPr>
              <w:t>RecordCrashInformation</w:t>
            </w:r>
            <w:r>
              <w:rPr>
                <w:webHidden/>
              </w:rPr>
              <w:tab/>
            </w:r>
            <w:r>
              <w:rPr>
                <w:webHidden/>
              </w:rPr>
              <w:fldChar w:fldCharType="begin"/>
            </w:r>
            <w:r>
              <w:rPr>
                <w:webHidden/>
              </w:rPr>
              <w:instrText xml:space="preserve"> PAGEREF _Toc35777974 \h </w:instrText>
            </w:r>
            <w:r>
              <w:rPr>
                <w:webHidden/>
              </w:rPr>
            </w:r>
            <w:r>
              <w:rPr>
                <w:webHidden/>
              </w:rPr>
              <w:fldChar w:fldCharType="separate"/>
            </w:r>
            <w:r w:rsidR="00F101B8">
              <w:rPr>
                <w:webHidden/>
              </w:rPr>
              <w:t>135</w:t>
            </w:r>
            <w:r>
              <w:rPr>
                <w:webHidden/>
              </w:rPr>
              <w:fldChar w:fldCharType="end"/>
            </w:r>
          </w:hyperlink>
        </w:p>
        <w:p w14:paraId="03872EEC" w14:textId="7CF728E4" w:rsidR="00EF683D" w:rsidRDefault="00EF683D">
          <w:pPr>
            <w:pStyle w:val="TOC3"/>
            <w:rPr>
              <w:rFonts w:asciiTheme="minorHAnsi" w:eastAsiaTheme="minorEastAsia" w:hAnsiTheme="minorHAnsi" w:cstheme="minorBidi"/>
              <w:b w:val="0"/>
              <w:sz w:val="22"/>
              <w:szCs w:val="22"/>
              <w:lang w:eastAsia="zh-CN"/>
            </w:rPr>
          </w:pPr>
          <w:hyperlink w:anchor="_Toc35777975" w:history="1">
            <w:r w:rsidRPr="000852FA">
              <w:rPr>
                <w:rStyle w:val="Hyperlink"/>
              </w:rPr>
              <w:t>ResetDesires</w:t>
            </w:r>
            <w:r>
              <w:rPr>
                <w:webHidden/>
              </w:rPr>
              <w:tab/>
            </w:r>
            <w:r>
              <w:rPr>
                <w:webHidden/>
              </w:rPr>
              <w:fldChar w:fldCharType="begin"/>
            </w:r>
            <w:r>
              <w:rPr>
                <w:webHidden/>
              </w:rPr>
              <w:instrText xml:space="preserve"> PAGEREF _Toc35777975 \h </w:instrText>
            </w:r>
            <w:r>
              <w:rPr>
                <w:webHidden/>
              </w:rPr>
            </w:r>
            <w:r>
              <w:rPr>
                <w:webHidden/>
              </w:rPr>
              <w:fldChar w:fldCharType="separate"/>
            </w:r>
            <w:r w:rsidR="00F101B8">
              <w:rPr>
                <w:webHidden/>
              </w:rPr>
              <w:t>135</w:t>
            </w:r>
            <w:r>
              <w:rPr>
                <w:webHidden/>
              </w:rPr>
              <w:fldChar w:fldCharType="end"/>
            </w:r>
          </w:hyperlink>
        </w:p>
        <w:p w14:paraId="741FD897" w14:textId="6A628910" w:rsidR="00EF683D" w:rsidRDefault="00EF683D">
          <w:pPr>
            <w:pStyle w:val="TOC3"/>
            <w:rPr>
              <w:rFonts w:asciiTheme="minorHAnsi" w:eastAsiaTheme="minorEastAsia" w:hAnsiTheme="minorHAnsi" w:cstheme="minorBidi"/>
              <w:b w:val="0"/>
              <w:sz w:val="22"/>
              <w:szCs w:val="22"/>
              <w:lang w:eastAsia="zh-CN"/>
            </w:rPr>
          </w:pPr>
          <w:hyperlink w:anchor="_Toc35777976" w:history="1">
            <w:r w:rsidRPr="000852FA">
              <w:rPr>
                <w:rStyle w:val="Hyperlink"/>
              </w:rPr>
              <w:t>ResetRelax</w:t>
            </w:r>
            <w:r>
              <w:rPr>
                <w:webHidden/>
              </w:rPr>
              <w:tab/>
            </w:r>
            <w:r>
              <w:rPr>
                <w:webHidden/>
              </w:rPr>
              <w:fldChar w:fldCharType="begin"/>
            </w:r>
            <w:r>
              <w:rPr>
                <w:webHidden/>
              </w:rPr>
              <w:instrText xml:space="preserve"> PAGEREF _Toc35777976 \h </w:instrText>
            </w:r>
            <w:r>
              <w:rPr>
                <w:webHidden/>
              </w:rPr>
            </w:r>
            <w:r>
              <w:rPr>
                <w:webHidden/>
              </w:rPr>
              <w:fldChar w:fldCharType="separate"/>
            </w:r>
            <w:r w:rsidR="00F101B8">
              <w:rPr>
                <w:webHidden/>
              </w:rPr>
              <w:t>135</w:t>
            </w:r>
            <w:r>
              <w:rPr>
                <w:webHidden/>
              </w:rPr>
              <w:fldChar w:fldCharType="end"/>
            </w:r>
          </w:hyperlink>
        </w:p>
        <w:p w14:paraId="04C5164A" w14:textId="366BA8B4" w:rsidR="00EF683D" w:rsidRDefault="00EF683D">
          <w:pPr>
            <w:pStyle w:val="TOC3"/>
            <w:rPr>
              <w:rFonts w:asciiTheme="minorHAnsi" w:eastAsiaTheme="minorEastAsia" w:hAnsiTheme="minorHAnsi" w:cstheme="minorBidi"/>
              <w:b w:val="0"/>
              <w:sz w:val="22"/>
              <w:szCs w:val="22"/>
              <w:lang w:eastAsia="zh-CN"/>
            </w:rPr>
          </w:pPr>
          <w:hyperlink w:anchor="_Toc35777977" w:history="1">
            <w:r w:rsidRPr="000852FA">
              <w:rPr>
                <w:rStyle w:val="Hyperlink"/>
              </w:rPr>
              <w:t>ResumeAutomatic</w:t>
            </w:r>
            <w:r>
              <w:rPr>
                <w:webHidden/>
              </w:rPr>
              <w:tab/>
            </w:r>
            <w:r>
              <w:rPr>
                <w:webHidden/>
              </w:rPr>
              <w:fldChar w:fldCharType="begin"/>
            </w:r>
            <w:r>
              <w:rPr>
                <w:webHidden/>
              </w:rPr>
              <w:instrText xml:space="preserve"> PAGEREF _Toc35777977 \h </w:instrText>
            </w:r>
            <w:r>
              <w:rPr>
                <w:webHidden/>
              </w:rPr>
            </w:r>
            <w:r>
              <w:rPr>
                <w:webHidden/>
              </w:rPr>
              <w:fldChar w:fldCharType="separate"/>
            </w:r>
            <w:r w:rsidR="00F101B8">
              <w:rPr>
                <w:webHidden/>
              </w:rPr>
              <w:t>136</w:t>
            </w:r>
            <w:r>
              <w:rPr>
                <w:webHidden/>
              </w:rPr>
              <w:fldChar w:fldCharType="end"/>
            </w:r>
          </w:hyperlink>
        </w:p>
        <w:p w14:paraId="17F4CB0F" w14:textId="6E51A4E8" w:rsidR="00EF683D" w:rsidRDefault="00EF683D">
          <w:pPr>
            <w:pStyle w:val="TOC3"/>
            <w:rPr>
              <w:rFonts w:asciiTheme="minorHAnsi" w:eastAsiaTheme="minorEastAsia" w:hAnsiTheme="minorHAnsi" w:cstheme="minorBidi"/>
              <w:b w:val="0"/>
              <w:sz w:val="22"/>
              <w:szCs w:val="22"/>
              <w:lang w:eastAsia="zh-CN"/>
            </w:rPr>
          </w:pPr>
          <w:hyperlink w:anchor="_Toc35777978" w:history="1">
            <w:r w:rsidRPr="000852FA">
              <w:rPr>
                <w:rStyle w:val="Hyperlink"/>
              </w:rPr>
              <w:t>ResumeManual</w:t>
            </w:r>
            <w:r>
              <w:rPr>
                <w:webHidden/>
              </w:rPr>
              <w:tab/>
            </w:r>
            <w:r>
              <w:rPr>
                <w:webHidden/>
              </w:rPr>
              <w:fldChar w:fldCharType="begin"/>
            </w:r>
            <w:r>
              <w:rPr>
                <w:webHidden/>
              </w:rPr>
              <w:instrText xml:space="preserve"> PAGEREF _Toc35777978 \h </w:instrText>
            </w:r>
            <w:r>
              <w:rPr>
                <w:webHidden/>
              </w:rPr>
            </w:r>
            <w:r>
              <w:rPr>
                <w:webHidden/>
              </w:rPr>
              <w:fldChar w:fldCharType="separate"/>
            </w:r>
            <w:r w:rsidR="00F101B8">
              <w:rPr>
                <w:webHidden/>
              </w:rPr>
              <w:t>136</w:t>
            </w:r>
            <w:r>
              <w:rPr>
                <w:webHidden/>
              </w:rPr>
              <w:fldChar w:fldCharType="end"/>
            </w:r>
          </w:hyperlink>
        </w:p>
        <w:p w14:paraId="251EBE71" w14:textId="509497D4" w:rsidR="00EF683D" w:rsidRDefault="00EF683D">
          <w:pPr>
            <w:pStyle w:val="TOC3"/>
            <w:rPr>
              <w:rFonts w:asciiTheme="minorHAnsi" w:eastAsiaTheme="minorEastAsia" w:hAnsiTheme="minorHAnsi" w:cstheme="minorBidi"/>
              <w:b w:val="0"/>
              <w:sz w:val="22"/>
              <w:szCs w:val="22"/>
              <w:lang w:eastAsia="zh-CN"/>
            </w:rPr>
          </w:pPr>
          <w:hyperlink w:anchor="_Toc35777979" w:history="1">
            <w:r w:rsidRPr="000852FA">
              <w:rPr>
                <w:rStyle w:val="Hyperlink"/>
              </w:rPr>
              <w:t>Return2Manual</w:t>
            </w:r>
            <w:r>
              <w:rPr>
                <w:webHidden/>
              </w:rPr>
              <w:tab/>
            </w:r>
            <w:r>
              <w:rPr>
                <w:webHidden/>
              </w:rPr>
              <w:fldChar w:fldCharType="begin"/>
            </w:r>
            <w:r>
              <w:rPr>
                <w:webHidden/>
              </w:rPr>
              <w:instrText xml:space="preserve"> PAGEREF _Toc35777979 \h </w:instrText>
            </w:r>
            <w:r>
              <w:rPr>
                <w:webHidden/>
              </w:rPr>
            </w:r>
            <w:r>
              <w:rPr>
                <w:webHidden/>
              </w:rPr>
              <w:fldChar w:fldCharType="separate"/>
            </w:r>
            <w:r w:rsidR="00F101B8">
              <w:rPr>
                <w:webHidden/>
              </w:rPr>
              <w:t>137</w:t>
            </w:r>
            <w:r>
              <w:rPr>
                <w:webHidden/>
              </w:rPr>
              <w:fldChar w:fldCharType="end"/>
            </w:r>
          </w:hyperlink>
        </w:p>
        <w:p w14:paraId="277CAD2D" w14:textId="3B7832AC" w:rsidR="00EF683D" w:rsidRDefault="00EF683D">
          <w:pPr>
            <w:pStyle w:val="TOC3"/>
            <w:rPr>
              <w:rFonts w:asciiTheme="minorHAnsi" w:eastAsiaTheme="minorEastAsia" w:hAnsiTheme="minorHAnsi" w:cstheme="minorBidi"/>
              <w:b w:val="0"/>
              <w:sz w:val="22"/>
              <w:szCs w:val="22"/>
              <w:lang w:eastAsia="zh-CN"/>
            </w:rPr>
          </w:pPr>
          <w:hyperlink w:anchor="_Toc35777980" w:history="1">
            <w:r w:rsidRPr="000852FA">
              <w:rPr>
                <w:rStyle w:val="Hyperlink"/>
              </w:rPr>
              <w:t>Safe_Speed</w:t>
            </w:r>
            <w:r>
              <w:rPr>
                <w:webHidden/>
              </w:rPr>
              <w:tab/>
            </w:r>
            <w:r>
              <w:rPr>
                <w:webHidden/>
              </w:rPr>
              <w:fldChar w:fldCharType="begin"/>
            </w:r>
            <w:r>
              <w:rPr>
                <w:webHidden/>
              </w:rPr>
              <w:instrText xml:space="preserve"> PAGEREF _Toc35777980 \h </w:instrText>
            </w:r>
            <w:r>
              <w:rPr>
                <w:webHidden/>
              </w:rPr>
            </w:r>
            <w:r>
              <w:rPr>
                <w:webHidden/>
              </w:rPr>
              <w:fldChar w:fldCharType="separate"/>
            </w:r>
            <w:r w:rsidR="00F101B8">
              <w:rPr>
                <w:webHidden/>
              </w:rPr>
              <w:t>137</w:t>
            </w:r>
            <w:r>
              <w:rPr>
                <w:webHidden/>
              </w:rPr>
              <w:fldChar w:fldCharType="end"/>
            </w:r>
          </w:hyperlink>
        </w:p>
        <w:p w14:paraId="750C4CB2" w14:textId="6C8D0D77" w:rsidR="00EF683D" w:rsidRDefault="00EF683D">
          <w:pPr>
            <w:pStyle w:val="TOC3"/>
            <w:rPr>
              <w:rFonts w:asciiTheme="minorHAnsi" w:eastAsiaTheme="minorEastAsia" w:hAnsiTheme="minorHAnsi" w:cstheme="minorBidi"/>
              <w:b w:val="0"/>
              <w:sz w:val="22"/>
              <w:szCs w:val="22"/>
              <w:lang w:eastAsia="zh-CN"/>
            </w:rPr>
          </w:pPr>
          <w:hyperlink w:anchor="_Toc35777981" w:history="1">
            <w:r w:rsidRPr="000852FA">
              <w:rPr>
                <w:rStyle w:val="Hyperlink"/>
              </w:rPr>
              <w:t>setAccExp</w:t>
            </w:r>
            <w:r>
              <w:rPr>
                <w:webHidden/>
              </w:rPr>
              <w:tab/>
            </w:r>
            <w:r>
              <w:rPr>
                <w:webHidden/>
              </w:rPr>
              <w:fldChar w:fldCharType="begin"/>
            </w:r>
            <w:r>
              <w:rPr>
                <w:webHidden/>
              </w:rPr>
              <w:instrText xml:space="preserve"> PAGEREF _Toc35777981 \h </w:instrText>
            </w:r>
            <w:r>
              <w:rPr>
                <w:webHidden/>
              </w:rPr>
            </w:r>
            <w:r>
              <w:rPr>
                <w:webHidden/>
              </w:rPr>
              <w:fldChar w:fldCharType="separate"/>
            </w:r>
            <w:r w:rsidR="00F101B8">
              <w:rPr>
                <w:webHidden/>
              </w:rPr>
              <w:t>138</w:t>
            </w:r>
            <w:r>
              <w:rPr>
                <w:webHidden/>
              </w:rPr>
              <w:fldChar w:fldCharType="end"/>
            </w:r>
          </w:hyperlink>
        </w:p>
        <w:p w14:paraId="73E72F17" w14:textId="16DA2602" w:rsidR="00EF683D" w:rsidRDefault="00EF683D">
          <w:pPr>
            <w:pStyle w:val="TOC3"/>
            <w:rPr>
              <w:rFonts w:asciiTheme="minorHAnsi" w:eastAsiaTheme="minorEastAsia" w:hAnsiTheme="minorHAnsi" w:cstheme="minorBidi"/>
              <w:b w:val="0"/>
              <w:sz w:val="22"/>
              <w:szCs w:val="22"/>
              <w:lang w:eastAsia="zh-CN"/>
            </w:rPr>
          </w:pPr>
          <w:hyperlink w:anchor="_Toc35777982" w:history="1">
            <w:r w:rsidRPr="000852FA">
              <w:rPr>
                <w:rStyle w:val="Hyperlink"/>
              </w:rPr>
              <w:t>setComfDecDLC</w:t>
            </w:r>
            <w:r>
              <w:rPr>
                <w:webHidden/>
              </w:rPr>
              <w:tab/>
            </w:r>
            <w:r>
              <w:rPr>
                <w:webHidden/>
              </w:rPr>
              <w:fldChar w:fldCharType="begin"/>
            </w:r>
            <w:r>
              <w:rPr>
                <w:webHidden/>
              </w:rPr>
              <w:instrText xml:space="preserve"> PAGEREF _Toc35777982 \h </w:instrText>
            </w:r>
            <w:r>
              <w:rPr>
                <w:webHidden/>
              </w:rPr>
            </w:r>
            <w:r>
              <w:rPr>
                <w:webHidden/>
              </w:rPr>
              <w:fldChar w:fldCharType="separate"/>
            </w:r>
            <w:r w:rsidR="00F101B8">
              <w:rPr>
                <w:webHidden/>
              </w:rPr>
              <w:t>138</w:t>
            </w:r>
            <w:r>
              <w:rPr>
                <w:webHidden/>
              </w:rPr>
              <w:fldChar w:fldCharType="end"/>
            </w:r>
          </w:hyperlink>
        </w:p>
        <w:p w14:paraId="07066AE3" w14:textId="384B59BC" w:rsidR="00EF683D" w:rsidRDefault="00EF683D">
          <w:pPr>
            <w:pStyle w:val="TOC3"/>
            <w:rPr>
              <w:rFonts w:asciiTheme="minorHAnsi" w:eastAsiaTheme="minorEastAsia" w:hAnsiTheme="minorHAnsi" w:cstheme="minorBidi"/>
              <w:b w:val="0"/>
              <w:sz w:val="22"/>
              <w:szCs w:val="22"/>
              <w:lang w:eastAsia="zh-CN"/>
            </w:rPr>
          </w:pPr>
          <w:hyperlink w:anchor="_Toc35777983" w:history="1">
            <w:r w:rsidRPr="000852FA">
              <w:rPr>
                <w:rStyle w:val="Hyperlink"/>
              </w:rPr>
              <w:t>setComfDecRampLC</w:t>
            </w:r>
            <w:r>
              <w:rPr>
                <w:webHidden/>
              </w:rPr>
              <w:tab/>
            </w:r>
            <w:r>
              <w:rPr>
                <w:webHidden/>
              </w:rPr>
              <w:fldChar w:fldCharType="begin"/>
            </w:r>
            <w:r>
              <w:rPr>
                <w:webHidden/>
              </w:rPr>
              <w:instrText xml:space="preserve"> PAGEREF _Toc35777983 \h </w:instrText>
            </w:r>
            <w:r>
              <w:rPr>
                <w:webHidden/>
              </w:rPr>
            </w:r>
            <w:r>
              <w:rPr>
                <w:webHidden/>
              </w:rPr>
              <w:fldChar w:fldCharType="separate"/>
            </w:r>
            <w:r w:rsidR="00F101B8">
              <w:rPr>
                <w:webHidden/>
              </w:rPr>
              <w:t>138</w:t>
            </w:r>
            <w:r>
              <w:rPr>
                <w:webHidden/>
              </w:rPr>
              <w:fldChar w:fldCharType="end"/>
            </w:r>
          </w:hyperlink>
        </w:p>
        <w:p w14:paraId="1C3F3EBD" w14:textId="4712098C" w:rsidR="00EF683D" w:rsidRDefault="00EF683D">
          <w:pPr>
            <w:pStyle w:val="TOC3"/>
            <w:rPr>
              <w:rFonts w:asciiTheme="minorHAnsi" w:eastAsiaTheme="minorEastAsia" w:hAnsiTheme="minorHAnsi" w:cstheme="minorBidi"/>
              <w:b w:val="0"/>
              <w:sz w:val="22"/>
              <w:szCs w:val="22"/>
              <w:lang w:eastAsia="zh-CN"/>
            </w:rPr>
          </w:pPr>
          <w:hyperlink w:anchor="_Toc35777984" w:history="1">
            <w:r w:rsidRPr="000852FA">
              <w:rPr>
                <w:rStyle w:val="Hyperlink"/>
              </w:rPr>
              <w:t>setExtraDesire4FeasibleGapOfframp</w:t>
            </w:r>
            <w:r>
              <w:rPr>
                <w:webHidden/>
              </w:rPr>
              <w:tab/>
            </w:r>
            <w:r>
              <w:rPr>
                <w:webHidden/>
              </w:rPr>
              <w:fldChar w:fldCharType="begin"/>
            </w:r>
            <w:r>
              <w:rPr>
                <w:webHidden/>
              </w:rPr>
              <w:instrText xml:space="preserve"> PAGEREF _Toc35777984 \h </w:instrText>
            </w:r>
            <w:r>
              <w:rPr>
                <w:webHidden/>
              </w:rPr>
            </w:r>
            <w:r>
              <w:rPr>
                <w:webHidden/>
              </w:rPr>
              <w:fldChar w:fldCharType="separate"/>
            </w:r>
            <w:r w:rsidR="00F101B8">
              <w:rPr>
                <w:webHidden/>
              </w:rPr>
              <w:t>139</w:t>
            </w:r>
            <w:r>
              <w:rPr>
                <w:webHidden/>
              </w:rPr>
              <w:fldChar w:fldCharType="end"/>
            </w:r>
          </w:hyperlink>
        </w:p>
        <w:p w14:paraId="41569BF2" w14:textId="50C3392E" w:rsidR="00EF683D" w:rsidRDefault="00EF683D">
          <w:pPr>
            <w:pStyle w:val="TOC3"/>
            <w:rPr>
              <w:rFonts w:asciiTheme="minorHAnsi" w:eastAsiaTheme="minorEastAsia" w:hAnsiTheme="minorHAnsi" w:cstheme="minorBidi"/>
              <w:b w:val="0"/>
              <w:sz w:val="22"/>
              <w:szCs w:val="22"/>
              <w:lang w:eastAsia="zh-CN"/>
            </w:rPr>
          </w:pPr>
          <w:hyperlink w:anchor="_Toc35777985" w:history="1">
            <w:r w:rsidRPr="000852FA">
              <w:rPr>
                <w:rStyle w:val="Hyperlink"/>
              </w:rPr>
              <w:t>SetExtraHeadways</w:t>
            </w:r>
            <w:r>
              <w:rPr>
                <w:webHidden/>
              </w:rPr>
              <w:tab/>
            </w:r>
            <w:r>
              <w:rPr>
                <w:webHidden/>
              </w:rPr>
              <w:fldChar w:fldCharType="begin"/>
            </w:r>
            <w:r>
              <w:rPr>
                <w:webHidden/>
              </w:rPr>
              <w:instrText xml:space="preserve"> PAGEREF _Toc35777985 \h </w:instrText>
            </w:r>
            <w:r>
              <w:rPr>
                <w:webHidden/>
              </w:rPr>
            </w:r>
            <w:r>
              <w:rPr>
                <w:webHidden/>
              </w:rPr>
              <w:fldChar w:fldCharType="separate"/>
            </w:r>
            <w:r w:rsidR="00F101B8">
              <w:rPr>
                <w:webHidden/>
              </w:rPr>
              <w:t>139</w:t>
            </w:r>
            <w:r>
              <w:rPr>
                <w:webHidden/>
              </w:rPr>
              <w:fldChar w:fldCharType="end"/>
            </w:r>
          </w:hyperlink>
        </w:p>
        <w:p w14:paraId="32A9711A" w14:textId="7414D4E8" w:rsidR="00EF683D" w:rsidRDefault="00EF683D">
          <w:pPr>
            <w:pStyle w:val="TOC3"/>
            <w:rPr>
              <w:rFonts w:asciiTheme="minorHAnsi" w:eastAsiaTheme="minorEastAsia" w:hAnsiTheme="minorHAnsi" w:cstheme="minorBidi"/>
              <w:b w:val="0"/>
              <w:sz w:val="22"/>
              <w:szCs w:val="22"/>
              <w:lang w:eastAsia="zh-CN"/>
            </w:rPr>
          </w:pPr>
          <w:hyperlink w:anchor="_Toc35777986" w:history="1">
            <w:r w:rsidRPr="000852FA">
              <w:rPr>
                <w:rStyle w:val="Hyperlink"/>
              </w:rPr>
              <w:t>setFrictionCoef</w:t>
            </w:r>
            <w:r>
              <w:rPr>
                <w:webHidden/>
              </w:rPr>
              <w:tab/>
            </w:r>
            <w:r>
              <w:rPr>
                <w:webHidden/>
              </w:rPr>
              <w:fldChar w:fldCharType="begin"/>
            </w:r>
            <w:r>
              <w:rPr>
                <w:webHidden/>
              </w:rPr>
              <w:instrText xml:space="preserve"> PAGEREF _Toc35777986 \h </w:instrText>
            </w:r>
            <w:r>
              <w:rPr>
                <w:webHidden/>
              </w:rPr>
            </w:r>
            <w:r>
              <w:rPr>
                <w:webHidden/>
              </w:rPr>
              <w:fldChar w:fldCharType="separate"/>
            </w:r>
            <w:r w:rsidR="00F101B8">
              <w:rPr>
                <w:webHidden/>
              </w:rPr>
              <w:t>139</w:t>
            </w:r>
            <w:r>
              <w:rPr>
                <w:webHidden/>
              </w:rPr>
              <w:fldChar w:fldCharType="end"/>
            </w:r>
          </w:hyperlink>
        </w:p>
        <w:p w14:paraId="2964B249" w14:textId="3F373F6C" w:rsidR="00EF683D" w:rsidRDefault="00EF683D">
          <w:pPr>
            <w:pStyle w:val="TOC3"/>
            <w:rPr>
              <w:rFonts w:asciiTheme="minorHAnsi" w:eastAsiaTheme="minorEastAsia" w:hAnsiTheme="minorHAnsi" w:cstheme="minorBidi"/>
              <w:b w:val="0"/>
              <w:sz w:val="22"/>
              <w:szCs w:val="22"/>
              <w:lang w:eastAsia="zh-CN"/>
            </w:rPr>
          </w:pPr>
          <w:hyperlink w:anchor="_Toc35777987" w:history="1">
            <w:r w:rsidRPr="000852FA">
              <w:rPr>
                <w:rStyle w:val="Hyperlink"/>
              </w:rPr>
              <w:t>SetInitialVal</w:t>
            </w:r>
            <w:r>
              <w:rPr>
                <w:webHidden/>
              </w:rPr>
              <w:tab/>
            </w:r>
            <w:r>
              <w:rPr>
                <w:webHidden/>
              </w:rPr>
              <w:fldChar w:fldCharType="begin"/>
            </w:r>
            <w:r>
              <w:rPr>
                <w:webHidden/>
              </w:rPr>
              <w:instrText xml:space="preserve"> PAGEREF _Toc35777987 \h </w:instrText>
            </w:r>
            <w:r>
              <w:rPr>
                <w:webHidden/>
              </w:rPr>
            </w:r>
            <w:r>
              <w:rPr>
                <w:webHidden/>
              </w:rPr>
              <w:fldChar w:fldCharType="separate"/>
            </w:r>
            <w:r w:rsidR="00F101B8">
              <w:rPr>
                <w:webHidden/>
              </w:rPr>
              <w:t>140</w:t>
            </w:r>
            <w:r>
              <w:rPr>
                <w:webHidden/>
              </w:rPr>
              <w:fldChar w:fldCharType="end"/>
            </w:r>
          </w:hyperlink>
        </w:p>
        <w:p w14:paraId="17186B12" w14:textId="2E4EA3AD" w:rsidR="00EF683D" w:rsidRDefault="00EF683D">
          <w:pPr>
            <w:pStyle w:val="TOC3"/>
            <w:rPr>
              <w:rFonts w:asciiTheme="minorHAnsi" w:eastAsiaTheme="minorEastAsia" w:hAnsiTheme="minorHAnsi" w:cstheme="minorBidi"/>
              <w:b w:val="0"/>
              <w:sz w:val="22"/>
              <w:szCs w:val="22"/>
              <w:lang w:eastAsia="zh-CN"/>
            </w:rPr>
          </w:pPr>
          <w:hyperlink w:anchor="_Toc35777988" w:history="1">
            <w:r w:rsidRPr="000852FA">
              <w:rPr>
                <w:rStyle w:val="Hyperlink"/>
              </w:rPr>
              <w:t>setLastAdaptiveMode</w:t>
            </w:r>
            <w:r>
              <w:rPr>
                <w:webHidden/>
              </w:rPr>
              <w:tab/>
            </w:r>
            <w:r>
              <w:rPr>
                <w:webHidden/>
              </w:rPr>
              <w:fldChar w:fldCharType="begin"/>
            </w:r>
            <w:r>
              <w:rPr>
                <w:webHidden/>
              </w:rPr>
              <w:instrText xml:space="preserve"> PAGEREF _Toc35777988 \h </w:instrText>
            </w:r>
            <w:r>
              <w:rPr>
                <w:webHidden/>
              </w:rPr>
            </w:r>
            <w:r>
              <w:rPr>
                <w:webHidden/>
              </w:rPr>
              <w:fldChar w:fldCharType="separate"/>
            </w:r>
            <w:r w:rsidR="00F101B8">
              <w:rPr>
                <w:webHidden/>
              </w:rPr>
              <w:t>140</w:t>
            </w:r>
            <w:r>
              <w:rPr>
                <w:webHidden/>
              </w:rPr>
              <w:fldChar w:fldCharType="end"/>
            </w:r>
          </w:hyperlink>
        </w:p>
        <w:p w14:paraId="1ED04F22" w14:textId="3BDF3259" w:rsidR="00EF683D" w:rsidRDefault="00EF683D">
          <w:pPr>
            <w:pStyle w:val="TOC3"/>
            <w:rPr>
              <w:rFonts w:asciiTheme="minorHAnsi" w:eastAsiaTheme="minorEastAsia" w:hAnsiTheme="minorHAnsi" w:cstheme="minorBidi"/>
              <w:b w:val="0"/>
              <w:sz w:val="22"/>
              <w:szCs w:val="22"/>
              <w:lang w:eastAsia="zh-CN"/>
            </w:rPr>
          </w:pPr>
          <w:hyperlink w:anchor="_Toc35777989" w:history="1">
            <w:r w:rsidRPr="000852FA">
              <w:rPr>
                <w:rStyle w:val="Hyperlink"/>
              </w:rPr>
              <w:t>setMode</w:t>
            </w:r>
            <w:r>
              <w:rPr>
                <w:webHidden/>
              </w:rPr>
              <w:tab/>
            </w:r>
            <w:r>
              <w:rPr>
                <w:webHidden/>
              </w:rPr>
              <w:fldChar w:fldCharType="begin"/>
            </w:r>
            <w:r>
              <w:rPr>
                <w:webHidden/>
              </w:rPr>
              <w:instrText xml:space="preserve"> PAGEREF _Toc35777989 \h </w:instrText>
            </w:r>
            <w:r>
              <w:rPr>
                <w:webHidden/>
              </w:rPr>
            </w:r>
            <w:r>
              <w:rPr>
                <w:webHidden/>
              </w:rPr>
              <w:fldChar w:fldCharType="separate"/>
            </w:r>
            <w:r w:rsidR="00F101B8">
              <w:rPr>
                <w:webHidden/>
              </w:rPr>
              <w:t>141</w:t>
            </w:r>
            <w:r>
              <w:rPr>
                <w:webHidden/>
              </w:rPr>
              <w:fldChar w:fldCharType="end"/>
            </w:r>
          </w:hyperlink>
        </w:p>
        <w:p w14:paraId="38788AAB" w14:textId="7085A8A5" w:rsidR="00EF683D" w:rsidRDefault="00EF683D">
          <w:pPr>
            <w:pStyle w:val="TOC3"/>
            <w:rPr>
              <w:rFonts w:asciiTheme="minorHAnsi" w:eastAsiaTheme="minorEastAsia" w:hAnsiTheme="minorHAnsi" w:cstheme="minorBidi"/>
              <w:b w:val="0"/>
              <w:sz w:val="22"/>
              <w:szCs w:val="22"/>
              <w:lang w:eastAsia="zh-CN"/>
            </w:rPr>
          </w:pPr>
          <w:hyperlink w:anchor="_Toc35777990" w:history="1">
            <w:r w:rsidRPr="000852FA">
              <w:rPr>
                <w:rStyle w:val="Hyperlink"/>
              </w:rPr>
              <w:t>setNewPosition</w:t>
            </w:r>
            <w:r>
              <w:rPr>
                <w:webHidden/>
              </w:rPr>
              <w:tab/>
            </w:r>
            <w:r>
              <w:rPr>
                <w:webHidden/>
              </w:rPr>
              <w:fldChar w:fldCharType="begin"/>
            </w:r>
            <w:r>
              <w:rPr>
                <w:webHidden/>
              </w:rPr>
              <w:instrText xml:space="preserve"> PAGEREF _Toc35777990 \h </w:instrText>
            </w:r>
            <w:r>
              <w:rPr>
                <w:webHidden/>
              </w:rPr>
            </w:r>
            <w:r>
              <w:rPr>
                <w:webHidden/>
              </w:rPr>
              <w:fldChar w:fldCharType="separate"/>
            </w:r>
            <w:r w:rsidR="00F101B8">
              <w:rPr>
                <w:webHidden/>
              </w:rPr>
              <w:t>141</w:t>
            </w:r>
            <w:r>
              <w:rPr>
                <w:webHidden/>
              </w:rPr>
              <w:fldChar w:fldCharType="end"/>
            </w:r>
          </w:hyperlink>
        </w:p>
        <w:p w14:paraId="036C8842" w14:textId="6AC14C36" w:rsidR="00EF683D" w:rsidRDefault="00EF683D">
          <w:pPr>
            <w:pStyle w:val="TOC3"/>
            <w:rPr>
              <w:rFonts w:asciiTheme="minorHAnsi" w:eastAsiaTheme="minorEastAsia" w:hAnsiTheme="minorHAnsi" w:cstheme="minorBidi"/>
              <w:b w:val="0"/>
              <w:sz w:val="22"/>
              <w:szCs w:val="22"/>
              <w:lang w:eastAsia="zh-CN"/>
            </w:rPr>
          </w:pPr>
          <w:hyperlink w:anchor="_Toc35777991" w:history="1">
            <w:r w:rsidRPr="000852FA">
              <w:rPr>
                <w:rStyle w:val="Hyperlink"/>
              </w:rPr>
              <w:t>setLaneChangeDesire</w:t>
            </w:r>
            <w:r>
              <w:rPr>
                <w:webHidden/>
              </w:rPr>
              <w:tab/>
            </w:r>
            <w:r>
              <w:rPr>
                <w:webHidden/>
              </w:rPr>
              <w:fldChar w:fldCharType="begin"/>
            </w:r>
            <w:r>
              <w:rPr>
                <w:webHidden/>
              </w:rPr>
              <w:instrText xml:space="preserve"> PAGEREF _Toc35777991 \h </w:instrText>
            </w:r>
            <w:r>
              <w:rPr>
                <w:webHidden/>
              </w:rPr>
            </w:r>
            <w:r>
              <w:rPr>
                <w:webHidden/>
              </w:rPr>
              <w:fldChar w:fldCharType="separate"/>
            </w:r>
            <w:r w:rsidR="00F101B8">
              <w:rPr>
                <w:webHidden/>
              </w:rPr>
              <w:t>141</w:t>
            </w:r>
            <w:r>
              <w:rPr>
                <w:webHidden/>
              </w:rPr>
              <w:fldChar w:fldCharType="end"/>
            </w:r>
          </w:hyperlink>
        </w:p>
        <w:p w14:paraId="75B4000C" w14:textId="4999E514" w:rsidR="00EF683D" w:rsidRDefault="00EF683D">
          <w:pPr>
            <w:pStyle w:val="TOC3"/>
            <w:rPr>
              <w:rFonts w:asciiTheme="minorHAnsi" w:eastAsiaTheme="minorEastAsia" w:hAnsiTheme="minorHAnsi" w:cstheme="minorBidi"/>
              <w:b w:val="0"/>
              <w:sz w:val="22"/>
              <w:szCs w:val="22"/>
              <w:lang w:eastAsia="zh-CN"/>
            </w:rPr>
          </w:pPr>
          <w:hyperlink w:anchor="_Toc35777992" w:history="1">
            <w:r w:rsidRPr="000852FA">
              <w:rPr>
                <w:rStyle w:val="Hyperlink"/>
              </w:rPr>
              <w:t>setLaneChangeDesireForce</w:t>
            </w:r>
            <w:r>
              <w:rPr>
                <w:webHidden/>
              </w:rPr>
              <w:tab/>
            </w:r>
            <w:r>
              <w:rPr>
                <w:webHidden/>
              </w:rPr>
              <w:fldChar w:fldCharType="begin"/>
            </w:r>
            <w:r>
              <w:rPr>
                <w:webHidden/>
              </w:rPr>
              <w:instrText xml:space="preserve"> PAGEREF _Toc35777992 \h </w:instrText>
            </w:r>
            <w:r>
              <w:rPr>
                <w:webHidden/>
              </w:rPr>
            </w:r>
            <w:r>
              <w:rPr>
                <w:webHidden/>
              </w:rPr>
              <w:fldChar w:fldCharType="separate"/>
            </w:r>
            <w:r w:rsidR="00F101B8">
              <w:rPr>
                <w:webHidden/>
              </w:rPr>
              <w:t>142</w:t>
            </w:r>
            <w:r>
              <w:rPr>
                <w:webHidden/>
              </w:rPr>
              <w:fldChar w:fldCharType="end"/>
            </w:r>
          </w:hyperlink>
        </w:p>
        <w:p w14:paraId="1572D5C8" w14:textId="0E898CFD" w:rsidR="00EF683D" w:rsidRDefault="00EF683D">
          <w:pPr>
            <w:pStyle w:val="TOC3"/>
            <w:rPr>
              <w:rFonts w:asciiTheme="minorHAnsi" w:eastAsiaTheme="minorEastAsia" w:hAnsiTheme="minorHAnsi" w:cstheme="minorBidi"/>
              <w:b w:val="0"/>
              <w:sz w:val="22"/>
              <w:szCs w:val="22"/>
              <w:lang w:eastAsia="zh-CN"/>
            </w:rPr>
          </w:pPr>
          <w:hyperlink w:anchor="_Toc35777993" w:history="1">
            <w:r w:rsidRPr="000852FA">
              <w:rPr>
                <w:rStyle w:val="Hyperlink"/>
              </w:rPr>
              <w:t>setLaneChangeDesireThrd</w:t>
            </w:r>
            <w:r>
              <w:rPr>
                <w:webHidden/>
              </w:rPr>
              <w:tab/>
            </w:r>
            <w:r>
              <w:rPr>
                <w:webHidden/>
              </w:rPr>
              <w:fldChar w:fldCharType="begin"/>
            </w:r>
            <w:r>
              <w:rPr>
                <w:webHidden/>
              </w:rPr>
              <w:instrText xml:space="preserve"> PAGEREF _Toc35777993 \h </w:instrText>
            </w:r>
            <w:r>
              <w:rPr>
                <w:webHidden/>
              </w:rPr>
            </w:r>
            <w:r>
              <w:rPr>
                <w:webHidden/>
              </w:rPr>
              <w:fldChar w:fldCharType="separate"/>
            </w:r>
            <w:r w:rsidR="00F101B8">
              <w:rPr>
                <w:webHidden/>
              </w:rPr>
              <w:t>142</w:t>
            </w:r>
            <w:r>
              <w:rPr>
                <w:webHidden/>
              </w:rPr>
              <w:fldChar w:fldCharType="end"/>
            </w:r>
          </w:hyperlink>
        </w:p>
        <w:p w14:paraId="71801239" w14:textId="6DC2531F" w:rsidR="00EF683D" w:rsidRDefault="00EF683D">
          <w:pPr>
            <w:pStyle w:val="TOC3"/>
            <w:rPr>
              <w:rFonts w:asciiTheme="minorHAnsi" w:eastAsiaTheme="minorEastAsia" w:hAnsiTheme="minorHAnsi" w:cstheme="minorBidi"/>
              <w:b w:val="0"/>
              <w:sz w:val="22"/>
              <w:szCs w:val="22"/>
              <w:lang w:eastAsia="zh-CN"/>
            </w:rPr>
          </w:pPr>
          <w:hyperlink w:anchor="_Toc35777994" w:history="1">
            <w:r w:rsidRPr="000852FA">
              <w:rPr>
                <w:rStyle w:val="Hyperlink"/>
              </w:rPr>
              <w:t>setLastLCType</w:t>
            </w:r>
            <w:r>
              <w:rPr>
                <w:webHidden/>
              </w:rPr>
              <w:tab/>
            </w:r>
            <w:r>
              <w:rPr>
                <w:webHidden/>
              </w:rPr>
              <w:fldChar w:fldCharType="begin"/>
            </w:r>
            <w:r>
              <w:rPr>
                <w:webHidden/>
              </w:rPr>
              <w:instrText xml:space="preserve"> PAGEREF _Toc35777994 \h </w:instrText>
            </w:r>
            <w:r>
              <w:rPr>
                <w:webHidden/>
              </w:rPr>
            </w:r>
            <w:r>
              <w:rPr>
                <w:webHidden/>
              </w:rPr>
              <w:fldChar w:fldCharType="separate"/>
            </w:r>
            <w:r w:rsidR="00F101B8">
              <w:rPr>
                <w:webHidden/>
              </w:rPr>
              <w:t>143</w:t>
            </w:r>
            <w:r>
              <w:rPr>
                <w:webHidden/>
              </w:rPr>
              <w:fldChar w:fldCharType="end"/>
            </w:r>
          </w:hyperlink>
        </w:p>
        <w:p w14:paraId="59481A3A" w14:textId="1E0883C6" w:rsidR="00EF683D" w:rsidRDefault="00EF683D">
          <w:pPr>
            <w:pStyle w:val="TOC3"/>
            <w:rPr>
              <w:rFonts w:asciiTheme="minorHAnsi" w:eastAsiaTheme="minorEastAsia" w:hAnsiTheme="minorHAnsi" w:cstheme="minorBidi"/>
              <w:b w:val="0"/>
              <w:sz w:val="22"/>
              <w:szCs w:val="22"/>
              <w:lang w:eastAsia="zh-CN"/>
            </w:rPr>
          </w:pPr>
          <w:hyperlink w:anchor="_Toc35777995" w:history="1">
            <w:r w:rsidRPr="000852FA">
              <w:rPr>
                <w:rStyle w:val="Hyperlink"/>
              </w:rPr>
              <w:t>setRampDecision</w:t>
            </w:r>
            <w:r>
              <w:rPr>
                <w:webHidden/>
              </w:rPr>
              <w:tab/>
            </w:r>
            <w:r>
              <w:rPr>
                <w:webHidden/>
              </w:rPr>
              <w:fldChar w:fldCharType="begin"/>
            </w:r>
            <w:r>
              <w:rPr>
                <w:webHidden/>
              </w:rPr>
              <w:instrText xml:space="preserve"> PAGEREF _Toc35777995 \h </w:instrText>
            </w:r>
            <w:r>
              <w:rPr>
                <w:webHidden/>
              </w:rPr>
            </w:r>
            <w:r>
              <w:rPr>
                <w:webHidden/>
              </w:rPr>
              <w:fldChar w:fldCharType="separate"/>
            </w:r>
            <w:r w:rsidR="00F101B8">
              <w:rPr>
                <w:webHidden/>
              </w:rPr>
              <w:t>143</w:t>
            </w:r>
            <w:r>
              <w:rPr>
                <w:webHidden/>
              </w:rPr>
              <w:fldChar w:fldCharType="end"/>
            </w:r>
          </w:hyperlink>
        </w:p>
        <w:p w14:paraId="3E231749" w14:textId="610BC267" w:rsidR="00EF683D" w:rsidRDefault="00EF683D">
          <w:pPr>
            <w:pStyle w:val="TOC3"/>
            <w:rPr>
              <w:rFonts w:asciiTheme="minorHAnsi" w:eastAsiaTheme="minorEastAsia" w:hAnsiTheme="minorHAnsi" w:cstheme="minorBidi"/>
              <w:b w:val="0"/>
              <w:sz w:val="22"/>
              <w:szCs w:val="22"/>
              <w:lang w:eastAsia="zh-CN"/>
            </w:rPr>
          </w:pPr>
          <w:hyperlink w:anchor="_Toc35777996" w:history="1">
            <w:r w:rsidRPr="000852FA">
              <w:rPr>
                <w:rStyle w:val="Hyperlink"/>
              </w:rPr>
              <w:t>setReactionTime</w:t>
            </w:r>
            <w:r>
              <w:rPr>
                <w:webHidden/>
              </w:rPr>
              <w:tab/>
            </w:r>
            <w:r>
              <w:rPr>
                <w:webHidden/>
              </w:rPr>
              <w:fldChar w:fldCharType="begin"/>
            </w:r>
            <w:r>
              <w:rPr>
                <w:webHidden/>
              </w:rPr>
              <w:instrText xml:space="preserve"> PAGEREF _Toc35777996 \h </w:instrText>
            </w:r>
            <w:r>
              <w:rPr>
                <w:webHidden/>
              </w:rPr>
            </w:r>
            <w:r>
              <w:rPr>
                <w:webHidden/>
              </w:rPr>
              <w:fldChar w:fldCharType="separate"/>
            </w:r>
            <w:r w:rsidR="00F101B8">
              <w:rPr>
                <w:webHidden/>
              </w:rPr>
              <w:t>143</w:t>
            </w:r>
            <w:r>
              <w:rPr>
                <w:webHidden/>
              </w:rPr>
              <w:fldChar w:fldCharType="end"/>
            </w:r>
          </w:hyperlink>
        </w:p>
        <w:p w14:paraId="63411ACB" w14:textId="4AB33295" w:rsidR="00EF683D" w:rsidRDefault="00EF683D">
          <w:pPr>
            <w:pStyle w:val="TOC3"/>
            <w:rPr>
              <w:rFonts w:asciiTheme="minorHAnsi" w:eastAsiaTheme="minorEastAsia" w:hAnsiTheme="minorHAnsi" w:cstheme="minorBidi"/>
              <w:b w:val="0"/>
              <w:sz w:val="22"/>
              <w:szCs w:val="22"/>
              <w:lang w:eastAsia="zh-CN"/>
            </w:rPr>
          </w:pPr>
          <w:hyperlink w:anchor="_Toc35777997" w:history="1">
            <w:r w:rsidRPr="000852FA">
              <w:rPr>
                <w:rStyle w:val="Hyperlink"/>
              </w:rPr>
              <w:t>setRightDLCCoeff</w:t>
            </w:r>
            <w:r>
              <w:rPr>
                <w:webHidden/>
              </w:rPr>
              <w:tab/>
            </w:r>
            <w:r>
              <w:rPr>
                <w:webHidden/>
              </w:rPr>
              <w:fldChar w:fldCharType="begin"/>
            </w:r>
            <w:r>
              <w:rPr>
                <w:webHidden/>
              </w:rPr>
              <w:instrText xml:space="preserve"> PAGEREF _Toc35777997 \h </w:instrText>
            </w:r>
            <w:r>
              <w:rPr>
                <w:webHidden/>
              </w:rPr>
            </w:r>
            <w:r>
              <w:rPr>
                <w:webHidden/>
              </w:rPr>
              <w:fldChar w:fldCharType="separate"/>
            </w:r>
            <w:r w:rsidR="00F101B8">
              <w:rPr>
                <w:webHidden/>
              </w:rPr>
              <w:t>144</w:t>
            </w:r>
            <w:r>
              <w:rPr>
                <w:webHidden/>
              </w:rPr>
              <w:fldChar w:fldCharType="end"/>
            </w:r>
          </w:hyperlink>
        </w:p>
        <w:p w14:paraId="53ADBE54" w14:textId="6EDC46EE" w:rsidR="00EF683D" w:rsidRDefault="00EF683D">
          <w:pPr>
            <w:pStyle w:val="TOC3"/>
            <w:rPr>
              <w:rFonts w:asciiTheme="minorHAnsi" w:eastAsiaTheme="minorEastAsia" w:hAnsiTheme="minorHAnsi" w:cstheme="minorBidi"/>
              <w:b w:val="0"/>
              <w:sz w:val="22"/>
              <w:szCs w:val="22"/>
              <w:lang w:eastAsia="zh-CN"/>
            </w:rPr>
          </w:pPr>
          <w:hyperlink w:anchor="_Toc35777998" w:history="1">
            <w:r w:rsidRPr="000852FA">
              <w:rPr>
                <w:rStyle w:val="Hyperlink"/>
              </w:rPr>
              <w:t>setRelaxationTime</w:t>
            </w:r>
            <w:r>
              <w:rPr>
                <w:webHidden/>
              </w:rPr>
              <w:tab/>
            </w:r>
            <w:r>
              <w:rPr>
                <w:webHidden/>
              </w:rPr>
              <w:fldChar w:fldCharType="begin"/>
            </w:r>
            <w:r>
              <w:rPr>
                <w:webHidden/>
              </w:rPr>
              <w:instrText xml:space="preserve"> PAGEREF _Toc35777998 \h </w:instrText>
            </w:r>
            <w:r>
              <w:rPr>
                <w:webHidden/>
              </w:rPr>
            </w:r>
            <w:r>
              <w:rPr>
                <w:webHidden/>
              </w:rPr>
              <w:fldChar w:fldCharType="separate"/>
            </w:r>
            <w:r w:rsidR="00F101B8">
              <w:rPr>
                <w:webHidden/>
              </w:rPr>
              <w:t>144</w:t>
            </w:r>
            <w:r>
              <w:rPr>
                <w:webHidden/>
              </w:rPr>
              <w:fldChar w:fldCharType="end"/>
            </w:r>
          </w:hyperlink>
        </w:p>
        <w:p w14:paraId="4B6B7B86" w14:textId="16558A1A" w:rsidR="00EF683D" w:rsidRDefault="00EF683D">
          <w:pPr>
            <w:pStyle w:val="TOC3"/>
            <w:rPr>
              <w:rFonts w:asciiTheme="minorHAnsi" w:eastAsiaTheme="minorEastAsia" w:hAnsiTheme="minorHAnsi" w:cstheme="minorBidi"/>
              <w:b w:val="0"/>
              <w:sz w:val="22"/>
              <w:szCs w:val="22"/>
              <w:lang w:eastAsia="zh-CN"/>
            </w:rPr>
          </w:pPr>
          <w:hyperlink w:anchor="_Toc35777999" w:history="1">
            <w:r w:rsidRPr="000852FA">
              <w:rPr>
                <w:rStyle w:val="Hyperlink"/>
              </w:rPr>
              <w:t>SetRiskyRelax</w:t>
            </w:r>
            <w:r>
              <w:rPr>
                <w:webHidden/>
              </w:rPr>
              <w:tab/>
            </w:r>
            <w:r>
              <w:rPr>
                <w:webHidden/>
              </w:rPr>
              <w:fldChar w:fldCharType="begin"/>
            </w:r>
            <w:r>
              <w:rPr>
                <w:webHidden/>
              </w:rPr>
              <w:instrText xml:space="preserve"> PAGEREF _Toc35777999 \h </w:instrText>
            </w:r>
            <w:r>
              <w:rPr>
                <w:webHidden/>
              </w:rPr>
            </w:r>
            <w:r>
              <w:rPr>
                <w:webHidden/>
              </w:rPr>
              <w:fldChar w:fldCharType="separate"/>
            </w:r>
            <w:r w:rsidR="00F101B8">
              <w:rPr>
                <w:webHidden/>
              </w:rPr>
              <w:t>144</w:t>
            </w:r>
            <w:r>
              <w:rPr>
                <w:webHidden/>
              </w:rPr>
              <w:fldChar w:fldCharType="end"/>
            </w:r>
          </w:hyperlink>
        </w:p>
        <w:p w14:paraId="756EA9CE" w14:textId="0D70DA4C" w:rsidR="00EF683D" w:rsidRDefault="00EF683D">
          <w:pPr>
            <w:pStyle w:val="TOC1"/>
            <w:tabs>
              <w:tab w:val="right" w:leader="dot" w:pos="9350"/>
            </w:tabs>
            <w:rPr>
              <w:rFonts w:asciiTheme="minorHAnsi" w:eastAsiaTheme="minorEastAsia" w:hAnsiTheme="minorHAnsi" w:cstheme="minorBidi"/>
              <w:b w:val="0"/>
              <w:bCs w:val="0"/>
              <w:caps w:val="0"/>
              <w:noProof/>
              <w:sz w:val="22"/>
              <w:szCs w:val="22"/>
              <w:lang w:eastAsia="zh-CN"/>
            </w:rPr>
          </w:pPr>
          <w:hyperlink w:anchor="_Toc35778000" w:history="1">
            <w:r w:rsidRPr="000852FA">
              <w:rPr>
                <w:rStyle w:val="Hyperlink"/>
                <w:noProof/>
              </w:rPr>
              <w:t>APPENDIX D: FUNCTIONS FOR CONNECTED VEHICLES, AUTONOMOUS VEHICLES, AND CONNECTED AUTONOMOUS VEHICLES</w:t>
            </w:r>
            <w:r>
              <w:rPr>
                <w:noProof/>
                <w:webHidden/>
              </w:rPr>
              <w:tab/>
            </w:r>
            <w:r>
              <w:rPr>
                <w:noProof/>
                <w:webHidden/>
              </w:rPr>
              <w:fldChar w:fldCharType="begin"/>
            </w:r>
            <w:r>
              <w:rPr>
                <w:noProof/>
                <w:webHidden/>
              </w:rPr>
              <w:instrText xml:space="preserve"> PAGEREF _Toc35778000 \h </w:instrText>
            </w:r>
            <w:r>
              <w:rPr>
                <w:noProof/>
                <w:webHidden/>
              </w:rPr>
            </w:r>
            <w:r>
              <w:rPr>
                <w:noProof/>
                <w:webHidden/>
              </w:rPr>
              <w:fldChar w:fldCharType="separate"/>
            </w:r>
            <w:r w:rsidR="00F101B8">
              <w:rPr>
                <w:noProof/>
                <w:webHidden/>
              </w:rPr>
              <w:t>147</w:t>
            </w:r>
            <w:r>
              <w:rPr>
                <w:noProof/>
                <w:webHidden/>
              </w:rPr>
              <w:fldChar w:fldCharType="end"/>
            </w:r>
          </w:hyperlink>
        </w:p>
        <w:p w14:paraId="317533C8" w14:textId="0B3D7D5D" w:rsidR="00EF683D" w:rsidRDefault="00EF683D">
          <w:pPr>
            <w:pStyle w:val="TOC3"/>
            <w:rPr>
              <w:rFonts w:asciiTheme="minorHAnsi" w:eastAsiaTheme="minorEastAsia" w:hAnsiTheme="minorHAnsi" w:cstheme="minorBidi"/>
              <w:b w:val="0"/>
              <w:sz w:val="22"/>
              <w:szCs w:val="22"/>
              <w:lang w:eastAsia="zh-CN"/>
            </w:rPr>
          </w:pPr>
          <w:hyperlink w:anchor="_Toc35778001" w:history="1">
            <w:r w:rsidRPr="000852FA">
              <w:rPr>
                <w:rStyle w:val="Hyperlink"/>
              </w:rPr>
              <w:t>ACC_Manual_TakeOver_Check_CAMP</w:t>
            </w:r>
            <w:r>
              <w:rPr>
                <w:webHidden/>
              </w:rPr>
              <w:tab/>
            </w:r>
            <w:r>
              <w:rPr>
                <w:webHidden/>
              </w:rPr>
              <w:fldChar w:fldCharType="begin"/>
            </w:r>
            <w:r>
              <w:rPr>
                <w:webHidden/>
              </w:rPr>
              <w:instrText xml:space="preserve"> PAGEREF _Toc35778001 \h </w:instrText>
            </w:r>
            <w:r>
              <w:rPr>
                <w:webHidden/>
              </w:rPr>
            </w:r>
            <w:r>
              <w:rPr>
                <w:webHidden/>
              </w:rPr>
              <w:fldChar w:fldCharType="separate"/>
            </w:r>
            <w:r w:rsidR="00F101B8">
              <w:rPr>
                <w:webHidden/>
              </w:rPr>
              <w:t>149</w:t>
            </w:r>
            <w:r>
              <w:rPr>
                <w:webHidden/>
              </w:rPr>
              <w:fldChar w:fldCharType="end"/>
            </w:r>
          </w:hyperlink>
        </w:p>
        <w:p w14:paraId="78504184" w14:textId="66E1B157" w:rsidR="00EF683D" w:rsidRDefault="00EF683D">
          <w:pPr>
            <w:pStyle w:val="TOC3"/>
            <w:rPr>
              <w:rFonts w:asciiTheme="minorHAnsi" w:eastAsiaTheme="minorEastAsia" w:hAnsiTheme="minorHAnsi" w:cstheme="minorBidi"/>
              <w:b w:val="0"/>
              <w:sz w:val="22"/>
              <w:szCs w:val="22"/>
              <w:lang w:eastAsia="zh-CN"/>
            </w:rPr>
          </w:pPr>
          <w:hyperlink w:anchor="_Toc35778002" w:history="1">
            <w:r w:rsidRPr="000852FA">
              <w:rPr>
                <w:rStyle w:val="Hyperlink"/>
              </w:rPr>
              <w:t>CollisionScenario</w:t>
            </w:r>
            <w:r>
              <w:rPr>
                <w:webHidden/>
              </w:rPr>
              <w:tab/>
            </w:r>
            <w:r>
              <w:rPr>
                <w:webHidden/>
              </w:rPr>
              <w:fldChar w:fldCharType="begin"/>
            </w:r>
            <w:r>
              <w:rPr>
                <w:webHidden/>
              </w:rPr>
              <w:instrText xml:space="preserve"> PAGEREF _Toc35778002 \h </w:instrText>
            </w:r>
            <w:r>
              <w:rPr>
                <w:webHidden/>
              </w:rPr>
            </w:r>
            <w:r>
              <w:rPr>
                <w:webHidden/>
              </w:rPr>
              <w:fldChar w:fldCharType="separate"/>
            </w:r>
            <w:r w:rsidR="00F101B8">
              <w:rPr>
                <w:webHidden/>
              </w:rPr>
              <w:t>151</w:t>
            </w:r>
            <w:r>
              <w:rPr>
                <w:webHidden/>
              </w:rPr>
              <w:fldChar w:fldCharType="end"/>
            </w:r>
          </w:hyperlink>
        </w:p>
        <w:p w14:paraId="39EE5832" w14:textId="46177D89" w:rsidR="00EF683D" w:rsidRDefault="00EF683D">
          <w:pPr>
            <w:pStyle w:val="TOC3"/>
            <w:rPr>
              <w:rFonts w:asciiTheme="minorHAnsi" w:eastAsiaTheme="minorEastAsia" w:hAnsiTheme="minorHAnsi" w:cstheme="minorBidi"/>
              <w:b w:val="0"/>
              <w:sz w:val="22"/>
              <w:szCs w:val="22"/>
              <w:lang w:eastAsia="zh-CN"/>
            </w:rPr>
          </w:pPr>
          <w:hyperlink w:anchor="_Toc35778003" w:history="1">
            <w:r w:rsidRPr="000852FA">
              <w:rPr>
                <w:rStyle w:val="Hyperlink"/>
              </w:rPr>
              <w:t>determineDrivingModePlusACC</w:t>
            </w:r>
            <w:r>
              <w:rPr>
                <w:webHidden/>
              </w:rPr>
              <w:tab/>
            </w:r>
            <w:r>
              <w:rPr>
                <w:webHidden/>
              </w:rPr>
              <w:fldChar w:fldCharType="begin"/>
            </w:r>
            <w:r>
              <w:rPr>
                <w:webHidden/>
              </w:rPr>
              <w:instrText xml:space="preserve"> PAGEREF _Toc35778003 \h </w:instrText>
            </w:r>
            <w:r>
              <w:rPr>
                <w:webHidden/>
              </w:rPr>
            </w:r>
            <w:r>
              <w:rPr>
                <w:webHidden/>
              </w:rPr>
              <w:fldChar w:fldCharType="separate"/>
            </w:r>
            <w:r w:rsidR="00F101B8">
              <w:rPr>
                <w:webHidden/>
              </w:rPr>
              <w:t>152</w:t>
            </w:r>
            <w:r>
              <w:rPr>
                <w:webHidden/>
              </w:rPr>
              <w:fldChar w:fldCharType="end"/>
            </w:r>
          </w:hyperlink>
        </w:p>
        <w:p w14:paraId="07BA37BB" w14:textId="0E7887EF" w:rsidR="00EF683D" w:rsidRDefault="00EF683D">
          <w:pPr>
            <w:pStyle w:val="TOC3"/>
            <w:rPr>
              <w:rFonts w:asciiTheme="minorHAnsi" w:eastAsiaTheme="minorEastAsia" w:hAnsiTheme="minorHAnsi" w:cstheme="minorBidi"/>
              <w:b w:val="0"/>
              <w:sz w:val="22"/>
              <w:szCs w:val="22"/>
              <w:lang w:eastAsia="zh-CN"/>
            </w:rPr>
          </w:pPr>
          <w:hyperlink w:anchor="_Toc35778004" w:history="1">
            <w:r w:rsidRPr="000852FA">
              <w:rPr>
                <w:rStyle w:val="Hyperlink"/>
              </w:rPr>
              <w:t>DetermineLcOrMergeOrCoopOrACC</w:t>
            </w:r>
            <w:r>
              <w:rPr>
                <w:webHidden/>
              </w:rPr>
              <w:tab/>
            </w:r>
            <w:r>
              <w:rPr>
                <w:webHidden/>
              </w:rPr>
              <w:fldChar w:fldCharType="begin"/>
            </w:r>
            <w:r>
              <w:rPr>
                <w:webHidden/>
              </w:rPr>
              <w:instrText xml:space="preserve"> PAGEREF _Toc35778004 \h </w:instrText>
            </w:r>
            <w:r>
              <w:rPr>
                <w:webHidden/>
              </w:rPr>
            </w:r>
            <w:r>
              <w:rPr>
                <w:webHidden/>
              </w:rPr>
              <w:fldChar w:fldCharType="separate"/>
            </w:r>
            <w:r w:rsidR="00F101B8">
              <w:rPr>
                <w:webHidden/>
              </w:rPr>
              <w:t>153</w:t>
            </w:r>
            <w:r>
              <w:rPr>
                <w:webHidden/>
              </w:rPr>
              <w:fldChar w:fldCharType="end"/>
            </w:r>
          </w:hyperlink>
        </w:p>
        <w:p w14:paraId="0DF8B1F1" w14:textId="3EC0241D" w:rsidR="00EF683D" w:rsidRDefault="00EF683D">
          <w:pPr>
            <w:pStyle w:val="TOC3"/>
            <w:rPr>
              <w:rFonts w:asciiTheme="minorHAnsi" w:eastAsiaTheme="minorEastAsia" w:hAnsiTheme="minorHAnsi" w:cstheme="minorBidi"/>
              <w:b w:val="0"/>
              <w:sz w:val="22"/>
              <w:szCs w:val="22"/>
              <w:lang w:eastAsia="zh-CN"/>
            </w:rPr>
          </w:pPr>
          <w:hyperlink w:anchor="_Toc35778005" w:history="1">
            <w:r w:rsidRPr="000852FA">
              <w:rPr>
                <w:rStyle w:val="Hyperlink"/>
              </w:rPr>
              <w:t>NGSIMPlusACC</w:t>
            </w:r>
            <w:r>
              <w:rPr>
                <w:webHidden/>
              </w:rPr>
              <w:tab/>
            </w:r>
            <w:r>
              <w:rPr>
                <w:webHidden/>
              </w:rPr>
              <w:fldChar w:fldCharType="begin"/>
            </w:r>
            <w:r>
              <w:rPr>
                <w:webHidden/>
              </w:rPr>
              <w:instrText xml:space="preserve"> PAGEREF _Toc35778005 \h </w:instrText>
            </w:r>
            <w:r>
              <w:rPr>
                <w:webHidden/>
              </w:rPr>
            </w:r>
            <w:r>
              <w:rPr>
                <w:webHidden/>
              </w:rPr>
              <w:fldChar w:fldCharType="separate"/>
            </w:r>
            <w:r w:rsidR="00F101B8">
              <w:rPr>
                <w:webHidden/>
              </w:rPr>
              <w:t>154</w:t>
            </w:r>
            <w:r>
              <w:rPr>
                <w:webHidden/>
              </w:rPr>
              <w:fldChar w:fldCharType="end"/>
            </w:r>
          </w:hyperlink>
        </w:p>
        <w:p w14:paraId="18CF1616" w14:textId="782E2E71" w:rsidR="00EF683D" w:rsidRDefault="00EF683D">
          <w:pPr>
            <w:pStyle w:val="TOC3"/>
            <w:rPr>
              <w:rFonts w:asciiTheme="minorHAnsi" w:eastAsiaTheme="minorEastAsia" w:hAnsiTheme="minorHAnsi" w:cstheme="minorBidi"/>
              <w:b w:val="0"/>
              <w:sz w:val="22"/>
              <w:szCs w:val="22"/>
              <w:lang w:eastAsia="zh-CN"/>
            </w:rPr>
          </w:pPr>
          <w:hyperlink w:anchor="_Toc35778006" w:history="1">
            <w:r w:rsidRPr="000852FA">
              <w:rPr>
                <w:rStyle w:val="Hyperlink"/>
              </w:rPr>
              <w:t>Run_ACC</w:t>
            </w:r>
            <w:r>
              <w:rPr>
                <w:webHidden/>
              </w:rPr>
              <w:tab/>
            </w:r>
            <w:r>
              <w:rPr>
                <w:webHidden/>
              </w:rPr>
              <w:fldChar w:fldCharType="begin"/>
            </w:r>
            <w:r>
              <w:rPr>
                <w:webHidden/>
              </w:rPr>
              <w:instrText xml:space="preserve"> PAGEREF _Toc35778006 \h </w:instrText>
            </w:r>
            <w:r>
              <w:rPr>
                <w:webHidden/>
              </w:rPr>
            </w:r>
            <w:r>
              <w:rPr>
                <w:webHidden/>
              </w:rPr>
              <w:fldChar w:fldCharType="separate"/>
            </w:r>
            <w:r w:rsidR="00F101B8">
              <w:rPr>
                <w:webHidden/>
              </w:rPr>
              <w:t>155</w:t>
            </w:r>
            <w:r>
              <w:rPr>
                <w:webHidden/>
              </w:rPr>
              <w:fldChar w:fldCharType="end"/>
            </w:r>
          </w:hyperlink>
        </w:p>
        <w:p w14:paraId="5B8F11EC" w14:textId="2BF088A3" w:rsidR="00EF683D" w:rsidRDefault="00EF683D">
          <w:pPr>
            <w:pStyle w:val="TOC3"/>
            <w:rPr>
              <w:rFonts w:asciiTheme="minorHAnsi" w:eastAsiaTheme="minorEastAsia" w:hAnsiTheme="minorHAnsi" w:cstheme="minorBidi"/>
              <w:b w:val="0"/>
              <w:sz w:val="22"/>
              <w:szCs w:val="22"/>
              <w:lang w:eastAsia="zh-CN"/>
            </w:rPr>
          </w:pPr>
          <w:hyperlink w:anchor="_Toc35778007" w:history="1">
            <w:r w:rsidRPr="000852FA">
              <w:rPr>
                <w:rStyle w:val="Hyperlink"/>
              </w:rPr>
              <w:t>CACC_CC</w:t>
            </w:r>
            <w:r>
              <w:rPr>
                <w:webHidden/>
              </w:rPr>
              <w:tab/>
            </w:r>
            <w:r>
              <w:rPr>
                <w:webHidden/>
              </w:rPr>
              <w:fldChar w:fldCharType="begin"/>
            </w:r>
            <w:r>
              <w:rPr>
                <w:webHidden/>
              </w:rPr>
              <w:instrText xml:space="preserve"> PAGEREF _Toc35778007 \h </w:instrText>
            </w:r>
            <w:r>
              <w:rPr>
                <w:webHidden/>
              </w:rPr>
            </w:r>
            <w:r>
              <w:rPr>
                <w:webHidden/>
              </w:rPr>
              <w:fldChar w:fldCharType="separate"/>
            </w:r>
            <w:r w:rsidR="00F101B8">
              <w:rPr>
                <w:webHidden/>
              </w:rPr>
              <w:t>158</w:t>
            </w:r>
            <w:r>
              <w:rPr>
                <w:webHidden/>
              </w:rPr>
              <w:fldChar w:fldCharType="end"/>
            </w:r>
          </w:hyperlink>
        </w:p>
        <w:p w14:paraId="1AAF72F6" w14:textId="0CA89AC9" w:rsidR="00EF683D" w:rsidRDefault="00EF683D">
          <w:pPr>
            <w:pStyle w:val="TOC3"/>
            <w:rPr>
              <w:rFonts w:asciiTheme="minorHAnsi" w:eastAsiaTheme="minorEastAsia" w:hAnsiTheme="minorHAnsi" w:cstheme="minorBidi"/>
              <w:b w:val="0"/>
              <w:sz w:val="22"/>
              <w:szCs w:val="22"/>
              <w:lang w:eastAsia="zh-CN"/>
            </w:rPr>
          </w:pPr>
          <w:hyperlink w:anchor="_Toc35778008" w:history="1">
            <w:r w:rsidRPr="000852FA">
              <w:rPr>
                <w:rStyle w:val="Hyperlink"/>
              </w:rPr>
              <w:t>CACC_fixed_timegap</w:t>
            </w:r>
            <w:r>
              <w:rPr>
                <w:webHidden/>
              </w:rPr>
              <w:tab/>
            </w:r>
            <w:r>
              <w:rPr>
                <w:webHidden/>
              </w:rPr>
              <w:fldChar w:fldCharType="begin"/>
            </w:r>
            <w:r>
              <w:rPr>
                <w:webHidden/>
              </w:rPr>
              <w:instrText xml:space="preserve"> PAGEREF _Toc35778008 \h </w:instrText>
            </w:r>
            <w:r>
              <w:rPr>
                <w:webHidden/>
              </w:rPr>
            </w:r>
            <w:r>
              <w:rPr>
                <w:webHidden/>
              </w:rPr>
              <w:fldChar w:fldCharType="separate"/>
            </w:r>
            <w:r w:rsidR="00F101B8">
              <w:rPr>
                <w:webHidden/>
              </w:rPr>
              <w:t>159</w:t>
            </w:r>
            <w:r>
              <w:rPr>
                <w:webHidden/>
              </w:rPr>
              <w:fldChar w:fldCharType="end"/>
            </w:r>
          </w:hyperlink>
        </w:p>
        <w:p w14:paraId="57DA143E" w14:textId="27E6CB8A" w:rsidR="00EF683D" w:rsidRDefault="00EF683D">
          <w:pPr>
            <w:pStyle w:val="TOC3"/>
            <w:rPr>
              <w:rFonts w:asciiTheme="minorHAnsi" w:eastAsiaTheme="minorEastAsia" w:hAnsiTheme="minorHAnsi" w:cstheme="minorBidi"/>
              <w:b w:val="0"/>
              <w:sz w:val="22"/>
              <w:szCs w:val="22"/>
              <w:lang w:eastAsia="zh-CN"/>
            </w:rPr>
          </w:pPr>
          <w:hyperlink w:anchor="_Toc35778009" w:history="1">
            <w:r w:rsidRPr="000852FA">
              <w:rPr>
                <w:rStyle w:val="Hyperlink"/>
              </w:rPr>
              <w:t>CACC_mode_switch</w:t>
            </w:r>
            <w:r>
              <w:rPr>
                <w:webHidden/>
              </w:rPr>
              <w:tab/>
            </w:r>
            <w:r>
              <w:rPr>
                <w:webHidden/>
              </w:rPr>
              <w:fldChar w:fldCharType="begin"/>
            </w:r>
            <w:r>
              <w:rPr>
                <w:webHidden/>
              </w:rPr>
              <w:instrText xml:space="preserve"> PAGEREF _Toc35778009 \h </w:instrText>
            </w:r>
            <w:r>
              <w:rPr>
                <w:webHidden/>
              </w:rPr>
            </w:r>
            <w:r>
              <w:rPr>
                <w:webHidden/>
              </w:rPr>
              <w:fldChar w:fldCharType="separate"/>
            </w:r>
            <w:r w:rsidR="00F101B8">
              <w:rPr>
                <w:webHidden/>
              </w:rPr>
              <w:t>160</w:t>
            </w:r>
            <w:r>
              <w:rPr>
                <w:webHidden/>
              </w:rPr>
              <w:fldChar w:fldCharType="end"/>
            </w:r>
          </w:hyperlink>
        </w:p>
        <w:p w14:paraId="6447764C" w14:textId="1ABE4FD1" w:rsidR="00EF683D" w:rsidRDefault="00EF683D">
          <w:pPr>
            <w:pStyle w:val="TOC3"/>
            <w:rPr>
              <w:rFonts w:asciiTheme="minorHAnsi" w:eastAsiaTheme="minorEastAsia" w:hAnsiTheme="minorHAnsi" w:cstheme="minorBidi"/>
              <w:b w:val="0"/>
              <w:sz w:val="22"/>
              <w:szCs w:val="22"/>
              <w:lang w:eastAsia="zh-CN"/>
            </w:rPr>
          </w:pPr>
          <w:hyperlink w:anchor="_Toc35778010" w:history="1">
            <w:r w:rsidRPr="000852FA">
              <w:rPr>
                <w:rStyle w:val="Hyperlink"/>
              </w:rPr>
              <w:t>CACC_veh_model</w:t>
            </w:r>
            <w:r>
              <w:rPr>
                <w:webHidden/>
              </w:rPr>
              <w:tab/>
            </w:r>
            <w:r>
              <w:rPr>
                <w:webHidden/>
              </w:rPr>
              <w:fldChar w:fldCharType="begin"/>
            </w:r>
            <w:r>
              <w:rPr>
                <w:webHidden/>
              </w:rPr>
              <w:instrText xml:space="preserve"> PAGEREF _Toc35778010 \h </w:instrText>
            </w:r>
            <w:r>
              <w:rPr>
                <w:webHidden/>
              </w:rPr>
            </w:r>
            <w:r>
              <w:rPr>
                <w:webHidden/>
              </w:rPr>
              <w:fldChar w:fldCharType="separate"/>
            </w:r>
            <w:r w:rsidR="00F101B8">
              <w:rPr>
                <w:webHidden/>
              </w:rPr>
              <w:t>162</w:t>
            </w:r>
            <w:r>
              <w:rPr>
                <w:webHidden/>
              </w:rPr>
              <w:fldChar w:fldCharType="end"/>
            </w:r>
          </w:hyperlink>
        </w:p>
        <w:p w14:paraId="24923168" w14:textId="755A64C8" w:rsidR="00EF683D" w:rsidRDefault="00EF683D">
          <w:pPr>
            <w:pStyle w:val="TOC3"/>
            <w:rPr>
              <w:rFonts w:asciiTheme="minorHAnsi" w:eastAsiaTheme="minorEastAsia" w:hAnsiTheme="minorHAnsi" w:cstheme="minorBidi"/>
              <w:b w:val="0"/>
              <w:sz w:val="22"/>
              <w:szCs w:val="22"/>
              <w:lang w:eastAsia="zh-CN"/>
            </w:rPr>
          </w:pPr>
          <w:hyperlink w:anchor="_Toc35778011" w:history="1">
            <w:r w:rsidRPr="000852FA">
              <w:rPr>
                <w:rStyle w:val="Hyperlink"/>
              </w:rPr>
              <w:t>determineDrivingModePlusACC_CACC_V2XAHM</w:t>
            </w:r>
            <w:r>
              <w:rPr>
                <w:webHidden/>
              </w:rPr>
              <w:tab/>
            </w:r>
            <w:r>
              <w:rPr>
                <w:webHidden/>
              </w:rPr>
              <w:fldChar w:fldCharType="begin"/>
            </w:r>
            <w:r>
              <w:rPr>
                <w:webHidden/>
              </w:rPr>
              <w:instrText xml:space="preserve"> PAGEREF _Toc35778011 \h </w:instrText>
            </w:r>
            <w:r>
              <w:rPr>
                <w:webHidden/>
              </w:rPr>
            </w:r>
            <w:r>
              <w:rPr>
                <w:webHidden/>
              </w:rPr>
              <w:fldChar w:fldCharType="separate"/>
            </w:r>
            <w:r w:rsidR="00F101B8">
              <w:rPr>
                <w:webHidden/>
              </w:rPr>
              <w:t>163</w:t>
            </w:r>
            <w:r>
              <w:rPr>
                <w:webHidden/>
              </w:rPr>
              <w:fldChar w:fldCharType="end"/>
            </w:r>
          </w:hyperlink>
        </w:p>
        <w:p w14:paraId="177E168F" w14:textId="571B7D98" w:rsidR="00EF683D" w:rsidRDefault="00EF683D">
          <w:pPr>
            <w:pStyle w:val="TOC3"/>
            <w:rPr>
              <w:rFonts w:asciiTheme="minorHAnsi" w:eastAsiaTheme="minorEastAsia" w:hAnsiTheme="minorHAnsi" w:cstheme="minorBidi"/>
              <w:b w:val="0"/>
              <w:sz w:val="22"/>
              <w:szCs w:val="22"/>
              <w:lang w:eastAsia="zh-CN"/>
            </w:rPr>
          </w:pPr>
          <w:hyperlink w:anchor="_Toc35778012" w:history="1">
            <w:r w:rsidRPr="000852FA">
              <w:rPr>
                <w:rStyle w:val="Hyperlink"/>
              </w:rPr>
              <w:t>DetermineLcOrMergeOrCoopOrACC0rCACC_0729</w:t>
            </w:r>
            <w:r>
              <w:rPr>
                <w:webHidden/>
              </w:rPr>
              <w:tab/>
            </w:r>
            <w:r>
              <w:rPr>
                <w:webHidden/>
              </w:rPr>
              <w:fldChar w:fldCharType="begin"/>
            </w:r>
            <w:r>
              <w:rPr>
                <w:webHidden/>
              </w:rPr>
              <w:instrText xml:space="preserve"> PAGEREF _Toc35778012 \h </w:instrText>
            </w:r>
            <w:r>
              <w:rPr>
                <w:webHidden/>
              </w:rPr>
            </w:r>
            <w:r>
              <w:rPr>
                <w:webHidden/>
              </w:rPr>
              <w:fldChar w:fldCharType="separate"/>
            </w:r>
            <w:r w:rsidR="00F101B8">
              <w:rPr>
                <w:webHidden/>
              </w:rPr>
              <w:t>165</w:t>
            </w:r>
            <w:r>
              <w:rPr>
                <w:webHidden/>
              </w:rPr>
              <w:fldChar w:fldCharType="end"/>
            </w:r>
          </w:hyperlink>
        </w:p>
        <w:p w14:paraId="5B343321" w14:textId="37202C74" w:rsidR="00EF683D" w:rsidRDefault="00EF683D">
          <w:pPr>
            <w:pStyle w:val="TOC3"/>
            <w:rPr>
              <w:rFonts w:asciiTheme="minorHAnsi" w:eastAsiaTheme="minorEastAsia" w:hAnsiTheme="minorHAnsi" w:cstheme="minorBidi"/>
              <w:b w:val="0"/>
              <w:sz w:val="22"/>
              <w:szCs w:val="22"/>
              <w:lang w:eastAsia="zh-CN"/>
            </w:rPr>
          </w:pPr>
          <w:hyperlink w:anchor="_Toc35778013" w:history="1">
            <w:r w:rsidRPr="000852FA">
              <w:rPr>
                <w:rStyle w:val="Hyperlink"/>
              </w:rPr>
              <w:t>NGSIMPlusACC_CACC_V2VAHM</w:t>
            </w:r>
            <w:r>
              <w:rPr>
                <w:webHidden/>
              </w:rPr>
              <w:tab/>
            </w:r>
            <w:r>
              <w:rPr>
                <w:webHidden/>
              </w:rPr>
              <w:fldChar w:fldCharType="begin"/>
            </w:r>
            <w:r>
              <w:rPr>
                <w:webHidden/>
              </w:rPr>
              <w:instrText xml:space="preserve"> PAGEREF _Toc35778013 \h </w:instrText>
            </w:r>
            <w:r>
              <w:rPr>
                <w:webHidden/>
              </w:rPr>
            </w:r>
            <w:r>
              <w:rPr>
                <w:webHidden/>
              </w:rPr>
              <w:fldChar w:fldCharType="separate"/>
            </w:r>
            <w:r w:rsidR="00F101B8">
              <w:rPr>
                <w:webHidden/>
              </w:rPr>
              <w:t>166</w:t>
            </w:r>
            <w:r>
              <w:rPr>
                <w:webHidden/>
              </w:rPr>
              <w:fldChar w:fldCharType="end"/>
            </w:r>
          </w:hyperlink>
        </w:p>
        <w:p w14:paraId="7C9A6841" w14:textId="4DEDD285" w:rsidR="00EF683D" w:rsidRDefault="00EF683D">
          <w:pPr>
            <w:pStyle w:val="TOC3"/>
            <w:rPr>
              <w:rFonts w:asciiTheme="minorHAnsi" w:eastAsiaTheme="minorEastAsia" w:hAnsiTheme="minorHAnsi" w:cstheme="minorBidi"/>
              <w:b w:val="0"/>
              <w:sz w:val="22"/>
              <w:szCs w:val="22"/>
              <w:lang w:eastAsia="zh-CN"/>
            </w:rPr>
          </w:pPr>
          <w:hyperlink w:anchor="_Toc35778014" w:history="1">
            <w:r w:rsidRPr="000852FA">
              <w:rPr>
                <w:rStyle w:val="Hyperlink"/>
              </w:rPr>
              <w:t>Run_CACC</w:t>
            </w:r>
            <w:r>
              <w:rPr>
                <w:webHidden/>
              </w:rPr>
              <w:tab/>
            </w:r>
            <w:r>
              <w:rPr>
                <w:webHidden/>
              </w:rPr>
              <w:fldChar w:fldCharType="begin"/>
            </w:r>
            <w:r>
              <w:rPr>
                <w:webHidden/>
              </w:rPr>
              <w:instrText xml:space="preserve"> PAGEREF _Toc35778014 \h </w:instrText>
            </w:r>
            <w:r>
              <w:rPr>
                <w:webHidden/>
              </w:rPr>
            </w:r>
            <w:r>
              <w:rPr>
                <w:webHidden/>
              </w:rPr>
              <w:fldChar w:fldCharType="separate"/>
            </w:r>
            <w:r w:rsidR="00F101B8">
              <w:rPr>
                <w:webHidden/>
              </w:rPr>
              <w:t>166</w:t>
            </w:r>
            <w:r>
              <w:rPr>
                <w:webHidden/>
              </w:rPr>
              <w:fldChar w:fldCharType="end"/>
            </w:r>
          </w:hyperlink>
        </w:p>
        <w:p w14:paraId="4A9E7BB3" w14:textId="46806DEB" w:rsidR="00EF683D" w:rsidRDefault="00EF683D">
          <w:pPr>
            <w:pStyle w:val="TOC3"/>
            <w:rPr>
              <w:rFonts w:asciiTheme="minorHAnsi" w:eastAsiaTheme="minorEastAsia" w:hAnsiTheme="minorHAnsi" w:cstheme="minorBidi"/>
              <w:b w:val="0"/>
              <w:sz w:val="22"/>
              <w:szCs w:val="22"/>
              <w:lang w:eastAsia="zh-CN"/>
            </w:rPr>
          </w:pPr>
          <w:hyperlink w:anchor="_Toc35778015" w:history="1">
            <w:r w:rsidRPr="000852FA">
              <w:rPr>
                <w:rStyle w:val="Hyperlink"/>
              </w:rPr>
              <w:t>CollectSpeedAdvisoryData</w:t>
            </w:r>
            <w:r>
              <w:rPr>
                <w:webHidden/>
              </w:rPr>
              <w:tab/>
            </w:r>
            <w:r>
              <w:rPr>
                <w:webHidden/>
              </w:rPr>
              <w:fldChar w:fldCharType="begin"/>
            </w:r>
            <w:r>
              <w:rPr>
                <w:webHidden/>
              </w:rPr>
              <w:instrText xml:space="preserve"> PAGEREF _Toc35778015 \h </w:instrText>
            </w:r>
            <w:r>
              <w:rPr>
                <w:webHidden/>
              </w:rPr>
            </w:r>
            <w:r>
              <w:rPr>
                <w:webHidden/>
              </w:rPr>
              <w:fldChar w:fldCharType="separate"/>
            </w:r>
            <w:r w:rsidR="00F101B8">
              <w:rPr>
                <w:webHidden/>
              </w:rPr>
              <w:t>168</w:t>
            </w:r>
            <w:r>
              <w:rPr>
                <w:webHidden/>
              </w:rPr>
              <w:fldChar w:fldCharType="end"/>
            </w:r>
          </w:hyperlink>
        </w:p>
        <w:p w14:paraId="3CFC660F" w14:textId="1B2099A6" w:rsidR="00EF683D" w:rsidRDefault="00EF683D">
          <w:pPr>
            <w:pStyle w:val="TOC3"/>
            <w:rPr>
              <w:rFonts w:asciiTheme="minorHAnsi" w:eastAsiaTheme="minorEastAsia" w:hAnsiTheme="minorHAnsi" w:cstheme="minorBidi"/>
              <w:b w:val="0"/>
              <w:sz w:val="22"/>
              <w:szCs w:val="22"/>
              <w:lang w:eastAsia="zh-CN"/>
            </w:rPr>
          </w:pPr>
          <w:hyperlink w:anchor="_Toc35778016" w:history="1">
            <w:r w:rsidRPr="000852FA">
              <w:rPr>
                <w:rStyle w:val="Hyperlink"/>
              </w:rPr>
              <w:t>DetermineAdvisorySpeed</w:t>
            </w:r>
            <w:r>
              <w:rPr>
                <w:webHidden/>
              </w:rPr>
              <w:tab/>
            </w:r>
            <w:r>
              <w:rPr>
                <w:webHidden/>
              </w:rPr>
              <w:fldChar w:fldCharType="begin"/>
            </w:r>
            <w:r>
              <w:rPr>
                <w:webHidden/>
              </w:rPr>
              <w:instrText xml:space="preserve"> PAGEREF _Toc35778016 \h </w:instrText>
            </w:r>
            <w:r>
              <w:rPr>
                <w:webHidden/>
              </w:rPr>
            </w:r>
            <w:r>
              <w:rPr>
                <w:webHidden/>
              </w:rPr>
              <w:fldChar w:fldCharType="separate"/>
            </w:r>
            <w:r w:rsidR="00F101B8">
              <w:rPr>
                <w:webHidden/>
              </w:rPr>
              <w:t>169</w:t>
            </w:r>
            <w:r>
              <w:rPr>
                <w:webHidden/>
              </w:rPr>
              <w:fldChar w:fldCharType="end"/>
            </w:r>
          </w:hyperlink>
        </w:p>
        <w:p w14:paraId="39E413BC" w14:textId="0FAEF827" w:rsidR="00EF683D" w:rsidRDefault="00EF683D">
          <w:pPr>
            <w:pStyle w:val="TOC3"/>
            <w:rPr>
              <w:rFonts w:asciiTheme="minorHAnsi" w:eastAsiaTheme="minorEastAsia" w:hAnsiTheme="minorHAnsi" w:cstheme="minorBidi"/>
              <w:b w:val="0"/>
              <w:sz w:val="22"/>
              <w:szCs w:val="22"/>
              <w:lang w:eastAsia="zh-CN"/>
            </w:rPr>
          </w:pPr>
          <w:hyperlink w:anchor="_Toc35778017" w:history="1">
            <w:r w:rsidRPr="000852FA">
              <w:rPr>
                <w:rStyle w:val="Hyperlink"/>
              </w:rPr>
              <w:t>SetAdvisorySpeed</w:t>
            </w:r>
            <w:r>
              <w:rPr>
                <w:webHidden/>
              </w:rPr>
              <w:tab/>
            </w:r>
            <w:r>
              <w:rPr>
                <w:webHidden/>
              </w:rPr>
              <w:fldChar w:fldCharType="begin"/>
            </w:r>
            <w:r>
              <w:rPr>
                <w:webHidden/>
              </w:rPr>
              <w:instrText xml:space="preserve"> PAGEREF _Toc35778017 \h </w:instrText>
            </w:r>
            <w:r>
              <w:rPr>
                <w:webHidden/>
              </w:rPr>
            </w:r>
            <w:r>
              <w:rPr>
                <w:webHidden/>
              </w:rPr>
              <w:fldChar w:fldCharType="separate"/>
            </w:r>
            <w:r w:rsidR="00F101B8">
              <w:rPr>
                <w:webHidden/>
              </w:rPr>
              <w:t>170</w:t>
            </w:r>
            <w:r>
              <w:rPr>
                <w:webHidden/>
              </w:rPr>
              <w:fldChar w:fldCharType="end"/>
            </w:r>
          </w:hyperlink>
        </w:p>
        <w:p w14:paraId="4A087942" w14:textId="67C859BB" w:rsidR="00A61C92" w:rsidRPr="00BA3BAD" w:rsidRDefault="00A61C92">
          <w:r w:rsidRPr="00BA3BAD">
            <w:rPr>
              <w:noProof/>
            </w:rPr>
            <w:fldChar w:fldCharType="end"/>
          </w:r>
        </w:p>
      </w:sdtContent>
    </w:sdt>
    <w:p w14:paraId="1EF6E120" w14:textId="77777777" w:rsidR="006640B0" w:rsidRPr="00BA3BAD" w:rsidRDefault="006640B0" w:rsidP="006640B0">
      <w:pPr>
        <w:pStyle w:val="FHWABody"/>
      </w:pPr>
    </w:p>
    <w:p w14:paraId="0027446C" w14:textId="77777777" w:rsidR="006640B0" w:rsidRPr="00BA3BAD" w:rsidRDefault="006640B0" w:rsidP="006640B0">
      <w:pPr>
        <w:pStyle w:val="FHWABody"/>
      </w:pPr>
      <w:r w:rsidRPr="00BA3BAD">
        <w:br w:type="page"/>
      </w:r>
    </w:p>
    <w:p w14:paraId="7D7894C2" w14:textId="77777777" w:rsidR="006640B0" w:rsidRPr="00BA3BAD" w:rsidRDefault="006640B0" w:rsidP="006640B0">
      <w:pPr>
        <w:pStyle w:val="FHWAPreheading"/>
      </w:pPr>
      <w:r w:rsidRPr="00BA3BAD">
        <w:lastRenderedPageBreak/>
        <w:t>List of Figures</w:t>
      </w:r>
    </w:p>
    <w:p w14:paraId="4DA33475" w14:textId="12C50CF1" w:rsidR="00EF683D" w:rsidRPr="00EF683D" w:rsidRDefault="00A61C92">
      <w:pPr>
        <w:pStyle w:val="TableofFigures"/>
        <w:tabs>
          <w:tab w:val="right" w:leader="dot" w:pos="9350"/>
        </w:tabs>
        <w:rPr>
          <w:rFonts w:asciiTheme="minorHAnsi" w:eastAsiaTheme="minorEastAsia" w:hAnsiTheme="minorHAnsi" w:cstheme="minorBidi"/>
          <w:b/>
          <w:noProof/>
          <w:sz w:val="22"/>
          <w:szCs w:val="22"/>
          <w:lang w:eastAsia="zh-CN"/>
        </w:rPr>
      </w:pPr>
      <w:r w:rsidRPr="00BA3BAD">
        <w:fldChar w:fldCharType="begin"/>
      </w:r>
      <w:r w:rsidRPr="00BA3BAD">
        <w:instrText xml:space="preserve"> TOC \h \z \c "Figure" </w:instrText>
      </w:r>
      <w:r w:rsidRPr="00BA3BAD">
        <w:fldChar w:fldCharType="separate"/>
      </w:r>
      <w:hyperlink w:anchor="_Toc35778018" w:history="1">
        <w:r w:rsidR="00EF683D" w:rsidRPr="00EF683D">
          <w:rPr>
            <w:rStyle w:val="Hyperlink"/>
            <w:b/>
            <w:noProof/>
          </w:rPr>
          <w:t xml:space="preserve">Figure 1. Diagram. </w:t>
        </w:r>
        <w:r w:rsidR="00EF683D" w:rsidRPr="00EF683D">
          <w:rPr>
            <w:rStyle w:val="Hyperlink"/>
            <w:rFonts w:cstheme="minorHAnsi"/>
            <w:b/>
            <w:noProof/>
          </w:rPr>
          <w:t>Components of the PATH model framework.</w:t>
        </w:r>
        <w:r w:rsidR="00EF683D" w:rsidRPr="00EF683D">
          <w:rPr>
            <w:b/>
            <w:noProof/>
            <w:webHidden/>
          </w:rPr>
          <w:tab/>
        </w:r>
        <w:r w:rsidR="00EF683D" w:rsidRPr="00EF683D">
          <w:rPr>
            <w:b/>
            <w:noProof/>
            <w:webHidden/>
          </w:rPr>
          <w:fldChar w:fldCharType="begin"/>
        </w:r>
        <w:r w:rsidR="00EF683D" w:rsidRPr="00EF683D">
          <w:rPr>
            <w:b/>
            <w:noProof/>
            <w:webHidden/>
          </w:rPr>
          <w:instrText xml:space="preserve"> PAGEREF _Toc35778018 \h </w:instrText>
        </w:r>
        <w:r w:rsidR="00EF683D" w:rsidRPr="00EF683D">
          <w:rPr>
            <w:b/>
            <w:noProof/>
            <w:webHidden/>
          </w:rPr>
        </w:r>
        <w:r w:rsidR="00EF683D" w:rsidRPr="00EF683D">
          <w:rPr>
            <w:b/>
            <w:noProof/>
            <w:webHidden/>
          </w:rPr>
          <w:fldChar w:fldCharType="separate"/>
        </w:r>
        <w:r w:rsidR="00F101B8">
          <w:rPr>
            <w:b/>
            <w:noProof/>
            <w:webHidden/>
          </w:rPr>
          <w:t>4</w:t>
        </w:r>
        <w:r w:rsidR="00EF683D" w:rsidRPr="00EF683D">
          <w:rPr>
            <w:b/>
            <w:noProof/>
            <w:webHidden/>
          </w:rPr>
          <w:fldChar w:fldCharType="end"/>
        </w:r>
      </w:hyperlink>
    </w:p>
    <w:p w14:paraId="09203DBB" w14:textId="66FA64D9"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19" w:history="1">
        <w:r w:rsidRPr="00EF683D">
          <w:rPr>
            <w:rStyle w:val="Hyperlink"/>
            <w:b/>
            <w:noProof/>
          </w:rPr>
          <w:t xml:space="preserve">Figure 2. Equation. </w:t>
        </w:r>
        <w:r w:rsidRPr="00EF683D">
          <w:rPr>
            <w:rStyle w:val="Hyperlink"/>
            <w:rFonts w:cstheme="minorHAnsi"/>
            <w:b/>
            <w:noProof/>
          </w:rPr>
          <w:t>Acceleration of a connected vehicle.</w:t>
        </w:r>
        <w:r w:rsidRPr="00EF683D">
          <w:rPr>
            <w:b/>
            <w:noProof/>
            <w:webHidden/>
          </w:rPr>
          <w:tab/>
        </w:r>
        <w:r w:rsidRPr="00EF683D">
          <w:rPr>
            <w:b/>
            <w:noProof/>
            <w:webHidden/>
          </w:rPr>
          <w:fldChar w:fldCharType="begin"/>
        </w:r>
        <w:r w:rsidRPr="00EF683D">
          <w:rPr>
            <w:b/>
            <w:noProof/>
            <w:webHidden/>
          </w:rPr>
          <w:instrText xml:space="preserve"> PAGEREF _Toc35778019 \h </w:instrText>
        </w:r>
        <w:r w:rsidRPr="00EF683D">
          <w:rPr>
            <w:b/>
            <w:noProof/>
            <w:webHidden/>
          </w:rPr>
        </w:r>
        <w:r w:rsidRPr="00EF683D">
          <w:rPr>
            <w:b/>
            <w:noProof/>
            <w:webHidden/>
          </w:rPr>
          <w:fldChar w:fldCharType="separate"/>
        </w:r>
        <w:r w:rsidR="00F101B8">
          <w:rPr>
            <w:b/>
            <w:noProof/>
            <w:webHidden/>
          </w:rPr>
          <w:t>8</w:t>
        </w:r>
        <w:r w:rsidRPr="00EF683D">
          <w:rPr>
            <w:b/>
            <w:noProof/>
            <w:webHidden/>
          </w:rPr>
          <w:fldChar w:fldCharType="end"/>
        </w:r>
      </w:hyperlink>
    </w:p>
    <w:p w14:paraId="34ECDE84" w14:textId="0D3B118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0" w:history="1">
        <w:r w:rsidRPr="00EF683D">
          <w:rPr>
            <w:rStyle w:val="Hyperlink"/>
            <w:b/>
            <w:noProof/>
          </w:rPr>
          <w:t>Figure 3. Equation. Variables used for calculating the acceleration of a connected vehicle.</w:t>
        </w:r>
        <w:r w:rsidRPr="00EF683D">
          <w:rPr>
            <w:b/>
            <w:noProof/>
            <w:webHidden/>
          </w:rPr>
          <w:tab/>
        </w:r>
        <w:r w:rsidRPr="00EF683D">
          <w:rPr>
            <w:b/>
            <w:noProof/>
            <w:webHidden/>
          </w:rPr>
          <w:fldChar w:fldCharType="begin"/>
        </w:r>
        <w:r w:rsidRPr="00EF683D">
          <w:rPr>
            <w:b/>
            <w:noProof/>
            <w:webHidden/>
          </w:rPr>
          <w:instrText xml:space="preserve"> PAGEREF _Toc35778020 \h </w:instrText>
        </w:r>
        <w:r w:rsidRPr="00EF683D">
          <w:rPr>
            <w:b/>
            <w:noProof/>
            <w:webHidden/>
          </w:rPr>
        </w:r>
        <w:r w:rsidRPr="00EF683D">
          <w:rPr>
            <w:b/>
            <w:noProof/>
            <w:webHidden/>
          </w:rPr>
          <w:fldChar w:fldCharType="separate"/>
        </w:r>
        <w:r w:rsidR="00F101B8">
          <w:rPr>
            <w:b/>
            <w:noProof/>
            <w:webHidden/>
          </w:rPr>
          <w:t>8</w:t>
        </w:r>
        <w:r w:rsidRPr="00EF683D">
          <w:rPr>
            <w:b/>
            <w:noProof/>
            <w:webHidden/>
          </w:rPr>
          <w:fldChar w:fldCharType="end"/>
        </w:r>
      </w:hyperlink>
    </w:p>
    <w:p w14:paraId="7E212E8A" w14:textId="1087E534"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1" w:history="1">
        <w:r w:rsidRPr="00EF683D">
          <w:rPr>
            <w:rStyle w:val="Hyperlink"/>
            <w:b/>
            <w:noProof/>
          </w:rPr>
          <w:t xml:space="preserve">Figure 4. Equation. </w:t>
        </w:r>
        <w:r w:rsidRPr="00EF683D">
          <w:rPr>
            <w:rStyle w:val="Hyperlink"/>
            <w:rFonts w:cstheme="minorHAnsi"/>
            <w:b/>
            <w:noProof/>
          </w:rPr>
          <w:t>Desired speed of a connected vehicle.</w:t>
        </w:r>
        <w:r w:rsidRPr="00EF683D">
          <w:rPr>
            <w:b/>
            <w:noProof/>
            <w:webHidden/>
          </w:rPr>
          <w:tab/>
        </w:r>
        <w:r w:rsidRPr="00EF683D">
          <w:rPr>
            <w:b/>
            <w:noProof/>
            <w:webHidden/>
          </w:rPr>
          <w:fldChar w:fldCharType="begin"/>
        </w:r>
        <w:r w:rsidRPr="00EF683D">
          <w:rPr>
            <w:b/>
            <w:noProof/>
            <w:webHidden/>
          </w:rPr>
          <w:instrText xml:space="preserve"> PAGEREF _Toc35778021 \h </w:instrText>
        </w:r>
        <w:r w:rsidRPr="00EF683D">
          <w:rPr>
            <w:b/>
            <w:noProof/>
            <w:webHidden/>
          </w:rPr>
        </w:r>
        <w:r w:rsidRPr="00EF683D">
          <w:rPr>
            <w:b/>
            <w:noProof/>
            <w:webHidden/>
          </w:rPr>
          <w:fldChar w:fldCharType="separate"/>
        </w:r>
        <w:r w:rsidR="00F101B8">
          <w:rPr>
            <w:b/>
            <w:noProof/>
            <w:webHidden/>
          </w:rPr>
          <w:t>9</w:t>
        </w:r>
        <w:r w:rsidRPr="00EF683D">
          <w:rPr>
            <w:b/>
            <w:noProof/>
            <w:webHidden/>
          </w:rPr>
          <w:fldChar w:fldCharType="end"/>
        </w:r>
      </w:hyperlink>
    </w:p>
    <w:p w14:paraId="5A035400" w14:textId="26B0F310"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2" w:history="1">
        <w:r w:rsidRPr="00EF683D">
          <w:rPr>
            <w:rStyle w:val="Hyperlink"/>
            <w:b/>
            <w:noProof/>
          </w:rPr>
          <w:t xml:space="preserve">Figure 5. Plot. </w:t>
        </w:r>
        <w:r w:rsidRPr="00EF683D">
          <w:rPr>
            <w:rStyle w:val="Hyperlink"/>
            <w:rFonts w:cstheme="minorHAnsi"/>
            <w:b/>
            <w:noProof/>
          </w:rPr>
          <w:t>Segregation of a freeway corridor.</w:t>
        </w:r>
        <w:r w:rsidRPr="00EF683D">
          <w:rPr>
            <w:b/>
            <w:noProof/>
            <w:webHidden/>
          </w:rPr>
          <w:tab/>
        </w:r>
        <w:r w:rsidRPr="00EF683D">
          <w:rPr>
            <w:b/>
            <w:noProof/>
            <w:webHidden/>
          </w:rPr>
          <w:fldChar w:fldCharType="begin"/>
        </w:r>
        <w:r w:rsidRPr="00EF683D">
          <w:rPr>
            <w:b/>
            <w:noProof/>
            <w:webHidden/>
          </w:rPr>
          <w:instrText xml:space="preserve"> PAGEREF _Toc35778022 \h </w:instrText>
        </w:r>
        <w:r w:rsidRPr="00EF683D">
          <w:rPr>
            <w:b/>
            <w:noProof/>
            <w:webHidden/>
          </w:rPr>
        </w:r>
        <w:r w:rsidRPr="00EF683D">
          <w:rPr>
            <w:b/>
            <w:noProof/>
            <w:webHidden/>
          </w:rPr>
          <w:fldChar w:fldCharType="separate"/>
        </w:r>
        <w:r w:rsidR="00F101B8">
          <w:rPr>
            <w:b/>
            <w:noProof/>
            <w:webHidden/>
          </w:rPr>
          <w:t>10</w:t>
        </w:r>
        <w:r w:rsidRPr="00EF683D">
          <w:rPr>
            <w:b/>
            <w:noProof/>
            <w:webHidden/>
          </w:rPr>
          <w:fldChar w:fldCharType="end"/>
        </w:r>
      </w:hyperlink>
    </w:p>
    <w:p w14:paraId="4CBA652E" w14:textId="01BEE49B"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3" w:history="1">
        <w:r w:rsidRPr="00EF683D">
          <w:rPr>
            <w:rStyle w:val="Hyperlink"/>
            <w:b/>
            <w:noProof/>
          </w:rPr>
          <w:t>Figure 6. Equation. Computation of the aggregated speed for a section.</w:t>
        </w:r>
        <w:r w:rsidRPr="00EF683D">
          <w:rPr>
            <w:b/>
            <w:noProof/>
            <w:webHidden/>
          </w:rPr>
          <w:tab/>
        </w:r>
        <w:r w:rsidRPr="00EF683D">
          <w:rPr>
            <w:b/>
            <w:noProof/>
            <w:webHidden/>
          </w:rPr>
          <w:fldChar w:fldCharType="begin"/>
        </w:r>
        <w:r w:rsidRPr="00EF683D">
          <w:rPr>
            <w:b/>
            <w:noProof/>
            <w:webHidden/>
          </w:rPr>
          <w:instrText xml:space="preserve"> PAGEREF _Toc35778023 \h </w:instrText>
        </w:r>
        <w:r w:rsidRPr="00EF683D">
          <w:rPr>
            <w:b/>
            <w:noProof/>
            <w:webHidden/>
          </w:rPr>
        </w:r>
        <w:r w:rsidRPr="00EF683D">
          <w:rPr>
            <w:b/>
            <w:noProof/>
            <w:webHidden/>
          </w:rPr>
          <w:fldChar w:fldCharType="separate"/>
        </w:r>
        <w:r w:rsidR="00F101B8">
          <w:rPr>
            <w:b/>
            <w:noProof/>
            <w:webHidden/>
          </w:rPr>
          <w:t>10</w:t>
        </w:r>
        <w:r w:rsidRPr="00EF683D">
          <w:rPr>
            <w:b/>
            <w:noProof/>
            <w:webHidden/>
          </w:rPr>
          <w:fldChar w:fldCharType="end"/>
        </w:r>
      </w:hyperlink>
    </w:p>
    <w:p w14:paraId="25C8861B" w14:textId="3653056B"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4" w:history="1">
        <w:r w:rsidRPr="00EF683D">
          <w:rPr>
            <w:rStyle w:val="Hyperlink"/>
            <w:b/>
            <w:noProof/>
          </w:rPr>
          <w:t>Figure 7. Equation. Variable advisory speed for sections upstream from the bottleneck.</w:t>
        </w:r>
        <w:r w:rsidRPr="00EF683D">
          <w:rPr>
            <w:b/>
            <w:noProof/>
            <w:webHidden/>
          </w:rPr>
          <w:tab/>
        </w:r>
        <w:r w:rsidRPr="00EF683D">
          <w:rPr>
            <w:b/>
            <w:noProof/>
            <w:webHidden/>
          </w:rPr>
          <w:fldChar w:fldCharType="begin"/>
        </w:r>
        <w:r w:rsidRPr="00EF683D">
          <w:rPr>
            <w:b/>
            <w:noProof/>
            <w:webHidden/>
          </w:rPr>
          <w:instrText xml:space="preserve"> PAGEREF _Toc35778024 \h </w:instrText>
        </w:r>
        <w:r w:rsidRPr="00EF683D">
          <w:rPr>
            <w:b/>
            <w:noProof/>
            <w:webHidden/>
          </w:rPr>
        </w:r>
        <w:r w:rsidRPr="00EF683D">
          <w:rPr>
            <w:b/>
            <w:noProof/>
            <w:webHidden/>
          </w:rPr>
          <w:fldChar w:fldCharType="separate"/>
        </w:r>
        <w:r w:rsidR="00F101B8">
          <w:rPr>
            <w:b/>
            <w:noProof/>
            <w:webHidden/>
          </w:rPr>
          <w:t>11</w:t>
        </w:r>
        <w:r w:rsidRPr="00EF683D">
          <w:rPr>
            <w:b/>
            <w:noProof/>
            <w:webHidden/>
          </w:rPr>
          <w:fldChar w:fldCharType="end"/>
        </w:r>
      </w:hyperlink>
    </w:p>
    <w:p w14:paraId="18CD7EF8" w14:textId="696B91CC"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5" w:history="1">
        <w:r w:rsidRPr="00EF683D">
          <w:rPr>
            <w:rStyle w:val="Hyperlink"/>
            <w:b/>
            <w:noProof/>
          </w:rPr>
          <w:t xml:space="preserve">Figure 8. Equation. </w:t>
        </w:r>
        <w:r w:rsidRPr="00EF683D">
          <w:rPr>
            <w:rStyle w:val="Hyperlink"/>
            <w:rFonts w:cstheme="minorHAnsi"/>
            <w:b/>
            <w:noProof/>
          </w:rPr>
          <w:t>Weighted occupancy computation.</w:t>
        </w:r>
        <w:r w:rsidRPr="00EF683D">
          <w:rPr>
            <w:b/>
            <w:noProof/>
            <w:webHidden/>
          </w:rPr>
          <w:tab/>
        </w:r>
        <w:r w:rsidRPr="00EF683D">
          <w:rPr>
            <w:b/>
            <w:noProof/>
            <w:webHidden/>
          </w:rPr>
          <w:fldChar w:fldCharType="begin"/>
        </w:r>
        <w:r w:rsidRPr="00EF683D">
          <w:rPr>
            <w:b/>
            <w:noProof/>
            <w:webHidden/>
          </w:rPr>
          <w:instrText xml:space="preserve"> PAGEREF _Toc35778025 \h </w:instrText>
        </w:r>
        <w:r w:rsidRPr="00EF683D">
          <w:rPr>
            <w:b/>
            <w:noProof/>
            <w:webHidden/>
          </w:rPr>
        </w:r>
        <w:r w:rsidRPr="00EF683D">
          <w:rPr>
            <w:b/>
            <w:noProof/>
            <w:webHidden/>
          </w:rPr>
          <w:fldChar w:fldCharType="separate"/>
        </w:r>
        <w:r w:rsidR="00F101B8">
          <w:rPr>
            <w:b/>
            <w:noProof/>
            <w:webHidden/>
          </w:rPr>
          <w:t>11</w:t>
        </w:r>
        <w:r w:rsidRPr="00EF683D">
          <w:rPr>
            <w:b/>
            <w:noProof/>
            <w:webHidden/>
          </w:rPr>
          <w:fldChar w:fldCharType="end"/>
        </w:r>
      </w:hyperlink>
    </w:p>
    <w:p w14:paraId="1E8CBCAC" w14:textId="4ED5E059"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6" w:history="1">
        <w:r w:rsidRPr="00EF683D">
          <w:rPr>
            <w:rStyle w:val="Hyperlink"/>
            <w:b/>
            <w:noProof/>
          </w:rPr>
          <w:t>Figure 9. Equation. Spatial, temporal, and maximum/minimum bounds for the advisory speed.</w:t>
        </w:r>
        <w:r w:rsidRPr="00EF683D">
          <w:rPr>
            <w:b/>
            <w:noProof/>
            <w:webHidden/>
          </w:rPr>
          <w:tab/>
        </w:r>
        <w:r w:rsidRPr="00EF683D">
          <w:rPr>
            <w:b/>
            <w:noProof/>
            <w:webHidden/>
          </w:rPr>
          <w:fldChar w:fldCharType="begin"/>
        </w:r>
        <w:r w:rsidRPr="00EF683D">
          <w:rPr>
            <w:b/>
            <w:noProof/>
            <w:webHidden/>
          </w:rPr>
          <w:instrText xml:space="preserve"> PAGEREF _Toc35778026 \h </w:instrText>
        </w:r>
        <w:r w:rsidRPr="00EF683D">
          <w:rPr>
            <w:b/>
            <w:noProof/>
            <w:webHidden/>
          </w:rPr>
        </w:r>
        <w:r w:rsidRPr="00EF683D">
          <w:rPr>
            <w:b/>
            <w:noProof/>
            <w:webHidden/>
          </w:rPr>
          <w:fldChar w:fldCharType="separate"/>
        </w:r>
        <w:r w:rsidR="00F101B8">
          <w:rPr>
            <w:b/>
            <w:noProof/>
            <w:webHidden/>
          </w:rPr>
          <w:t>12</w:t>
        </w:r>
        <w:r w:rsidRPr="00EF683D">
          <w:rPr>
            <w:b/>
            <w:noProof/>
            <w:webHidden/>
          </w:rPr>
          <w:fldChar w:fldCharType="end"/>
        </w:r>
      </w:hyperlink>
    </w:p>
    <w:p w14:paraId="182EDE64" w14:textId="43BE9140"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7" w:history="1">
        <w:r w:rsidRPr="00EF683D">
          <w:rPr>
            <w:rStyle w:val="Hyperlink"/>
            <w:b/>
            <w:noProof/>
          </w:rPr>
          <w:t xml:space="preserve">Figure 10. Equation. </w:t>
        </w:r>
        <w:r w:rsidRPr="00EF683D">
          <w:rPr>
            <w:rStyle w:val="Hyperlink"/>
            <w:rFonts w:cstheme="minorHAnsi"/>
            <w:b/>
            <w:noProof/>
          </w:rPr>
          <w:t>Identification of bottleneck sections.</w:t>
        </w:r>
        <w:r w:rsidRPr="00EF683D">
          <w:rPr>
            <w:b/>
            <w:noProof/>
            <w:webHidden/>
          </w:rPr>
          <w:tab/>
        </w:r>
        <w:r w:rsidRPr="00EF683D">
          <w:rPr>
            <w:b/>
            <w:noProof/>
            <w:webHidden/>
          </w:rPr>
          <w:fldChar w:fldCharType="begin"/>
        </w:r>
        <w:r w:rsidRPr="00EF683D">
          <w:rPr>
            <w:b/>
            <w:noProof/>
            <w:webHidden/>
          </w:rPr>
          <w:instrText xml:space="preserve"> PAGEREF _Toc35778027 \h </w:instrText>
        </w:r>
        <w:r w:rsidRPr="00EF683D">
          <w:rPr>
            <w:b/>
            <w:noProof/>
            <w:webHidden/>
          </w:rPr>
        </w:r>
        <w:r w:rsidRPr="00EF683D">
          <w:rPr>
            <w:b/>
            <w:noProof/>
            <w:webHidden/>
          </w:rPr>
          <w:fldChar w:fldCharType="separate"/>
        </w:r>
        <w:r w:rsidR="00F101B8">
          <w:rPr>
            <w:b/>
            <w:noProof/>
            <w:webHidden/>
          </w:rPr>
          <w:t>13</w:t>
        </w:r>
        <w:r w:rsidRPr="00EF683D">
          <w:rPr>
            <w:b/>
            <w:noProof/>
            <w:webHidden/>
          </w:rPr>
          <w:fldChar w:fldCharType="end"/>
        </w:r>
      </w:hyperlink>
    </w:p>
    <w:p w14:paraId="591655E1" w14:textId="57B5A982"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8" w:history="1">
        <w:r w:rsidRPr="00EF683D">
          <w:rPr>
            <w:rStyle w:val="Hyperlink"/>
            <w:b/>
            <w:noProof/>
          </w:rPr>
          <w:t xml:space="preserve">Figure 11. Equation. </w:t>
        </w:r>
        <w:r w:rsidRPr="00EF683D">
          <w:rPr>
            <w:rStyle w:val="Hyperlink"/>
            <w:rFonts w:cstheme="minorHAnsi"/>
            <w:b/>
            <w:noProof/>
          </w:rPr>
          <w:t>Final advisory speed for a section.</w:t>
        </w:r>
        <w:r w:rsidRPr="00EF683D">
          <w:rPr>
            <w:b/>
            <w:noProof/>
            <w:webHidden/>
          </w:rPr>
          <w:tab/>
        </w:r>
        <w:r w:rsidRPr="00EF683D">
          <w:rPr>
            <w:b/>
            <w:noProof/>
            <w:webHidden/>
          </w:rPr>
          <w:fldChar w:fldCharType="begin"/>
        </w:r>
        <w:r w:rsidRPr="00EF683D">
          <w:rPr>
            <w:b/>
            <w:noProof/>
            <w:webHidden/>
          </w:rPr>
          <w:instrText xml:space="preserve"> PAGEREF _Toc35778028 \h </w:instrText>
        </w:r>
        <w:r w:rsidRPr="00EF683D">
          <w:rPr>
            <w:b/>
            <w:noProof/>
            <w:webHidden/>
          </w:rPr>
        </w:r>
        <w:r w:rsidRPr="00EF683D">
          <w:rPr>
            <w:b/>
            <w:noProof/>
            <w:webHidden/>
          </w:rPr>
          <w:fldChar w:fldCharType="separate"/>
        </w:r>
        <w:r w:rsidR="00F101B8">
          <w:rPr>
            <w:b/>
            <w:noProof/>
            <w:webHidden/>
          </w:rPr>
          <w:t>13</w:t>
        </w:r>
        <w:r w:rsidRPr="00EF683D">
          <w:rPr>
            <w:b/>
            <w:noProof/>
            <w:webHidden/>
          </w:rPr>
          <w:fldChar w:fldCharType="end"/>
        </w:r>
      </w:hyperlink>
    </w:p>
    <w:p w14:paraId="48E97161" w14:textId="58091653"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29" w:history="1">
        <w:r w:rsidRPr="00EF683D">
          <w:rPr>
            <w:rStyle w:val="Hyperlink"/>
            <w:b/>
            <w:noProof/>
          </w:rPr>
          <w:t>Figure 12. Plot. Overview of system scope, VSA sign and Changeable Message Sign (CMS) locations, and the construction area (Lu et al., 2019)</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_Toc35778029 \h </w:instrText>
        </w:r>
        <w:r w:rsidRPr="00EF683D">
          <w:rPr>
            <w:b/>
            <w:noProof/>
            <w:webHidden/>
          </w:rPr>
        </w:r>
        <w:r w:rsidRPr="00EF683D">
          <w:rPr>
            <w:b/>
            <w:noProof/>
            <w:webHidden/>
          </w:rPr>
          <w:fldChar w:fldCharType="separate"/>
        </w:r>
        <w:r w:rsidR="00F101B8">
          <w:rPr>
            <w:b/>
            <w:noProof/>
            <w:webHidden/>
          </w:rPr>
          <w:t>16</w:t>
        </w:r>
        <w:r w:rsidRPr="00EF683D">
          <w:rPr>
            <w:b/>
            <w:noProof/>
            <w:webHidden/>
          </w:rPr>
          <w:fldChar w:fldCharType="end"/>
        </w:r>
      </w:hyperlink>
    </w:p>
    <w:p w14:paraId="3EAF6B82" w14:textId="72EEE910"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0" w:history="1">
        <w:r w:rsidRPr="00EF683D">
          <w:rPr>
            <w:rStyle w:val="Hyperlink"/>
            <w:b/>
            <w:noProof/>
          </w:rPr>
          <w:t>Figure 13. Equation. Empirical cumulative distribution functions for the low and high VSA levels.</w:t>
        </w:r>
        <w:r w:rsidRPr="00EF683D">
          <w:rPr>
            <w:b/>
            <w:noProof/>
            <w:webHidden/>
          </w:rPr>
          <w:tab/>
        </w:r>
        <w:r w:rsidRPr="00EF683D">
          <w:rPr>
            <w:b/>
            <w:noProof/>
            <w:webHidden/>
          </w:rPr>
          <w:fldChar w:fldCharType="begin"/>
        </w:r>
        <w:r w:rsidRPr="00EF683D">
          <w:rPr>
            <w:b/>
            <w:noProof/>
            <w:webHidden/>
          </w:rPr>
          <w:instrText xml:space="preserve"> PAGEREF _Toc35778030 \h </w:instrText>
        </w:r>
        <w:r w:rsidRPr="00EF683D">
          <w:rPr>
            <w:b/>
            <w:noProof/>
            <w:webHidden/>
          </w:rPr>
        </w:r>
        <w:r w:rsidRPr="00EF683D">
          <w:rPr>
            <w:b/>
            <w:noProof/>
            <w:webHidden/>
          </w:rPr>
          <w:fldChar w:fldCharType="separate"/>
        </w:r>
        <w:r w:rsidR="00F101B8">
          <w:rPr>
            <w:b/>
            <w:noProof/>
            <w:webHidden/>
          </w:rPr>
          <w:t>18</w:t>
        </w:r>
        <w:r w:rsidRPr="00EF683D">
          <w:rPr>
            <w:b/>
            <w:noProof/>
            <w:webHidden/>
          </w:rPr>
          <w:fldChar w:fldCharType="end"/>
        </w:r>
      </w:hyperlink>
    </w:p>
    <w:p w14:paraId="6ABC28D3" w14:textId="2E0A79B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1" w:history="1">
        <w:r w:rsidRPr="00EF683D">
          <w:rPr>
            <w:rStyle w:val="Hyperlink"/>
            <w:b/>
            <w:noProof/>
          </w:rPr>
          <w:t>Figure 14. Equation. Kolmogorov-Smirnov test statistic</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_Toc35778031 \h </w:instrText>
        </w:r>
        <w:r w:rsidRPr="00EF683D">
          <w:rPr>
            <w:b/>
            <w:noProof/>
            <w:webHidden/>
          </w:rPr>
        </w:r>
        <w:r w:rsidRPr="00EF683D">
          <w:rPr>
            <w:b/>
            <w:noProof/>
            <w:webHidden/>
          </w:rPr>
          <w:fldChar w:fldCharType="separate"/>
        </w:r>
        <w:r w:rsidR="00F101B8">
          <w:rPr>
            <w:b/>
            <w:noProof/>
            <w:webHidden/>
          </w:rPr>
          <w:t>18</w:t>
        </w:r>
        <w:r w:rsidRPr="00EF683D">
          <w:rPr>
            <w:b/>
            <w:noProof/>
            <w:webHidden/>
          </w:rPr>
          <w:fldChar w:fldCharType="end"/>
        </w:r>
      </w:hyperlink>
    </w:p>
    <w:p w14:paraId="4F77153F" w14:textId="21C5643D"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2" w:history="1">
        <w:r w:rsidRPr="00EF683D">
          <w:rPr>
            <w:rStyle w:val="Hyperlink"/>
            <w:b/>
            <w:noProof/>
          </w:rPr>
          <w:t>Figure 15. Equation. Criterion for rejecting the null hypothesis</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_Toc35778032 \h </w:instrText>
        </w:r>
        <w:r w:rsidRPr="00EF683D">
          <w:rPr>
            <w:b/>
            <w:noProof/>
            <w:webHidden/>
          </w:rPr>
        </w:r>
        <w:r w:rsidRPr="00EF683D">
          <w:rPr>
            <w:b/>
            <w:noProof/>
            <w:webHidden/>
          </w:rPr>
          <w:fldChar w:fldCharType="separate"/>
        </w:r>
        <w:r w:rsidR="00F101B8">
          <w:rPr>
            <w:b/>
            <w:noProof/>
            <w:webHidden/>
          </w:rPr>
          <w:t>18</w:t>
        </w:r>
        <w:r w:rsidRPr="00EF683D">
          <w:rPr>
            <w:b/>
            <w:noProof/>
            <w:webHidden/>
          </w:rPr>
          <w:fldChar w:fldCharType="end"/>
        </w:r>
      </w:hyperlink>
    </w:p>
    <w:p w14:paraId="2676EFA0" w14:textId="0E96924F"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3" w:history="1">
        <w:r w:rsidRPr="00EF683D">
          <w:rPr>
            <w:rStyle w:val="Hyperlink"/>
            <w:b/>
            <w:noProof/>
          </w:rPr>
          <w:t>Figure 16. Diagram. Visualization of the Kolmogorov-Smirnov test statistic</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_Toc35778033 \h </w:instrText>
        </w:r>
        <w:r w:rsidRPr="00EF683D">
          <w:rPr>
            <w:b/>
            <w:noProof/>
            <w:webHidden/>
          </w:rPr>
        </w:r>
        <w:r w:rsidRPr="00EF683D">
          <w:rPr>
            <w:b/>
            <w:noProof/>
            <w:webHidden/>
          </w:rPr>
          <w:fldChar w:fldCharType="separate"/>
        </w:r>
        <w:r w:rsidR="00F101B8">
          <w:rPr>
            <w:b/>
            <w:noProof/>
            <w:webHidden/>
          </w:rPr>
          <w:t>19</w:t>
        </w:r>
        <w:r w:rsidRPr="00EF683D">
          <w:rPr>
            <w:b/>
            <w:noProof/>
            <w:webHidden/>
          </w:rPr>
          <w:fldChar w:fldCharType="end"/>
        </w:r>
      </w:hyperlink>
    </w:p>
    <w:p w14:paraId="3BD38985" w14:textId="2243021E"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4" w:history="1">
        <w:r w:rsidRPr="00EF683D">
          <w:rPr>
            <w:rStyle w:val="Hyperlink"/>
            <w:b/>
            <w:noProof/>
          </w:rPr>
          <w:t xml:space="preserve">Figure 17. Diagram. Calibrated empirical distributions of </w:t>
        </w:r>
        <w:r w:rsidRPr="00EF683D">
          <w:rPr>
            <w:rStyle w:val="Hyperlink"/>
            <w:b/>
            <w:noProof/>
            <w:lang w:val="el-GR"/>
          </w:rPr>
          <w:t>ε</w:t>
        </w:r>
        <w:r w:rsidRPr="00EF683D">
          <w:rPr>
            <w:rStyle w:val="Hyperlink"/>
            <w:b/>
            <w:noProof/>
          </w:rPr>
          <w:t xml:space="preserve"> for the low and high VSA levels (mean and standard deviation in mph)</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_Toc35778034 \h </w:instrText>
        </w:r>
        <w:r w:rsidRPr="00EF683D">
          <w:rPr>
            <w:b/>
            <w:noProof/>
            <w:webHidden/>
          </w:rPr>
        </w:r>
        <w:r w:rsidRPr="00EF683D">
          <w:rPr>
            <w:b/>
            <w:noProof/>
            <w:webHidden/>
          </w:rPr>
          <w:fldChar w:fldCharType="separate"/>
        </w:r>
        <w:r w:rsidR="00F101B8">
          <w:rPr>
            <w:b/>
            <w:noProof/>
            <w:webHidden/>
          </w:rPr>
          <w:t>20</w:t>
        </w:r>
        <w:r w:rsidRPr="00EF683D">
          <w:rPr>
            <w:b/>
            <w:noProof/>
            <w:webHidden/>
          </w:rPr>
          <w:fldChar w:fldCharType="end"/>
        </w:r>
      </w:hyperlink>
    </w:p>
    <w:p w14:paraId="3D4F763A" w14:textId="5EDF2260"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5" w:history="1">
        <w:r w:rsidRPr="00EF683D">
          <w:rPr>
            <w:rStyle w:val="Hyperlink"/>
            <w:b/>
            <w:noProof/>
          </w:rPr>
          <w:t>Figure 18. Diagram. The probability density functions for the calibration and validation datasets</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_Toc35778035 \h </w:instrText>
        </w:r>
        <w:r w:rsidRPr="00EF683D">
          <w:rPr>
            <w:b/>
            <w:noProof/>
            <w:webHidden/>
          </w:rPr>
        </w:r>
        <w:r w:rsidRPr="00EF683D">
          <w:rPr>
            <w:b/>
            <w:noProof/>
            <w:webHidden/>
          </w:rPr>
          <w:fldChar w:fldCharType="separate"/>
        </w:r>
        <w:r w:rsidR="00F101B8">
          <w:rPr>
            <w:b/>
            <w:noProof/>
            <w:webHidden/>
          </w:rPr>
          <w:t>21</w:t>
        </w:r>
        <w:r w:rsidRPr="00EF683D">
          <w:rPr>
            <w:b/>
            <w:noProof/>
            <w:webHidden/>
          </w:rPr>
          <w:fldChar w:fldCharType="end"/>
        </w:r>
      </w:hyperlink>
    </w:p>
    <w:p w14:paraId="2C7770C7" w14:textId="19EF91BC"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6" w:history="1">
        <w:r w:rsidRPr="00EF683D">
          <w:rPr>
            <w:rStyle w:val="Hyperlink"/>
            <w:b/>
            <w:noProof/>
          </w:rPr>
          <w:t>Figure 19. Equation. Determination of the increased compliance level</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_Toc35778036 \h </w:instrText>
        </w:r>
        <w:r w:rsidRPr="00EF683D">
          <w:rPr>
            <w:b/>
            <w:noProof/>
            <w:webHidden/>
          </w:rPr>
        </w:r>
        <w:r w:rsidRPr="00EF683D">
          <w:rPr>
            <w:b/>
            <w:noProof/>
            <w:webHidden/>
          </w:rPr>
          <w:fldChar w:fldCharType="separate"/>
        </w:r>
        <w:r w:rsidR="00F101B8">
          <w:rPr>
            <w:b/>
            <w:noProof/>
            <w:webHidden/>
          </w:rPr>
          <w:t>26</w:t>
        </w:r>
        <w:r w:rsidRPr="00EF683D">
          <w:rPr>
            <w:b/>
            <w:noProof/>
            <w:webHidden/>
          </w:rPr>
          <w:fldChar w:fldCharType="end"/>
        </w:r>
      </w:hyperlink>
    </w:p>
    <w:p w14:paraId="7D2E56BC" w14:textId="7898E7AE"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7" w:history="1">
        <w:r w:rsidRPr="00EF683D">
          <w:rPr>
            <w:rStyle w:val="Hyperlink"/>
            <w:b/>
            <w:noProof/>
          </w:rPr>
          <w:t>Figure 20. Diagram. Simulated freeway corridor</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_Toc35778037 \h </w:instrText>
        </w:r>
        <w:r w:rsidRPr="00EF683D">
          <w:rPr>
            <w:b/>
            <w:noProof/>
            <w:webHidden/>
          </w:rPr>
        </w:r>
        <w:r w:rsidRPr="00EF683D">
          <w:rPr>
            <w:b/>
            <w:noProof/>
            <w:webHidden/>
          </w:rPr>
          <w:fldChar w:fldCharType="separate"/>
        </w:r>
        <w:r w:rsidR="00F101B8">
          <w:rPr>
            <w:b/>
            <w:noProof/>
            <w:webHidden/>
          </w:rPr>
          <w:t>27</w:t>
        </w:r>
        <w:r w:rsidRPr="00EF683D">
          <w:rPr>
            <w:b/>
            <w:noProof/>
            <w:webHidden/>
          </w:rPr>
          <w:fldChar w:fldCharType="end"/>
        </w:r>
      </w:hyperlink>
    </w:p>
    <w:p w14:paraId="75C25F55" w14:textId="2DFB99D0"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8" w:history="1">
        <w:r w:rsidRPr="00EF683D">
          <w:rPr>
            <w:rStyle w:val="Hyperlink"/>
            <w:b/>
            <w:noProof/>
          </w:rPr>
          <w:t>Figure 21. Diagram. Average vehicle speed and standard deviation of the speed under various CV market penetrations</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_Toc35778038 \h </w:instrText>
        </w:r>
        <w:r w:rsidRPr="00EF683D">
          <w:rPr>
            <w:b/>
            <w:noProof/>
            <w:webHidden/>
          </w:rPr>
        </w:r>
        <w:r w:rsidRPr="00EF683D">
          <w:rPr>
            <w:b/>
            <w:noProof/>
            <w:webHidden/>
          </w:rPr>
          <w:fldChar w:fldCharType="separate"/>
        </w:r>
        <w:r w:rsidR="00F101B8">
          <w:rPr>
            <w:b/>
            <w:noProof/>
            <w:webHidden/>
          </w:rPr>
          <w:t>29</w:t>
        </w:r>
        <w:r w:rsidRPr="00EF683D">
          <w:rPr>
            <w:b/>
            <w:noProof/>
            <w:webHidden/>
          </w:rPr>
          <w:fldChar w:fldCharType="end"/>
        </w:r>
      </w:hyperlink>
    </w:p>
    <w:p w14:paraId="3CD03597" w14:textId="00C8FC17"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39" w:history="1">
        <w:r w:rsidRPr="00EF683D">
          <w:rPr>
            <w:rStyle w:val="Hyperlink"/>
            <w:b/>
            <w:noProof/>
          </w:rPr>
          <w:t>Figure 22. Diagram. Average vehicle fuel efficiency under various CV market penetrations</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_Toc35778039 \h </w:instrText>
        </w:r>
        <w:r w:rsidRPr="00EF683D">
          <w:rPr>
            <w:b/>
            <w:noProof/>
            <w:webHidden/>
          </w:rPr>
        </w:r>
        <w:r w:rsidRPr="00EF683D">
          <w:rPr>
            <w:b/>
            <w:noProof/>
            <w:webHidden/>
          </w:rPr>
          <w:fldChar w:fldCharType="separate"/>
        </w:r>
        <w:r w:rsidR="00F101B8">
          <w:rPr>
            <w:b/>
            <w:noProof/>
            <w:webHidden/>
          </w:rPr>
          <w:t>30</w:t>
        </w:r>
        <w:r w:rsidRPr="00EF683D">
          <w:rPr>
            <w:b/>
            <w:noProof/>
            <w:webHidden/>
          </w:rPr>
          <w:fldChar w:fldCharType="end"/>
        </w:r>
      </w:hyperlink>
    </w:p>
    <w:p w14:paraId="1AA4C97C" w14:textId="599E6756"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0" w:history="1">
        <w:r w:rsidRPr="00EF683D">
          <w:rPr>
            <w:rStyle w:val="Hyperlink"/>
            <w:b/>
            <w:noProof/>
          </w:rPr>
          <w:t>Figure 23. Diagram. Fundamental diagram of 10 percent CV market penetration with the baseline compliance level</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_Toc35778040 \h </w:instrText>
        </w:r>
        <w:r w:rsidRPr="00EF683D">
          <w:rPr>
            <w:b/>
            <w:noProof/>
            <w:webHidden/>
          </w:rPr>
        </w:r>
        <w:r w:rsidRPr="00EF683D">
          <w:rPr>
            <w:b/>
            <w:noProof/>
            <w:webHidden/>
          </w:rPr>
          <w:fldChar w:fldCharType="separate"/>
        </w:r>
        <w:r w:rsidR="00F101B8">
          <w:rPr>
            <w:b/>
            <w:noProof/>
            <w:webHidden/>
          </w:rPr>
          <w:t>33</w:t>
        </w:r>
        <w:r w:rsidRPr="00EF683D">
          <w:rPr>
            <w:b/>
            <w:noProof/>
            <w:webHidden/>
          </w:rPr>
          <w:fldChar w:fldCharType="end"/>
        </w:r>
      </w:hyperlink>
    </w:p>
    <w:p w14:paraId="3ED2558A" w14:textId="6E0F7D3B"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1" w:history="1">
        <w:r w:rsidRPr="00EF683D">
          <w:rPr>
            <w:rStyle w:val="Hyperlink"/>
            <w:b/>
            <w:noProof/>
          </w:rPr>
          <w:t>Figure 24. Diagram. Fundamental diagram of 10 percent CV market penetration with the full compliance level</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_Toc35778041 \h </w:instrText>
        </w:r>
        <w:r w:rsidRPr="00EF683D">
          <w:rPr>
            <w:b/>
            <w:noProof/>
            <w:webHidden/>
          </w:rPr>
        </w:r>
        <w:r w:rsidRPr="00EF683D">
          <w:rPr>
            <w:b/>
            <w:noProof/>
            <w:webHidden/>
          </w:rPr>
          <w:fldChar w:fldCharType="separate"/>
        </w:r>
        <w:r w:rsidR="00F101B8">
          <w:rPr>
            <w:b/>
            <w:noProof/>
            <w:webHidden/>
          </w:rPr>
          <w:t>33</w:t>
        </w:r>
        <w:r w:rsidRPr="00EF683D">
          <w:rPr>
            <w:b/>
            <w:noProof/>
            <w:webHidden/>
          </w:rPr>
          <w:fldChar w:fldCharType="end"/>
        </w:r>
      </w:hyperlink>
    </w:p>
    <w:p w14:paraId="26287184" w14:textId="483D6F54"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2" w:history="1">
        <w:r w:rsidRPr="00EF683D">
          <w:rPr>
            <w:rStyle w:val="Hyperlink"/>
            <w:b/>
            <w:noProof/>
          </w:rPr>
          <w:t>Figure 25. Diagram. Fundamental diagram of 30 percent CACC vehicle market penetration without the VSA</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_Toc35778042 \h </w:instrText>
        </w:r>
        <w:r w:rsidRPr="00EF683D">
          <w:rPr>
            <w:b/>
            <w:noProof/>
            <w:webHidden/>
          </w:rPr>
        </w:r>
        <w:r w:rsidRPr="00EF683D">
          <w:rPr>
            <w:b/>
            <w:noProof/>
            <w:webHidden/>
          </w:rPr>
          <w:fldChar w:fldCharType="separate"/>
        </w:r>
        <w:r w:rsidR="00F101B8">
          <w:rPr>
            <w:b/>
            <w:noProof/>
            <w:webHidden/>
          </w:rPr>
          <w:t>34</w:t>
        </w:r>
        <w:r w:rsidRPr="00EF683D">
          <w:rPr>
            <w:b/>
            <w:noProof/>
            <w:webHidden/>
          </w:rPr>
          <w:fldChar w:fldCharType="end"/>
        </w:r>
      </w:hyperlink>
    </w:p>
    <w:p w14:paraId="78979B62" w14:textId="202414D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3" w:history="1">
        <w:r w:rsidRPr="00EF683D">
          <w:rPr>
            <w:rStyle w:val="Hyperlink"/>
            <w:b/>
            <w:noProof/>
          </w:rPr>
          <w:t>Figure 26. Diagram. Fundamental diagram of 30 percent CACC vehicle market penetration with the VSA</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_Toc35778043 \h </w:instrText>
        </w:r>
        <w:r w:rsidRPr="00EF683D">
          <w:rPr>
            <w:b/>
            <w:noProof/>
            <w:webHidden/>
          </w:rPr>
        </w:r>
        <w:r w:rsidRPr="00EF683D">
          <w:rPr>
            <w:b/>
            <w:noProof/>
            <w:webHidden/>
          </w:rPr>
          <w:fldChar w:fldCharType="separate"/>
        </w:r>
        <w:r w:rsidR="00F101B8">
          <w:rPr>
            <w:b/>
            <w:noProof/>
            <w:webHidden/>
          </w:rPr>
          <w:t>34</w:t>
        </w:r>
        <w:r w:rsidRPr="00EF683D">
          <w:rPr>
            <w:b/>
            <w:noProof/>
            <w:webHidden/>
          </w:rPr>
          <w:fldChar w:fldCharType="end"/>
        </w:r>
      </w:hyperlink>
    </w:p>
    <w:p w14:paraId="6B30F4E9" w14:textId="760B7823"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4" w:history="1">
        <w:r w:rsidRPr="00EF683D">
          <w:rPr>
            <w:rStyle w:val="Hyperlink"/>
            <w:b/>
            <w:noProof/>
          </w:rPr>
          <w:t>Figure 27. Diagram. Logic flow of the PATH simulation algorithm</w:t>
        </w:r>
        <w:r w:rsidRPr="00EF683D">
          <w:rPr>
            <w:rStyle w:val="Hyperlink"/>
            <w:rFonts w:cstheme="minorHAnsi"/>
            <w:b/>
            <w:noProof/>
          </w:rPr>
          <w:t>.</w:t>
        </w:r>
        <w:r w:rsidRPr="00EF683D">
          <w:rPr>
            <w:b/>
            <w:noProof/>
            <w:webHidden/>
          </w:rPr>
          <w:tab/>
        </w:r>
        <w:r w:rsidRPr="00EF683D">
          <w:rPr>
            <w:b/>
            <w:noProof/>
            <w:webHidden/>
          </w:rPr>
          <w:fldChar w:fldCharType="begin"/>
        </w:r>
        <w:r w:rsidRPr="00EF683D">
          <w:rPr>
            <w:b/>
            <w:noProof/>
            <w:webHidden/>
          </w:rPr>
          <w:instrText xml:space="preserve"> PAGEREF _Toc35778044 \h </w:instrText>
        </w:r>
        <w:r w:rsidRPr="00EF683D">
          <w:rPr>
            <w:b/>
            <w:noProof/>
            <w:webHidden/>
          </w:rPr>
        </w:r>
        <w:r w:rsidRPr="00EF683D">
          <w:rPr>
            <w:b/>
            <w:noProof/>
            <w:webHidden/>
          </w:rPr>
          <w:fldChar w:fldCharType="separate"/>
        </w:r>
        <w:r w:rsidR="00F101B8">
          <w:rPr>
            <w:b/>
            <w:noProof/>
            <w:webHidden/>
          </w:rPr>
          <w:t>44</w:t>
        </w:r>
        <w:r w:rsidRPr="00EF683D">
          <w:rPr>
            <w:b/>
            <w:noProof/>
            <w:webHidden/>
          </w:rPr>
          <w:fldChar w:fldCharType="end"/>
        </w:r>
      </w:hyperlink>
    </w:p>
    <w:p w14:paraId="503087A7" w14:textId="507636F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5" w:history="1">
        <w:r w:rsidRPr="00EF683D">
          <w:rPr>
            <w:rStyle w:val="Hyperlink"/>
            <w:b/>
            <w:bCs/>
            <w:noProof/>
          </w:rPr>
          <w:t xml:space="preserve">Figure 28. Diagram. </w:t>
        </w:r>
        <w:r w:rsidRPr="00EF683D">
          <w:rPr>
            <w:rStyle w:val="Hyperlink"/>
            <w:b/>
            <w:noProof/>
          </w:rPr>
          <w:t>Vehicles involved i</w:t>
        </w:r>
        <w:r w:rsidRPr="00EF683D">
          <w:rPr>
            <w:rStyle w:val="Hyperlink"/>
            <w:b/>
            <w:noProof/>
          </w:rPr>
          <w:t>n</w:t>
        </w:r>
        <w:r w:rsidRPr="00EF683D">
          <w:rPr>
            <w:rStyle w:val="Hyperlink"/>
            <w:b/>
            <w:noProof/>
          </w:rPr>
          <w:t xml:space="preserve"> the CF and LC interactions.</w:t>
        </w:r>
        <w:r w:rsidRPr="00EF683D">
          <w:rPr>
            <w:b/>
            <w:noProof/>
            <w:webHidden/>
          </w:rPr>
          <w:tab/>
        </w:r>
        <w:r w:rsidRPr="00EF683D">
          <w:rPr>
            <w:b/>
            <w:noProof/>
            <w:webHidden/>
          </w:rPr>
          <w:fldChar w:fldCharType="begin"/>
        </w:r>
        <w:r w:rsidRPr="00EF683D">
          <w:rPr>
            <w:b/>
            <w:noProof/>
            <w:webHidden/>
          </w:rPr>
          <w:instrText xml:space="preserve"> PAGEREF _Toc35778045 \h </w:instrText>
        </w:r>
        <w:r w:rsidRPr="00EF683D">
          <w:rPr>
            <w:b/>
            <w:noProof/>
            <w:webHidden/>
          </w:rPr>
        </w:r>
        <w:r w:rsidRPr="00EF683D">
          <w:rPr>
            <w:b/>
            <w:noProof/>
            <w:webHidden/>
          </w:rPr>
          <w:fldChar w:fldCharType="separate"/>
        </w:r>
        <w:r w:rsidR="00F101B8">
          <w:rPr>
            <w:b/>
            <w:noProof/>
            <w:webHidden/>
          </w:rPr>
          <w:t>62</w:t>
        </w:r>
        <w:r w:rsidRPr="00EF683D">
          <w:rPr>
            <w:b/>
            <w:noProof/>
            <w:webHidden/>
          </w:rPr>
          <w:fldChar w:fldCharType="end"/>
        </w:r>
      </w:hyperlink>
    </w:p>
    <w:p w14:paraId="70D0F8FE" w14:textId="2500850F"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6" w:history="1">
        <w:r w:rsidRPr="00EF683D">
          <w:rPr>
            <w:rStyle w:val="Hyperlink"/>
            <w:b/>
            <w:bCs/>
            <w:noProof/>
          </w:rPr>
          <w:t xml:space="preserve">Figure 29. Diagram. </w:t>
        </w:r>
        <w:r w:rsidRPr="00EF683D">
          <w:rPr>
            <w:rStyle w:val="Hyperlink"/>
            <w:b/>
            <w:noProof/>
          </w:rPr>
          <w:t>CF and LC logic for manually-driven vehicles.</w:t>
        </w:r>
        <w:r w:rsidRPr="00EF683D">
          <w:rPr>
            <w:b/>
            <w:noProof/>
            <w:webHidden/>
          </w:rPr>
          <w:tab/>
        </w:r>
        <w:r w:rsidRPr="00EF683D">
          <w:rPr>
            <w:b/>
            <w:noProof/>
            <w:webHidden/>
          </w:rPr>
          <w:fldChar w:fldCharType="begin"/>
        </w:r>
        <w:r w:rsidRPr="00EF683D">
          <w:rPr>
            <w:b/>
            <w:noProof/>
            <w:webHidden/>
          </w:rPr>
          <w:instrText xml:space="preserve"> PAGEREF _Toc35778046 \h </w:instrText>
        </w:r>
        <w:r w:rsidRPr="00EF683D">
          <w:rPr>
            <w:b/>
            <w:noProof/>
            <w:webHidden/>
          </w:rPr>
        </w:r>
        <w:r w:rsidRPr="00EF683D">
          <w:rPr>
            <w:b/>
            <w:noProof/>
            <w:webHidden/>
          </w:rPr>
          <w:fldChar w:fldCharType="separate"/>
        </w:r>
        <w:r w:rsidR="00F101B8">
          <w:rPr>
            <w:b/>
            <w:noProof/>
            <w:webHidden/>
          </w:rPr>
          <w:t>63</w:t>
        </w:r>
        <w:r w:rsidRPr="00EF683D">
          <w:rPr>
            <w:b/>
            <w:noProof/>
            <w:webHidden/>
          </w:rPr>
          <w:fldChar w:fldCharType="end"/>
        </w:r>
      </w:hyperlink>
    </w:p>
    <w:p w14:paraId="1BED149F" w14:textId="55A1A48C"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7" w:history="1">
        <w:r w:rsidRPr="00EF683D">
          <w:rPr>
            <w:rStyle w:val="Hyperlink"/>
            <w:b/>
            <w:bCs/>
            <w:noProof/>
          </w:rPr>
          <w:t xml:space="preserve">Figure 30. Diagram. </w:t>
        </w:r>
        <w:r w:rsidRPr="00EF683D">
          <w:rPr>
            <w:rStyle w:val="Hyperlink"/>
            <w:b/>
            <w:noProof/>
          </w:rPr>
          <w:t>Driving mode determination for manually-driven vehicles.</w:t>
        </w:r>
        <w:r w:rsidRPr="00EF683D">
          <w:rPr>
            <w:b/>
            <w:noProof/>
            <w:webHidden/>
          </w:rPr>
          <w:tab/>
        </w:r>
        <w:r w:rsidRPr="00EF683D">
          <w:rPr>
            <w:b/>
            <w:noProof/>
            <w:webHidden/>
          </w:rPr>
          <w:fldChar w:fldCharType="begin"/>
        </w:r>
        <w:r w:rsidRPr="00EF683D">
          <w:rPr>
            <w:b/>
            <w:noProof/>
            <w:webHidden/>
          </w:rPr>
          <w:instrText xml:space="preserve"> PAGEREF _Toc35778047 \h </w:instrText>
        </w:r>
        <w:r w:rsidRPr="00EF683D">
          <w:rPr>
            <w:b/>
            <w:noProof/>
            <w:webHidden/>
          </w:rPr>
        </w:r>
        <w:r w:rsidRPr="00EF683D">
          <w:rPr>
            <w:b/>
            <w:noProof/>
            <w:webHidden/>
          </w:rPr>
          <w:fldChar w:fldCharType="separate"/>
        </w:r>
        <w:r w:rsidR="00F101B8">
          <w:rPr>
            <w:b/>
            <w:noProof/>
            <w:webHidden/>
          </w:rPr>
          <w:t>64</w:t>
        </w:r>
        <w:r w:rsidRPr="00EF683D">
          <w:rPr>
            <w:b/>
            <w:noProof/>
            <w:webHidden/>
          </w:rPr>
          <w:fldChar w:fldCharType="end"/>
        </w:r>
      </w:hyperlink>
    </w:p>
    <w:p w14:paraId="713CE469" w14:textId="6D3D2649"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8" w:history="1">
        <w:r w:rsidRPr="00EF683D">
          <w:rPr>
            <w:rStyle w:val="Hyperlink"/>
            <w:b/>
            <w:bCs/>
            <w:noProof/>
          </w:rPr>
          <w:t xml:space="preserve">Figure 31. Diagram. </w:t>
        </w:r>
        <w:r w:rsidRPr="00EF683D">
          <w:rPr>
            <w:rStyle w:val="Hyperlink"/>
            <w:b/>
            <w:noProof/>
          </w:rPr>
          <w:t>BCF logic flow for ALC and MLC (off-ramp exiting maneuver).</w:t>
        </w:r>
        <w:r w:rsidRPr="00EF683D">
          <w:rPr>
            <w:b/>
            <w:noProof/>
            <w:webHidden/>
          </w:rPr>
          <w:tab/>
        </w:r>
        <w:r w:rsidRPr="00EF683D">
          <w:rPr>
            <w:b/>
            <w:noProof/>
            <w:webHidden/>
          </w:rPr>
          <w:fldChar w:fldCharType="begin"/>
        </w:r>
        <w:r w:rsidRPr="00EF683D">
          <w:rPr>
            <w:b/>
            <w:noProof/>
            <w:webHidden/>
          </w:rPr>
          <w:instrText xml:space="preserve"> PAGEREF _Toc35778048 \h </w:instrText>
        </w:r>
        <w:r w:rsidRPr="00EF683D">
          <w:rPr>
            <w:b/>
            <w:noProof/>
            <w:webHidden/>
          </w:rPr>
        </w:r>
        <w:r w:rsidRPr="00EF683D">
          <w:rPr>
            <w:b/>
            <w:noProof/>
            <w:webHidden/>
          </w:rPr>
          <w:fldChar w:fldCharType="separate"/>
        </w:r>
        <w:r w:rsidR="00F101B8">
          <w:rPr>
            <w:b/>
            <w:noProof/>
            <w:webHidden/>
          </w:rPr>
          <w:t>65</w:t>
        </w:r>
        <w:r w:rsidRPr="00EF683D">
          <w:rPr>
            <w:b/>
            <w:noProof/>
            <w:webHidden/>
          </w:rPr>
          <w:fldChar w:fldCharType="end"/>
        </w:r>
      </w:hyperlink>
    </w:p>
    <w:p w14:paraId="48138961" w14:textId="45072B7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49" w:history="1">
        <w:r w:rsidRPr="00EF683D">
          <w:rPr>
            <w:rStyle w:val="Hyperlink"/>
            <w:b/>
            <w:bCs/>
            <w:noProof/>
          </w:rPr>
          <w:t xml:space="preserve">Figure 32. Diagram. </w:t>
        </w:r>
        <w:r w:rsidRPr="00EF683D">
          <w:rPr>
            <w:rStyle w:val="Hyperlink"/>
            <w:b/>
            <w:noProof/>
          </w:rPr>
          <w:t>BCF logic flow for MLC (on-ramp merging maneuver).</w:t>
        </w:r>
        <w:r w:rsidRPr="00EF683D">
          <w:rPr>
            <w:b/>
            <w:noProof/>
            <w:webHidden/>
          </w:rPr>
          <w:tab/>
        </w:r>
        <w:r w:rsidRPr="00EF683D">
          <w:rPr>
            <w:b/>
            <w:noProof/>
            <w:webHidden/>
          </w:rPr>
          <w:fldChar w:fldCharType="begin"/>
        </w:r>
        <w:r w:rsidRPr="00EF683D">
          <w:rPr>
            <w:b/>
            <w:noProof/>
            <w:webHidden/>
          </w:rPr>
          <w:instrText xml:space="preserve"> PAGEREF _Toc35778049 \h </w:instrText>
        </w:r>
        <w:r w:rsidRPr="00EF683D">
          <w:rPr>
            <w:b/>
            <w:noProof/>
            <w:webHidden/>
          </w:rPr>
        </w:r>
        <w:r w:rsidRPr="00EF683D">
          <w:rPr>
            <w:b/>
            <w:noProof/>
            <w:webHidden/>
          </w:rPr>
          <w:fldChar w:fldCharType="separate"/>
        </w:r>
        <w:r w:rsidR="00F101B8">
          <w:rPr>
            <w:b/>
            <w:noProof/>
            <w:webHidden/>
          </w:rPr>
          <w:t>66</w:t>
        </w:r>
        <w:r w:rsidRPr="00EF683D">
          <w:rPr>
            <w:b/>
            <w:noProof/>
            <w:webHidden/>
          </w:rPr>
          <w:fldChar w:fldCharType="end"/>
        </w:r>
      </w:hyperlink>
    </w:p>
    <w:p w14:paraId="308A242F" w14:textId="19C4C9B7"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0" w:history="1">
        <w:r w:rsidRPr="00EF683D">
          <w:rPr>
            <w:rStyle w:val="Hyperlink"/>
            <w:b/>
            <w:bCs/>
            <w:noProof/>
          </w:rPr>
          <w:t xml:space="preserve">Figure 33. Diagram. </w:t>
        </w:r>
        <w:r w:rsidRPr="00EF683D">
          <w:rPr>
            <w:rStyle w:val="Hyperlink"/>
            <w:b/>
            <w:noProof/>
          </w:rPr>
          <w:t>BCF logic flow for DLC.</w:t>
        </w:r>
        <w:r w:rsidRPr="00EF683D">
          <w:rPr>
            <w:b/>
            <w:noProof/>
            <w:webHidden/>
          </w:rPr>
          <w:tab/>
        </w:r>
        <w:r w:rsidRPr="00EF683D">
          <w:rPr>
            <w:b/>
            <w:noProof/>
            <w:webHidden/>
          </w:rPr>
          <w:fldChar w:fldCharType="begin"/>
        </w:r>
        <w:r w:rsidRPr="00EF683D">
          <w:rPr>
            <w:b/>
            <w:noProof/>
            <w:webHidden/>
          </w:rPr>
          <w:instrText xml:space="preserve"> PAGEREF _Toc35778050 \h </w:instrText>
        </w:r>
        <w:r w:rsidRPr="00EF683D">
          <w:rPr>
            <w:b/>
            <w:noProof/>
            <w:webHidden/>
          </w:rPr>
        </w:r>
        <w:r w:rsidRPr="00EF683D">
          <w:rPr>
            <w:b/>
            <w:noProof/>
            <w:webHidden/>
          </w:rPr>
          <w:fldChar w:fldCharType="separate"/>
        </w:r>
        <w:r w:rsidR="00F101B8">
          <w:rPr>
            <w:b/>
            <w:noProof/>
            <w:webHidden/>
          </w:rPr>
          <w:t>67</w:t>
        </w:r>
        <w:r w:rsidRPr="00EF683D">
          <w:rPr>
            <w:b/>
            <w:noProof/>
            <w:webHidden/>
          </w:rPr>
          <w:fldChar w:fldCharType="end"/>
        </w:r>
      </w:hyperlink>
    </w:p>
    <w:p w14:paraId="3E9ADFAA" w14:textId="6C534DFD"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1" w:history="1">
        <w:r w:rsidRPr="00EF683D">
          <w:rPr>
            <w:rStyle w:val="Hyperlink"/>
            <w:b/>
            <w:bCs/>
            <w:noProof/>
          </w:rPr>
          <w:t>Figure 34. Diagram. Model logic flow for ACC vehicles.</w:t>
        </w:r>
        <w:r w:rsidRPr="00EF683D">
          <w:rPr>
            <w:b/>
            <w:noProof/>
            <w:webHidden/>
          </w:rPr>
          <w:tab/>
        </w:r>
        <w:r w:rsidRPr="00EF683D">
          <w:rPr>
            <w:b/>
            <w:noProof/>
            <w:webHidden/>
          </w:rPr>
          <w:fldChar w:fldCharType="begin"/>
        </w:r>
        <w:r w:rsidRPr="00EF683D">
          <w:rPr>
            <w:b/>
            <w:noProof/>
            <w:webHidden/>
          </w:rPr>
          <w:instrText xml:space="preserve"> PAGEREF _Toc35778051 \h </w:instrText>
        </w:r>
        <w:r w:rsidRPr="00EF683D">
          <w:rPr>
            <w:b/>
            <w:noProof/>
            <w:webHidden/>
          </w:rPr>
        </w:r>
        <w:r w:rsidRPr="00EF683D">
          <w:rPr>
            <w:b/>
            <w:noProof/>
            <w:webHidden/>
          </w:rPr>
          <w:fldChar w:fldCharType="separate"/>
        </w:r>
        <w:r w:rsidR="00F101B8">
          <w:rPr>
            <w:b/>
            <w:noProof/>
            <w:webHidden/>
          </w:rPr>
          <w:t>148</w:t>
        </w:r>
        <w:r w:rsidRPr="00EF683D">
          <w:rPr>
            <w:b/>
            <w:noProof/>
            <w:webHidden/>
          </w:rPr>
          <w:fldChar w:fldCharType="end"/>
        </w:r>
      </w:hyperlink>
    </w:p>
    <w:p w14:paraId="56834643" w14:textId="070075BD"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2" w:history="1">
        <w:r w:rsidRPr="00EF683D">
          <w:rPr>
            <w:rStyle w:val="Hyperlink"/>
            <w:b/>
            <w:bCs/>
            <w:noProof/>
          </w:rPr>
          <w:t>Figure 35. Diagram. Car-following mode determination for ACC vehicles.</w:t>
        </w:r>
        <w:r w:rsidRPr="00EF683D">
          <w:rPr>
            <w:b/>
            <w:noProof/>
            <w:webHidden/>
          </w:rPr>
          <w:tab/>
        </w:r>
        <w:r w:rsidRPr="00EF683D">
          <w:rPr>
            <w:b/>
            <w:noProof/>
            <w:webHidden/>
          </w:rPr>
          <w:fldChar w:fldCharType="begin"/>
        </w:r>
        <w:r w:rsidRPr="00EF683D">
          <w:rPr>
            <w:b/>
            <w:noProof/>
            <w:webHidden/>
          </w:rPr>
          <w:instrText xml:space="preserve"> PAGEREF _Toc35778052 \h </w:instrText>
        </w:r>
        <w:r w:rsidRPr="00EF683D">
          <w:rPr>
            <w:b/>
            <w:noProof/>
            <w:webHidden/>
          </w:rPr>
        </w:r>
        <w:r w:rsidRPr="00EF683D">
          <w:rPr>
            <w:b/>
            <w:noProof/>
            <w:webHidden/>
          </w:rPr>
          <w:fldChar w:fldCharType="separate"/>
        </w:r>
        <w:r w:rsidR="00F101B8">
          <w:rPr>
            <w:b/>
            <w:noProof/>
            <w:webHidden/>
          </w:rPr>
          <w:t>149</w:t>
        </w:r>
        <w:r w:rsidRPr="00EF683D">
          <w:rPr>
            <w:b/>
            <w:noProof/>
            <w:webHidden/>
          </w:rPr>
          <w:fldChar w:fldCharType="end"/>
        </w:r>
      </w:hyperlink>
    </w:p>
    <w:p w14:paraId="052B5973" w14:textId="2FC844D4"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3" w:history="1">
        <w:r w:rsidRPr="00EF683D">
          <w:rPr>
            <w:rStyle w:val="Hyperlink"/>
            <w:b/>
            <w:bCs/>
            <w:noProof/>
          </w:rPr>
          <w:t>Figure 36. Diagram. Model logic flow for CACC vehicles.</w:t>
        </w:r>
        <w:r w:rsidRPr="00EF683D">
          <w:rPr>
            <w:b/>
            <w:noProof/>
            <w:webHidden/>
          </w:rPr>
          <w:tab/>
        </w:r>
        <w:r w:rsidRPr="00EF683D">
          <w:rPr>
            <w:b/>
            <w:noProof/>
            <w:webHidden/>
          </w:rPr>
          <w:fldChar w:fldCharType="begin"/>
        </w:r>
        <w:r w:rsidRPr="00EF683D">
          <w:rPr>
            <w:b/>
            <w:noProof/>
            <w:webHidden/>
          </w:rPr>
          <w:instrText xml:space="preserve"> PAGEREF _Toc35778053 \h </w:instrText>
        </w:r>
        <w:r w:rsidRPr="00EF683D">
          <w:rPr>
            <w:b/>
            <w:noProof/>
            <w:webHidden/>
          </w:rPr>
        </w:r>
        <w:r w:rsidRPr="00EF683D">
          <w:rPr>
            <w:b/>
            <w:noProof/>
            <w:webHidden/>
          </w:rPr>
          <w:fldChar w:fldCharType="separate"/>
        </w:r>
        <w:r w:rsidR="00F101B8">
          <w:rPr>
            <w:b/>
            <w:noProof/>
            <w:webHidden/>
          </w:rPr>
          <w:t>158</w:t>
        </w:r>
        <w:r w:rsidRPr="00EF683D">
          <w:rPr>
            <w:b/>
            <w:noProof/>
            <w:webHidden/>
          </w:rPr>
          <w:fldChar w:fldCharType="end"/>
        </w:r>
      </w:hyperlink>
    </w:p>
    <w:p w14:paraId="6B1353D6" w14:textId="334E587C" w:rsidR="00EF683D" w:rsidRDefault="00EF683D">
      <w:pPr>
        <w:pStyle w:val="TableofFigures"/>
        <w:tabs>
          <w:tab w:val="right" w:leader="dot" w:pos="9350"/>
        </w:tabs>
        <w:rPr>
          <w:rFonts w:asciiTheme="minorHAnsi" w:eastAsiaTheme="minorEastAsia" w:hAnsiTheme="minorHAnsi" w:cstheme="minorBidi"/>
          <w:noProof/>
          <w:sz w:val="22"/>
          <w:szCs w:val="22"/>
          <w:lang w:eastAsia="zh-CN"/>
        </w:rPr>
      </w:pPr>
      <w:hyperlink w:anchor="_Toc35778054" w:history="1">
        <w:r w:rsidRPr="00EF683D">
          <w:rPr>
            <w:rStyle w:val="Hyperlink"/>
            <w:b/>
            <w:bCs/>
            <w:noProof/>
          </w:rPr>
          <w:t>Figure 37. Diagram. Car-following mode determination for CACC vehicles.</w:t>
        </w:r>
        <w:r w:rsidRPr="00EF683D">
          <w:rPr>
            <w:b/>
            <w:noProof/>
            <w:webHidden/>
          </w:rPr>
          <w:tab/>
        </w:r>
        <w:r w:rsidRPr="00EF683D">
          <w:rPr>
            <w:b/>
            <w:noProof/>
            <w:webHidden/>
          </w:rPr>
          <w:fldChar w:fldCharType="begin"/>
        </w:r>
        <w:r w:rsidRPr="00EF683D">
          <w:rPr>
            <w:b/>
            <w:noProof/>
            <w:webHidden/>
          </w:rPr>
          <w:instrText xml:space="preserve"> PAGEREF _Toc35778054 \h </w:instrText>
        </w:r>
        <w:r w:rsidRPr="00EF683D">
          <w:rPr>
            <w:b/>
            <w:noProof/>
            <w:webHidden/>
          </w:rPr>
        </w:r>
        <w:r w:rsidRPr="00EF683D">
          <w:rPr>
            <w:b/>
            <w:noProof/>
            <w:webHidden/>
          </w:rPr>
          <w:fldChar w:fldCharType="separate"/>
        </w:r>
        <w:r w:rsidR="00F101B8">
          <w:rPr>
            <w:b/>
            <w:noProof/>
            <w:webHidden/>
          </w:rPr>
          <w:t>158</w:t>
        </w:r>
        <w:r w:rsidRPr="00EF683D">
          <w:rPr>
            <w:b/>
            <w:noProof/>
            <w:webHidden/>
          </w:rPr>
          <w:fldChar w:fldCharType="end"/>
        </w:r>
      </w:hyperlink>
    </w:p>
    <w:p w14:paraId="15EFD928" w14:textId="4201799C" w:rsidR="006640B0" w:rsidRPr="00BA3BAD" w:rsidRDefault="00A61C92" w:rsidP="006640B0">
      <w:pPr>
        <w:pStyle w:val="FHWABody"/>
      </w:pPr>
      <w:r w:rsidRPr="00BA3BAD">
        <w:fldChar w:fldCharType="end"/>
      </w:r>
    </w:p>
    <w:p w14:paraId="2D6A8D01" w14:textId="77777777" w:rsidR="006640B0" w:rsidRPr="00BA3BAD" w:rsidRDefault="006640B0" w:rsidP="006640B0">
      <w:pPr>
        <w:pStyle w:val="FHWABody"/>
      </w:pPr>
      <w:r w:rsidRPr="00BA3BAD">
        <w:br w:type="page"/>
      </w:r>
    </w:p>
    <w:p w14:paraId="6BB01F0D" w14:textId="77777777" w:rsidR="006640B0" w:rsidRPr="00BA3BAD" w:rsidRDefault="006640B0" w:rsidP="006640B0">
      <w:pPr>
        <w:pStyle w:val="FHWAPreheading"/>
      </w:pPr>
      <w:r w:rsidRPr="00BA3BAD">
        <w:lastRenderedPageBreak/>
        <w:t>List of Tables</w:t>
      </w:r>
    </w:p>
    <w:p w14:paraId="37688B54" w14:textId="6394B03C" w:rsidR="00EF683D" w:rsidRPr="00EF683D" w:rsidRDefault="00A61C92">
      <w:pPr>
        <w:pStyle w:val="TableofFigures"/>
        <w:tabs>
          <w:tab w:val="right" w:leader="dot" w:pos="9350"/>
        </w:tabs>
        <w:rPr>
          <w:rFonts w:asciiTheme="minorHAnsi" w:eastAsiaTheme="minorEastAsia" w:hAnsiTheme="minorHAnsi" w:cstheme="minorBidi"/>
          <w:b/>
          <w:noProof/>
          <w:sz w:val="22"/>
          <w:szCs w:val="22"/>
          <w:lang w:eastAsia="zh-CN"/>
        </w:rPr>
      </w:pPr>
      <w:r w:rsidRPr="00BA3BAD">
        <w:fldChar w:fldCharType="begin"/>
      </w:r>
      <w:r w:rsidRPr="00BA3BAD">
        <w:instrText xml:space="preserve"> TOC \h \z \c "Table" </w:instrText>
      </w:r>
      <w:r w:rsidRPr="00BA3BAD">
        <w:fldChar w:fldCharType="separate"/>
      </w:r>
      <w:hyperlink w:anchor="_Toc35778055" w:history="1">
        <w:r w:rsidR="00EF683D" w:rsidRPr="00EF683D">
          <w:rPr>
            <w:rStyle w:val="Hyperlink"/>
            <w:b/>
            <w:noProof/>
          </w:rPr>
          <w:t>Table 1.</w:t>
        </w:r>
        <w:r w:rsidR="00EF683D" w:rsidRPr="00EF683D">
          <w:rPr>
            <w:rStyle w:val="Hyperlink"/>
            <w:rFonts w:eastAsia="SimSun"/>
            <w:b/>
            <w:noProof/>
          </w:rPr>
          <w:t xml:space="preserve"> Sample sizes for the low and high VSA cases.</w:t>
        </w:r>
        <w:r w:rsidR="00EF683D" w:rsidRPr="00EF683D">
          <w:rPr>
            <w:b/>
            <w:noProof/>
            <w:webHidden/>
          </w:rPr>
          <w:tab/>
        </w:r>
        <w:r w:rsidR="00EF683D" w:rsidRPr="00EF683D">
          <w:rPr>
            <w:b/>
            <w:noProof/>
            <w:webHidden/>
          </w:rPr>
          <w:fldChar w:fldCharType="begin"/>
        </w:r>
        <w:r w:rsidR="00EF683D" w:rsidRPr="00EF683D">
          <w:rPr>
            <w:b/>
            <w:noProof/>
            <w:webHidden/>
          </w:rPr>
          <w:instrText xml:space="preserve"> PAGEREF _Toc35778055 \h </w:instrText>
        </w:r>
        <w:r w:rsidR="00EF683D" w:rsidRPr="00EF683D">
          <w:rPr>
            <w:b/>
            <w:noProof/>
            <w:webHidden/>
          </w:rPr>
        </w:r>
        <w:r w:rsidR="00EF683D" w:rsidRPr="00EF683D">
          <w:rPr>
            <w:b/>
            <w:noProof/>
            <w:webHidden/>
          </w:rPr>
          <w:fldChar w:fldCharType="separate"/>
        </w:r>
        <w:r w:rsidR="00F101B8">
          <w:rPr>
            <w:b/>
            <w:noProof/>
            <w:webHidden/>
          </w:rPr>
          <w:t>19</w:t>
        </w:r>
        <w:r w:rsidR="00EF683D" w:rsidRPr="00EF683D">
          <w:rPr>
            <w:b/>
            <w:noProof/>
            <w:webHidden/>
          </w:rPr>
          <w:fldChar w:fldCharType="end"/>
        </w:r>
      </w:hyperlink>
    </w:p>
    <w:p w14:paraId="40B5F19A" w14:textId="793BC0E3"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6" w:history="1">
        <w:r w:rsidRPr="00EF683D">
          <w:rPr>
            <w:rStyle w:val="Hyperlink"/>
            <w:b/>
            <w:noProof/>
          </w:rPr>
          <w:t>Table 2.</w:t>
        </w:r>
        <w:r w:rsidRPr="00EF683D">
          <w:rPr>
            <w:rStyle w:val="Hyperlink"/>
            <w:rFonts w:eastAsia="SimSun"/>
            <w:b/>
            <w:noProof/>
          </w:rPr>
          <w:t xml:space="preserve"> Results of the two-sample Kolmogorov-Smirnov test.</w:t>
        </w:r>
        <w:r w:rsidRPr="00EF683D">
          <w:rPr>
            <w:b/>
            <w:noProof/>
            <w:webHidden/>
          </w:rPr>
          <w:tab/>
        </w:r>
        <w:r w:rsidRPr="00EF683D">
          <w:rPr>
            <w:b/>
            <w:noProof/>
            <w:webHidden/>
          </w:rPr>
          <w:fldChar w:fldCharType="begin"/>
        </w:r>
        <w:r w:rsidRPr="00EF683D">
          <w:rPr>
            <w:b/>
            <w:noProof/>
            <w:webHidden/>
          </w:rPr>
          <w:instrText xml:space="preserve"> PAGEREF _Toc35778056 \h </w:instrText>
        </w:r>
        <w:r w:rsidRPr="00EF683D">
          <w:rPr>
            <w:b/>
            <w:noProof/>
            <w:webHidden/>
          </w:rPr>
        </w:r>
        <w:r w:rsidRPr="00EF683D">
          <w:rPr>
            <w:b/>
            <w:noProof/>
            <w:webHidden/>
          </w:rPr>
          <w:fldChar w:fldCharType="separate"/>
        </w:r>
        <w:r w:rsidR="00F101B8">
          <w:rPr>
            <w:b/>
            <w:noProof/>
            <w:webHidden/>
          </w:rPr>
          <w:t>20</w:t>
        </w:r>
        <w:r w:rsidRPr="00EF683D">
          <w:rPr>
            <w:b/>
            <w:noProof/>
            <w:webHidden/>
          </w:rPr>
          <w:fldChar w:fldCharType="end"/>
        </w:r>
      </w:hyperlink>
    </w:p>
    <w:p w14:paraId="1F0283DA" w14:textId="021DCA37"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7" w:history="1">
        <w:r w:rsidRPr="00EF683D">
          <w:rPr>
            <w:rStyle w:val="Hyperlink"/>
            <w:b/>
            <w:noProof/>
          </w:rPr>
          <w:t>Table 3.</w:t>
        </w:r>
        <w:r w:rsidRPr="00EF683D">
          <w:rPr>
            <w:rStyle w:val="Hyperlink"/>
            <w:rFonts w:eastAsia="SimSun"/>
            <w:b/>
            <w:noProof/>
          </w:rPr>
          <w:t xml:space="preserve"> Simulation scenarios for CVs.</w:t>
        </w:r>
        <w:r w:rsidRPr="00EF683D">
          <w:rPr>
            <w:b/>
            <w:noProof/>
            <w:webHidden/>
          </w:rPr>
          <w:tab/>
        </w:r>
        <w:r w:rsidRPr="00EF683D">
          <w:rPr>
            <w:b/>
            <w:noProof/>
            <w:webHidden/>
          </w:rPr>
          <w:fldChar w:fldCharType="begin"/>
        </w:r>
        <w:r w:rsidRPr="00EF683D">
          <w:rPr>
            <w:b/>
            <w:noProof/>
            <w:webHidden/>
          </w:rPr>
          <w:instrText xml:space="preserve"> PAGEREF _Toc35778057 \h </w:instrText>
        </w:r>
        <w:r w:rsidRPr="00EF683D">
          <w:rPr>
            <w:b/>
            <w:noProof/>
            <w:webHidden/>
          </w:rPr>
        </w:r>
        <w:r w:rsidRPr="00EF683D">
          <w:rPr>
            <w:b/>
            <w:noProof/>
            <w:webHidden/>
          </w:rPr>
          <w:fldChar w:fldCharType="separate"/>
        </w:r>
        <w:r w:rsidR="00F101B8">
          <w:rPr>
            <w:b/>
            <w:noProof/>
            <w:webHidden/>
          </w:rPr>
          <w:t>26</w:t>
        </w:r>
        <w:r w:rsidRPr="00EF683D">
          <w:rPr>
            <w:b/>
            <w:noProof/>
            <w:webHidden/>
          </w:rPr>
          <w:fldChar w:fldCharType="end"/>
        </w:r>
      </w:hyperlink>
    </w:p>
    <w:p w14:paraId="3E89130B" w14:textId="6A6D2808"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8" w:history="1">
        <w:r w:rsidRPr="00EF683D">
          <w:rPr>
            <w:rStyle w:val="Hyperlink"/>
            <w:b/>
            <w:noProof/>
          </w:rPr>
          <w:t>Table 4.</w:t>
        </w:r>
        <w:r w:rsidRPr="00EF683D">
          <w:rPr>
            <w:rStyle w:val="Hyperlink"/>
            <w:rFonts w:eastAsia="SimSun"/>
            <w:b/>
            <w:noProof/>
          </w:rPr>
          <w:t xml:space="preserve"> Simulation Scenarios for CACC vehicles.</w:t>
        </w:r>
        <w:r w:rsidRPr="00EF683D">
          <w:rPr>
            <w:b/>
            <w:noProof/>
            <w:webHidden/>
          </w:rPr>
          <w:tab/>
        </w:r>
        <w:r w:rsidRPr="00EF683D">
          <w:rPr>
            <w:b/>
            <w:noProof/>
            <w:webHidden/>
          </w:rPr>
          <w:fldChar w:fldCharType="begin"/>
        </w:r>
        <w:r w:rsidRPr="00EF683D">
          <w:rPr>
            <w:b/>
            <w:noProof/>
            <w:webHidden/>
          </w:rPr>
          <w:instrText xml:space="preserve"> PAGEREF _Toc35778058 \h </w:instrText>
        </w:r>
        <w:r w:rsidRPr="00EF683D">
          <w:rPr>
            <w:b/>
            <w:noProof/>
            <w:webHidden/>
          </w:rPr>
        </w:r>
        <w:r w:rsidRPr="00EF683D">
          <w:rPr>
            <w:b/>
            <w:noProof/>
            <w:webHidden/>
          </w:rPr>
          <w:fldChar w:fldCharType="separate"/>
        </w:r>
        <w:r w:rsidR="00F101B8">
          <w:rPr>
            <w:b/>
            <w:noProof/>
            <w:webHidden/>
          </w:rPr>
          <w:t>26</w:t>
        </w:r>
        <w:r w:rsidRPr="00EF683D">
          <w:rPr>
            <w:b/>
            <w:noProof/>
            <w:webHidden/>
          </w:rPr>
          <w:fldChar w:fldCharType="end"/>
        </w:r>
      </w:hyperlink>
    </w:p>
    <w:p w14:paraId="2BAC6676" w14:textId="04E62271"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59" w:history="1">
        <w:r w:rsidRPr="00EF683D">
          <w:rPr>
            <w:rStyle w:val="Hyperlink"/>
            <w:b/>
            <w:noProof/>
          </w:rPr>
          <w:t>Table 5.</w:t>
        </w:r>
        <w:r w:rsidRPr="00EF683D">
          <w:rPr>
            <w:rStyle w:val="Hyperlink"/>
            <w:rFonts w:eastAsia="SimSun"/>
            <w:b/>
            <w:noProof/>
          </w:rPr>
          <w:t xml:space="preserve"> Fuel model parameters.</w:t>
        </w:r>
        <w:r w:rsidRPr="00EF683D">
          <w:rPr>
            <w:b/>
            <w:noProof/>
            <w:webHidden/>
          </w:rPr>
          <w:tab/>
        </w:r>
        <w:r w:rsidRPr="00EF683D">
          <w:rPr>
            <w:b/>
            <w:noProof/>
            <w:webHidden/>
          </w:rPr>
          <w:fldChar w:fldCharType="begin"/>
        </w:r>
        <w:r w:rsidRPr="00EF683D">
          <w:rPr>
            <w:b/>
            <w:noProof/>
            <w:webHidden/>
          </w:rPr>
          <w:instrText xml:space="preserve"> PAGEREF _Toc35778059 \h </w:instrText>
        </w:r>
        <w:r w:rsidRPr="00EF683D">
          <w:rPr>
            <w:b/>
            <w:noProof/>
            <w:webHidden/>
          </w:rPr>
        </w:r>
        <w:r w:rsidRPr="00EF683D">
          <w:rPr>
            <w:b/>
            <w:noProof/>
            <w:webHidden/>
          </w:rPr>
          <w:fldChar w:fldCharType="separate"/>
        </w:r>
        <w:r w:rsidR="00F101B8">
          <w:rPr>
            <w:b/>
            <w:noProof/>
            <w:webHidden/>
          </w:rPr>
          <w:t>27</w:t>
        </w:r>
        <w:r w:rsidRPr="00EF683D">
          <w:rPr>
            <w:b/>
            <w:noProof/>
            <w:webHidden/>
          </w:rPr>
          <w:fldChar w:fldCharType="end"/>
        </w:r>
      </w:hyperlink>
    </w:p>
    <w:p w14:paraId="0FE39210" w14:textId="75FE3844"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60" w:history="1">
        <w:r w:rsidRPr="00EF683D">
          <w:rPr>
            <w:rStyle w:val="Hyperlink"/>
            <w:b/>
            <w:noProof/>
          </w:rPr>
          <w:t>Table 6.</w:t>
        </w:r>
        <w:r w:rsidRPr="00EF683D">
          <w:rPr>
            <w:rStyle w:val="Hyperlink"/>
            <w:rFonts w:eastAsia="SimSun"/>
            <w:b/>
            <w:noProof/>
          </w:rPr>
          <w:t xml:space="preserve"> Effects of driver compliance level on speed and vehicle fuel efficiency at 10 percent CV market penetration.</w:t>
        </w:r>
        <w:r w:rsidRPr="00EF683D">
          <w:rPr>
            <w:b/>
            <w:noProof/>
            <w:webHidden/>
          </w:rPr>
          <w:tab/>
        </w:r>
        <w:r w:rsidRPr="00EF683D">
          <w:rPr>
            <w:b/>
            <w:noProof/>
            <w:webHidden/>
          </w:rPr>
          <w:fldChar w:fldCharType="begin"/>
        </w:r>
        <w:r w:rsidRPr="00EF683D">
          <w:rPr>
            <w:b/>
            <w:noProof/>
            <w:webHidden/>
          </w:rPr>
          <w:instrText xml:space="preserve"> PAGEREF _Toc35778060 \h </w:instrText>
        </w:r>
        <w:r w:rsidRPr="00EF683D">
          <w:rPr>
            <w:b/>
            <w:noProof/>
            <w:webHidden/>
          </w:rPr>
        </w:r>
        <w:r w:rsidRPr="00EF683D">
          <w:rPr>
            <w:b/>
            <w:noProof/>
            <w:webHidden/>
          </w:rPr>
          <w:fldChar w:fldCharType="separate"/>
        </w:r>
        <w:r w:rsidR="00F101B8">
          <w:rPr>
            <w:b/>
            <w:noProof/>
            <w:webHidden/>
          </w:rPr>
          <w:t>30</w:t>
        </w:r>
        <w:r w:rsidRPr="00EF683D">
          <w:rPr>
            <w:b/>
            <w:noProof/>
            <w:webHidden/>
          </w:rPr>
          <w:fldChar w:fldCharType="end"/>
        </w:r>
      </w:hyperlink>
    </w:p>
    <w:p w14:paraId="28673772" w14:textId="00D330D7"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61" w:history="1">
        <w:r w:rsidRPr="00EF683D">
          <w:rPr>
            <w:rStyle w:val="Hyperlink"/>
            <w:b/>
            <w:noProof/>
          </w:rPr>
          <w:t>Table 7.</w:t>
        </w:r>
        <w:r w:rsidRPr="00EF683D">
          <w:rPr>
            <w:rStyle w:val="Hyperlink"/>
            <w:rFonts w:eastAsia="SimSun"/>
            <w:b/>
            <w:noProof/>
          </w:rPr>
          <w:t xml:space="preserve"> Effects of driver compliance level on speed and vehicle fuel efficiency at 20 percent CV market pe</w:t>
        </w:r>
        <w:bookmarkStart w:id="0" w:name="_GoBack"/>
        <w:bookmarkEnd w:id="0"/>
        <w:r w:rsidRPr="00EF683D">
          <w:rPr>
            <w:rStyle w:val="Hyperlink"/>
            <w:rFonts w:eastAsia="SimSun"/>
            <w:b/>
            <w:noProof/>
          </w:rPr>
          <w:t>netration.</w:t>
        </w:r>
        <w:r w:rsidRPr="00EF683D">
          <w:rPr>
            <w:b/>
            <w:noProof/>
            <w:webHidden/>
          </w:rPr>
          <w:tab/>
        </w:r>
        <w:r w:rsidRPr="00EF683D">
          <w:rPr>
            <w:b/>
            <w:noProof/>
            <w:webHidden/>
          </w:rPr>
          <w:fldChar w:fldCharType="begin"/>
        </w:r>
        <w:r w:rsidRPr="00EF683D">
          <w:rPr>
            <w:b/>
            <w:noProof/>
            <w:webHidden/>
          </w:rPr>
          <w:instrText xml:space="preserve"> PAGEREF _Toc35778061 \h </w:instrText>
        </w:r>
        <w:r w:rsidRPr="00EF683D">
          <w:rPr>
            <w:b/>
            <w:noProof/>
            <w:webHidden/>
          </w:rPr>
        </w:r>
        <w:r w:rsidRPr="00EF683D">
          <w:rPr>
            <w:b/>
            <w:noProof/>
            <w:webHidden/>
          </w:rPr>
          <w:fldChar w:fldCharType="separate"/>
        </w:r>
        <w:r w:rsidR="00F101B8">
          <w:rPr>
            <w:b/>
            <w:noProof/>
            <w:webHidden/>
          </w:rPr>
          <w:t>30</w:t>
        </w:r>
        <w:r w:rsidRPr="00EF683D">
          <w:rPr>
            <w:b/>
            <w:noProof/>
            <w:webHidden/>
          </w:rPr>
          <w:fldChar w:fldCharType="end"/>
        </w:r>
      </w:hyperlink>
    </w:p>
    <w:p w14:paraId="1AC6DCC5" w14:textId="06D086B6"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62" w:history="1">
        <w:r w:rsidRPr="00EF683D">
          <w:rPr>
            <w:rStyle w:val="Hyperlink"/>
            <w:b/>
            <w:noProof/>
          </w:rPr>
          <w:t>Table 8.</w:t>
        </w:r>
        <w:r w:rsidRPr="00EF683D">
          <w:rPr>
            <w:rStyle w:val="Hyperlink"/>
            <w:rFonts w:eastAsia="SimSun"/>
            <w:b/>
            <w:noProof/>
          </w:rPr>
          <w:t xml:space="preserve"> Effects of driver compliance level on speed and vehicle fuel efficiency at 100 percent CV market penetration.</w:t>
        </w:r>
        <w:r w:rsidRPr="00EF683D">
          <w:rPr>
            <w:b/>
            <w:noProof/>
            <w:webHidden/>
          </w:rPr>
          <w:tab/>
        </w:r>
        <w:r w:rsidRPr="00EF683D">
          <w:rPr>
            <w:b/>
            <w:noProof/>
            <w:webHidden/>
          </w:rPr>
          <w:fldChar w:fldCharType="begin"/>
        </w:r>
        <w:r w:rsidRPr="00EF683D">
          <w:rPr>
            <w:b/>
            <w:noProof/>
            <w:webHidden/>
          </w:rPr>
          <w:instrText xml:space="preserve"> PAGEREF _Toc35778062 \h </w:instrText>
        </w:r>
        <w:r w:rsidRPr="00EF683D">
          <w:rPr>
            <w:b/>
            <w:noProof/>
            <w:webHidden/>
          </w:rPr>
        </w:r>
        <w:r w:rsidRPr="00EF683D">
          <w:rPr>
            <w:b/>
            <w:noProof/>
            <w:webHidden/>
          </w:rPr>
          <w:fldChar w:fldCharType="separate"/>
        </w:r>
        <w:r w:rsidR="00F101B8">
          <w:rPr>
            <w:b/>
            <w:noProof/>
            <w:webHidden/>
          </w:rPr>
          <w:t>31</w:t>
        </w:r>
        <w:r w:rsidRPr="00EF683D">
          <w:rPr>
            <w:b/>
            <w:noProof/>
            <w:webHidden/>
          </w:rPr>
          <w:fldChar w:fldCharType="end"/>
        </w:r>
      </w:hyperlink>
    </w:p>
    <w:p w14:paraId="5A102890" w14:textId="2BD95FD4"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63" w:history="1">
        <w:r w:rsidRPr="00EF683D">
          <w:rPr>
            <w:rStyle w:val="Hyperlink"/>
            <w:b/>
            <w:noProof/>
          </w:rPr>
          <w:t>Table 9.</w:t>
        </w:r>
        <w:r w:rsidRPr="00EF683D">
          <w:rPr>
            <w:rStyle w:val="Hyperlink"/>
            <w:rFonts w:eastAsia="SimSun"/>
            <w:b/>
            <w:noProof/>
          </w:rPr>
          <w:t xml:space="preserve"> Comparison of the baseline compliance and the full compliance level.</w:t>
        </w:r>
        <w:r w:rsidRPr="00EF683D">
          <w:rPr>
            <w:b/>
            <w:noProof/>
            <w:webHidden/>
          </w:rPr>
          <w:tab/>
        </w:r>
        <w:r w:rsidRPr="00EF683D">
          <w:rPr>
            <w:b/>
            <w:noProof/>
            <w:webHidden/>
          </w:rPr>
          <w:fldChar w:fldCharType="begin"/>
        </w:r>
        <w:r w:rsidRPr="00EF683D">
          <w:rPr>
            <w:b/>
            <w:noProof/>
            <w:webHidden/>
          </w:rPr>
          <w:instrText xml:space="preserve"> PAGEREF _Toc35778063 \h </w:instrText>
        </w:r>
        <w:r w:rsidRPr="00EF683D">
          <w:rPr>
            <w:b/>
            <w:noProof/>
            <w:webHidden/>
          </w:rPr>
        </w:r>
        <w:r w:rsidRPr="00EF683D">
          <w:rPr>
            <w:b/>
            <w:noProof/>
            <w:webHidden/>
          </w:rPr>
          <w:fldChar w:fldCharType="separate"/>
        </w:r>
        <w:r w:rsidR="00F101B8">
          <w:rPr>
            <w:b/>
            <w:noProof/>
            <w:webHidden/>
          </w:rPr>
          <w:t>32</w:t>
        </w:r>
        <w:r w:rsidRPr="00EF683D">
          <w:rPr>
            <w:b/>
            <w:noProof/>
            <w:webHidden/>
          </w:rPr>
          <w:fldChar w:fldCharType="end"/>
        </w:r>
      </w:hyperlink>
    </w:p>
    <w:p w14:paraId="38F10297" w14:textId="5EFF95C5" w:rsidR="00EF683D" w:rsidRPr="00EF683D" w:rsidRDefault="00EF683D">
      <w:pPr>
        <w:pStyle w:val="TableofFigures"/>
        <w:tabs>
          <w:tab w:val="right" w:leader="dot" w:pos="9350"/>
        </w:tabs>
        <w:rPr>
          <w:rFonts w:asciiTheme="minorHAnsi" w:eastAsiaTheme="minorEastAsia" w:hAnsiTheme="minorHAnsi" w:cstheme="minorBidi"/>
          <w:b/>
          <w:noProof/>
          <w:sz w:val="22"/>
          <w:szCs w:val="22"/>
          <w:lang w:eastAsia="zh-CN"/>
        </w:rPr>
      </w:pPr>
      <w:hyperlink w:anchor="_Toc35778064" w:history="1">
        <w:r w:rsidRPr="00EF683D">
          <w:rPr>
            <w:rStyle w:val="Hyperlink"/>
            <w:b/>
            <w:noProof/>
          </w:rPr>
          <w:t>Table 10.</w:t>
        </w:r>
        <w:r w:rsidRPr="00EF683D">
          <w:rPr>
            <w:rStyle w:val="Hyperlink"/>
            <w:rFonts w:eastAsia="SimSun"/>
            <w:b/>
            <w:noProof/>
          </w:rPr>
          <w:t xml:space="preserve"> Comparison of the baseline and full compliance levels.</w:t>
        </w:r>
        <w:r w:rsidRPr="00EF683D">
          <w:rPr>
            <w:b/>
            <w:noProof/>
            <w:webHidden/>
          </w:rPr>
          <w:tab/>
        </w:r>
        <w:r w:rsidRPr="00EF683D">
          <w:rPr>
            <w:b/>
            <w:noProof/>
            <w:webHidden/>
          </w:rPr>
          <w:fldChar w:fldCharType="begin"/>
        </w:r>
        <w:r w:rsidRPr="00EF683D">
          <w:rPr>
            <w:b/>
            <w:noProof/>
            <w:webHidden/>
          </w:rPr>
          <w:instrText xml:space="preserve"> PAGEREF _Toc35778064 \h </w:instrText>
        </w:r>
        <w:r w:rsidRPr="00EF683D">
          <w:rPr>
            <w:b/>
            <w:noProof/>
            <w:webHidden/>
          </w:rPr>
        </w:r>
        <w:r w:rsidRPr="00EF683D">
          <w:rPr>
            <w:b/>
            <w:noProof/>
            <w:webHidden/>
          </w:rPr>
          <w:fldChar w:fldCharType="separate"/>
        </w:r>
        <w:r w:rsidR="00F101B8">
          <w:rPr>
            <w:b/>
            <w:noProof/>
            <w:webHidden/>
          </w:rPr>
          <w:t>35</w:t>
        </w:r>
        <w:r w:rsidRPr="00EF683D">
          <w:rPr>
            <w:b/>
            <w:noProof/>
            <w:webHidden/>
          </w:rPr>
          <w:fldChar w:fldCharType="end"/>
        </w:r>
      </w:hyperlink>
    </w:p>
    <w:p w14:paraId="10FD3260" w14:textId="38EE48EF" w:rsidR="00EF683D" w:rsidRDefault="00EF683D">
      <w:pPr>
        <w:pStyle w:val="TableofFigures"/>
        <w:tabs>
          <w:tab w:val="right" w:leader="dot" w:pos="9350"/>
        </w:tabs>
        <w:rPr>
          <w:rFonts w:asciiTheme="minorHAnsi" w:eastAsiaTheme="minorEastAsia" w:hAnsiTheme="minorHAnsi" w:cstheme="minorBidi"/>
          <w:noProof/>
          <w:sz w:val="22"/>
          <w:szCs w:val="22"/>
          <w:lang w:eastAsia="zh-CN"/>
        </w:rPr>
      </w:pPr>
      <w:hyperlink w:anchor="_Toc35778065" w:history="1">
        <w:r w:rsidRPr="00EF683D">
          <w:rPr>
            <w:rStyle w:val="Hyperlink"/>
            <w:b/>
            <w:noProof/>
          </w:rPr>
          <w:t>Table 11.</w:t>
        </w:r>
        <w:r w:rsidRPr="00EF683D">
          <w:rPr>
            <w:rStyle w:val="Hyperlink"/>
            <w:rFonts w:eastAsia="SimSun"/>
            <w:b/>
            <w:noProof/>
          </w:rPr>
          <w:t xml:space="preserve"> </w:t>
        </w:r>
        <w:r w:rsidRPr="00EF683D">
          <w:rPr>
            <w:rStyle w:val="Hyperlink"/>
            <w:b/>
            <w:noProof/>
          </w:rPr>
          <w:t>Sub-Functions executed for creating a new vehicle.</w:t>
        </w:r>
        <w:r w:rsidRPr="00EF683D">
          <w:rPr>
            <w:b/>
            <w:noProof/>
            <w:webHidden/>
          </w:rPr>
          <w:tab/>
        </w:r>
        <w:r w:rsidRPr="00EF683D">
          <w:rPr>
            <w:b/>
            <w:noProof/>
            <w:webHidden/>
          </w:rPr>
          <w:fldChar w:fldCharType="begin"/>
        </w:r>
        <w:r w:rsidRPr="00EF683D">
          <w:rPr>
            <w:b/>
            <w:noProof/>
            <w:webHidden/>
          </w:rPr>
          <w:instrText xml:space="preserve"> PAGEREF _Toc35778065 \h </w:instrText>
        </w:r>
        <w:r w:rsidRPr="00EF683D">
          <w:rPr>
            <w:b/>
            <w:noProof/>
            <w:webHidden/>
          </w:rPr>
        </w:r>
        <w:r w:rsidRPr="00EF683D">
          <w:rPr>
            <w:b/>
            <w:noProof/>
            <w:webHidden/>
          </w:rPr>
          <w:fldChar w:fldCharType="separate"/>
        </w:r>
        <w:r w:rsidR="00F101B8">
          <w:rPr>
            <w:b/>
            <w:noProof/>
            <w:webHidden/>
          </w:rPr>
          <w:t>56</w:t>
        </w:r>
        <w:r w:rsidRPr="00EF683D">
          <w:rPr>
            <w:b/>
            <w:noProof/>
            <w:webHidden/>
          </w:rPr>
          <w:fldChar w:fldCharType="end"/>
        </w:r>
      </w:hyperlink>
    </w:p>
    <w:p w14:paraId="5EA41EB2" w14:textId="699C9762" w:rsidR="006640B0" w:rsidRPr="00BA3BAD" w:rsidRDefault="00A61C92" w:rsidP="006640B0">
      <w:pPr>
        <w:pStyle w:val="FHWABody"/>
      </w:pPr>
      <w:r w:rsidRPr="00BA3BAD">
        <w:fldChar w:fldCharType="end"/>
      </w:r>
    </w:p>
    <w:p w14:paraId="593A7EEF" w14:textId="77777777" w:rsidR="006640B0" w:rsidRPr="00BA3BAD" w:rsidRDefault="006640B0" w:rsidP="006640B0">
      <w:pPr>
        <w:pStyle w:val="FHWABody"/>
      </w:pPr>
      <w:r w:rsidRPr="00BA3BAD">
        <w:br w:type="page"/>
      </w:r>
    </w:p>
    <w:p w14:paraId="342482B9" w14:textId="77777777" w:rsidR="006640B0" w:rsidRPr="00BA3BAD" w:rsidRDefault="006640B0" w:rsidP="004829CB">
      <w:pPr>
        <w:pStyle w:val="TOCHeading"/>
      </w:pPr>
      <w:r w:rsidRPr="00BA3BAD">
        <w:lastRenderedPageBreak/>
        <w:t>List of Abbreviations</w:t>
      </w:r>
    </w:p>
    <w:p w14:paraId="66AC7C14" w14:textId="77777777" w:rsidR="004829CB" w:rsidRDefault="004829CB" w:rsidP="000A4F85"/>
    <w:p w14:paraId="24C78D11" w14:textId="77777777" w:rsidR="004829CB" w:rsidRDefault="004829CB" w:rsidP="000A4F85"/>
    <w:p w14:paraId="2591B002" w14:textId="688EEF02" w:rsidR="000A4F85" w:rsidRPr="00BA3BAD" w:rsidRDefault="000A4F85" w:rsidP="000A4F85">
      <w:pPr>
        <w:rPr>
          <w:rFonts w:eastAsia="Arial"/>
          <w:lang w:eastAsia="en-GB"/>
        </w:rPr>
      </w:pPr>
      <w:r w:rsidRPr="00BA3BAD">
        <w:t>ACC</w:t>
      </w:r>
      <w:r>
        <w:tab/>
      </w:r>
      <w:r>
        <w:tab/>
      </w:r>
      <w:r w:rsidR="004B5DF4">
        <w:rPr>
          <w:rFonts w:eastAsia="Arial"/>
          <w:lang w:eastAsia="en-GB"/>
        </w:rPr>
        <w:t>a</w:t>
      </w:r>
      <w:r w:rsidRPr="00BA3BAD">
        <w:rPr>
          <w:rFonts w:eastAsia="Arial"/>
          <w:lang w:eastAsia="en-GB"/>
        </w:rPr>
        <w:t>daptive cruise control</w:t>
      </w:r>
    </w:p>
    <w:p w14:paraId="3144A714" w14:textId="77777777" w:rsidR="000A4F85" w:rsidRDefault="000A4F85" w:rsidP="000A4F85"/>
    <w:p w14:paraId="611A015C" w14:textId="4E7415D0" w:rsidR="000A4F85" w:rsidRPr="00BA3BAD" w:rsidRDefault="000A4F85" w:rsidP="000A4F85">
      <w:pPr>
        <w:rPr>
          <w:rFonts w:eastAsia="Arial"/>
          <w:lang w:eastAsia="en-GB"/>
        </w:rPr>
      </w:pPr>
      <w:r w:rsidRPr="00BA3BAD">
        <w:t>ACF</w:t>
      </w:r>
      <w:r w:rsidRPr="00BA3BAD">
        <w:tab/>
      </w:r>
      <w:r>
        <w:tab/>
      </w:r>
      <w:r w:rsidR="004B5DF4">
        <w:t>a</w:t>
      </w:r>
      <w:r w:rsidRPr="00BA3BAD">
        <w:t>fter lane-changing car-following</w:t>
      </w:r>
    </w:p>
    <w:p w14:paraId="1EE87285" w14:textId="77777777" w:rsidR="000A4F85" w:rsidRDefault="000A4F85" w:rsidP="000A4F85"/>
    <w:p w14:paraId="3DB30EF3" w14:textId="5675B097" w:rsidR="000A4F85" w:rsidRPr="00BA3BAD" w:rsidRDefault="000A4F85" w:rsidP="000A4F85">
      <w:r w:rsidRPr="00BA3BAD">
        <w:t>ALC</w:t>
      </w:r>
      <w:r w:rsidRPr="00BA3BAD">
        <w:tab/>
      </w:r>
      <w:r>
        <w:tab/>
      </w:r>
      <w:r w:rsidR="004B5DF4">
        <w:t>a</w:t>
      </w:r>
      <w:r w:rsidRPr="00BA3BAD">
        <w:t>ctive lane-changing</w:t>
      </w:r>
    </w:p>
    <w:p w14:paraId="1C3F747D" w14:textId="77777777" w:rsidR="000A4F85" w:rsidRDefault="000A4F85" w:rsidP="000A4F85"/>
    <w:p w14:paraId="195142AB" w14:textId="77A8DFA3" w:rsidR="000A4F85" w:rsidRDefault="000A4F85" w:rsidP="000A4F85">
      <w:r>
        <w:t>AMS</w:t>
      </w:r>
      <w:r w:rsidRPr="00BA3BAD">
        <w:tab/>
      </w:r>
      <w:r>
        <w:tab/>
      </w:r>
      <w:r w:rsidR="004B5DF4">
        <w:t>a</w:t>
      </w:r>
      <w:r>
        <w:t>nalysis, modeling, and simulation</w:t>
      </w:r>
    </w:p>
    <w:p w14:paraId="2B14E158" w14:textId="78560698" w:rsidR="004B5DF4" w:rsidRDefault="004B5DF4" w:rsidP="000A4F85"/>
    <w:p w14:paraId="1747E371" w14:textId="24A3D49D" w:rsidR="004B5DF4" w:rsidRPr="00BA3BAD" w:rsidRDefault="004B5DF4" w:rsidP="000A4F85">
      <w:r>
        <w:t>API</w:t>
      </w:r>
      <w:r>
        <w:tab/>
      </w:r>
      <w:r>
        <w:tab/>
      </w:r>
      <w:r w:rsidRPr="00BA3BAD">
        <w:t>Application Programming Interface</w:t>
      </w:r>
    </w:p>
    <w:p w14:paraId="4054F879" w14:textId="77777777" w:rsidR="000A4F85" w:rsidRDefault="000A4F85" w:rsidP="000A4F85"/>
    <w:p w14:paraId="5D774B0C" w14:textId="5D0FC066" w:rsidR="000A4F85" w:rsidRPr="00BA3BAD" w:rsidRDefault="000A4F85" w:rsidP="000A4F85">
      <w:r w:rsidRPr="00BA3BAD">
        <w:t>ATM</w:t>
      </w:r>
      <w:r w:rsidRPr="00BA3BAD">
        <w:tab/>
      </w:r>
      <w:r>
        <w:tab/>
      </w:r>
      <w:r w:rsidRPr="00BA3BAD">
        <w:t>Active Traffic Management</w:t>
      </w:r>
    </w:p>
    <w:p w14:paraId="1BEE72FB" w14:textId="77777777" w:rsidR="000A4F85" w:rsidRDefault="000A4F85" w:rsidP="000A4F85"/>
    <w:p w14:paraId="4486FCA7" w14:textId="7C047D80" w:rsidR="000A4F85" w:rsidRPr="00BA3BAD" w:rsidRDefault="000A4F85" w:rsidP="000A4F85">
      <w:r w:rsidRPr="00BA3BAD">
        <w:t>AV</w:t>
      </w:r>
      <w:r w:rsidRPr="00BA3BAD">
        <w:tab/>
      </w:r>
      <w:r>
        <w:tab/>
      </w:r>
      <w:r w:rsidR="004B5DF4">
        <w:t>a</w:t>
      </w:r>
      <w:r w:rsidRPr="00BA3BAD">
        <w:t>utonomous vehicle</w:t>
      </w:r>
    </w:p>
    <w:p w14:paraId="02F3E5D4" w14:textId="77777777" w:rsidR="000A4F85" w:rsidRDefault="000A4F85" w:rsidP="000A4F85"/>
    <w:p w14:paraId="09975EB9" w14:textId="534F7FE0" w:rsidR="000A4F85" w:rsidRDefault="000A4F85" w:rsidP="000A4F85">
      <w:r w:rsidRPr="00BA3BAD">
        <w:t>BCF</w:t>
      </w:r>
      <w:r w:rsidRPr="00BA3BAD">
        <w:tab/>
      </w:r>
      <w:r>
        <w:tab/>
      </w:r>
      <w:r w:rsidR="004B5DF4">
        <w:t>b</w:t>
      </w:r>
      <w:r w:rsidRPr="00BA3BAD">
        <w:t>efore lane-changing car-following</w:t>
      </w:r>
    </w:p>
    <w:p w14:paraId="32380D0D" w14:textId="10E6E2AB" w:rsidR="00743CDB" w:rsidRDefault="00743CDB" w:rsidP="000A4F85"/>
    <w:p w14:paraId="049286ED" w14:textId="2F9D6287" w:rsidR="00743CDB" w:rsidRPr="00BA3BAD" w:rsidRDefault="00743CDB" w:rsidP="000A4F85">
      <w:r>
        <w:t>BM</w:t>
      </w:r>
      <w:r>
        <w:tab/>
      </w:r>
      <w:r>
        <w:tab/>
        <w:t>behavior model</w:t>
      </w:r>
    </w:p>
    <w:p w14:paraId="13FB1AE5" w14:textId="77777777" w:rsidR="000A4F85" w:rsidRDefault="000A4F85" w:rsidP="000A4F85"/>
    <w:p w14:paraId="0F19A0B3" w14:textId="2BE98F44" w:rsidR="000A4F85" w:rsidRDefault="000A4F85" w:rsidP="000A4F85">
      <w:pPr>
        <w:rPr>
          <w:rFonts w:eastAsia="Arial"/>
          <w:lang w:eastAsia="en-GB"/>
        </w:rPr>
      </w:pPr>
      <w:r w:rsidRPr="00BA3BAD">
        <w:t>CACC</w:t>
      </w:r>
      <w:r w:rsidRPr="00BA3BAD">
        <w:tab/>
      </w:r>
      <w:r>
        <w:tab/>
      </w:r>
      <w:r w:rsidR="004B5DF4">
        <w:rPr>
          <w:rFonts w:eastAsia="Arial"/>
          <w:lang w:eastAsia="en-GB"/>
        </w:rPr>
        <w:t>c</w:t>
      </w:r>
      <w:r w:rsidRPr="00BA3BAD">
        <w:rPr>
          <w:rFonts w:eastAsia="Arial"/>
          <w:lang w:eastAsia="en-GB"/>
        </w:rPr>
        <w:t>ooperative adaptive cruise control</w:t>
      </w:r>
    </w:p>
    <w:p w14:paraId="66F3F052" w14:textId="0246112E" w:rsidR="00AB61CF" w:rsidRDefault="00AB61CF" w:rsidP="000A4F85">
      <w:pPr>
        <w:rPr>
          <w:rFonts w:eastAsia="Arial"/>
          <w:lang w:eastAsia="en-GB"/>
        </w:rPr>
      </w:pPr>
    </w:p>
    <w:p w14:paraId="550DC76F" w14:textId="30512252" w:rsidR="00AB61CF" w:rsidRPr="00BA3BAD" w:rsidRDefault="00AB61CF" w:rsidP="000A4F85">
      <w:r>
        <w:rPr>
          <w:rFonts w:eastAsia="Arial"/>
          <w:lang w:eastAsia="en-GB"/>
        </w:rPr>
        <w:t>Caltrans</w:t>
      </w:r>
      <w:r>
        <w:rPr>
          <w:rFonts w:eastAsia="Arial"/>
          <w:lang w:eastAsia="en-GB"/>
        </w:rPr>
        <w:tab/>
      </w:r>
      <w:r w:rsidRPr="00BA3BAD">
        <w:rPr>
          <w:rFonts w:eastAsia="Batang"/>
        </w:rPr>
        <w:t>California Department of Transportation</w:t>
      </w:r>
    </w:p>
    <w:p w14:paraId="5823EC5D" w14:textId="77777777" w:rsidR="000A4F85" w:rsidRDefault="000A4F85" w:rsidP="000A4F85"/>
    <w:p w14:paraId="65369D0F" w14:textId="11F40370" w:rsidR="000A4F85" w:rsidRPr="00BA3BAD" w:rsidRDefault="000A4F85" w:rsidP="000A4F85">
      <w:pPr>
        <w:rPr>
          <w:rFonts w:eastAsia="Arial"/>
          <w:lang w:eastAsia="en-GB"/>
        </w:rPr>
      </w:pPr>
      <w:r w:rsidRPr="00BA3BAD">
        <w:t>CAV</w:t>
      </w:r>
      <w:r w:rsidRPr="00BA3BAD">
        <w:tab/>
      </w:r>
      <w:r>
        <w:tab/>
      </w:r>
      <w:r w:rsidR="004B5DF4">
        <w:rPr>
          <w:rFonts w:eastAsia="Arial"/>
          <w:lang w:eastAsia="en-GB"/>
        </w:rPr>
        <w:t>c</w:t>
      </w:r>
      <w:r w:rsidRPr="00BA3BAD">
        <w:rPr>
          <w:rFonts w:eastAsia="Arial"/>
          <w:lang w:eastAsia="en-GB"/>
        </w:rPr>
        <w:t xml:space="preserve">onnected </w:t>
      </w:r>
      <w:r w:rsidR="00D14876">
        <w:rPr>
          <w:rFonts w:eastAsia="Arial"/>
          <w:lang w:eastAsia="en-GB"/>
        </w:rPr>
        <w:t xml:space="preserve">and </w:t>
      </w:r>
      <w:r w:rsidRPr="00BA3BAD">
        <w:rPr>
          <w:rFonts w:eastAsia="Arial"/>
          <w:lang w:eastAsia="en-GB"/>
        </w:rPr>
        <w:t>automated vehicle</w:t>
      </w:r>
    </w:p>
    <w:p w14:paraId="79ED3260" w14:textId="77777777" w:rsidR="000A4F85" w:rsidRDefault="000A4F85" w:rsidP="000A4F85"/>
    <w:p w14:paraId="7B3444D4" w14:textId="74169B86" w:rsidR="000A4F85" w:rsidRDefault="000A4F85" w:rsidP="000A4F85">
      <w:r w:rsidRPr="00BA3BAD">
        <w:t>CF</w:t>
      </w:r>
      <w:r w:rsidRPr="00BA3BAD">
        <w:tab/>
      </w:r>
      <w:r>
        <w:tab/>
      </w:r>
      <w:r w:rsidR="004B5DF4">
        <w:t>c</w:t>
      </w:r>
      <w:r w:rsidRPr="00BA3BAD">
        <w:t>ar-following</w:t>
      </w:r>
    </w:p>
    <w:p w14:paraId="35F635B2" w14:textId="42B0AAB5" w:rsidR="006D3AA7" w:rsidRDefault="006D3AA7" w:rsidP="000A4F85"/>
    <w:p w14:paraId="0E91CC61" w14:textId="40580948" w:rsidR="006D3AA7" w:rsidRPr="00BA3BAD" w:rsidRDefault="004B5DF4" w:rsidP="000A4F85">
      <w:pPr>
        <w:rPr>
          <w:rFonts w:eastAsia="Arial"/>
          <w:lang w:eastAsia="en-GB"/>
        </w:rPr>
      </w:pPr>
      <w:r>
        <w:t>CMS</w:t>
      </w:r>
      <w:r>
        <w:tab/>
      </w:r>
      <w:r>
        <w:tab/>
        <w:t>c</w:t>
      </w:r>
      <w:r w:rsidR="006D3AA7">
        <w:t>hangeable message sign</w:t>
      </w:r>
    </w:p>
    <w:p w14:paraId="0B3B8DA6" w14:textId="77777777" w:rsidR="000A4F85" w:rsidRDefault="000A4F85" w:rsidP="000A4F85"/>
    <w:p w14:paraId="1F4166F0" w14:textId="22595D84" w:rsidR="000A4F85" w:rsidRPr="00BA3BAD" w:rsidRDefault="000A4F85" w:rsidP="000A4F85">
      <w:r w:rsidRPr="00BA3BAD">
        <w:t>CRM</w:t>
      </w:r>
      <w:r w:rsidRPr="00BA3BAD">
        <w:tab/>
      </w:r>
      <w:r>
        <w:tab/>
      </w:r>
      <w:r w:rsidR="004B5DF4">
        <w:t>c</w:t>
      </w:r>
      <w:r w:rsidRPr="00BA3BAD">
        <w:t>oordinated ramp metering</w:t>
      </w:r>
    </w:p>
    <w:p w14:paraId="14C8F8CD" w14:textId="77777777" w:rsidR="000A4F85" w:rsidRDefault="000A4F85" w:rsidP="000A4F85"/>
    <w:p w14:paraId="2B16CAA6" w14:textId="596551EA" w:rsidR="000A4F85" w:rsidRPr="00BA3BAD" w:rsidRDefault="000A4F85" w:rsidP="000A4F85">
      <w:r w:rsidRPr="00BA3BAD">
        <w:t>CV</w:t>
      </w:r>
      <w:r w:rsidRPr="00BA3BAD">
        <w:tab/>
      </w:r>
      <w:r>
        <w:tab/>
      </w:r>
      <w:r w:rsidR="004B5DF4">
        <w:t>c</w:t>
      </w:r>
      <w:r w:rsidRPr="00BA3BAD">
        <w:t>onnected vehicle</w:t>
      </w:r>
    </w:p>
    <w:p w14:paraId="1190C3BA" w14:textId="77777777" w:rsidR="000A4F85" w:rsidRDefault="000A4F85" w:rsidP="000A4F85"/>
    <w:p w14:paraId="24690465" w14:textId="1F046A5B" w:rsidR="000A4F85" w:rsidRDefault="000A4F85" w:rsidP="000A4F85">
      <w:r w:rsidRPr="00BA3BAD">
        <w:t>DLC</w:t>
      </w:r>
      <w:r w:rsidRPr="00BA3BAD">
        <w:tab/>
      </w:r>
      <w:r>
        <w:tab/>
      </w:r>
      <w:r w:rsidR="004B5DF4">
        <w:t>d</w:t>
      </w:r>
      <w:r w:rsidRPr="00BA3BAD">
        <w:t>iscretionary lane-change</w:t>
      </w:r>
    </w:p>
    <w:p w14:paraId="531B8222" w14:textId="019D2852" w:rsidR="006516F2" w:rsidRDefault="006516F2" w:rsidP="000A4F85"/>
    <w:p w14:paraId="052081D2" w14:textId="418A0ACD" w:rsidR="006516F2" w:rsidRPr="00BA3BAD" w:rsidRDefault="006516F2" w:rsidP="000A4F85">
      <w:pPr>
        <w:rPr>
          <w:rFonts w:eastAsia="Arial"/>
          <w:lang w:eastAsia="en-GB"/>
        </w:rPr>
      </w:pPr>
      <w:r>
        <w:t>ECDF</w:t>
      </w:r>
      <w:r>
        <w:tab/>
      </w:r>
      <w:r>
        <w:tab/>
      </w:r>
      <w:r w:rsidR="004B5DF4">
        <w:rPr>
          <w:rFonts w:eastAsia="Batang"/>
        </w:rPr>
        <w:t>e</w:t>
      </w:r>
      <w:r w:rsidRPr="00BA3BAD">
        <w:rPr>
          <w:rFonts w:eastAsia="Batang"/>
        </w:rPr>
        <w:t>mpirical cumulative distribution function</w:t>
      </w:r>
    </w:p>
    <w:p w14:paraId="27A6CF6F" w14:textId="77777777" w:rsidR="000A4F85" w:rsidRDefault="000A4F85" w:rsidP="000A4F85"/>
    <w:p w14:paraId="6BDA521B" w14:textId="13E73346" w:rsidR="000A4F85" w:rsidRPr="00BA3BAD" w:rsidRDefault="000A4F85" w:rsidP="000A4F85">
      <w:r>
        <w:t>FHWA</w:t>
      </w:r>
      <w:r>
        <w:tab/>
      </w:r>
      <w:r w:rsidRPr="00BA3BAD">
        <w:tab/>
      </w:r>
      <w:r>
        <w:t>Federal Highway Administration</w:t>
      </w:r>
    </w:p>
    <w:p w14:paraId="1BDEC602" w14:textId="77777777" w:rsidR="000A4F85" w:rsidRDefault="000A4F85" w:rsidP="000A4F85"/>
    <w:p w14:paraId="318CD796" w14:textId="2AD08082" w:rsidR="000A4F85" w:rsidRPr="00BA3BAD" w:rsidRDefault="000A4F85" w:rsidP="000A4F85">
      <w:r w:rsidRPr="00BA3BAD">
        <w:t>GEH</w:t>
      </w:r>
      <w:r w:rsidRPr="00BA3BAD">
        <w:tab/>
      </w:r>
      <w:r>
        <w:tab/>
      </w:r>
      <w:r w:rsidRPr="00BA3BAD">
        <w:t>Geoffrey E. Havers (statistic)</w:t>
      </w:r>
    </w:p>
    <w:p w14:paraId="02B5953D" w14:textId="77777777" w:rsidR="000A4F85" w:rsidRDefault="000A4F85" w:rsidP="000A4F85"/>
    <w:p w14:paraId="0337600D" w14:textId="0770F190" w:rsidR="000A4F85" w:rsidRPr="00BA3BAD" w:rsidRDefault="000A4F85" w:rsidP="000A4F85">
      <w:r w:rsidRPr="00BA3BAD">
        <w:t>HOV</w:t>
      </w:r>
      <w:r w:rsidRPr="00BA3BAD">
        <w:tab/>
      </w:r>
      <w:r>
        <w:tab/>
      </w:r>
      <w:r w:rsidR="004B5DF4">
        <w:t>h</w:t>
      </w:r>
      <w:r w:rsidRPr="00BA3BAD">
        <w:t>igh occupancy vehicle</w:t>
      </w:r>
    </w:p>
    <w:p w14:paraId="35FEA17D" w14:textId="77777777" w:rsidR="000A4F85" w:rsidRDefault="000A4F85" w:rsidP="000A4F85"/>
    <w:p w14:paraId="7E6C7BEE" w14:textId="1860DCED" w:rsidR="000A4F85" w:rsidRPr="00BA3BAD" w:rsidRDefault="000A4F85" w:rsidP="000A4F85">
      <w:r w:rsidRPr="00BA3BAD">
        <w:t>HV</w:t>
      </w:r>
      <w:r w:rsidRPr="00BA3BAD">
        <w:tab/>
      </w:r>
      <w:r>
        <w:tab/>
      </w:r>
      <w:r w:rsidR="004B5DF4">
        <w:t>h</w:t>
      </w:r>
      <w:r w:rsidRPr="00BA3BAD">
        <w:t>uman</w:t>
      </w:r>
      <w:r>
        <w:t>-</w:t>
      </w:r>
      <w:r w:rsidRPr="00BA3BAD">
        <w:t>driven vehicle</w:t>
      </w:r>
    </w:p>
    <w:p w14:paraId="4FD530DC" w14:textId="77777777" w:rsidR="000A4F85" w:rsidRDefault="000A4F85" w:rsidP="000A4F85"/>
    <w:p w14:paraId="22DB55EC" w14:textId="57082200" w:rsidR="000A4F85" w:rsidRPr="00BA3BAD" w:rsidRDefault="000A4F85" w:rsidP="000A4F85">
      <w:pPr>
        <w:rPr>
          <w:rFonts w:eastAsia="Arial"/>
          <w:lang w:eastAsia="en-GB"/>
        </w:rPr>
      </w:pPr>
      <w:r w:rsidRPr="00BA3BAD">
        <w:t>I2V</w:t>
      </w:r>
      <w:r w:rsidRPr="00BA3BAD">
        <w:tab/>
      </w:r>
      <w:r>
        <w:tab/>
      </w:r>
      <w:r w:rsidR="004B5DF4">
        <w:rPr>
          <w:rFonts w:eastAsia="Arial"/>
          <w:lang w:eastAsia="en-GB"/>
        </w:rPr>
        <w:t>i</w:t>
      </w:r>
      <w:r w:rsidRPr="00BA3BAD">
        <w:rPr>
          <w:rFonts w:eastAsia="Arial"/>
          <w:lang w:eastAsia="en-GB"/>
        </w:rPr>
        <w:t>nfrastructure-to-vehicle</w:t>
      </w:r>
    </w:p>
    <w:p w14:paraId="3E4BAAC4" w14:textId="77777777" w:rsidR="000A4F85" w:rsidRDefault="000A4F85" w:rsidP="000A4F85"/>
    <w:p w14:paraId="537BFDE6" w14:textId="6E0D32CA" w:rsidR="000A4F85" w:rsidRPr="00BA3BAD" w:rsidRDefault="000A4F85" w:rsidP="000A4F85">
      <w:pPr>
        <w:rPr>
          <w:rFonts w:eastAsia="Arial"/>
          <w:lang w:eastAsia="en-GB"/>
        </w:rPr>
      </w:pPr>
      <w:r w:rsidRPr="00BA3BAD">
        <w:t>LC</w:t>
      </w:r>
      <w:r w:rsidRPr="00BA3BAD">
        <w:tab/>
      </w:r>
      <w:r>
        <w:tab/>
      </w:r>
      <w:r w:rsidR="004B5DF4">
        <w:t>l</w:t>
      </w:r>
      <w:r w:rsidRPr="00BA3BAD">
        <w:t>ane-changing</w:t>
      </w:r>
    </w:p>
    <w:p w14:paraId="62B1400F" w14:textId="77777777" w:rsidR="000A4F85" w:rsidRDefault="000A4F85" w:rsidP="000A4F85"/>
    <w:p w14:paraId="56C83F1D" w14:textId="0B625297" w:rsidR="000A4F85" w:rsidRPr="00BA3BAD" w:rsidRDefault="000A4F85" w:rsidP="000A4F85">
      <w:r w:rsidRPr="00BA3BAD">
        <w:t>LRRM</w:t>
      </w:r>
      <w:r w:rsidRPr="00BA3BAD">
        <w:tab/>
      </w:r>
      <w:r>
        <w:tab/>
      </w:r>
      <w:r w:rsidR="004B5DF4">
        <w:t>l</w:t>
      </w:r>
      <w:r w:rsidRPr="00BA3BAD">
        <w:t>ocal responsive ramp metering</w:t>
      </w:r>
    </w:p>
    <w:p w14:paraId="1F4801C1" w14:textId="77777777" w:rsidR="000A4F85" w:rsidRDefault="000A4F85" w:rsidP="000A4F85"/>
    <w:p w14:paraId="5B2A1E37" w14:textId="56073136" w:rsidR="000A4F85" w:rsidRPr="00BA3BAD" w:rsidRDefault="000A4F85" w:rsidP="000A4F85">
      <w:r w:rsidRPr="00BA3BAD">
        <w:t>MAPE</w:t>
      </w:r>
      <w:r w:rsidRPr="00BA3BAD">
        <w:tab/>
      </w:r>
      <w:r>
        <w:tab/>
      </w:r>
      <w:r w:rsidR="004B5DF4">
        <w:t>m</w:t>
      </w:r>
      <w:r w:rsidRPr="00BA3BAD">
        <w:t>ean absolute percentage error</w:t>
      </w:r>
    </w:p>
    <w:p w14:paraId="02AC0727" w14:textId="77777777" w:rsidR="000A4F85" w:rsidRDefault="000A4F85" w:rsidP="000A4F85"/>
    <w:p w14:paraId="79D60648" w14:textId="6CF7D3F5" w:rsidR="000A4F85" w:rsidRPr="00BA3BAD" w:rsidRDefault="000A4F85" w:rsidP="000A4F85">
      <w:pPr>
        <w:rPr>
          <w:rFonts w:eastAsia="Arial"/>
          <w:lang w:eastAsia="en-GB"/>
        </w:rPr>
      </w:pPr>
      <w:r w:rsidRPr="00BA3BAD">
        <w:t>ML</w:t>
      </w:r>
      <w:r w:rsidRPr="00BA3BAD">
        <w:tab/>
      </w:r>
      <w:r>
        <w:tab/>
      </w:r>
      <w:r w:rsidR="004B5DF4">
        <w:t>m</w:t>
      </w:r>
      <w:r w:rsidRPr="00BA3BAD">
        <w:t>anaged lane</w:t>
      </w:r>
    </w:p>
    <w:p w14:paraId="1AC682A9" w14:textId="77777777" w:rsidR="000A4F85" w:rsidRDefault="000A4F85" w:rsidP="000A4F85"/>
    <w:p w14:paraId="22BC0459" w14:textId="7A8B5B0E" w:rsidR="000A4F85" w:rsidRDefault="000A4F85" w:rsidP="000A4F85">
      <w:r w:rsidRPr="00BA3BAD">
        <w:t>MLC</w:t>
      </w:r>
      <w:r w:rsidRPr="00BA3BAD">
        <w:tab/>
      </w:r>
      <w:r>
        <w:tab/>
      </w:r>
      <w:r w:rsidR="004B5DF4">
        <w:t>m</w:t>
      </w:r>
      <w:r w:rsidRPr="00BA3BAD">
        <w:t>andatory lane-changing</w:t>
      </w:r>
    </w:p>
    <w:p w14:paraId="37FF62D3" w14:textId="194DAB49" w:rsidR="0036162C" w:rsidRDefault="0036162C" w:rsidP="000A4F85"/>
    <w:p w14:paraId="53B0BE80" w14:textId="1121A63F" w:rsidR="0036162C" w:rsidRPr="00BA3BAD" w:rsidRDefault="0036162C" w:rsidP="000A4F85">
      <w:r>
        <w:t>MOVES</w:t>
      </w:r>
      <w:r>
        <w:tab/>
      </w:r>
      <w:r w:rsidRPr="00BA3BAD">
        <w:t>motor vehicle emission simulator</w:t>
      </w:r>
    </w:p>
    <w:p w14:paraId="17CB6C53" w14:textId="77777777" w:rsidR="000A4F85" w:rsidRDefault="000A4F85" w:rsidP="000A4F85"/>
    <w:p w14:paraId="21FF9E7B" w14:textId="4F312E6F" w:rsidR="000A4F85" w:rsidRDefault="000A4F85" w:rsidP="000A4F85">
      <w:r w:rsidRPr="00BA3BAD">
        <w:t>MPG</w:t>
      </w:r>
      <w:r w:rsidRPr="00BA3BAD">
        <w:tab/>
      </w:r>
      <w:r>
        <w:tab/>
      </w:r>
      <w:r w:rsidR="004B5DF4">
        <w:t>m</w:t>
      </w:r>
      <w:r w:rsidRPr="00BA3BAD">
        <w:t>iles per gallon</w:t>
      </w:r>
    </w:p>
    <w:p w14:paraId="461D16E6" w14:textId="66252C79" w:rsidR="004B5DF4" w:rsidRDefault="004B5DF4" w:rsidP="000A4F85"/>
    <w:p w14:paraId="3B281565" w14:textId="38AD614B" w:rsidR="004B5DF4" w:rsidRDefault="004B5DF4" w:rsidP="000A4F85">
      <w:r>
        <w:t>MPH</w:t>
      </w:r>
      <w:r>
        <w:tab/>
      </w:r>
      <w:r>
        <w:tab/>
        <w:t>miles per hour</w:t>
      </w:r>
    </w:p>
    <w:p w14:paraId="6E7A4B77" w14:textId="0B2C1D0B" w:rsidR="00B309CD" w:rsidRDefault="00B309CD" w:rsidP="000A4F85"/>
    <w:p w14:paraId="3662D6DC" w14:textId="7AFED91E" w:rsidR="00B309CD" w:rsidRPr="00BA3BAD" w:rsidRDefault="00B309CD" w:rsidP="000A4F85">
      <w:r>
        <w:t>MPR</w:t>
      </w:r>
      <w:r>
        <w:tab/>
      </w:r>
      <w:r>
        <w:tab/>
        <w:t>market penetration rate</w:t>
      </w:r>
    </w:p>
    <w:p w14:paraId="6BC53A31" w14:textId="77777777" w:rsidR="000A4F85" w:rsidRDefault="000A4F85" w:rsidP="000A4F85"/>
    <w:p w14:paraId="666F877C" w14:textId="2CCF2607" w:rsidR="000A4F85" w:rsidRPr="00BA3BAD" w:rsidRDefault="000A4F85" w:rsidP="000A4F85">
      <w:r w:rsidRPr="00BA3BAD">
        <w:t>MOTUS</w:t>
      </w:r>
      <w:r w:rsidRPr="00BA3BAD">
        <w:tab/>
      </w:r>
      <w:r w:rsidR="004B5DF4">
        <w:t>m</w:t>
      </w:r>
      <w:r w:rsidRPr="00BA3BAD">
        <w:t>icroscopic open traffic simulation</w:t>
      </w:r>
    </w:p>
    <w:p w14:paraId="24814E80" w14:textId="77777777" w:rsidR="000A4F85" w:rsidRDefault="000A4F85" w:rsidP="000A4F85"/>
    <w:p w14:paraId="5FAD7FBB" w14:textId="21F29BE2" w:rsidR="000A4F85" w:rsidRPr="00BA3BAD" w:rsidRDefault="000A4F85" w:rsidP="000A4F85">
      <w:r w:rsidRPr="00BA3BAD">
        <w:t>NGSIM</w:t>
      </w:r>
      <w:r w:rsidRPr="00BA3BAD">
        <w:tab/>
      </w:r>
      <w:r w:rsidRPr="00BA3BAD">
        <w:rPr>
          <w:rStyle w:val="st"/>
        </w:rPr>
        <w:t xml:space="preserve">Next Generation </w:t>
      </w:r>
      <w:r>
        <w:rPr>
          <w:rStyle w:val="st"/>
        </w:rPr>
        <w:t>S</w:t>
      </w:r>
      <w:r w:rsidRPr="00BA3BAD">
        <w:rPr>
          <w:rStyle w:val="st"/>
        </w:rPr>
        <w:t>imulation</w:t>
      </w:r>
    </w:p>
    <w:p w14:paraId="2AEFC474" w14:textId="77777777" w:rsidR="000A4F85" w:rsidRDefault="000A4F85" w:rsidP="000A4F85"/>
    <w:p w14:paraId="1E0A010D" w14:textId="7352EF8F" w:rsidR="000A4F85" w:rsidRPr="00BA3BAD" w:rsidRDefault="000A4F85" w:rsidP="000A4F85">
      <w:r w:rsidRPr="00BA3BAD">
        <w:t>O-D</w:t>
      </w:r>
      <w:r w:rsidRPr="00BA3BAD">
        <w:tab/>
      </w:r>
      <w:r>
        <w:tab/>
      </w:r>
      <w:r w:rsidR="004B5DF4">
        <w:t>o</w:t>
      </w:r>
      <w:r w:rsidRPr="00BA3BAD">
        <w:t>rigin-destination</w:t>
      </w:r>
    </w:p>
    <w:p w14:paraId="110B15CC" w14:textId="77777777" w:rsidR="000A4F85" w:rsidRDefault="000A4F85" w:rsidP="000A4F85"/>
    <w:p w14:paraId="00D71A95" w14:textId="4854A327" w:rsidR="000A4F85" w:rsidRDefault="000A4F85" w:rsidP="000A4F85">
      <w:r>
        <w:t>PATH</w:t>
      </w:r>
      <w:r w:rsidRPr="00BA3BAD">
        <w:tab/>
      </w:r>
      <w:r>
        <w:tab/>
      </w:r>
      <w:r w:rsidRPr="00BA3BAD">
        <w:t>California Partners for Advanced Transportation Technology</w:t>
      </w:r>
    </w:p>
    <w:p w14:paraId="7203DEBD" w14:textId="75991BE7" w:rsidR="002D7424" w:rsidRDefault="002D7424" w:rsidP="000A4F85"/>
    <w:p w14:paraId="0DD07118" w14:textId="21408E37" w:rsidR="002D7424" w:rsidRPr="00BA3BAD" w:rsidRDefault="002D7424" w:rsidP="000A4F85">
      <w:r>
        <w:t>PeMS</w:t>
      </w:r>
      <w:r>
        <w:tab/>
      </w:r>
      <w:r>
        <w:tab/>
      </w:r>
      <w:r w:rsidRPr="00BA3BAD">
        <w:t>Perf</w:t>
      </w:r>
      <w:r>
        <w:t>ormance Measurement System</w:t>
      </w:r>
    </w:p>
    <w:p w14:paraId="2D413B64" w14:textId="77777777" w:rsidR="000A4F85" w:rsidRDefault="000A4F85" w:rsidP="000A4F85"/>
    <w:p w14:paraId="572364D9" w14:textId="4FBD4592" w:rsidR="000A4F85" w:rsidRPr="00BA3BAD" w:rsidRDefault="000A4F85" w:rsidP="000A4F85">
      <w:r w:rsidRPr="00BA3BAD">
        <w:t>RCF</w:t>
      </w:r>
      <w:r w:rsidRPr="00BA3BAD">
        <w:tab/>
      </w:r>
      <w:r>
        <w:tab/>
      </w:r>
      <w:r w:rsidR="004B5DF4">
        <w:t>r</w:t>
      </w:r>
      <w:r w:rsidRPr="00BA3BAD">
        <w:t>eceiving car-following</w:t>
      </w:r>
    </w:p>
    <w:p w14:paraId="356841D5" w14:textId="77777777" w:rsidR="000A4F85" w:rsidRDefault="000A4F85" w:rsidP="000A4F85"/>
    <w:p w14:paraId="03E0C4CF" w14:textId="2B22DF5C" w:rsidR="000A4F85" w:rsidRDefault="000A4F85" w:rsidP="000A4F85">
      <w:r w:rsidRPr="00BA3BAD">
        <w:t>RM</w:t>
      </w:r>
      <w:r w:rsidRPr="00BA3BAD">
        <w:tab/>
      </w:r>
      <w:r>
        <w:tab/>
      </w:r>
      <w:r w:rsidR="004B5DF4">
        <w:t>r</w:t>
      </w:r>
      <w:r w:rsidRPr="00BA3BAD">
        <w:t>amp meter</w:t>
      </w:r>
    </w:p>
    <w:p w14:paraId="176FA6CD" w14:textId="1792ED70" w:rsidR="008E6D68" w:rsidRDefault="008E6D68" w:rsidP="000A4F85"/>
    <w:p w14:paraId="7AAB959C" w14:textId="25A6CFA8" w:rsidR="008E6D68" w:rsidRPr="00BA3BAD" w:rsidRDefault="008E6D68" w:rsidP="000A4F85">
      <w:r>
        <w:t>SV</w:t>
      </w:r>
      <w:r>
        <w:tab/>
      </w:r>
      <w:r>
        <w:tab/>
        <w:t>simulated vehicle</w:t>
      </w:r>
    </w:p>
    <w:p w14:paraId="7757CE74" w14:textId="77777777" w:rsidR="000A4F85" w:rsidRDefault="000A4F85" w:rsidP="000A4F85"/>
    <w:p w14:paraId="60EAEE52" w14:textId="73DFA6C8" w:rsidR="000A4F85" w:rsidRPr="00BA3BAD" w:rsidRDefault="000A4F85" w:rsidP="000A4F85">
      <w:r w:rsidRPr="00BA3BAD">
        <w:t>TMC</w:t>
      </w:r>
      <w:r>
        <w:tab/>
      </w:r>
      <w:r>
        <w:tab/>
      </w:r>
      <w:r w:rsidR="004B5DF4">
        <w:t>t</w:t>
      </w:r>
      <w:r>
        <w:t>raffic management center</w:t>
      </w:r>
    </w:p>
    <w:p w14:paraId="6B54E137" w14:textId="77777777" w:rsidR="000A4F85" w:rsidRDefault="000A4F85" w:rsidP="000A4F85"/>
    <w:p w14:paraId="4F24334D" w14:textId="660E491B" w:rsidR="000A4F85" w:rsidRPr="000A4F85" w:rsidRDefault="000A4F85" w:rsidP="000A4F85">
      <w:pPr>
        <w:rPr>
          <w:rFonts w:eastAsia="Arial"/>
          <w:lang w:eastAsia="en-GB"/>
        </w:rPr>
      </w:pPr>
      <w:r w:rsidRPr="00BA3BAD">
        <w:t>V2V</w:t>
      </w:r>
      <w:r>
        <w:rPr>
          <w:rFonts w:eastAsia="Arial"/>
          <w:lang w:eastAsia="en-GB"/>
        </w:rPr>
        <w:tab/>
      </w:r>
      <w:r>
        <w:rPr>
          <w:rFonts w:eastAsia="Arial"/>
          <w:lang w:eastAsia="en-GB"/>
        </w:rPr>
        <w:tab/>
      </w:r>
      <w:r w:rsidR="004B5DF4">
        <w:rPr>
          <w:rFonts w:eastAsia="Arial"/>
          <w:lang w:eastAsia="en-GB"/>
        </w:rPr>
        <w:t>v</w:t>
      </w:r>
      <w:r w:rsidRPr="00BA3BAD">
        <w:rPr>
          <w:rFonts w:eastAsia="Arial"/>
          <w:lang w:eastAsia="en-GB"/>
        </w:rPr>
        <w:t>ehicle-to-vehicle</w:t>
      </w:r>
    </w:p>
    <w:p w14:paraId="3B686CE6" w14:textId="77777777" w:rsidR="000A4F85" w:rsidRDefault="000A4F85" w:rsidP="000A4F85"/>
    <w:p w14:paraId="3AD0E771" w14:textId="4D1773CA" w:rsidR="000A4F85" w:rsidRPr="00BA3BAD" w:rsidRDefault="000A4F85" w:rsidP="000A4F85">
      <w:r w:rsidRPr="00BA3BAD">
        <w:t>VAD</w:t>
      </w:r>
      <w:r w:rsidRPr="00BA3BAD">
        <w:tab/>
      </w:r>
      <w:r>
        <w:tab/>
      </w:r>
      <w:r w:rsidR="004B5DF4">
        <w:t>v</w:t>
      </w:r>
      <w:r w:rsidRPr="00BA3BAD">
        <w:t>ehicle awareness device</w:t>
      </w:r>
    </w:p>
    <w:p w14:paraId="1483BF92" w14:textId="77777777" w:rsidR="000A4F85" w:rsidRDefault="000A4F85" w:rsidP="000A4F85"/>
    <w:p w14:paraId="7B4BA50D" w14:textId="17C1E434" w:rsidR="000A4F85" w:rsidRPr="00BA3BAD" w:rsidRDefault="000A4F85" w:rsidP="000A4F85">
      <w:r w:rsidRPr="00BA3BAD">
        <w:t>VHT</w:t>
      </w:r>
      <w:r w:rsidRPr="00BA3BAD">
        <w:tab/>
      </w:r>
      <w:r>
        <w:tab/>
      </w:r>
      <w:r w:rsidR="004B5DF4">
        <w:t>v</w:t>
      </w:r>
      <w:r w:rsidRPr="00BA3BAD">
        <w:t>ehicle hours traveled</w:t>
      </w:r>
    </w:p>
    <w:p w14:paraId="6EF757CB" w14:textId="77777777" w:rsidR="000A4F85" w:rsidRDefault="000A4F85" w:rsidP="000A4F85"/>
    <w:p w14:paraId="2007DD1C" w14:textId="045C4DE0" w:rsidR="000A4F85" w:rsidRPr="00BA3BAD" w:rsidRDefault="000A4F85" w:rsidP="000A4F85">
      <w:r w:rsidRPr="00BA3BAD">
        <w:t>VMT</w:t>
      </w:r>
      <w:r w:rsidRPr="00BA3BAD">
        <w:tab/>
      </w:r>
      <w:r>
        <w:tab/>
      </w:r>
      <w:r w:rsidR="004B5DF4">
        <w:t>v</w:t>
      </w:r>
      <w:r w:rsidRPr="00BA3BAD">
        <w:t>ehicle miles traveled</w:t>
      </w:r>
    </w:p>
    <w:p w14:paraId="78CC7814" w14:textId="77777777" w:rsidR="000A4F85" w:rsidRDefault="000A4F85" w:rsidP="000A4F85"/>
    <w:p w14:paraId="68BA3889" w14:textId="64243994" w:rsidR="000A4F85" w:rsidRPr="00BA3BAD" w:rsidRDefault="000A4F85" w:rsidP="000A4F85">
      <w:r w:rsidRPr="00BA3BAD">
        <w:t>VSA</w:t>
      </w:r>
      <w:r w:rsidRPr="00BA3BAD">
        <w:tab/>
      </w:r>
      <w:r>
        <w:tab/>
      </w:r>
      <w:r w:rsidR="004B5DF4">
        <w:t>v</w:t>
      </w:r>
      <w:r w:rsidRPr="00BA3BAD">
        <w:t>ariable speed advisory</w:t>
      </w:r>
    </w:p>
    <w:p w14:paraId="551C01A7" w14:textId="77777777" w:rsidR="000A4F85" w:rsidRDefault="000A4F85" w:rsidP="000A4F85"/>
    <w:p w14:paraId="4B17D6E8" w14:textId="5CC1CD3D" w:rsidR="000A4F85" w:rsidRPr="00BA3BAD" w:rsidRDefault="000A4F85" w:rsidP="000A4F85">
      <w:r w:rsidRPr="00BA3BAD">
        <w:t>VTT</w:t>
      </w:r>
      <w:r w:rsidRPr="00BA3BAD">
        <w:tab/>
      </w:r>
      <w:r>
        <w:tab/>
      </w:r>
      <w:r w:rsidR="004B5DF4">
        <w:t>v</w:t>
      </w:r>
      <w:r w:rsidRPr="00BA3BAD">
        <w:t>ehicle time traveled</w:t>
      </w:r>
    </w:p>
    <w:p w14:paraId="516F5490" w14:textId="77777777" w:rsidR="000A4F85" w:rsidRDefault="000A4F85" w:rsidP="000A4F85"/>
    <w:p w14:paraId="6C9C54C6" w14:textId="11EB7B46" w:rsidR="000A4F85" w:rsidRPr="00BA3BAD" w:rsidRDefault="000A4F85" w:rsidP="000A4F85">
      <w:r w:rsidRPr="00BA3BAD">
        <w:t>YCF</w:t>
      </w:r>
      <w:r w:rsidRPr="00BA3BAD">
        <w:tab/>
      </w:r>
      <w:r>
        <w:tab/>
      </w:r>
      <w:r w:rsidR="004B5DF4">
        <w:t>y</w:t>
      </w:r>
      <w:r w:rsidRPr="00BA3BAD">
        <w:t>ielding car-following</w:t>
      </w:r>
    </w:p>
    <w:p w14:paraId="5329B6C4" w14:textId="77777777" w:rsidR="006640B0" w:rsidRPr="00BA3BAD" w:rsidRDefault="006640B0" w:rsidP="006640B0">
      <w:pPr>
        <w:pStyle w:val="FHWABody"/>
        <w:tabs>
          <w:tab w:val="left" w:pos="1440"/>
        </w:tabs>
      </w:pPr>
    </w:p>
    <w:p w14:paraId="5EBE3400" w14:textId="393C2379" w:rsidR="00A61C92" w:rsidRPr="00BA3BAD" w:rsidRDefault="00A61C92" w:rsidP="006640B0">
      <w:pPr>
        <w:pStyle w:val="FHWABody"/>
        <w:tabs>
          <w:tab w:val="left" w:pos="1440"/>
        </w:tabs>
        <w:sectPr w:rsidR="00A61C92" w:rsidRPr="00BA3BAD" w:rsidSect="006640B0">
          <w:footerReference w:type="default" r:id="rId16"/>
          <w:pgSz w:w="12240" w:h="15840"/>
          <w:pgMar w:top="1440" w:right="1440" w:bottom="1440" w:left="1440" w:header="720" w:footer="720" w:gutter="0"/>
          <w:pgNumType w:fmt="lowerRoman" w:start="2"/>
          <w:cols w:space="720"/>
          <w:docGrid w:linePitch="360"/>
        </w:sectPr>
      </w:pPr>
    </w:p>
    <w:p w14:paraId="41DDBFF0" w14:textId="77777777" w:rsidR="006640B0" w:rsidRPr="00BA3BAD" w:rsidRDefault="006640B0" w:rsidP="00D14876">
      <w:pPr>
        <w:pStyle w:val="Heading1"/>
        <w:numPr>
          <w:ilvl w:val="0"/>
          <w:numId w:val="0"/>
        </w:numPr>
        <w:ind w:left="360"/>
      </w:pPr>
      <w:bookmarkStart w:id="1" w:name="_Toc35777826"/>
      <w:r w:rsidRPr="00BA3BAD">
        <w:lastRenderedPageBreak/>
        <w:t>Executive Summary</w:t>
      </w:r>
      <w:bookmarkEnd w:id="1"/>
    </w:p>
    <w:p w14:paraId="2F038914" w14:textId="0E9AF608" w:rsidR="00A90220" w:rsidRDefault="00A90220" w:rsidP="00A90220"/>
    <w:p w14:paraId="69DD5ADC" w14:textId="77777777" w:rsidR="00A90220" w:rsidRDefault="00A90220" w:rsidP="00A90220"/>
    <w:p w14:paraId="3673CF76" w14:textId="68CE1DAB" w:rsidR="00364DF6" w:rsidRDefault="00364DF6" w:rsidP="00A90220">
      <w:r w:rsidRPr="00BA3BAD">
        <w:t xml:space="preserve">In the next </w:t>
      </w:r>
      <w:r w:rsidR="009F36F7">
        <w:t xml:space="preserve">few </w:t>
      </w:r>
      <w:r w:rsidRPr="00BA3BAD">
        <w:t>decades</w:t>
      </w:r>
      <w:r w:rsidR="00ED1BE4" w:rsidRPr="00BA3BAD">
        <w:t>, traffic stream</w:t>
      </w:r>
      <w:r w:rsidR="009F36F7">
        <w:t>s</w:t>
      </w:r>
      <w:r w:rsidR="00ED1BE4" w:rsidRPr="00BA3BAD">
        <w:t xml:space="preserve"> might consist of human</w:t>
      </w:r>
      <w:r w:rsidR="00B13ABF">
        <w:t>-driven</w:t>
      </w:r>
      <w:r w:rsidR="00ED1BE4" w:rsidRPr="00BA3BAD">
        <w:t xml:space="preserve"> vehicles (HV</w:t>
      </w:r>
      <w:r w:rsidR="00B13ABF">
        <w:t>s</w:t>
      </w:r>
      <w:r w:rsidR="00ED1BE4" w:rsidRPr="00BA3BAD">
        <w:t>), connected vehicles (CV</w:t>
      </w:r>
      <w:r w:rsidR="009F36F7">
        <w:t>s</w:t>
      </w:r>
      <w:r w:rsidR="00ED1BE4" w:rsidRPr="00BA3BAD">
        <w:t>), auto</w:t>
      </w:r>
      <w:r w:rsidR="00D55F63" w:rsidRPr="00BA3BAD">
        <w:t>nomous</w:t>
      </w:r>
      <w:r w:rsidR="00ED1BE4" w:rsidRPr="00BA3BAD">
        <w:t xml:space="preserve"> vehicles (AV</w:t>
      </w:r>
      <w:r w:rsidR="009F36F7">
        <w:t>s</w:t>
      </w:r>
      <w:r w:rsidR="00ED1BE4" w:rsidRPr="00BA3BAD">
        <w:t>), and connected automated vehicles (CAV</w:t>
      </w:r>
      <w:r w:rsidR="009F36F7">
        <w:t>s</w:t>
      </w:r>
      <w:r w:rsidR="00ED1BE4" w:rsidRPr="00BA3BAD">
        <w:t>) at the same time. The interaction of various types of vehicle fleet may induce complex traffic flow patterns that have never been observed in the existing transportation system. Such complex</w:t>
      </w:r>
      <w:r w:rsidR="009C2904" w:rsidRPr="00BA3BAD">
        <w:t xml:space="preserve"> traffic</w:t>
      </w:r>
      <w:r w:rsidR="00ED1BE4" w:rsidRPr="00BA3BAD">
        <w:t xml:space="preserve"> is difficult to </w:t>
      </w:r>
      <w:r w:rsidR="009C2904" w:rsidRPr="00BA3BAD">
        <w:t xml:space="preserve">model </w:t>
      </w:r>
      <w:r w:rsidR="00ED1BE4" w:rsidRPr="00BA3BAD">
        <w:t xml:space="preserve">by existing traffic </w:t>
      </w:r>
      <w:r w:rsidR="009C2904" w:rsidRPr="00BA3BAD">
        <w:t xml:space="preserve">simulation and </w:t>
      </w:r>
      <w:r w:rsidR="00ED1BE4" w:rsidRPr="00BA3BAD">
        <w:t>evaluation approaches, thus bringing about great uncertainty as transportation stakeholders attempt to improve system performance via new technologies.</w:t>
      </w:r>
      <w:r w:rsidR="009C2904" w:rsidRPr="00BA3BAD">
        <w:t xml:space="preserve"> This, in turn, leads to difficulties in the development of Active Traffic Management (ATM) strategies. </w:t>
      </w:r>
      <w:r w:rsidR="00ED1BE4" w:rsidRPr="00BA3BAD">
        <w:t>To address the</w:t>
      </w:r>
      <w:r w:rsidR="008545D6">
        <w:t>se</w:t>
      </w:r>
      <w:r w:rsidR="00ED1BE4" w:rsidRPr="00BA3BAD">
        <w:t xml:space="preserve"> challenge</w:t>
      </w:r>
      <w:r w:rsidR="008545D6">
        <w:t>s</w:t>
      </w:r>
      <w:r w:rsidR="00ED1BE4" w:rsidRPr="00BA3BAD">
        <w:t>, the Federal Highway Administration (FHWA) supported a research project entitled “Developing Analysis, Modeling, and Simulation (AMS) Tools for Connected Automated Vehicle Applications</w:t>
      </w:r>
      <w:r w:rsidR="008545D6">
        <w:t>.</w:t>
      </w:r>
      <w:r w:rsidR="00ED1BE4" w:rsidRPr="00BA3BAD">
        <w:t>”</w:t>
      </w:r>
      <w:r w:rsidR="00D21292" w:rsidRPr="00BA3BAD">
        <w:t xml:space="preserve"> Within the project scope, the California Partners for Advanced Transportation Technology (PATH) team has developed </w:t>
      </w:r>
      <w:r w:rsidR="00161280">
        <w:t xml:space="preserve">and integrated </w:t>
      </w:r>
      <w:r w:rsidR="00D21292" w:rsidRPr="00BA3BAD">
        <w:t xml:space="preserve">a CV model into its existing AMS framework. </w:t>
      </w:r>
    </w:p>
    <w:p w14:paraId="78ED06FB" w14:textId="77777777" w:rsidR="00A90220" w:rsidRPr="00BA3BAD" w:rsidRDefault="00A90220" w:rsidP="00A90220"/>
    <w:p w14:paraId="4EBA7CA5" w14:textId="21797653" w:rsidR="00364DF6" w:rsidRDefault="00364DF6" w:rsidP="00A90220">
      <w:r w:rsidRPr="00BA3BAD">
        <w:t>A CV is a manually</w:t>
      </w:r>
      <w:r w:rsidR="00DC7BB8">
        <w:t>-</w:t>
      </w:r>
      <w:r w:rsidRPr="00BA3BAD">
        <w:t xml:space="preserve">driven vehicle </w:t>
      </w:r>
      <w:r w:rsidR="00AF24C3">
        <w:t>in which</w:t>
      </w:r>
      <w:r w:rsidR="00AF24C3" w:rsidRPr="00BA3BAD">
        <w:t xml:space="preserve"> </w:t>
      </w:r>
      <w:r w:rsidRPr="00BA3BAD">
        <w:t xml:space="preserve">the human driver’s behavior could be affected by </w:t>
      </w:r>
      <w:r w:rsidR="006F5A4F">
        <w:t>i</w:t>
      </w:r>
      <w:r w:rsidRPr="00BA3BAD">
        <w:t xml:space="preserve">nfrastructure-to-vehicle </w:t>
      </w:r>
      <w:r w:rsidR="000C3614" w:rsidRPr="00BA3BAD">
        <w:t xml:space="preserve">(I2V) </w:t>
      </w:r>
      <w:r w:rsidRPr="00BA3BAD">
        <w:t>advisory speed</w:t>
      </w:r>
      <w:r w:rsidR="00DC7BB8">
        <w:t>s</w:t>
      </w:r>
      <w:r w:rsidRPr="00BA3BAD">
        <w:t xml:space="preserve"> from traffic management centers</w:t>
      </w:r>
      <w:r w:rsidR="000C3614" w:rsidRPr="00BA3BAD">
        <w:t xml:space="preserve"> (TMC</w:t>
      </w:r>
      <w:r w:rsidR="006F5A4F">
        <w:t>s</w:t>
      </w:r>
      <w:r w:rsidR="000C3614" w:rsidRPr="00BA3BAD">
        <w:t>)</w:t>
      </w:r>
      <w:r w:rsidRPr="00BA3BAD">
        <w:t xml:space="preserve">. This research adopts the stimulus-response paradigm to model the behavior adaptation of CV drivers in the traffic stream. This modeling approach quantifies the reaction of drivers </w:t>
      </w:r>
      <w:r w:rsidR="00DC7BB8">
        <w:t>after the vehicle’s</w:t>
      </w:r>
      <w:r w:rsidRPr="00BA3BAD">
        <w:t xml:space="preserve"> on-board system gives </w:t>
      </w:r>
      <w:r w:rsidR="00DC7BB8">
        <w:t xml:space="preserve">the </w:t>
      </w:r>
      <w:r w:rsidRPr="00BA3BAD">
        <w:t xml:space="preserve">advisory speed generated by the variable speed advisory (VSA) control. </w:t>
      </w:r>
      <w:r w:rsidR="00DC7BB8">
        <w:t>The approach incorporates</w:t>
      </w:r>
      <w:r w:rsidRPr="00BA3BAD">
        <w:t xml:space="preserve"> the CV-affected speed behavior parameter into a state-of-the-art microscopic car-following model as factors depicting drivers’ response sensitivity to traffic stimuli. To </w:t>
      </w:r>
      <w:r w:rsidR="00DC7BB8">
        <w:t>demonstrate</w:t>
      </w:r>
      <w:r w:rsidRPr="00BA3BAD">
        <w:t xml:space="preserve"> the effectiveness of </w:t>
      </w:r>
      <w:r w:rsidR="00DC7BB8">
        <w:t>a</w:t>
      </w:r>
      <w:r w:rsidR="00DC7BB8" w:rsidRPr="00BA3BAD">
        <w:t xml:space="preserve"> </w:t>
      </w:r>
      <w:r w:rsidRPr="00BA3BAD">
        <w:t xml:space="preserve">CV on the traffic flow, this study implemented the CV model with a feedback VSA algorithm. The algorithm generates advisory speeds lower than the posted speed limit </w:t>
      </w:r>
      <w:r w:rsidR="00DC7BB8">
        <w:t>to cause</w:t>
      </w:r>
      <w:r w:rsidRPr="00BA3BAD">
        <w:t xml:space="preserve"> vehicles upstream from the bottleneck section </w:t>
      </w:r>
      <w:r w:rsidR="00DC7BB8">
        <w:t>to</w:t>
      </w:r>
      <w:r w:rsidR="00DC7BB8" w:rsidRPr="00BA3BAD">
        <w:t xml:space="preserve"> </w:t>
      </w:r>
      <w:r w:rsidRPr="00BA3BAD">
        <w:t>reduce the</w:t>
      </w:r>
      <w:r w:rsidR="00DC7BB8">
        <w:t>ir</w:t>
      </w:r>
      <w:r w:rsidRPr="00BA3BAD">
        <w:t xml:space="preserve"> traveling speed</w:t>
      </w:r>
      <w:r w:rsidR="00DC7BB8">
        <w:t>s</w:t>
      </w:r>
      <w:r w:rsidRPr="00BA3BAD">
        <w:t>, thus decreasing the input flow to the bottleneck</w:t>
      </w:r>
      <w:r w:rsidR="00DC7BB8">
        <w:t xml:space="preserve"> and</w:t>
      </w:r>
      <w:r w:rsidRPr="00BA3BAD">
        <w:t xml:space="preserve"> leading to the recovery of the bottleneck congestion. </w:t>
      </w:r>
    </w:p>
    <w:p w14:paraId="72143F3D" w14:textId="77777777" w:rsidR="00A90220" w:rsidRPr="00BA3BAD" w:rsidRDefault="00A90220" w:rsidP="00A90220"/>
    <w:p w14:paraId="3490DFBE" w14:textId="760817C0" w:rsidR="00C22F53" w:rsidRDefault="00364DF6" w:rsidP="00A90220">
      <w:r w:rsidRPr="00BA3BAD">
        <w:t>The effectiveness of</w:t>
      </w:r>
      <w:r w:rsidR="00DC7BB8">
        <w:t xml:space="preserve"> a</w:t>
      </w:r>
      <w:r w:rsidRPr="00BA3BAD">
        <w:t xml:space="preserve"> CV is </w:t>
      </w:r>
      <w:r w:rsidR="00C22F53" w:rsidRPr="00BA3BAD">
        <w:t xml:space="preserve">affected by </w:t>
      </w:r>
      <w:r w:rsidR="00DF4398">
        <w:t>the</w:t>
      </w:r>
      <w:r w:rsidR="00DF4398" w:rsidRPr="00BA3BAD">
        <w:t xml:space="preserve"> </w:t>
      </w:r>
      <w:r w:rsidR="00C22F53" w:rsidRPr="00BA3BAD">
        <w:t>driver</w:t>
      </w:r>
      <w:r w:rsidR="00DC7BB8">
        <w:t>’</w:t>
      </w:r>
      <w:r w:rsidR="00C22F53" w:rsidRPr="00BA3BAD">
        <w:t xml:space="preserve">s compliance with the VSA. The CV system cannot impact the traffic flow unless the driver follows its instructions. The ability and willingness to follow </w:t>
      </w:r>
      <w:r w:rsidR="00E00F7C">
        <w:t xml:space="preserve">instructions </w:t>
      </w:r>
      <w:r w:rsidR="00C22F53" w:rsidRPr="00BA3BAD">
        <w:t xml:space="preserve">vary </w:t>
      </w:r>
      <w:r w:rsidR="000C3614" w:rsidRPr="00BA3BAD">
        <w:t>from</w:t>
      </w:r>
      <w:r w:rsidR="00C22F53" w:rsidRPr="00BA3BAD">
        <w:t xml:space="preserve"> driver </w:t>
      </w:r>
      <w:r w:rsidR="000C3614" w:rsidRPr="00BA3BAD">
        <w:t>to driver</w:t>
      </w:r>
      <w:r w:rsidR="00C22F53" w:rsidRPr="00BA3BAD">
        <w:t xml:space="preserve">. In this study, the driver speed compliance and its variation were determined based on </w:t>
      </w:r>
      <w:r w:rsidR="00250457" w:rsidRPr="00BA3BAD">
        <w:t xml:space="preserve">field test data and </w:t>
      </w:r>
      <w:r w:rsidR="00E00F7C">
        <w:t xml:space="preserve">an </w:t>
      </w:r>
      <w:r w:rsidR="00C22F53" w:rsidRPr="00BA3BAD">
        <w:t xml:space="preserve">empirical </w:t>
      </w:r>
      <w:r w:rsidR="00250457" w:rsidRPr="00BA3BAD">
        <w:t>model</w:t>
      </w:r>
      <w:r w:rsidR="00C22F53" w:rsidRPr="00BA3BAD">
        <w:t xml:space="preserve">. VSA </w:t>
      </w:r>
      <w:r w:rsidR="00630105">
        <w:t xml:space="preserve">field </w:t>
      </w:r>
      <w:r w:rsidR="00C22F53" w:rsidRPr="00BA3BAD">
        <w:t>test data w</w:t>
      </w:r>
      <w:r w:rsidR="00630105">
        <w:t>as</w:t>
      </w:r>
      <w:r w:rsidR="00C22F53" w:rsidRPr="00BA3BAD">
        <w:t xml:space="preserve"> used for model calibration and validation </w:t>
      </w:r>
      <w:r w:rsidR="00630105">
        <w:t xml:space="preserve">to allow </w:t>
      </w:r>
      <w:r w:rsidR="00C22F53" w:rsidRPr="00BA3BAD">
        <w:t>CV drivers’ speed adaptation</w:t>
      </w:r>
      <w:r w:rsidR="00630105">
        <w:t>s</w:t>
      </w:r>
      <w:r w:rsidR="00C22F53" w:rsidRPr="00BA3BAD">
        <w:t xml:space="preserve"> </w:t>
      </w:r>
      <w:r w:rsidR="00630105">
        <w:t>to</w:t>
      </w:r>
      <w:r w:rsidR="00630105" w:rsidRPr="00BA3BAD">
        <w:t xml:space="preserve"> </w:t>
      </w:r>
      <w:r w:rsidR="00C22F53" w:rsidRPr="00BA3BAD">
        <w:t xml:space="preserve">represent real-world drivers’ speed patterns under the influence of </w:t>
      </w:r>
      <w:r w:rsidR="00250457" w:rsidRPr="00BA3BAD">
        <w:t>VSA</w:t>
      </w:r>
      <w:r w:rsidR="00C22F53" w:rsidRPr="00BA3BAD">
        <w:t xml:space="preserve"> control. CV drivers’ compliance was found to be best modeled with empirical distributions of two speed groups: </w:t>
      </w:r>
      <w:r w:rsidR="00630105">
        <w:t xml:space="preserve">a </w:t>
      </w:r>
      <w:r w:rsidR="00C22F53" w:rsidRPr="00BA3BAD">
        <w:t xml:space="preserve">low speed group </w:t>
      </w:r>
      <w:r w:rsidR="00630105">
        <w:t>with</w:t>
      </w:r>
      <w:r w:rsidR="00630105" w:rsidRPr="00BA3BAD">
        <w:t xml:space="preserve"> </w:t>
      </w:r>
      <w:r w:rsidR="00C22F53" w:rsidRPr="00BA3BAD">
        <w:t>the VSA under 35 mph</w:t>
      </w:r>
      <w:r w:rsidR="00630105">
        <w:t>,</w:t>
      </w:r>
      <w:r w:rsidR="00C22F53" w:rsidRPr="00BA3BAD">
        <w:t xml:space="preserve"> and </w:t>
      </w:r>
      <w:r w:rsidR="00630105">
        <w:t xml:space="preserve">a </w:t>
      </w:r>
      <w:r w:rsidR="00C22F53" w:rsidRPr="00BA3BAD">
        <w:t>high</w:t>
      </w:r>
      <w:r w:rsidR="00630105">
        <w:t xml:space="preserve"> </w:t>
      </w:r>
      <w:r w:rsidR="00C22F53" w:rsidRPr="00BA3BAD">
        <w:t xml:space="preserve">speed group </w:t>
      </w:r>
      <w:r w:rsidR="00630105">
        <w:t>with</w:t>
      </w:r>
      <w:r w:rsidR="00630105" w:rsidRPr="00BA3BAD">
        <w:t xml:space="preserve"> </w:t>
      </w:r>
      <w:r w:rsidR="00C22F53" w:rsidRPr="00BA3BAD">
        <w:t xml:space="preserve">the VSA above 35 mph. The calibration and validation process adopted distribution fitting and hypothesis test approaches to determine the empirical distribution parameters. The </w:t>
      </w:r>
      <w:r w:rsidR="00630105">
        <w:t>t</w:t>
      </w:r>
      <w:r w:rsidR="00C22F53" w:rsidRPr="00BA3BAD">
        <w:t xml:space="preserve">wo-sample Kolmogorov-Smirnov </w:t>
      </w:r>
      <w:r w:rsidR="000F64DE">
        <w:t>test</w:t>
      </w:r>
      <w:r w:rsidR="000F64DE" w:rsidRPr="00BA3BAD">
        <w:t xml:space="preserve"> </w:t>
      </w:r>
      <w:r w:rsidR="00C22F53" w:rsidRPr="00BA3BAD">
        <w:t xml:space="preserve">was conducted to show the goodness of fit of </w:t>
      </w:r>
      <w:r w:rsidR="000F64DE" w:rsidRPr="00BA3BAD">
        <w:t>th</w:t>
      </w:r>
      <w:r w:rsidR="000F64DE">
        <w:t>e</w:t>
      </w:r>
      <w:r w:rsidR="000F64DE" w:rsidRPr="00BA3BAD">
        <w:t xml:space="preserve"> </w:t>
      </w:r>
      <w:r w:rsidR="00C22F53" w:rsidRPr="00BA3BAD">
        <w:t xml:space="preserve">empirical cumulative distribution functions with real-world data. The validated model has been applied </w:t>
      </w:r>
      <w:r w:rsidR="00250457" w:rsidRPr="00BA3BAD">
        <w:t>to</w:t>
      </w:r>
      <w:r w:rsidR="00C22F53" w:rsidRPr="00BA3BAD">
        <w:t xml:space="preserve"> evaluate the effectiveness of CV on freeway corridor operations. </w:t>
      </w:r>
    </w:p>
    <w:p w14:paraId="47DBBC1F" w14:textId="77777777" w:rsidR="00A90220" w:rsidRPr="00BA3BAD" w:rsidRDefault="00A90220" w:rsidP="00A90220"/>
    <w:p w14:paraId="34E449BA" w14:textId="63BB1F96" w:rsidR="00C22F53" w:rsidRDefault="00C22F53" w:rsidP="00A90220">
      <w:r w:rsidRPr="00BA3BAD">
        <w:t xml:space="preserve">It should be noted that the model calibration and validation datasets represent drivers’ response to the VSA displayed on the roadside message sign </w:t>
      </w:r>
      <w:r w:rsidR="000F64DE">
        <w:t>rather than</w:t>
      </w:r>
      <w:r w:rsidRPr="00BA3BAD">
        <w:t xml:space="preserve"> the direct feedback in the vehicle. Admittedly, such feedback will have less influence on the driver than in-vehicle displays. For </w:t>
      </w:r>
      <w:r w:rsidRPr="00BA3BAD">
        <w:lastRenderedPageBreak/>
        <w:t>this reason, this research designed a sensitivity analysis to explore the effectiveness of the CV speed adaptation under various CV market penetrations and driver compliance levels. In addition, the sensitivity analysis has identified the impact of using automated speed controllers with the I2V</w:t>
      </w:r>
      <w:r w:rsidR="000F64DE">
        <w:t>-</w:t>
      </w:r>
      <w:r w:rsidRPr="00BA3BAD">
        <w:t>based VSA algorithm.</w:t>
      </w:r>
    </w:p>
    <w:p w14:paraId="798F8053" w14:textId="77777777" w:rsidR="00A90220" w:rsidRPr="00BA3BAD" w:rsidRDefault="00A90220" w:rsidP="00A90220"/>
    <w:p w14:paraId="34ED25E9" w14:textId="2925AE99" w:rsidR="00C22F53" w:rsidRDefault="00C22F53" w:rsidP="00A90220">
      <w:r w:rsidRPr="00BA3BAD">
        <w:t>The analysis results indicate that the I2V</w:t>
      </w:r>
      <w:r w:rsidR="000F64DE">
        <w:t>-</w:t>
      </w:r>
      <w:r w:rsidRPr="00BA3BAD">
        <w:t>based VSA control could have significant effects on the freeway corridor when the CV market penetration is 10</w:t>
      </w:r>
      <w:r w:rsidR="000F64DE">
        <w:t xml:space="preserve"> percent</w:t>
      </w:r>
      <w:r w:rsidRPr="00BA3BAD">
        <w:t>. With the advisory speed, the variation of the speed reduced by 6</w:t>
      </w:r>
      <w:r w:rsidR="000F64DE">
        <w:t xml:space="preserve"> percent</w:t>
      </w:r>
      <w:r w:rsidRPr="00BA3BAD">
        <w:t>, and the vehicle fuel efficiency increased by 2.2 to 4.9</w:t>
      </w:r>
      <w:r w:rsidR="000F64DE">
        <w:t xml:space="preserve"> percent</w:t>
      </w:r>
      <w:r w:rsidRPr="00BA3BAD">
        <w:t xml:space="preserve">, depending on the results of different energy models. </w:t>
      </w:r>
      <w:r w:rsidR="000F64DE">
        <w:t>The results suggest</w:t>
      </w:r>
      <w:r w:rsidRPr="00BA3BAD">
        <w:t xml:space="preserve"> that the speed adaptation of a few connected drivers could substantially change the traffic flow pattern, leading to a more energy efficient traffic flow. As CV market penetration further increased, </w:t>
      </w:r>
      <w:r w:rsidR="004A7F81">
        <w:t xml:space="preserve">reductions in </w:t>
      </w:r>
      <w:r w:rsidRPr="00BA3BAD">
        <w:t xml:space="preserve">speed variation and </w:t>
      </w:r>
      <w:r w:rsidR="0002581A" w:rsidRPr="00BA3BAD">
        <w:t>increase</w:t>
      </w:r>
      <w:r w:rsidR="004A7F81">
        <w:t>s</w:t>
      </w:r>
      <w:r w:rsidR="0002581A" w:rsidRPr="00BA3BAD">
        <w:t xml:space="preserve"> </w:t>
      </w:r>
      <w:r w:rsidR="004A7F81">
        <w:t>in</w:t>
      </w:r>
      <w:r w:rsidR="0002581A" w:rsidRPr="00BA3BAD">
        <w:t xml:space="preserve"> </w:t>
      </w:r>
      <w:r w:rsidRPr="00BA3BAD">
        <w:t>fuel efficiency</w:t>
      </w:r>
      <w:r w:rsidR="0002581A" w:rsidRPr="00BA3BAD">
        <w:t xml:space="preserve"> slow</w:t>
      </w:r>
      <w:r w:rsidR="005E31A6">
        <w:t>ed</w:t>
      </w:r>
      <w:r w:rsidR="0002581A" w:rsidRPr="00BA3BAD">
        <w:t xml:space="preserve"> down</w:t>
      </w:r>
      <w:r w:rsidRPr="00BA3BAD">
        <w:t>. When CV market penetration reached 100</w:t>
      </w:r>
      <w:r w:rsidR="005E31A6">
        <w:t xml:space="preserve"> percent</w:t>
      </w:r>
      <w:r w:rsidRPr="00BA3BAD">
        <w:t>, speed variation decreased by 9.1</w:t>
      </w:r>
      <w:r w:rsidR="005E31A6">
        <w:t xml:space="preserve"> percent</w:t>
      </w:r>
      <w:r w:rsidRPr="00BA3BAD">
        <w:t xml:space="preserve"> and vehicle fuel economy increased by 2.9 to 10.1</w:t>
      </w:r>
      <w:r w:rsidR="005E31A6">
        <w:t xml:space="preserve"> percent,</w:t>
      </w:r>
      <w:r w:rsidR="0002581A" w:rsidRPr="00BA3BAD">
        <w:t xml:space="preserve"> depending on the energy models used</w:t>
      </w:r>
      <w:r w:rsidRPr="00BA3BAD">
        <w:t>. The performance of the VSA algorithm was not sensitive to small changes of the driver compliance level. However, traffic flow patterns changed significantly when CV drivers fully compl</w:t>
      </w:r>
      <w:r w:rsidR="005E31A6">
        <w:t>ied</w:t>
      </w:r>
      <w:r w:rsidRPr="00BA3BAD">
        <w:t xml:space="preserve"> with the VSA. </w:t>
      </w:r>
      <w:r w:rsidR="005E31A6">
        <w:t>F</w:t>
      </w:r>
      <w:r w:rsidRPr="00BA3BAD">
        <w:t>ull</w:t>
      </w:r>
      <w:r w:rsidR="005E31A6">
        <w:t xml:space="preserve"> CV</w:t>
      </w:r>
      <w:r w:rsidRPr="00BA3BAD">
        <w:t xml:space="preserve"> </w:t>
      </w:r>
      <w:r w:rsidR="005E31A6">
        <w:t xml:space="preserve">driver </w:t>
      </w:r>
      <w:r w:rsidRPr="00BA3BAD">
        <w:t>compliance</w:t>
      </w:r>
      <w:r w:rsidR="005E31A6">
        <w:t xml:space="preserve"> with the VSA</w:t>
      </w:r>
      <w:r w:rsidRPr="00BA3BAD">
        <w:t xml:space="preserve"> did not </w:t>
      </w:r>
      <w:r w:rsidR="005E31A6">
        <w:t>result in significant</w:t>
      </w:r>
      <w:r w:rsidR="0002581A" w:rsidRPr="00BA3BAD">
        <w:t xml:space="preserve"> </w:t>
      </w:r>
      <w:r w:rsidRPr="00BA3BAD">
        <w:t>benefit</w:t>
      </w:r>
      <w:r w:rsidR="005E31A6">
        <w:t>s</w:t>
      </w:r>
      <w:r w:rsidRPr="00BA3BAD">
        <w:t xml:space="preserve"> </w:t>
      </w:r>
      <w:r w:rsidR="005E31A6">
        <w:t>to</w:t>
      </w:r>
      <w:r w:rsidR="005E31A6" w:rsidRPr="00BA3BAD">
        <w:t xml:space="preserve"> </w:t>
      </w:r>
      <w:r w:rsidRPr="00BA3BAD">
        <w:t>speed harmonization or vehicle fuel efficiency</w:t>
      </w:r>
      <w:r w:rsidR="005E31A6">
        <w:t>,</w:t>
      </w:r>
      <w:r w:rsidRPr="00BA3BAD">
        <w:t xml:space="preserve"> </w:t>
      </w:r>
      <w:r w:rsidR="005E31A6">
        <w:t xml:space="preserve">as </w:t>
      </w:r>
      <w:r w:rsidRPr="00BA3BAD">
        <w:t xml:space="preserve">the VSA algorithm in this study could not generate advisory speed based on predicted traffic conditions. A similar shortcoming was observed with the </w:t>
      </w:r>
      <w:r w:rsidR="005E31A6">
        <w:t>cooperative adaptive cruise control (</w:t>
      </w:r>
      <w:r w:rsidRPr="00BA3BAD">
        <w:t>CACC</w:t>
      </w:r>
      <w:r w:rsidR="005E31A6">
        <w:t>)</w:t>
      </w:r>
      <w:r w:rsidRPr="00BA3BAD">
        <w:t xml:space="preserve"> cases. When VSA is implemented with CACC, the CACC controller would perfectly adopt the advisory speed as the </w:t>
      </w:r>
      <w:r w:rsidR="0002581A" w:rsidRPr="00BA3BAD">
        <w:t>set</w:t>
      </w:r>
      <w:r w:rsidR="00BA3D6D">
        <w:t xml:space="preserve"> </w:t>
      </w:r>
      <w:r w:rsidRPr="00BA3BAD">
        <w:t>speed. Nonetheless, adding the VSA algorithm to CACC vehicles did not bring notabl</w:t>
      </w:r>
      <w:r w:rsidR="00BA3D6D">
        <w:t>e</w:t>
      </w:r>
      <w:r w:rsidRPr="00BA3BAD">
        <w:t xml:space="preserve"> benefits to the freeway corridor because the VSA controller tended to underuse the bottleneck capacity due to its delayed response to the traffic variations. To address this shortcoming, a predictive VSA algorithm</w:t>
      </w:r>
      <w:r w:rsidR="00BA3D6D">
        <w:t>,</w:t>
      </w:r>
      <w:r w:rsidRPr="00BA3BAD">
        <w:t xml:space="preserve"> or the combined application of VSA and ramp metering</w:t>
      </w:r>
      <w:r w:rsidR="00BA3D6D">
        <w:t>,</w:t>
      </w:r>
      <w:r w:rsidRPr="00BA3BAD">
        <w:t xml:space="preserve"> is recommended</w:t>
      </w:r>
      <w:r w:rsidR="0002581A" w:rsidRPr="00BA3BAD">
        <w:t xml:space="preserve"> </w:t>
      </w:r>
      <w:r w:rsidR="00BA3D6D">
        <w:t>for</w:t>
      </w:r>
      <w:r w:rsidR="0002581A" w:rsidRPr="00BA3BAD">
        <w:t xml:space="preserve"> the future work</w:t>
      </w:r>
      <w:r w:rsidRPr="00BA3BAD">
        <w:t>.</w:t>
      </w:r>
    </w:p>
    <w:p w14:paraId="7EFC8FF9" w14:textId="77777777" w:rsidR="00A90220" w:rsidRPr="00BA3BAD" w:rsidRDefault="00A90220" w:rsidP="00A90220"/>
    <w:p w14:paraId="08D41E1C" w14:textId="407D5A37" w:rsidR="00C22F53" w:rsidRPr="00BA3BAD" w:rsidRDefault="00D14876" w:rsidP="00A90220">
      <w:r>
        <w:t xml:space="preserve">Another important objective of this document is to help future users easily to adapt and customize </w:t>
      </w:r>
      <w:r w:rsidR="00C22F53" w:rsidRPr="00BA3BAD">
        <w:t xml:space="preserve">the proposed CV model, as well as the PATH human driver, </w:t>
      </w:r>
      <w:r w:rsidR="00BA3D6D">
        <w:t>adaptive cruise control (</w:t>
      </w:r>
      <w:r w:rsidR="00C22F53" w:rsidRPr="00BA3BAD">
        <w:t>ACC</w:t>
      </w:r>
      <w:r w:rsidR="00BA3D6D">
        <w:t>),</w:t>
      </w:r>
      <w:r w:rsidR="00C22F53" w:rsidRPr="00BA3BAD">
        <w:t xml:space="preserve"> and CACC model</w:t>
      </w:r>
      <w:r w:rsidR="00BA3D6D">
        <w:t>s</w:t>
      </w:r>
      <w:r w:rsidR="00C22F53" w:rsidRPr="00BA3BAD">
        <w:t xml:space="preserve"> </w:t>
      </w:r>
      <w:r>
        <w:t>in a traffic simulation tool they preferred to meet their simulation needs</w:t>
      </w:r>
      <w:r w:rsidR="00C22F53" w:rsidRPr="00BA3BAD">
        <w:t xml:space="preserve">. </w:t>
      </w:r>
      <w:r>
        <w:t>To this end, t</w:t>
      </w:r>
      <w:r w:rsidR="00C22F53" w:rsidRPr="00BA3BAD">
        <w:t>he detailed algorithm description and pseudo codes are given in the Appendices of the document..</w:t>
      </w:r>
    </w:p>
    <w:p w14:paraId="5607AF97" w14:textId="4C93D011" w:rsidR="00364DF6" w:rsidRPr="00BA3BAD" w:rsidRDefault="00364DF6" w:rsidP="00364DF6">
      <w:pPr>
        <w:pStyle w:val="FHWABody"/>
      </w:pPr>
    </w:p>
    <w:p w14:paraId="1F02FA11" w14:textId="77777777" w:rsidR="00364DF6" w:rsidRPr="00BA3BAD" w:rsidRDefault="00364DF6" w:rsidP="00364DF6">
      <w:pPr>
        <w:pStyle w:val="FHWABody"/>
      </w:pPr>
    </w:p>
    <w:p w14:paraId="2832EA9F" w14:textId="634CB176" w:rsidR="006640B0" w:rsidRPr="00BA3BAD" w:rsidRDefault="006640B0" w:rsidP="00ED1BE4">
      <w:pPr>
        <w:pStyle w:val="FHWABody"/>
        <w:sectPr w:rsidR="006640B0" w:rsidRPr="00BA3BAD" w:rsidSect="006640B0">
          <w:type w:val="oddPage"/>
          <w:pgSz w:w="12240" w:h="15840"/>
          <w:pgMar w:top="1440" w:right="1440" w:bottom="1440" w:left="1440" w:header="720" w:footer="720" w:gutter="0"/>
          <w:pgNumType w:start="1"/>
          <w:cols w:space="720"/>
          <w:docGrid w:linePitch="360"/>
        </w:sectPr>
      </w:pPr>
    </w:p>
    <w:p w14:paraId="445FAE8D" w14:textId="42F180E9" w:rsidR="006640B0" w:rsidRPr="00BA3BAD" w:rsidRDefault="005F1068" w:rsidP="00A90220">
      <w:pPr>
        <w:pStyle w:val="Heading1"/>
      </w:pPr>
      <w:bookmarkStart w:id="2" w:name="_Toc35777827"/>
      <w:r w:rsidRPr="00BA3BAD">
        <w:lastRenderedPageBreak/>
        <w:t>PURPOSE OF THIS MODEL</w:t>
      </w:r>
      <w:bookmarkEnd w:id="2"/>
    </w:p>
    <w:p w14:paraId="55568769" w14:textId="77777777" w:rsidR="00A90220" w:rsidRDefault="00A90220" w:rsidP="00A90220"/>
    <w:p w14:paraId="252CD23A" w14:textId="77777777" w:rsidR="00A90220" w:rsidRDefault="00A90220" w:rsidP="00A90220"/>
    <w:p w14:paraId="25B83A6E" w14:textId="4B701044" w:rsidR="005F1068" w:rsidRPr="00BA3BAD" w:rsidRDefault="005F1068" w:rsidP="00A90220">
      <w:pPr>
        <w:pStyle w:val="Heading2"/>
      </w:pPr>
      <w:bookmarkStart w:id="3" w:name="_Toc35777828"/>
      <w:r w:rsidRPr="00BA3BAD">
        <w:t>Purpose of this Document</w:t>
      </w:r>
      <w:bookmarkEnd w:id="3"/>
    </w:p>
    <w:p w14:paraId="47D6A776" w14:textId="77777777" w:rsidR="00A90220" w:rsidRDefault="00A90220" w:rsidP="00A90220"/>
    <w:p w14:paraId="73C52DED" w14:textId="4425BBC9" w:rsidR="00513BF2" w:rsidRDefault="00D14876" w:rsidP="00A90220">
      <w:r>
        <w:t>Connected and automated vehicles (</w:t>
      </w:r>
      <w:r w:rsidR="00513BF2">
        <w:t>CAV</w:t>
      </w:r>
      <w:r>
        <w:t>)</w:t>
      </w:r>
      <w:r w:rsidR="00513BF2">
        <w:t xml:space="preserve"> technologies offer potentially transformative societal impacts, including significant mobility, safety, and environmental benefits. The United States Department of Transportation (USDOT) has led the development, research, and standards</w:t>
      </w:r>
      <w:r w:rsidR="00E46169">
        <w:t>-</w:t>
      </w:r>
      <w:r w:rsidR="00513BF2">
        <w:t xml:space="preserve">making </w:t>
      </w:r>
      <w:r w:rsidR="00E46169">
        <w:t>of</w:t>
      </w:r>
      <w:r w:rsidR="00513BF2">
        <w:t xml:space="preserve"> these technologies and is currently developing </w:t>
      </w:r>
      <w:r w:rsidR="00E46169">
        <w:t xml:space="preserve">CAV </w:t>
      </w:r>
      <w:r w:rsidR="00513BF2">
        <w:t>deployment and implementation approaches and guidelines.</w:t>
      </w:r>
    </w:p>
    <w:p w14:paraId="64C27907" w14:textId="77777777" w:rsidR="00A90220" w:rsidRDefault="00A90220" w:rsidP="00A90220"/>
    <w:p w14:paraId="6E7FC82B" w14:textId="192CF63F" w:rsidR="00513BF2" w:rsidRDefault="00513BF2" w:rsidP="00A90220">
      <w:r>
        <w:t xml:space="preserve">In order for CAV applications to be deployed, </w:t>
      </w:r>
      <w:r w:rsidR="00E46169">
        <w:t>S</w:t>
      </w:r>
      <w:r>
        <w:t xml:space="preserve">tate and local transportation agencies must first be able to </w:t>
      </w:r>
      <w:r w:rsidR="00E46169">
        <w:t xml:space="preserve">fully and </w:t>
      </w:r>
      <w:r>
        <w:t xml:space="preserve">effectively quantify the impacts of such deployments and identify which application best addresses their unique transportation problem. Traffic analysis, modeling, and simulation (AMS) tools provide an efficient means to evaluate transportation improvement projects prior to deployment. Current AMS tools are not well-suited for evaluating CAV applications due to their inability to incorporate vehicle connectivity/communication and automated driving features. To mitigate this gap, </w:t>
      </w:r>
      <w:r w:rsidR="00346C0C">
        <w:t xml:space="preserve">the </w:t>
      </w:r>
      <w:r>
        <w:t>FHWA has sponsored this project to develop CAV applications/models based on field data to support</w:t>
      </w:r>
      <w:r w:rsidR="008267DC">
        <w:t xml:space="preserve"> the</w:t>
      </w:r>
      <w:r>
        <w:t xml:space="preserve"> CAV simulation community. Three CAV applications were developed under this project</w:t>
      </w:r>
      <w:r w:rsidR="008267DC">
        <w:t>:</w:t>
      </w:r>
      <w:r>
        <w:t xml:space="preserve"> a</w:t>
      </w:r>
      <w:r w:rsidRPr="0024399B">
        <w:t xml:space="preserve"> lane changing (LC) model for light duty CAVs</w:t>
      </w:r>
      <w:r>
        <w:t>, a</w:t>
      </w:r>
      <w:r w:rsidRPr="0024399B">
        <w:t xml:space="preserve"> combined application model that integrates speed harmonization (SH) and coordinated merge (CM)</w:t>
      </w:r>
      <w:r>
        <w:t>, and a</w:t>
      </w:r>
      <w:r w:rsidRPr="0024399B">
        <w:t xml:space="preserve">n improved </w:t>
      </w:r>
      <w:r>
        <w:t>cooperative adaptive cruise control</w:t>
      </w:r>
      <w:r w:rsidRPr="0024399B">
        <w:t xml:space="preserve"> </w:t>
      </w:r>
      <w:r>
        <w:t>(</w:t>
      </w:r>
      <w:r w:rsidRPr="0024399B">
        <w:t>CACC</w:t>
      </w:r>
      <w:r>
        <w:t>)</w:t>
      </w:r>
      <w:r w:rsidRPr="0024399B">
        <w:t xml:space="preserve"> model for light duty CAVs</w:t>
      </w:r>
      <w:r>
        <w:t>.</w:t>
      </w:r>
    </w:p>
    <w:p w14:paraId="3521D494" w14:textId="77777777" w:rsidR="00A90220" w:rsidRDefault="00A90220" w:rsidP="00A90220"/>
    <w:p w14:paraId="50C61BC9" w14:textId="19153ADE" w:rsidR="00513BF2" w:rsidRDefault="00513BF2" w:rsidP="00A90220">
      <w:r>
        <w:t>This document presents an improved CACC</w:t>
      </w:r>
      <w:r w:rsidRPr="0024399B">
        <w:t xml:space="preserve"> model for light duty CAVs</w:t>
      </w:r>
      <w:r w:rsidR="00376A7B">
        <w:t>, with the objective of</w:t>
      </w:r>
      <w:r>
        <w:t xml:space="preserve"> </w:t>
      </w:r>
      <w:r w:rsidR="00376A7B">
        <w:t>providing</w:t>
      </w:r>
      <w:r>
        <w:t xml:space="preserve"> detailed information o</w:t>
      </w:r>
      <w:r w:rsidR="00376A7B">
        <w:t>n</w:t>
      </w:r>
      <w:r>
        <w:t xml:space="preserve"> this model to improve </w:t>
      </w:r>
      <w:r w:rsidR="00376A7B">
        <w:t xml:space="preserve">the </w:t>
      </w:r>
      <w:r>
        <w:t xml:space="preserve">CAV simulation community. This document is expected to help future users easily adopt and customize </w:t>
      </w:r>
      <w:r w:rsidR="000450F5">
        <w:t xml:space="preserve">the improved CACC </w:t>
      </w:r>
      <w:r>
        <w:t xml:space="preserve">model in </w:t>
      </w:r>
      <w:r w:rsidR="000450F5">
        <w:t>their</w:t>
      </w:r>
      <w:r>
        <w:t xml:space="preserve"> traffic simulation tool</w:t>
      </w:r>
      <w:r w:rsidR="000450F5">
        <w:t xml:space="preserve"> of choice</w:t>
      </w:r>
      <w:r>
        <w:t xml:space="preserve"> to meet their simulation needs. To this end, this document </w:t>
      </w:r>
      <w:r w:rsidRPr="00BA3BAD">
        <w:t>provides detailed description</w:t>
      </w:r>
      <w:r w:rsidR="00014F2D">
        <w:t>s</w:t>
      </w:r>
      <w:r w:rsidRPr="00BA3BAD">
        <w:t xml:space="preserve"> of the newly</w:t>
      </w:r>
      <w:r w:rsidR="000450F5">
        <w:t>-</w:t>
      </w:r>
      <w:r w:rsidRPr="00BA3BAD">
        <w:t>developed CV model, the model calibration and validation, and the sensitivity analysis of the model behaviors. In addition, the model implementation in the microscopic traffic simulation tool is described to help readers implement the model in various</w:t>
      </w:r>
      <w:r>
        <w:t xml:space="preserve"> simulation platforms.</w:t>
      </w:r>
    </w:p>
    <w:p w14:paraId="166BE421" w14:textId="77777777" w:rsidR="00A90220" w:rsidRDefault="00A90220" w:rsidP="00A90220"/>
    <w:p w14:paraId="6DFAF5E2" w14:textId="77777777" w:rsidR="005F1068" w:rsidRPr="00BA3BAD" w:rsidRDefault="005F1068" w:rsidP="00A90220">
      <w:pPr>
        <w:pStyle w:val="Heading2"/>
      </w:pPr>
      <w:bookmarkStart w:id="4" w:name="_Toc35777829"/>
      <w:r w:rsidRPr="00BA3BAD">
        <w:t>Purpose of this Model</w:t>
      </w:r>
      <w:bookmarkEnd w:id="4"/>
    </w:p>
    <w:p w14:paraId="4ACBCBE1" w14:textId="77777777" w:rsidR="00A90220" w:rsidRDefault="00A90220" w:rsidP="00A90220"/>
    <w:p w14:paraId="791D395F" w14:textId="77777777" w:rsidR="00D31F6E" w:rsidRDefault="00130681" w:rsidP="00A90220">
      <w:r w:rsidRPr="00BA3BAD">
        <w:t xml:space="preserve">The PATH team </w:t>
      </w:r>
      <w:r w:rsidR="00AB0E7E" w:rsidRPr="00BA3BAD">
        <w:t xml:space="preserve">previously </w:t>
      </w:r>
      <w:r w:rsidRPr="00BA3BAD">
        <w:t xml:space="preserve">developed a simulation framework for modeling mixed traffic. The </w:t>
      </w:r>
      <w:r w:rsidR="008F7425" w:rsidRPr="00BA3BAD">
        <w:t>existing framework contains a</w:t>
      </w:r>
      <w:r w:rsidR="001948B9">
        <w:t>n</w:t>
      </w:r>
      <w:r w:rsidR="008F7425" w:rsidRPr="00BA3BAD">
        <w:t xml:space="preserve"> HV model developed based on the Next Generation Simulation (NGSIM) oversaturated flow model</w:t>
      </w:r>
      <w:r w:rsidR="00D31F6E">
        <w:t xml:space="preserve"> </w:t>
      </w:r>
      <w:r w:rsidR="008F7425" w:rsidRPr="00D31F6E">
        <w:t>(Yeo et al., 2008</w:t>
      </w:r>
      <w:r w:rsidR="008F7425" w:rsidRPr="00BA3BAD">
        <w:t>), a</w:t>
      </w:r>
      <w:r w:rsidR="00070FAF" w:rsidRPr="00BA3BAD">
        <w:t>n</w:t>
      </w:r>
      <w:r w:rsidR="008F7425" w:rsidRPr="00BA3BAD">
        <w:t xml:space="preserve"> AV model developed based on field tests of Adaptive Cruise Control (ACC) vehicles</w:t>
      </w:r>
      <w:r w:rsidR="008F7425" w:rsidRPr="00D31F6E">
        <w:t xml:space="preserve"> (Milanes and Shladover, 2014)</w:t>
      </w:r>
      <w:r w:rsidR="008F7425" w:rsidRPr="00BA3BAD">
        <w:t xml:space="preserve">, and a CAV model developed based on field tests of CACC vehicles (Milanes and Shladover, 2014). </w:t>
      </w:r>
      <w:r w:rsidR="00AB0E7E" w:rsidRPr="00BA3BAD">
        <w:t>The existing models have been calibrated based on field observations</w:t>
      </w:r>
      <w:r w:rsidR="00D31F6E">
        <w:t xml:space="preserve"> </w:t>
      </w:r>
      <w:r w:rsidR="00AB0E7E" w:rsidRPr="00BA3BAD">
        <w:t>(Kan et al., 2019). T</w:t>
      </w:r>
      <w:r w:rsidRPr="00BA3BAD">
        <w:t xml:space="preserve">he </w:t>
      </w:r>
      <w:r w:rsidR="00AB0E7E" w:rsidRPr="00BA3BAD">
        <w:t xml:space="preserve">detailed algorithms of the </w:t>
      </w:r>
      <w:r w:rsidRPr="00BA3BAD">
        <w:t xml:space="preserve">HV, </w:t>
      </w:r>
      <w:r w:rsidR="00E54565" w:rsidRPr="00BA3BAD">
        <w:t>ACC</w:t>
      </w:r>
      <w:r w:rsidR="00B64380">
        <w:t>,</w:t>
      </w:r>
      <w:r w:rsidRPr="00BA3BAD">
        <w:t xml:space="preserve"> and </w:t>
      </w:r>
      <w:r w:rsidR="00E54565" w:rsidRPr="00BA3BAD">
        <w:t>CACC</w:t>
      </w:r>
      <w:r w:rsidRPr="00BA3BAD">
        <w:t xml:space="preserve"> models </w:t>
      </w:r>
      <w:r w:rsidR="00AB0E7E" w:rsidRPr="00BA3BAD">
        <w:t>can be found</w:t>
      </w:r>
      <w:r w:rsidRPr="00BA3BAD">
        <w:t xml:space="preserve"> in </w:t>
      </w:r>
      <w:r w:rsidR="00AB0E7E" w:rsidRPr="00BA3BAD">
        <w:t>an existing report</w:t>
      </w:r>
      <w:r w:rsidRPr="00BA3BAD">
        <w:t xml:space="preserve"> (Liu et al., 2018). </w:t>
      </w:r>
      <w:r w:rsidR="00AB0E7E" w:rsidRPr="00BA3BAD">
        <w:t xml:space="preserve">While the framework can simulate typical AV and CAV systems (e.g., ACC and CACC) and their interaction with HVs, it is incapable of </w:t>
      </w:r>
      <w:r w:rsidR="00070FAF" w:rsidRPr="00BA3BAD">
        <w:t xml:space="preserve">capturing </w:t>
      </w:r>
      <w:r w:rsidR="00AB0E7E" w:rsidRPr="00BA3BAD">
        <w:t xml:space="preserve">the behavior of CVs. </w:t>
      </w:r>
      <w:r w:rsidRPr="00BA3BAD">
        <w:t xml:space="preserve">The objective of this study was to </w:t>
      </w:r>
      <w:r w:rsidR="00070FAF" w:rsidRPr="00BA3BAD">
        <w:t>properly model</w:t>
      </w:r>
      <w:r w:rsidRPr="00BA3BAD">
        <w:t xml:space="preserve"> CV</w:t>
      </w:r>
      <w:r w:rsidR="005372D4">
        <w:t>s</w:t>
      </w:r>
      <w:r w:rsidRPr="00BA3BAD">
        <w:t xml:space="preserve"> </w:t>
      </w:r>
      <w:r w:rsidR="005372D4">
        <w:t>for implementation</w:t>
      </w:r>
      <w:r w:rsidR="00070FAF" w:rsidRPr="00BA3BAD">
        <w:t xml:space="preserve"> in</w:t>
      </w:r>
      <w:r w:rsidRPr="00BA3BAD">
        <w:t xml:space="preserve"> the framework. </w:t>
      </w:r>
      <w:r w:rsidR="00972302" w:rsidRPr="00BA3BAD">
        <w:t>The components of the PATH</w:t>
      </w:r>
      <w:r w:rsidR="005372D4">
        <w:t xml:space="preserve"> model</w:t>
      </w:r>
      <w:r w:rsidR="00972302" w:rsidRPr="00BA3BAD">
        <w:t xml:space="preserve"> framework </w:t>
      </w:r>
      <w:r w:rsidR="00B17563" w:rsidRPr="00BA3BAD">
        <w:t>are</w:t>
      </w:r>
      <w:r w:rsidR="00972302" w:rsidRPr="00BA3BAD">
        <w:t xml:space="preserve"> demonstrated in </w:t>
      </w:r>
      <w:r w:rsidR="00B64380">
        <w:t>f</w:t>
      </w:r>
      <w:r w:rsidR="00972302" w:rsidRPr="00BA3BAD">
        <w:t xml:space="preserve">igure </w:t>
      </w:r>
      <w:r w:rsidR="00B17563" w:rsidRPr="00BA3BAD">
        <w:t>1</w:t>
      </w:r>
      <w:r w:rsidR="00972302" w:rsidRPr="00BA3BAD">
        <w:t xml:space="preserve">. </w:t>
      </w:r>
    </w:p>
    <w:p w14:paraId="0FD9CE7C" w14:textId="77777777" w:rsidR="00A90220" w:rsidRPr="00BA3BAD" w:rsidRDefault="00A90220" w:rsidP="00A90220"/>
    <w:p w14:paraId="07DA72FB" w14:textId="21C307DE" w:rsidR="005F1068" w:rsidRPr="00BA3BAD" w:rsidRDefault="0008191C" w:rsidP="00A90220">
      <w:pPr>
        <w:jc w:val="center"/>
      </w:pPr>
      <w:r w:rsidRPr="00B8474B">
        <w:rPr>
          <w:noProof/>
          <w:lang w:eastAsia="zh-CN"/>
        </w:rPr>
        <w:drawing>
          <wp:inline distT="0" distB="0" distL="0" distR="0" wp14:anchorId="435C08A1" wp14:editId="3CC3D298">
            <wp:extent cx="494347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43475" cy="2085975"/>
                    </a:xfrm>
                    <a:prstGeom prst="rect">
                      <a:avLst/>
                    </a:prstGeom>
                    <a:noFill/>
                    <a:ln>
                      <a:noFill/>
                    </a:ln>
                  </pic:spPr>
                </pic:pic>
              </a:graphicData>
            </a:graphic>
          </wp:inline>
        </w:drawing>
      </w:r>
    </w:p>
    <w:p w14:paraId="60547353" w14:textId="3CB68E5E" w:rsidR="00130681" w:rsidRPr="00BA3BAD" w:rsidRDefault="00130681" w:rsidP="00A90220">
      <w:r w:rsidRPr="00BA3BAD">
        <w:t>Source: FHWA</w:t>
      </w:r>
      <w:r w:rsidR="0064774D" w:rsidRPr="00BA3BAD">
        <w:t>.</w:t>
      </w:r>
    </w:p>
    <w:p w14:paraId="0837F891" w14:textId="67C337DD" w:rsidR="00130681" w:rsidRPr="00BA3BAD" w:rsidRDefault="00130681" w:rsidP="00A90220">
      <w:pPr>
        <w:pStyle w:val="Caption"/>
        <w:rPr>
          <w:rFonts w:cstheme="minorHAnsi"/>
          <w:color w:val="000000" w:themeColor="text1"/>
        </w:rPr>
      </w:pPr>
      <w:bookmarkStart w:id="5" w:name="_Ref6551886"/>
      <w:bookmarkStart w:id="6" w:name="_Toc35778018"/>
      <w:r w:rsidRPr="00BA3BAD">
        <w:t xml:space="preserve">Figure </w:t>
      </w:r>
      <w:r w:rsidR="00765E0D">
        <w:fldChar w:fldCharType="begin"/>
      </w:r>
      <w:r w:rsidR="00765E0D">
        <w:instrText xml:space="preserve"> SEQ Figure \* ARABIC </w:instrText>
      </w:r>
      <w:r w:rsidR="00765E0D">
        <w:fldChar w:fldCharType="separate"/>
      </w:r>
      <w:r w:rsidR="00F101B8">
        <w:rPr>
          <w:noProof/>
        </w:rPr>
        <w:t>1</w:t>
      </w:r>
      <w:r w:rsidR="00765E0D">
        <w:rPr>
          <w:noProof/>
        </w:rPr>
        <w:fldChar w:fldCharType="end"/>
      </w:r>
      <w:bookmarkEnd w:id="5"/>
      <w:r w:rsidRPr="00BA3BAD">
        <w:t xml:space="preserve">. </w:t>
      </w:r>
      <w:r w:rsidR="004C515A" w:rsidRPr="00BA3BAD">
        <w:t xml:space="preserve">Diagram. </w:t>
      </w:r>
      <w:r w:rsidRPr="00BA3BAD">
        <w:rPr>
          <w:rFonts w:cstheme="minorHAnsi"/>
          <w:color w:val="000000" w:themeColor="text1"/>
        </w:rPr>
        <w:t>Components of the PATH model framework.</w:t>
      </w:r>
      <w:bookmarkEnd w:id="6"/>
    </w:p>
    <w:p w14:paraId="0784706D" w14:textId="77777777" w:rsidR="00A90220" w:rsidRDefault="00A90220" w:rsidP="00A90220"/>
    <w:p w14:paraId="69746BDD" w14:textId="3D2A581B" w:rsidR="00D31F6E" w:rsidRDefault="00D31F6E" w:rsidP="00D31F6E">
      <w:r>
        <w:t xml:space="preserve">As shown in </w:t>
      </w:r>
      <w:r>
        <w:fldChar w:fldCharType="begin"/>
      </w:r>
      <w:r>
        <w:instrText xml:space="preserve"> REF _Ref6551886 \h </w:instrText>
      </w:r>
      <w:r>
        <w:fldChar w:fldCharType="separate"/>
      </w:r>
      <w:r w:rsidR="00F101B8" w:rsidRPr="00BA3BAD">
        <w:t xml:space="preserve">Figure </w:t>
      </w:r>
      <w:r w:rsidR="00F101B8">
        <w:rPr>
          <w:noProof/>
        </w:rPr>
        <w:t>1</w:t>
      </w:r>
      <w:r>
        <w:fldChar w:fldCharType="end"/>
      </w:r>
      <w:r>
        <w:t xml:space="preserve">, </w:t>
      </w:r>
      <w:r w:rsidRPr="00BA3BAD">
        <w:t>CVs affect traffic via two major functionalities:</w:t>
      </w:r>
    </w:p>
    <w:p w14:paraId="325AE4EA" w14:textId="77777777" w:rsidR="00D31F6E" w:rsidRPr="00BA3BAD" w:rsidRDefault="00D31F6E" w:rsidP="00D31F6E"/>
    <w:p w14:paraId="640CA080" w14:textId="77777777" w:rsidR="00D31F6E" w:rsidRDefault="00D31F6E" w:rsidP="00D31F6E">
      <w:pPr>
        <w:pStyle w:val="ListParagraph"/>
        <w:numPr>
          <w:ilvl w:val="0"/>
          <w:numId w:val="22"/>
        </w:numPr>
      </w:pPr>
      <w:r w:rsidRPr="00BA3BAD">
        <w:t>Serving as the leader of CACC strings; and</w:t>
      </w:r>
    </w:p>
    <w:p w14:paraId="537630E1" w14:textId="77777777" w:rsidR="00D31F6E" w:rsidRDefault="00D31F6E" w:rsidP="00D31F6E"/>
    <w:p w14:paraId="783E1488" w14:textId="77777777" w:rsidR="00D31F6E" w:rsidRDefault="00D31F6E" w:rsidP="00D31F6E">
      <w:pPr>
        <w:pStyle w:val="ListParagraph"/>
        <w:numPr>
          <w:ilvl w:val="0"/>
          <w:numId w:val="22"/>
        </w:numPr>
      </w:pPr>
      <w:r w:rsidRPr="00BA3BAD">
        <w:t>Affecting human drivers’ speed behavior via on-board message display of variable speed limit/advisory (VSL/VSA)</w:t>
      </w:r>
      <w:r>
        <w:t>,</w:t>
      </w:r>
      <w:r w:rsidRPr="00BA3BAD">
        <w:t xml:space="preserve"> </w:t>
      </w:r>
      <w:r>
        <w:t>which</w:t>
      </w:r>
      <w:r w:rsidRPr="00BA3BAD">
        <w:t xml:space="preserve"> are broadcasted via I2V communication by traffic management centers (TMC).</w:t>
      </w:r>
    </w:p>
    <w:p w14:paraId="00A69BB9" w14:textId="77777777" w:rsidR="00D31F6E" w:rsidRDefault="00D31F6E" w:rsidP="00D31F6E"/>
    <w:p w14:paraId="12B0B47E" w14:textId="77777777" w:rsidR="00D31F6E" w:rsidRDefault="00D31F6E" w:rsidP="00D31F6E">
      <w:r w:rsidRPr="00BA3BAD">
        <w:t>The first function</w:t>
      </w:r>
      <w:r>
        <w:t>ality</w:t>
      </w:r>
      <w:r w:rsidRPr="00BA3BAD">
        <w:t xml:space="preserve"> was developed in a previous effort</w:t>
      </w:r>
      <w:r>
        <w:t>,</w:t>
      </w:r>
      <w:r w:rsidRPr="00BA3BAD">
        <w:t xml:space="preserve"> and the function algorithm was reported in</w:t>
      </w:r>
      <w:r>
        <w:t xml:space="preserve"> a study by</w:t>
      </w:r>
      <w:r w:rsidRPr="00BA3BAD">
        <w:t xml:space="preserve"> Liu et al.</w:t>
      </w:r>
      <w:r w:rsidRPr="00D31F6E">
        <w:t xml:space="preserve"> (2018)</w:t>
      </w:r>
      <w:r w:rsidRPr="00BA3BAD">
        <w:t>. Th</w:t>
      </w:r>
      <w:r>
        <w:t>e</w:t>
      </w:r>
      <w:r w:rsidRPr="00BA3BAD">
        <w:t xml:space="preserve"> remainder of th</w:t>
      </w:r>
      <w:r>
        <w:t>is</w:t>
      </w:r>
      <w:r w:rsidRPr="00BA3BAD">
        <w:t xml:space="preserve"> report gives a detail</w:t>
      </w:r>
      <w:r>
        <w:t>ed</w:t>
      </w:r>
      <w:r w:rsidRPr="00BA3BAD">
        <w:t xml:space="preserve"> description of the second function</w:t>
      </w:r>
      <w:r>
        <w:t>ality</w:t>
      </w:r>
      <w:r w:rsidRPr="00BA3BAD">
        <w:t>. Particularly, the proposed CV model intended to depict the speed adaptation of connected drivers due to I2V</w:t>
      </w:r>
      <w:r>
        <w:t>-</w:t>
      </w:r>
      <w:r w:rsidRPr="00BA3BAD">
        <w:t xml:space="preserve">based speed control and quantify the effects of such behavior changes on mixed traffic. While </w:t>
      </w:r>
      <w:r>
        <w:t>the average</w:t>
      </w:r>
      <w:r w:rsidRPr="00BA3BAD">
        <w:t xml:space="preserve"> driver can overlook speed information from roadside signs or fail to check the</w:t>
      </w:r>
      <w:r>
        <w:t>ir</w:t>
      </w:r>
      <w:r w:rsidRPr="00BA3BAD">
        <w:t xml:space="preserve"> current speed against posted speed limit</w:t>
      </w:r>
      <w:r>
        <w:t>s</w:t>
      </w:r>
      <w:r w:rsidRPr="00BA3BAD">
        <w:t xml:space="preserve">, the CV system can help avoid </w:t>
      </w:r>
      <w:r>
        <w:t>such</w:t>
      </w:r>
      <w:r w:rsidRPr="00BA3BAD">
        <w:t xml:space="preserve"> human errors by sending warning messages </w:t>
      </w:r>
      <w:r>
        <w:t>via</w:t>
      </w:r>
      <w:r w:rsidRPr="00BA3BAD">
        <w:t xml:space="preserve"> on-board devices </w:t>
      </w:r>
      <w:r>
        <w:t xml:space="preserve">that </w:t>
      </w:r>
      <w:r w:rsidRPr="00BA3BAD">
        <w:t>motivate drivers to follow</w:t>
      </w:r>
      <w:r>
        <w:t xml:space="preserve"> speed limits</w:t>
      </w:r>
      <w:r w:rsidRPr="00BA3BAD">
        <w:t xml:space="preserve">. For example, in </w:t>
      </w:r>
      <w:r>
        <w:t>a</w:t>
      </w:r>
      <w:r w:rsidRPr="00BA3BAD">
        <w:t xml:space="preserve"> study </w:t>
      </w:r>
      <w:r>
        <w:t>by</w:t>
      </w:r>
      <w:r w:rsidRPr="00BA3BAD">
        <w:t xml:space="preserve"> Farah et al.</w:t>
      </w:r>
      <w:r w:rsidRPr="00D31F6E">
        <w:t xml:space="preserve"> (2012)</w:t>
      </w:r>
      <w:r w:rsidRPr="00BA3BAD">
        <w:t>, drivers equipped with CV</w:t>
      </w:r>
      <w:r>
        <w:t>s</w:t>
      </w:r>
      <w:r w:rsidRPr="00BA3BAD">
        <w:t xml:space="preserve"> would receive warning message</w:t>
      </w:r>
      <w:r>
        <w:t>s</w:t>
      </w:r>
      <w:r w:rsidRPr="00BA3BAD">
        <w:t xml:space="preserve"> when they drove faster than the speed limit. Test results show that the average speed of </w:t>
      </w:r>
      <w:r>
        <w:t xml:space="preserve">CV </w:t>
      </w:r>
      <w:r w:rsidRPr="00BA3BAD">
        <w:t>drivers was significantly lower than th</w:t>
      </w:r>
      <w:r>
        <w:t>at</w:t>
      </w:r>
      <w:r w:rsidRPr="00BA3BAD">
        <w:t xml:space="preserve"> </w:t>
      </w:r>
      <w:r>
        <w:t xml:space="preserve">of </w:t>
      </w:r>
      <w:r w:rsidRPr="00BA3BAD">
        <w:t>non-</w:t>
      </w:r>
      <w:r>
        <w:t>CV</w:t>
      </w:r>
      <w:r w:rsidRPr="00BA3BAD">
        <w:t xml:space="preserve"> drivers. </w:t>
      </w:r>
      <w:r>
        <w:t>In fact, t</w:t>
      </w:r>
      <w:r w:rsidRPr="00BA3BAD">
        <w:t xml:space="preserve">he measured free flow speed of </w:t>
      </w:r>
      <w:r>
        <w:t>CV-</w:t>
      </w:r>
      <w:r w:rsidRPr="00BA3BAD">
        <w:t xml:space="preserve">equipped drivers was almost equal to the speed limit. The same trend is also found in </w:t>
      </w:r>
      <w:r>
        <w:t xml:space="preserve">a study by </w:t>
      </w:r>
      <w:r w:rsidRPr="00BA3BAD">
        <w:t>Spyropoulou et al.</w:t>
      </w:r>
      <w:r w:rsidRPr="00D31F6E">
        <w:t xml:space="preserve"> (2014)</w:t>
      </w:r>
      <w:r w:rsidRPr="00BA3BAD">
        <w:t xml:space="preserve"> </w:t>
      </w:r>
      <w:r>
        <w:t>in which</w:t>
      </w:r>
      <w:r w:rsidRPr="00BA3BAD">
        <w:t xml:space="preserve"> the Intelligent Speed Adaptation system was adopted to promote a uniform speed among drivers in the concerned road segment. </w:t>
      </w:r>
    </w:p>
    <w:p w14:paraId="099A8C2E" w14:textId="77777777" w:rsidR="00D31F6E" w:rsidRDefault="00D31F6E" w:rsidP="00A90220"/>
    <w:p w14:paraId="1E348872" w14:textId="63088189" w:rsidR="00972302" w:rsidRDefault="00972302" w:rsidP="00A90220">
      <w:r w:rsidRPr="00BA3BAD">
        <w:t xml:space="preserve">As the CV model is incorporated into the PATH model framework, the simulation tool </w:t>
      </w:r>
      <w:r w:rsidR="00F52162" w:rsidRPr="00BA3BAD">
        <w:t xml:space="preserve">can </w:t>
      </w:r>
      <w:r w:rsidR="00661F4A" w:rsidRPr="00BA3BAD">
        <w:t xml:space="preserve">be </w:t>
      </w:r>
      <w:r w:rsidR="005372D4">
        <w:t>used</w:t>
      </w:r>
      <w:r w:rsidR="005372D4" w:rsidRPr="00BA3BAD">
        <w:t xml:space="preserve"> </w:t>
      </w:r>
      <w:r w:rsidR="00661F4A" w:rsidRPr="00BA3BAD">
        <w:t xml:space="preserve">for </w:t>
      </w:r>
      <w:r w:rsidRPr="00BA3BAD">
        <w:t>a rich variety of traffic scenarios</w:t>
      </w:r>
      <w:r w:rsidR="00715E1B" w:rsidRPr="00BA3BAD">
        <w:t xml:space="preserve"> reflect</w:t>
      </w:r>
      <w:r w:rsidR="00272C78">
        <w:t>ing</w:t>
      </w:r>
      <w:r w:rsidR="005372D4">
        <w:t xml:space="preserve"> the</w:t>
      </w:r>
      <w:r w:rsidR="00715E1B" w:rsidRPr="00BA3BAD">
        <w:t xml:space="preserve"> effects of </w:t>
      </w:r>
      <w:r w:rsidR="005372D4">
        <w:t xml:space="preserve">the </w:t>
      </w:r>
      <w:r w:rsidR="00715E1B" w:rsidRPr="00BA3BAD">
        <w:t>latest technological advance</w:t>
      </w:r>
      <w:r w:rsidR="005372D4">
        <w:t>ments</w:t>
      </w:r>
      <w:r w:rsidR="00715E1B" w:rsidRPr="00BA3BAD">
        <w:t xml:space="preserve"> in vehicle automation and connectively, such as isolated ACC operation, CACC string, and </w:t>
      </w:r>
      <w:r w:rsidR="00272C78">
        <w:t>CV</w:t>
      </w:r>
      <w:r w:rsidR="00715E1B" w:rsidRPr="00BA3BAD">
        <w:t xml:space="preserve"> speed management</w:t>
      </w:r>
      <w:r w:rsidRPr="00BA3BAD">
        <w:t>.</w:t>
      </w:r>
      <w:r w:rsidR="00715E1B" w:rsidRPr="00BA3BAD">
        <w:t xml:space="preserve"> Simulating th</w:t>
      </w:r>
      <w:r w:rsidR="00272C78">
        <w:t>e</w:t>
      </w:r>
      <w:r w:rsidR="00715E1B" w:rsidRPr="00BA3BAD">
        <w:t xml:space="preserve">se scenarios in mixed traffic </w:t>
      </w:r>
      <w:r w:rsidR="00F52162" w:rsidRPr="00BA3BAD">
        <w:t>may</w:t>
      </w:r>
      <w:r w:rsidR="00715E1B" w:rsidRPr="00BA3BAD">
        <w:t xml:space="preserve"> </w:t>
      </w:r>
      <w:r w:rsidR="00F52162" w:rsidRPr="00BA3BAD">
        <w:t>generate</w:t>
      </w:r>
      <w:r w:rsidR="00715E1B" w:rsidRPr="00BA3BAD">
        <w:t xml:space="preserve"> useful insights of the transportation system, thus benefiting the development future traffic management strategies and infrastructure </w:t>
      </w:r>
      <w:r w:rsidR="00F52162" w:rsidRPr="00BA3BAD">
        <w:t>upgrade</w:t>
      </w:r>
      <w:r w:rsidR="00272C78">
        <w:t>s</w:t>
      </w:r>
      <w:r w:rsidR="00715E1B" w:rsidRPr="00BA3BAD">
        <w:t xml:space="preserve">. </w:t>
      </w:r>
      <w:r w:rsidR="00272C78">
        <w:t>Because</w:t>
      </w:r>
      <w:r w:rsidR="00272C78" w:rsidRPr="00BA3BAD">
        <w:t xml:space="preserve"> </w:t>
      </w:r>
      <w:r w:rsidR="00715E1B" w:rsidRPr="00BA3BAD">
        <w:t xml:space="preserve">the model components in the PATH framework have been carefully calibrated and validated with field data, modeling outputs </w:t>
      </w:r>
      <w:r w:rsidR="00272C78">
        <w:t>may</w:t>
      </w:r>
      <w:r w:rsidR="00715E1B" w:rsidRPr="00BA3BAD">
        <w:t xml:space="preserve"> </w:t>
      </w:r>
      <w:r w:rsidR="00661F4A" w:rsidRPr="00BA3BAD">
        <w:lastRenderedPageBreak/>
        <w:t>reasonably model</w:t>
      </w:r>
      <w:r w:rsidR="00715E1B" w:rsidRPr="00BA3BAD">
        <w:t xml:space="preserve"> the traffic flow dynamics expected to </w:t>
      </w:r>
      <w:r w:rsidR="00934D8B" w:rsidRPr="00BA3BAD">
        <w:t xml:space="preserve">appear </w:t>
      </w:r>
      <w:r w:rsidR="00F52162" w:rsidRPr="00BA3BAD">
        <w:t>in the real-world system</w:t>
      </w:r>
      <w:r w:rsidR="00934D8B" w:rsidRPr="00BA3BAD">
        <w:t xml:space="preserve">. </w:t>
      </w:r>
      <w:r w:rsidR="00272C78">
        <w:t>A</w:t>
      </w:r>
      <w:r w:rsidR="00934D8B" w:rsidRPr="00BA3BAD">
        <w:t>pplication examples and detailed algorithm description</w:t>
      </w:r>
      <w:r w:rsidR="00272C78">
        <w:t>s are provided</w:t>
      </w:r>
      <w:r w:rsidR="00934D8B" w:rsidRPr="00BA3BAD">
        <w:t xml:space="preserve"> in th</w:t>
      </w:r>
      <w:r w:rsidR="00272C78">
        <w:t xml:space="preserve">is </w:t>
      </w:r>
      <w:r w:rsidR="00934D8B" w:rsidRPr="00BA3BAD">
        <w:t>document</w:t>
      </w:r>
      <w:r w:rsidR="00272C78">
        <w:t xml:space="preserve"> to allow </w:t>
      </w:r>
      <w:r w:rsidR="00934D8B" w:rsidRPr="00BA3BAD">
        <w:t xml:space="preserve">readers </w:t>
      </w:r>
      <w:r w:rsidR="00272C78">
        <w:t>to</w:t>
      </w:r>
      <w:r w:rsidR="00934D8B" w:rsidRPr="00BA3BAD">
        <w:t xml:space="preserve"> easily adopt PATH models </w:t>
      </w:r>
      <w:r w:rsidR="00272C78">
        <w:t>in</w:t>
      </w:r>
      <w:r w:rsidR="00934D8B" w:rsidRPr="00BA3BAD">
        <w:t xml:space="preserve"> their own studies or transfer the models to different simulation environments. </w:t>
      </w:r>
    </w:p>
    <w:p w14:paraId="585E53AA" w14:textId="77777777" w:rsidR="00D31F6E" w:rsidRPr="00BA3BAD" w:rsidRDefault="00D31F6E" w:rsidP="00A90220"/>
    <w:p w14:paraId="6279BE1B" w14:textId="77777777" w:rsidR="005F1068" w:rsidRPr="00BA3BAD" w:rsidRDefault="005F1068" w:rsidP="00A90220">
      <w:pPr>
        <w:pStyle w:val="Heading2"/>
      </w:pPr>
      <w:bookmarkStart w:id="7" w:name="_Toc35777830"/>
      <w:r w:rsidRPr="00BA3BAD">
        <w:t>Document Overview</w:t>
      </w:r>
      <w:bookmarkEnd w:id="7"/>
    </w:p>
    <w:p w14:paraId="021C54EE" w14:textId="77777777" w:rsidR="00A90220" w:rsidRDefault="00A90220" w:rsidP="00A90220"/>
    <w:p w14:paraId="67F4E789" w14:textId="73F138CF" w:rsidR="005F1068" w:rsidRPr="00BA3BAD" w:rsidRDefault="00272C78" w:rsidP="00A90220">
      <w:r>
        <w:t>The next chapter describes</w:t>
      </w:r>
      <w:r w:rsidR="00130681" w:rsidRPr="00BA3BAD">
        <w:t xml:space="preserve"> the model development </w:t>
      </w:r>
      <w:r w:rsidR="00E43FF1" w:rsidRPr="00BA3BAD">
        <w:t xml:space="preserve">and logic </w:t>
      </w:r>
      <w:r w:rsidR="00130681" w:rsidRPr="00BA3BAD">
        <w:t xml:space="preserve">in detail. The methodology for model </w:t>
      </w:r>
      <w:r w:rsidR="00E43FF1" w:rsidRPr="00BA3BAD">
        <w:t xml:space="preserve">calibration and </w:t>
      </w:r>
      <w:r w:rsidR="00130681" w:rsidRPr="00BA3BAD">
        <w:t>validation</w:t>
      </w:r>
      <w:r w:rsidR="00E43FF1" w:rsidRPr="00BA3BAD">
        <w:t xml:space="preserve"> and the </w:t>
      </w:r>
      <w:r w:rsidR="00661F4A" w:rsidRPr="00BA3BAD">
        <w:t>corresponding</w:t>
      </w:r>
      <w:r w:rsidR="00E43FF1" w:rsidRPr="00BA3BAD">
        <w:t xml:space="preserve"> results are</w:t>
      </w:r>
      <w:r w:rsidR="00130681" w:rsidRPr="00BA3BAD">
        <w:t xml:space="preserve"> </w:t>
      </w:r>
      <w:r>
        <w:t>presented</w:t>
      </w:r>
      <w:r w:rsidRPr="00BA3BAD">
        <w:t xml:space="preserve"> </w:t>
      </w:r>
      <w:r w:rsidR="00130681" w:rsidRPr="00BA3BAD">
        <w:t xml:space="preserve">in </w:t>
      </w:r>
      <w:r w:rsidR="00E43FF1" w:rsidRPr="00BA3BAD">
        <w:t>Chapter</w:t>
      </w:r>
      <w:r w:rsidR="00130681" w:rsidRPr="00BA3BAD">
        <w:t xml:space="preserve"> 3. </w:t>
      </w:r>
      <w:r w:rsidR="00E43FF1" w:rsidRPr="00BA3BAD">
        <w:t xml:space="preserve">In addition to CV modeling, </w:t>
      </w:r>
      <w:r>
        <w:t>CV</w:t>
      </w:r>
      <w:r w:rsidRPr="00BA3BAD">
        <w:t xml:space="preserve"> </w:t>
      </w:r>
      <w:r w:rsidR="00661F4A" w:rsidRPr="00BA3BAD">
        <w:t>implementation has been</w:t>
      </w:r>
      <w:r w:rsidR="00E43FF1" w:rsidRPr="00BA3BAD">
        <w:t xml:space="preserve"> integrated into the existing PATH framework to </w:t>
      </w:r>
      <w:r w:rsidR="00661F4A" w:rsidRPr="00BA3BAD">
        <w:t>simulate</w:t>
      </w:r>
      <w:r w:rsidR="00E43FF1" w:rsidRPr="00BA3BAD">
        <w:t xml:space="preserve"> </w:t>
      </w:r>
      <w:r w:rsidR="00661F4A" w:rsidRPr="00BA3BAD">
        <w:t xml:space="preserve">microscopic </w:t>
      </w:r>
      <w:r w:rsidR="00E43FF1" w:rsidRPr="00BA3BAD">
        <w:t>mixed traffic</w:t>
      </w:r>
      <w:r w:rsidR="00661F4A" w:rsidRPr="00BA3BAD">
        <w:t>, which</w:t>
      </w:r>
      <w:r w:rsidR="00E43FF1" w:rsidRPr="00BA3BAD">
        <w:t xml:space="preserve"> is described in Chapter 4. </w:t>
      </w:r>
      <w:r>
        <w:t>Chapter 5 presents t</w:t>
      </w:r>
      <w:r w:rsidR="00130681" w:rsidRPr="00BA3BAD">
        <w:t>he model sensitivity analysis</w:t>
      </w:r>
      <w:r>
        <w:t>, while Chapter 6 describes t</w:t>
      </w:r>
      <w:r w:rsidR="00E43FF1" w:rsidRPr="00BA3BAD">
        <w:t>he model summary and implementation recommendations</w:t>
      </w:r>
      <w:r w:rsidR="00130681" w:rsidRPr="00BA3BAD">
        <w:t xml:space="preserve">. Finally, Appendices A through D </w:t>
      </w:r>
      <w:r>
        <w:t>provide</w:t>
      </w:r>
      <w:r w:rsidRPr="00BA3BAD">
        <w:t xml:space="preserve"> </w:t>
      </w:r>
      <w:r w:rsidR="00130681" w:rsidRPr="00BA3BAD">
        <w:t>detailed information regarding the functions and pseudo codes of the PATH framework.</w:t>
      </w:r>
    </w:p>
    <w:p w14:paraId="3963524E" w14:textId="77777777" w:rsidR="005F1068" w:rsidRPr="00BA3BAD" w:rsidRDefault="005F1068" w:rsidP="006640B0">
      <w:pPr>
        <w:pStyle w:val="FHWABody"/>
      </w:pPr>
    </w:p>
    <w:p w14:paraId="32594484" w14:textId="014255CB" w:rsidR="00D73843" w:rsidRDefault="00D73843" w:rsidP="006640B0">
      <w:pPr>
        <w:pStyle w:val="FHWABody"/>
      </w:pPr>
      <w:r>
        <w:br w:type="page"/>
      </w:r>
    </w:p>
    <w:p w14:paraId="68E208E9" w14:textId="4734CD06" w:rsidR="00D73843" w:rsidRDefault="00D73843" w:rsidP="006640B0">
      <w:pPr>
        <w:pStyle w:val="FHWABody"/>
      </w:pPr>
      <w:r>
        <w:lastRenderedPageBreak/>
        <w:br w:type="page"/>
      </w:r>
    </w:p>
    <w:p w14:paraId="4FAA3678" w14:textId="77777777" w:rsidR="005F1068" w:rsidRPr="00BA3BAD" w:rsidRDefault="005F1068" w:rsidP="006640B0">
      <w:pPr>
        <w:pStyle w:val="FHWABody"/>
        <w:sectPr w:rsidR="005F1068" w:rsidRPr="00BA3BAD" w:rsidSect="006640B0">
          <w:type w:val="oddPage"/>
          <w:pgSz w:w="12240" w:h="15840"/>
          <w:pgMar w:top="1440" w:right="1440" w:bottom="1440" w:left="1440" w:header="720" w:footer="720" w:gutter="0"/>
          <w:cols w:space="720"/>
          <w:docGrid w:linePitch="360"/>
        </w:sectPr>
      </w:pPr>
    </w:p>
    <w:p w14:paraId="25A64F0D" w14:textId="1B7B1219" w:rsidR="005F1068" w:rsidRPr="00BA3BAD" w:rsidRDefault="005F1068" w:rsidP="00755CEF">
      <w:pPr>
        <w:pStyle w:val="Heading1"/>
      </w:pPr>
      <w:bookmarkStart w:id="8" w:name="_Toc35777831"/>
      <w:r w:rsidRPr="00BA3BAD">
        <w:lastRenderedPageBreak/>
        <w:t>MODEL DEVELOPMENT AND LOGIC</w:t>
      </w:r>
      <w:bookmarkEnd w:id="8"/>
    </w:p>
    <w:p w14:paraId="16F04E65" w14:textId="4E052BBE" w:rsidR="005F1068" w:rsidRDefault="005F1068" w:rsidP="005F1068"/>
    <w:p w14:paraId="376BED84" w14:textId="77777777" w:rsidR="00755CEF" w:rsidRPr="00BA3BAD" w:rsidRDefault="00755CEF" w:rsidP="005F1068"/>
    <w:p w14:paraId="1BFC2F18" w14:textId="77777777" w:rsidR="005F1068" w:rsidRPr="00BA3BAD" w:rsidRDefault="005F1068" w:rsidP="00755CEF">
      <w:pPr>
        <w:pStyle w:val="Heading2"/>
      </w:pPr>
      <w:bookmarkStart w:id="9" w:name="_Toc35777832"/>
      <w:r w:rsidRPr="00BA3BAD">
        <w:t>Descriptions of Model Logic</w:t>
      </w:r>
      <w:bookmarkEnd w:id="9"/>
    </w:p>
    <w:p w14:paraId="60006962" w14:textId="77777777" w:rsidR="00755CEF" w:rsidRDefault="00755CEF" w:rsidP="00755CEF"/>
    <w:p w14:paraId="3A91CF93" w14:textId="50F0E597" w:rsidR="00CE68A2" w:rsidRPr="00BA3BAD" w:rsidRDefault="00CE68A2" w:rsidP="00755CEF">
      <w:r w:rsidRPr="00BA3BAD">
        <w:t>A CV is a manually</w:t>
      </w:r>
      <w:r w:rsidR="00E230F5">
        <w:t>-</w:t>
      </w:r>
      <w:r w:rsidRPr="00BA3BAD">
        <w:t xml:space="preserve">driven vehicle where the human driver’s behavior could be affected by </w:t>
      </w:r>
      <w:r w:rsidR="00601624" w:rsidRPr="00BA3BAD">
        <w:t>I2V advisory speed</w:t>
      </w:r>
      <w:r w:rsidR="00E87112">
        <w:t>s</w:t>
      </w:r>
      <w:r w:rsidR="00601624" w:rsidRPr="00BA3BAD">
        <w:t xml:space="preserve"> from TMC</w:t>
      </w:r>
      <w:r w:rsidR="00E87112">
        <w:t>s</w:t>
      </w:r>
      <w:r w:rsidRPr="00BA3BAD">
        <w:t xml:space="preserve">. This research adopts the stimulus-response paradigm to model the behavior adaptation of CV drivers in the traffic stream (Liu et al., 2017). This modeling approach quantifies the reaction of drivers </w:t>
      </w:r>
      <w:r w:rsidR="006516FC">
        <w:t>to changes in</w:t>
      </w:r>
      <w:r w:rsidRPr="00BA3BAD">
        <w:t xml:space="preserve"> surrounding traffic conditions</w:t>
      </w:r>
      <w:r w:rsidR="006516FC">
        <w:t xml:space="preserve">, </w:t>
      </w:r>
      <w:r w:rsidRPr="00BA3BAD">
        <w:t>referred to as</w:t>
      </w:r>
      <w:r w:rsidR="006516FC">
        <w:t xml:space="preserve"> </w:t>
      </w:r>
      <w:r w:rsidRPr="00BA3BAD">
        <w:t xml:space="preserve">traffic stimuli. In traditional traffic flow models, </w:t>
      </w:r>
      <w:r w:rsidR="006516FC">
        <w:t xml:space="preserve">a </w:t>
      </w:r>
      <w:r w:rsidRPr="00BA3BAD">
        <w:t xml:space="preserve">stimulus can be </w:t>
      </w:r>
      <w:r w:rsidR="006516FC">
        <w:t xml:space="preserve">a </w:t>
      </w:r>
      <w:r w:rsidRPr="00BA3BAD">
        <w:t>traffic event</w:t>
      </w:r>
      <w:r w:rsidR="006516FC">
        <w:t>,</w:t>
      </w:r>
      <w:r w:rsidRPr="00BA3BAD">
        <w:t xml:space="preserve"> such as the speed change of </w:t>
      </w:r>
      <w:r w:rsidR="006516FC">
        <w:t>a</w:t>
      </w:r>
      <w:r w:rsidRPr="00BA3BAD">
        <w:t xml:space="preserve"> preceding vehicle</w:t>
      </w:r>
      <w:r w:rsidR="0076413D">
        <w:t xml:space="preserve"> or</w:t>
      </w:r>
      <w:r w:rsidRPr="00BA3BAD">
        <w:t xml:space="preserve"> the variation of the space gap between a subject and </w:t>
      </w:r>
      <w:r w:rsidR="003C19DC" w:rsidRPr="00BA3BAD">
        <w:t>front vehicle</w:t>
      </w:r>
      <w:r w:rsidRPr="00BA3BAD">
        <w:t xml:space="preserve">. In the CV environment, additional stimuli </w:t>
      </w:r>
      <w:r w:rsidR="0076413D">
        <w:t>arise</w:t>
      </w:r>
      <w:r w:rsidRPr="00BA3BAD">
        <w:t xml:space="preserve"> from the on-board system that </w:t>
      </w:r>
      <w:r w:rsidR="0076413D">
        <w:t xml:space="preserve">relays the </w:t>
      </w:r>
      <w:r w:rsidR="006F479D" w:rsidRPr="00BA3BAD">
        <w:t>advisory speed</w:t>
      </w:r>
      <w:r w:rsidR="0076413D">
        <w:t>s</w:t>
      </w:r>
      <w:r w:rsidRPr="00BA3BAD">
        <w:t xml:space="preserve"> </w:t>
      </w:r>
      <w:r w:rsidR="00601624" w:rsidRPr="00BA3BAD">
        <w:t>generated by</w:t>
      </w:r>
      <w:r w:rsidRPr="00BA3BAD">
        <w:t xml:space="preserve"> VSL/VSA control</w:t>
      </w:r>
      <w:r w:rsidR="0076413D">
        <w:t>s</w:t>
      </w:r>
      <w:r w:rsidRPr="00BA3BAD">
        <w:t xml:space="preserve">. This research incorporated the </w:t>
      </w:r>
      <w:r w:rsidR="003C19DC" w:rsidRPr="00BA3BAD">
        <w:t>I2V</w:t>
      </w:r>
      <w:r w:rsidRPr="00BA3BAD">
        <w:t xml:space="preserve">-affected speed behavior parameter into a state-of-the-art microscopic car-following model as </w:t>
      </w:r>
      <w:r w:rsidR="0076413D">
        <w:t xml:space="preserve">a </w:t>
      </w:r>
      <w:r w:rsidRPr="00BA3BAD">
        <w:t xml:space="preserve">factor </w:t>
      </w:r>
      <w:r w:rsidR="0076413D">
        <w:t>for</w:t>
      </w:r>
      <w:r w:rsidR="0076413D" w:rsidRPr="00BA3BAD">
        <w:t xml:space="preserve"> </w:t>
      </w:r>
      <w:r w:rsidRPr="00BA3BAD">
        <w:t>drivers’ response sensitivity to traffic stimuli. The car-following model was developed by PATH to depict human drivers’ car-following and lane-changing in various traffic conditions (Liu et al., 2018). The human driver model uses a desired speed parameter to describe drivers’ speed choice when there is no constraint from other road users (Yeo et al., 2008). For a conventional human driver, the desired speed is a constant value drawn from a predetermined desired speed distribution. This study, on the other hand, developed a stochastic model that quantifies CV drivers’ speed behavior under the influence</w:t>
      </w:r>
      <w:r w:rsidR="003C19DC" w:rsidRPr="00BA3BAD">
        <w:t xml:space="preserve"> of</w:t>
      </w:r>
      <w:r w:rsidRPr="00BA3BAD">
        <w:t xml:space="preserve"> the </w:t>
      </w:r>
      <w:r w:rsidR="006F479D" w:rsidRPr="00BA3BAD">
        <w:t>advisory speed</w:t>
      </w:r>
      <w:r w:rsidRPr="00BA3BAD">
        <w:t xml:space="preserve">. That model was incorporated into the human driver model to replace the desired speed parameter originally </w:t>
      </w:r>
      <w:r w:rsidR="003C19DC" w:rsidRPr="00BA3BAD">
        <w:t xml:space="preserve">used </w:t>
      </w:r>
      <w:r w:rsidRPr="00BA3BAD">
        <w:t>for conventional human drivers.</w:t>
      </w:r>
    </w:p>
    <w:p w14:paraId="3A177AD0" w14:textId="77777777" w:rsidR="00755CEF" w:rsidRDefault="00755CEF" w:rsidP="00755CEF"/>
    <w:p w14:paraId="133E1B60" w14:textId="48244E1B" w:rsidR="005F1068" w:rsidRDefault="00CE68A2" w:rsidP="00755CEF">
      <w:r w:rsidRPr="00BA3BAD">
        <w:t xml:space="preserve">CV systems can assist the drivers </w:t>
      </w:r>
      <w:r w:rsidR="0076413D">
        <w:t>by enabling quicker and more consistent responses</w:t>
      </w:r>
      <w:r w:rsidRPr="00BA3BAD">
        <w:t xml:space="preserve">, </w:t>
      </w:r>
      <w:r w:rsidR="0076413D">
        <w:t>potentially</w:t>
      </w:r>
      <w:r w:rsidR="0076413D" w:rsidRPr="00BA3BAD">
        <w:t xml:space="preserve"> </w:t>
      </w:r>
      <w:r w:rsidRPr="00BA3BAD">
        <w:t>resulting in fewer traffic disturbances and more stable traffic stream</w:t>
      </w:r>
      <w:r w:rsidR="0076413D">
        <w:t>s</w:t>
      </w:r>
      <w:r w:rsidRPr="00BA3BAD">
        <w:t xml:space="preserve">. </w:t>
      </w:r>
      <w:r w:rsidR="0076413D">
        <w:t>However, the</w:t>
      </w:r>
      <w:r w:rsidRPr="00BA3BAD">
        <w:t xml:space="preserve"> effectiveness</w:t>
      </w:r>
      <w:r w:rsidR="0076413D">
        <w:t xml:space="preserve"> of CV systems</w:t>
      </w:r>
      <w:r w:rsidRPr="00BA3BAD">
        <w:t xml:space="preserve"> relies on driver compliance </w:t>
      </w:r>
      <w:r w:rsidR="0076413D">
        <w:t>with</w:t>
      </w:r>
      <w:r w:rsidRPr="00BA3BAD">
        <w:t xml:space="preserve"> CV information. CV system</w:t>
      </w:r>
      <w:r w:rsidR="0076413D">
        <w:t>s</w:t>
      </w:r>
      <w:r w:rsidRPr="00BA3BAD">
        <w:t xml:space="preserve"> cannot impact traffic flow</w:t>
      </w:r>
      <w:r w:rsidR="0076413D">
        <w:t>s</w:t>
      </w:r>
      <w:r w:rsidRPr="00BA3BAD">
        <w:t xml:space="preserve"> unless driver</w:t>
      </w:r>
      <w:r w:rsidR="0076413D">
        <w:t>s follow system</w:t>
      </w:r>
      <w:r w:rsidRPr="00BA3BAD">
        <w:t xml:space="preserve"> instructions. The ability and willingness to follow instructions vary </w:t>
      </w:r>
      <w:r w:rsidR="003C19DC" w:rsidRPr="00BA3BAD">
        <w:t>from driver to</w:t>
      </w:r>
      <w:r w:rsidRPr="00BA3BAD">
        <w:t xml:space="preserve"> driver. In this study, the driver speed compliance and its variation were determined based on empirical datasets reported by existing studies</w:t>
      </w:r>
      <w:r w:rsidR="00AF786C">
        <w:t xml:space="preserve"> </w:t>
      </w:r>
      <w:r w:rsidRPr="00BA3BAD">
        <w:t>(Lu et al., 2019).</w:t>
      </w:r>
    </w:p>
    <w:p w14:paraId="021CAF22" w14:textId="77777777" w:rsidR="00755CEF" w:rsidRPr="00BA3BAD" w:rsidRDefault="00755CEF" w:rsidP="00755CEF"/>
    <w:p w14:paraId="50ACE859" w14:textId="77777777" w:rsidR="005F1068" w:rsidRPr="00BA3BAD" w:rsidRDefault="005F1068" w:rsidP="00755CEF">
      <w:pPr>
        <w:pStyle w:val="Heading2"/>
      </w:pPr>
      <w:bookmarkStart w:id="10" w:name="_Toc35777833"/>
      <w:r w:rsidRPr="00BA3BAD">
        <w:t>Model Development</w:t>
      </w:r>
      <w:bookmarkEnd w:id="10"/>
    </w:p>
    <w:p w14:paraId="6E0E9E29" w14:textId="69697F30" w:rsidR="005F1068" w:rsidRPr="00BA3BAD" w:rsidRDefault="00CE68A2" w:rsidP="00755CEF">
      <w:pPr>
        <w:pStyle w:val="Heading3"/>
      </w:pPr>
      <w:bookmarkStart w:id="11" w:name="_Toc35777834"/>
      <w:r w:rsidRPr="00BA3BAD">
        <w:t>Speed Adaptation of Connected Drivers</w:t>
      </w:r>
      <w:bookmarkEnd w:id="11"/>
    </w:p>
    <w:p w14:paraId="5A597F4E" w14:textId="77777777" w:rsidR="00755CEF" w:rsidRDefault="00755CEF" w:rsidP="00755CEF"/>
    <w:p w14:paraId="52E80F8F" w14:textId="067C2F1D" w:rsidR="00CE68A2" w:rsidRDefault="00CE68A2" w:rsidP="00755CEF">
      <w:r w:rsidRPr="00BA3BAD">
        <w:t xml:space="preserve">When </w:t>
      </w:r>
      <w:r w:rsidR="003E0EB2">
        <w:t>a</w:t>
      </w:r>
      <w:r w:rsidRPr="00BA3BAD">
        <w:t xml:space="preserve"> TMC sends </w:t>
      </w:r>
      <w:r w:rsidR="003E0EB2">
        <w:t>a VSA</w:t>
      </w:r>
      <w:r w:rsidR="00601624" w:rsidRPr="00BA3BAD">
        <w:t xml:space="preserve"> </w:t>
      </w:r>
      <w:r w:rsidRPr="00BA3BAD">
        <w:t xml:space="preserve">to CVs via I2V communications, CV drivers adjust their speed behaviors accordingly. Because drivers’ reaction to the VSA is naturally inconsistent, their speed adjustments </w:t>
      </w:r>
      <w:r w:rsidR="003E0EB2">
        <w:t>are expected to</w:t>
      </w:r>
      <w:r w:rsidR="003E0EB2" w:rsidRPr="00BA3BAD">
        <w:t xml:space="preserve"> </w:t>
      </w:r>
      <w:r w:rsidRPr="00BA3BAD">
        <w:t xml:space="preserve">follow a random distribution </w:t>
      </w:r>
      <w:r w:rsidR="003E0EB2">
        <w:t>rather than</w:t>
      </w:r>
      <w:r w:rsidRPr="00BA3BAD">
        <w:t xml:space="preserve"> staying at a constant level. For this reason, this study developed a</w:t>
      </w:r>
      <w:r w:rsidR="003C19DC" w:rsidRPr="00BA3BAD">
        <w:t>n</w:t>
      </w:r>
      <w:r w:rsidRPr="00BA3BAD">
        <w:t xml:space="preserve"> </w:t>
      </w:r>
      <w:r w:rsidR="003C19DC" w:rsidRPr="00BA3BAD">
        <w:t xml:space="preserve">empirical </w:t>
      </w:r>
      <w:r w:rsidRPr="00BA3BAD">
        <w:t xml:space="preserve">stochastic CV model that </w:t>
      </w:r>
      <w:r w:rsidR="003C19DC" w:rsidRPr="00BA3BAD">
        <w:t>captured</w:t>
      </w:r>
      <w:r w:rsidRPr="00BA3BAD">
        <w:t xml:space="preserve"> drivers’ speed patterns </w:t>
      </w:r>
      <w:r w:rsidR="003C19DC" w:rsidRPr="00BA3BAD">
        <w:t xml:space="preserve">under </w:t>
      </w:r>
      <w:r w:rsidRPr="00BA3BAD">
        <w:t xml:space="preserve">VSA influence. The CV </w:t>
      </w:r>
      <w:r w:rsidR="003C19DC" w:rsidRPr="00BA3BAD">
        <w:t xml:space="preserve">car-following </w:t>
      </w:r>
      <w:r w:rsidRPr="00BA3BAD">
        <w:t>model is developed based on the NGSIM oversaturated flow human driver model that was well</w:t>
      </w:r>
      <w:r w:rsidR="003E0EB2">
        <w:t>-</w:t>
      </w:r>
      <w:r w:rsidRPr="00BA3BAD">
        <w:t>calibrated in Kan et al.</w:t>
      </w:r>
      <w:r w:rsidRPr="00AF786C">
        <w:t xml:space="preserve">, </w:t>
      </w:r>
      <w:r w:rsidR="00601624" w:rsidRPr="00AF786C">
        <w:t>(</w:t>
      </w:r>
      <w:r w:rsidRPr="00AF786C">
        <w:t>2019)</w:t>
      </w:r>
      <w:r w:rsidRPr="00BA3BAD">
        <w:t xml:space="preserve">. </w:t>
      </w:r>
      <w:r w:rsidR="003E0EB2">
        <w:t xml:space="preserve">Because CV drivers operate vehicles manually, identical car-following and lane-changing logics </w:t>
      </w:r>
      <w:r w:rsidR="00AF786C">
        <w:t xml:space="preserve">for human drivers </w:t>
      </w:r>
      <w:r w:rsidR="003E0EB2">
        <w:t xml:space="preserve">were applied </w:t>
      </w:r>
      <w:r w:rsidR="00AF786C">
        <w:t>for</w:t>
      </w:r>
      <w:r w:rsidR="003E0EB2">
        <w:t xml:space="preserve"> CV drivers</w:t>
      </w:r>
      <w:r w:rsidR="00AF786C">
        <w:t xml:space="preserve"> as well</w:t>
      </w:r>
      <w:r w:rsidR="003E0EB2">
        <w:t xml:space="preserve"> within the model framework. </w:t>
      </w:r>
      <w:r w:rsidRPr="00BA3BAD">
        <w:t xml:space="preserve">This study revised the original human driver acceleration model to </w:t>
      </w:r>
      <w:r w:rsidR="003C19DC" w:rsidRPr="00BA3BAD">
        <w:t xml:space="preserve">capture </w:t>
      </w:r>
      <w:r w:rsidRPr="00BA3BAD">
        <w:t xml:space="preserve">CV drivers’ speed </w:t>
      </w:r>
      <w:r w:rsidR="003C19DC" w:rsidRPr="00BA3BAD">
        <w:t xml:space="preserve">under the </w:t>
      </w:r>
      <w:r w:rsidR="003C19DC" w:rsidRPr="00BA3BAD">
        <w:lastRenderedPageBreak/>
        <w:t>influence of VSA</w:t>
      </w:r>
      <w:r w:rsidRPr="00BA3BAD">
        <w:t xml:space="preserve">. </w:t>
      </w:r>
      <w:r w:rsidR="00791AB6">
        <w:t>T</w:t>
      </w:r>
      <w:r w:rsidRPr="00BA3BAD">
        <w:t>he model uses</w:t>
      </w:r>
      <w:r w:rsidR="00791AB6">
        <w:t xml:space="preserve"> the equation in</w:t>
      </w:r>
      <w:r w:rsidRPr="00BA3BAD">
        <w:t xml:space="preserve"> </w:t>
      </w:r>
      <w:r w:rsidR="00791AB6">
        <w:t>f</w:t>
      </w:r>
      <w:r w:rsidR="004C515A" w:rsidRPr="00BA3BAD">
        <w:t xml:space="preserve">igure </w:t>
      </w:r>
      <w:r w:rsidR="00601624" w:rsidRPr="00BA3BAD">
        <w:t>2</w:t>
      </w:r>
      <w:r w:rsidRPr="00BA3BAD">
        <w:t xml:space="preserve"> to represent a CV driver’s acceleration:</w:t>
      </w:r>
    </w:p>
    <w:p w14:paraId="7FF5C3A3" w14:textId="77777777" w:rsidR="00755CEF" w:rsidRPr="00BA3BAD" w:rsidRDefault="00755CEF" w:rsidP="00755CEF"/>
    <w:p w14:paraId="2BA9CDF9" w14:textId="18616DE7" w:rsidR="00CE68A2" w:rsidRPr="00BA3BAD" w:rsidRDefault="004C515A" w:rsidP="00755CEF">
      <w:r w:rsidRPr="00BA3BAD">
        <w:rPr>
          <w:noProof/>
          <w:lang w:eastAsia="zh-CN"/>
        </w:rPr>
        <w:drawing>
          <wp:inline distT="0" distB="0" distL="0" distR="0" wp14:anchorId="58EBBE52" wp14:editId="53AC69BE">
            <wp:extent cx="5943600" cy="257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57175"/>
                    </a:xfrm>
                    <a:prstGeom prst="rect">
                      <a:avLst/>
                    </a:prstGeom>
                    <a:noFill/>
                    <a:ln>
                      <a:noFill/>
                    </a:ln>
                  </pic:spPr>
                </pic:pic>
              </a:graphicData>
            </a:graphic>
          </wp:inline>
        </w:drawing>
      </w:r>
    </w:p>
    <w:p w14:paraId="4A9A199E" w14:textId="0C85FF09" w:rsidR="004C515A" w:rsidRPr="00BA3BAD" w:rsidRDefault="004C515A" w:rsidP="00755CEF">
      <w:pPr>
        <w:pStyle w:val="Caption"/>
      </w:pPr>
      <w:bookmarkStart w:id="12" w:name="_Toc35778019"/>
      <w:r w:rsidRPr="00BA3BAD">
        <w:t xml:space="preserve">Figure </w:t>
      </w:r>
      <w:r w:rsidR="00765E0D">
        <w:fldChar w:fldCharType="begin"/>
      </w:r>
      <w:r w:rsidR="00765E0D">
        <w:instrText xml:space="preserve"> SEQ Figure \* ARABIC </w:instrText>
      </w:r>
      <w:r w:rsidR="00765E0D">
        <w:fldChar w:fldCharType="separate"/>
      </w:r>
      <w:r w:rsidR="00F101B8">
        <w:rPr>
          <w:noProof/>
        </w:rPr>
        <w:t>2</w:t>
      </w:r>
      <w:r w:rsidR="00765E0D">
        <w:rPr>
          <w:noProof/>
        </w:rPr>
        <w:fldChar w:fldCharType="end"/>
      </w:r>
      <w:r w:rsidRPr="00BA3BAD">
        <w:t xml:space="preserve">. Equation. </w:t>
      </w:r>
      <w:r w:rsidRPr="00BA3BAD">
        <w:rPr>
          <w:rFonts w:cstheme="minorHAnsi"/>
          <w:color w:val="000000" w:themeColor="text1"/>
        </w:rPr>
        <w:t>Acceleration of a connected vehicle.</w:t>
      </w:r>
      <w:bookmarkEnd w:id="12"/>
    </w:p>
    <w:p w14:paraId="1C7C8F6A" w14:textId="77777777" w:rsidR="00755CEF" w:rsidRDefault="00755CEF" w:rsidP="00755CEF"/>
    <w:p w14:paraId="2C4F87F3" w14:textId="08E2A626" w:rsidR="00CE68A2" w:rsidRDefault="00CE68A2" w:rsidP="00755CEF">
      <w:r w:rsidRPr="00BA3BAD">
        <w:t xml:space="preserve">where: </w:t>
      </w:r>
      <w:r w:rsidR="004C515A" w:rsidRPr="00BA3BAD">
        <w:rPr>
          <w:i/>
          <w:iCs/>
        </w:rPr>
        <w:t>a</w:t>
      </w:r>
      <w:r w:rsidR="004C515A" w:rsidRPr="00BA3BAD">
        <w:rPr>
          <w:i/>
          <w:iCs/>
          <w:vertAlign w:val="subscript"/>
        </w:rPr>
        <w:t>F</w:t>
      </w:r>
      <w:r w:rsidR="004C515A" w:rsidRPr="00BA3BAD">
        <w:t xml:space="preserve"> </w:t>
      </w:r>
      <w:r w:rsidRPr="00BA3BAD">
        <w:t xml:space="preserve">is the free acceleration, which describes the driver’s acceleration when the speed choice is not constrained by the </w:t>
      </w:r>
      <w:r w:rsidR="00601624" w:rsidRPr="00BA3BAD">
        <w:t>preceding vehicles</w:t>
      </w:r>
      <w:r w:rsidRPr="00BA3BAD">
        <w:t xml:space="preserve">; </w:t>
      </w:r>
      <w:r w:rsidRPr="00BA3BAD">
        <w:rPr>
          <w:i/>
          <w:iCs/>
        </w:rPr>
        <w:t>a</w:t>
      </w:r>
      <w:r w:rsidR="004C515A" w:rsidRPr="00BA3BAD">
        <w:rPr>
          <w:i/>
          <w:iCs/>
          <w:vertAlign w:val="subscript"/>
        </w:rPr>
        <w:t>N</w:t>
      </w:r>
      <w:r w:rsidRPr="00BA3BAD">
        <w:t xml:space="preserve"> is the Newell acceleration term</w:t>
      </w:r>
      <w:r w:rsidRPr="00AF786C">
        <w:t xml:space="preserve"> </w:t>
      </w:r>
      <w:r w:rsidRPr="00BA3BAD">
        <w:t xml:space="preserve">(Newell, 2002), which </w:t>
      </w:r>
      <w:r w:rsidR="00B4725C" w:rsidRPr="00BA3BAD">
        <w:t>represent</w:t>
      </w:r>
      <w:r w:rsidRPr="00BA3BAD">
        <w:t xml:space="preserve">s the driver’s acceleration when </w:t>
      </w:r>
      <w:r w:rsidR="00C4394B">
        <w:t>he or she</w:t>
      </w:r>
      <w:r w:rsidRPr="00BA3BAD">
        <w:t xml:space="preserve"> follows the preceding vehicle; and </w:t>
      </w:r>
      <w:r w:rsidRPr="00BA3BAD">
        <w:rPr>
          <w:i/>
          <w:iCs/>
        </w:rPr>
        <w:t>a</w:t>
      </w:r>
      <w:r w:rsidR="004C515A" w:rsidRPr="00BA3BAD">
        <w:rPr>
          <w:i/>
          <w:iCs/>
          <w:vertAlign w:val="subscript"/>
        </w:rPr>
        <w:t>G</w:t>
      </w:r>
      <w:r w:rsidRPr="00BA3BAD">
        <w:t xml:space="preserve"> is the Gipps acceleration term(Ciuffo et al., 2012), which provides a safety constraint for crash avoidance. The </w:t>
      </w:r>
      <w:r w:rsidR="00791AB6">
        <w:t xml:space="preserve">equation variables </w:t>
      </w:r>
      <w:r w:rsidRPr="00BA3BAD">
        <w:t xml:space="preserve">in </w:t>
      </w:r>
      <w:r w:rsidR="00791AB6">
        <w:t>f</w:t>
      </w:r>
      <w:r w:rsidR="004C515A" w:rsidRPr="00BA3BAD">
        <w:t xml:space="preserve">igure </w:t>
      </w:r>
      <w:r w:rsidR="00601624" w:rsidRPr="00BA3BAD">
        <w:t>2</w:t>
      </w:r>
      <w:r w:rsidRPr="00BA3BAD">
        <w:t xml:space="preserve"> are </w:t>
      </w:r>
      <w:r w:rsidR="00791AB6">
        <w:t>defined</w:t>
      </w:r>
      <w:r w:rsidR="00791AB6" w:rsidRPr="00BA3BAD">
        <w:t xml:space="preserve"> </w:t>
      </w:r>
      <w:r w:rsidRPr="00BA3BAD">
        <w:t xml:space="preserve">as follows: </w:t>
      </w:r>
    </w:p>
    <w:p w14:paraId="08F0821F" w14:textId="77777777" w:rsidR="00755CEF" w:rsidRPr="00BA3BAD" w:rsidRDefault="00755CEF" w:rsidP="00755CEF"/>
    <w:p w14:paraId="5425AF2A" w14:textId="1AFFABCF" w:rsidR="00CE68A2" w:rsidRDefault="004C515A" w:rsidP="00755CEF">
      <w:r w:rsidRPr="00BA3BAD">
        <w:rPr>
          <w:noProof/>
          <w:lang w:eastAsia="zh-CN"/>
        </w:rPr>
        <w:drawing>
          <wp:inline distT="0" distB="0" distL="0" distR="0" wp14:anchorId="47B47B3F" wp14:editId="2E2D26FB">
            <wp:extent cx="5943600" cy="4667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5D6EE28A" w14:textId="77777777" w:rsidR="00755CEF" w:rsidRPr="00BA3BAD" w:rsidRDefault="00755CEF" w:rsidP="00755CEF"/>
    <w:p w14:paraId="683AC39F" w14:textId="37EB8E30" w:rsidR="004C515A" w:rsidRDefault="004C515A" w:rsidP="00755CEF">
      <w:r w:rsidRPr="00BA3BAD">
        <w:rPr>
          <w:noProof/>
          <w:lang w:eastAsia="zh-CN"/>
        </w:rPr>
        <w:drawing>
          <wp:inline distT="0" distB="0" distL="0" distR="0" wp14:anchorId="44F506DF" wp14:editId="27D5F7FD">
            <wp:extent cx="5943600" cy="466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66725"/>
                    </a:xfrm>
                    <a:prstGeom prst="rect">
                      <a:avLst/>
                    </a:prstGeom>
                    <a:noFill/>
                    <a:ln>
                      <a:noFill/>
                    </a:ln>
                  </pic:spPr>
                </pic:pic>
              </a:graphicData>
            </a:graphic>
          </wp:inline>
        </w:drawing>
      </w:r>
    </w:p>
    <w:p w14:paraId="62BA8746" w14:textId="77777777" w:rsidR="00755CEF" w:rsidRPr="00BA3BAD" w:rsidRDefault="00755CEF" w:rsidP="00755CEF"/>
    <w:p w14:paraId="61CCC653" w14:textId="330EE232" w:rsidR="004C515A" w:rsidRDefault="004C515A" w:rsidP="00755CEF">
      <w:r w:rsidRPr="00BA3BAD">
        <w:rPr>
          <w:noProof/>
          <w:lang w:eastAsia="zh-CN"/>
        </w:rPr>
        <w:drawing>
          <wp:inline distT="0" distB="0" distL="0" distR="0" wp14:anchorId="4B914563" wp14:editId="794676AA">
            <wp:extent cx="5943600" cy="447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7675"/>
                    </a:xfrm>
                    <a:prstGeom prst="rect">
                      <a:avLst/>
                    </a:prstGeom>
                    <a:noFill/>
                    <a:ln>
                      <a:noFill/>
                    </a:ln>
                  </pic:spPr>
                </pic:pic>
              </a:graphicData>
            </a:graphic>
          </wp:inline>
        </w:drawing>
      </w:r>
    </w:p>
    <w:p w14:paraId="5D087406" w14:textId="77777777" w:rsidR="00755CEF" w:rsidRPr="00BA3BAD" w:rsidRDefault="00755CEF" w:rsidP="00755CEF"/>
    <w:p w14:paraId="75A94914" w14:textId="5D14EC44" w:rsidR="004C515A" w:rsidRDefault="004C515A" w:rsidP="00755CEF">
      <w:r w:rsidRPr="00BA3BAD">
        <w:rPr>
          <w:noProof/>
          <w:lang w:eastAsia="zh-CN"/>
        </w:rPr>
        <w:drawing>
          <wp:inline distT="0" distB="0" distL="0" distR="0" wp14:anchorId="1F909F86" wp14:editId="3BFD149A">
            <wp:extent cx="5943600" cy="304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4800"/>
                    </a:xfrm>
                    <a:prstGeom prst="rect">
                      <a:avLst/>
                    </a:prstGeom>
                    <a:noFill/>
                    <a:ln>
                      <a:noFill/>
                    </a:ln>
                  </pic:spPr>
                </pic:pic>
              </a:graphicData>
            </a:graphic>
          </wp:inline>
        </w:drawing>
      </w:r>
    </w:p>
    <w:p w14:paraId="06B8C80B" w14:textId="77777777" w:rsidR="00755CEF" w:rsidRPr="00BA3BAD" w:rsidRDefault="00755CEF" w:rsidP="00755CEF"/>
    <w:p w14:paraId="280A32C6" w14:textId="129CA6B6" w:rsidR="004C515A" w:rsidRDefault="004C515A" w:rsidP="00755CEF">
      <w:r w:rsidRPr="00BA3BAD">
        <w:rPr>
          <w:noProof/>
          <w:lang w:eastAsia="zh-CN"/>
        </w:rPr>
        <w:drawing>
          <wp:inline distT="0" distB="0" distL="0" distR="0" wp14:anchorId="24261D42" wp14:editId="6D9AAF30">
            <wp:extent cx="5943600" cy="2667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p>
    <w:p w14:paraId="1EB44798" w14:textId="77777777" w:rsidR="00755CEF" w:rsidRPr="00BA3BAD" w:rsidRDefault="00755CEF" w:rsidP="00755CEF"/>
    <w:p w14:paraId="41D0DB96" w14:textId="1954C2E1" w:rsidR="004C515A" w:rsidRDefault="004C515A" w:rsidP="00755CEF">
      <w:r w:rsidRPr="00BA3BAD">
        <w:rPr>
          <w:noProof/>
          <w:lang w:eastAsia="zh-CN"/>
        </w:rPr>
        <w:drawing>
          <wp:inline distT="0" distB="0" distL="0" distR="0" wp14:anchorId="4D221B4D" wp14:editId="3A458CC3">
            <wp:extent cx="5943600" cy="285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2252889A" w14:textId="19218F93" w:rsidR="004C515A" w:rsidRPr="00BA3BAD" w:rsidRDefault="004C515A" w:rsidP="00755CEF">
      <w:pPr>
        <w:pStyle w:val="Caption"/>
      </w:pPr>
      <w:bookmarkStart w:id="13" w:name="_Toc35778020"/>
      <w:r w:rsidRPr="00BA3BAD">
        <w:t xml:space="preserve">Figure </w:t>
      </w:r>
      <w:r w:rsidR="00765E0D">
        <w:fldChar w:fldCharType="begin"/>
      </w:r>
      <w:r w:rsidR="00765E0D">
        <w:instrText xml:space="preserve"> SEQ Figure \* ARABIC </w:instrText>
      </w:r>
      <w:r w:rsidR="00765E0D">
        <w:fldChar w:fldCharType="separate"/>
      </w:r>
      <w:r w:rsidR="00F101B8">
        <w:rPr>
          <w:noProof/>
        </w:rPr>
        <w:t>3</w:t>
      </w:r>
      <w:r w:rsidR="00765E0D">
        <w:rPr>
          <w:noProof/>
        </w:rPr>
        <w:fldChar w:fldCharType="end"/>
      </w:r>
      <w:r w:rsidRPr="00BA3BAD">
        <w:t xml:space="preserve">. Equation. </w:t>
      </w:r>
      <w:r w:rsidR="00791AB6">
        <w:t>Variables</w:t>
      </w:r>
      <w:r w:rsidR="00791AB6" w:rsidRPr="00BA3BAD">
        <w:t xml:space="preserve"> </w:t>
      </w:r>
      <w:r w:rsidRPr="00BA3BAD">
        <w:t>used for calculating the acceleration of a connected vehicle.</w:t>
      </w:r>
      <w:bookmarkEnd w:id="13"/>
    </w:p>
    <w:p w14:paraId="40BAFDF4" w14:textId="77777777" w:rsidR="00755CEF" w:rsidRDefault="00755CEF" w:rsidP="00755CEF"/>
    <w:p w14:paraId="437A2D3F" w14:textId="08773798" w:rsidR="00CE68A2" w:rsidRDefault="00CE68A2" w:rsidP="00755CEF">
      <w:r w:rsidRPr="00BA3BAD">
        <w:t xml:space="preserve">where </w:t>
      </w:r>
      <w:r w:rsidRPr="00BA3BAD">
        <w:rPr>
          <w:i/>
          <w:iCs/>
        </w:rPr>
        <w:t>a</w:t>
      </w:r>
      <w:r w:rsidRPr="00BA3BAD">
        <w:rPr>
          <w:i/>
          <w:iCs/>
          <w:vertAlign w:val="subscript"/>
        </w:rPr>
        <w:t>Max</w:t>
      </w:r>
      <w:r w:rsidRPr="00BA3BAD">
        <w:t xml:space="preserve"> is the driver’s maximum acceptable acceleration; γ is the model coefficient; </w:t>
      </w:r>
      <w:r w:rsidRPr="00BA3BAD">
        <w:rPr>
          <w:i/>
          <w:iCs/>
        </w:rPr>
        <w:t>v(t)</w:t>
      </w:r>
      <w:r w:rsidRPr="00BA3BAD">
        <w:t xml:space="preserve"> is the current vehicle speed; and </w:t>
      </w:r>
      <w:r w:rsidRPr="00BA3BAD">
        <w:rPr>
          <w:i/>
          <w:iCs/>
        </w:rPr>
        <w:t>V</w:t>
      </w:r>
      <w:r w:rsidRPr="00BA3BAD">
        <w:rPr>
          <w:i/>
          <w:iCs/>
          <w:vertAlign w:val="subscript"/>
        </w:rPr>
        <w:t>0</w:t>
      </w:r>
      <w:r w:rsidRPr="00BA3BAD">
        <w:t xml:space="preserve"> is the driver’s desired speed. For a normal human driver, the desired speed </w:t>
      </w:r>
      <w:r w:rsidR="004C515A" w:rsidRPr="00BA3BAD">
        <w:rPr>
          <w:i/>
          <w:iCs/>
        </w:rPr>
        <w:t>V</w:t>
      </w:r>
      <w:r w:rsidR="004C515A" w:rsidRPr="00BA3BAD">
        <w:rPr>
          <w:i/>
          <w:iCs/>
          <w:vertAlign w:val="subscript"/>
        </w:rPr>
        <w:t>0</w:t>
      </w:r>
      <w:r w:rsidR="004C515A" w:rsidRPr="00BA3BAD">
        <w:t xml:space="preserve"> </w:t>
      </w:r>
      <w:r w:rsidRPr="00BA3BAD">
        <w:t xml:space="preserve">is a constant parameter that is determined based on the (fixed) speed limit of the road segment and the driver’s </w:t>
      </w:r>
      <w:r w:rsidR="00617CF9">
        <w:t>level of compliance with</w:t>
      </w:r>
      <w:r w:rsidRPr="00BA3BAD">
        <w:t xml:space="preserve"> the speed limit; τ</w:t>
      </w:r>
      <w:r w:rsidRPr="00BA3BAD">
        <w:rPr>
          <w:vertAlign w:val="subscript"/>
        </w:rPr>
        <w:t>h</w:t>
      </w:r>
      <w:r w:rsidRPr="00BA3BAD">
        <w:t xml:space="preserve"> is the desired headway; </w:t>
      </w:r>
      <w:r w:rsidRPr="00BA3BAD">
        <w:rPr>
          <w:i/>
          <w:iCs/>
        </w:rPr>
        <w:t>d</w:t>
      </w:r>
      <w:r w:rsidRPr="00BA3BAD">
        <w:rPr>
          <w:i/>
          <w:iCs/>
          <w:vertAlign w:val="subscript"/>
        </w:rPr>
        <w:t>jam</w:t>
      </w:r>
      <w:r w:rsidRPr="00BA3BAD">
        <w:t xml:space="preserve"> is the jam gap; </w:t>
      </w:r>
      <w:r w:rsidRPr="00BA3BAD">
        <w:rPr>
          <w:i/>
          <w:iCs/>
        </w:rPr>
        <w:t>τ</w:t>
      </w:r>
      <w:r w:rsidRPr="00BA3BAD">
        <w:rPr>
          <w:i/>
          <w:iCs/>
          <w:vertAlign w:val="subscript"/>
        </w:rPr>
        <w:t>r</w:t>
      </w:r>
      <w:r w:rsidRPr="00BA3BAD">
        <w:rPr>
          <w:i/>
          <w:iCs/>
        </w:rPr>
        <w:t xml:space="preserve"> </w:t>
      </w:r>
      <w:r w:rsidRPr="00BA3BAD">
        <w:t xml:space="preserve">is the reaction time; </w:t>
      </w:r>
      <w:r w:rsidRPr="00BA3BAD">
        <w:rPr>
          <w:i/>
          <w:iCs/>
        </w:rPr>
        <w:t>v</w:t>
      </w:r>
      <w:r w:rsidR="00617CF9" w:rsidRPr="00AF786C">
        <w:rPr>
          <w:i/>
          <w:iCs/>
          <w:vertAlign w:val="subscript"/>
        </w:rPr>
        <w:t>safe</w:t>
      </w:r>
      <w:r w:rsidRPr="00BA3BAD">
        <w:rPr>
          <w:i/>
          <w:iCs/>
        </w:rPr>
        <w:t>(t+τ</w:t>
      </w:r>
      <w:r w:rsidRPr="00BA3BAD">
        <w:rPr>
          <w:i/>
          <w:iCs/>
          <w:vertAlign w:val="subscript"/>
        </w:rPr>
        <w:t>r</w:t>
      </w:r>
      <w:r w:rsidRPr="00BA3BAD">
        <w:rPr>
          <w:i/>
          <w:iCs/>
        </w:rPr>
        <w:t xml:space="preserve"> )</w:t>
      </w:r>
      <w:r w:rsidRPr="00BA3BAD">
        <w:t xml:space="preserve"> is the speed of the subject vehicle after reaction time; </w:t>
      </w:r>
      <w:r w:rsidRPr="00BA3BAD">
        <w:rPr>
          <w:i/>
          <w:iCs/>
        </w:rPr>
        <w:t>v</w:t>
      </w:r>
      <w:r w:rsidRPr="00BA3BAD">
        <w:rPr>
          <w:i/>
          <w:iCs/>
          <w:vertAlign w:val="subscript"/>
        </w:rPr>
        <w:t>l</w:t>
      </w:r>
      <w:r w:rsidRPr="00BA3BAD">
        <w:rPr>
          <w:i/>
          <w:iCs/>
        </w:rPr>
        <w:t xml:space="preserve"> </w:t>
      </w:r>
      <w:r w:rsidRPr="00BA3BAD">
        <w:t xml:space="preserve">is the speed of the preceding vehicle; </w:t>
      </w:r>
      <w:r w:rsidRPr="00AF786C">
        <w:rPr>
          <w:i/>
        </w:rPr>
        <w:t>b</w:t>
      </w:r>
      <w:r w:rsidRPr="00AF786C">
        <w:rPr>
          <w:i/>
          <w:vertAlign w:val="subscript"/>
        </w:rPr>
        <w:t>f</w:t>
      </w:r>
      <w:r w:rsidRPr="00BA3BAD">
        <w:t xml:space="preserve"> is the most severe braking that the subject driver wishes to undertake; </w:t>
      </w:r>
      <w:r w:rsidRPr="00AF786C">
        <w:rPr>
          <w:i/>
        </w:rPr>
        <w:t xml:space="preserve">b </w:t>
      </w:r>
      <w:r w:rsidR="009B5531" w:rsidRPr="00AF786C">
        <w:rPr>
          <w:i/>
        </w:rPr>
        <w:t>hat</w:t>
      </w:r>
      <w:r w:rsidR="009B5531" w:rsidRPr="00BA3BAD">
        <w:t xml:space="preserve"> </w:t>
      </w:r>
      <w:r w:rsidRPr="00BA3BAD">
        <w:t xml:space="preserve">is the subject driver’s estimate of </w:t>
      </w:r>
      <w:r w:rsidR="003628DB">
        <w:t xml:space="preserve">the </w:t>
      </w:r>
      <w:r w:rsidRPr="00BA3BAD">
        <w:t xml:space="preserve">preceding vehicle’s most severe braking capabilities; and </w:t>
      </w:r>
      <w:r w:rsidRPr="00BA3BAD">
        <w:rPr>
          <w:i/>
          <w:iCs/>
        </w:rPr>
        <w:t>d(t)</w:t>
      </w:r>
      <w:r w:rsidRPr="00BA3BAD">
        <w:t xml:space="preserve"> is</w:t>
      </w:r>
      <w:r w:rsidR="003628DB">
        <w:t xml:space="preserve"> the</w:t>
      </w:r>
      <w:r w:rsidRPr="00BA3BAD">
        <w:t xml:space="preserve"> clearance gap with regard to the leader at time </w:t>
      </w:r>
      <w:r w:rsidRPr="00BA3BAD">
        <w:rPr>
          <w:i/>
          <w:iCs/>
        </w:rPr>
        <w:t>t</w:t>
      </w:r>
      <w:r w:rsidRPr="00BA3BAD">
        <w:t>.</w:t>
      </w:r>
    </w:p>
    <w:p w14:paraId="274BCAE6" w14:textId="77777777" w:rsidR="00755CEF" w:rsidRPr="00BA3BAD" w:rsidRDefault="00755CEF" w:rsidP="00755CEF"/>
    <w:p w14:paraId="44BDBCAB" w14:textId="008BE63E" w:rsidR="00CE68A2" w:rsidRDefault="00CE68A2" w:rsidP="00755CEF">
      <w:r w:rsidRPr="00BA3BAD">
        <w:t xml:space="preserve">The three </w:t>
      </w:r>
      <w:r w:rsidR="003628DB">
        <w:t>variables</w:t>
      </w:r>
      <w:r w:rsidR="003628DB" w:rsidRPr="00BA3BAD">
        <w:t xml:space="preserve"> </w:t>
      </w:r>
      <w:r w:rsidRPr="00BA3BAD">
        <w:t xml:space="preserve">in </w:t>
      </w:r>
      <w:r w:rsidR="003628DB">
        <w:t>f</w:t>
      </w:r>
      <w:r w:rsidR="009B5531" w:rsidRPr="00BA3BAD">
        <w:t xml:space="preserve">igure </w:t>
      </w:r>
      <w:r w:rsidR="00601624" w:rsidRPr="00BA3BAD">
        <w:t>2</w:t>
      </w:r>
      <w:r w:rsidRPr="00BA3BAD">
        <w:t xml:space="preserve"> </w:t>
      </w:r>
      <w:r w:rsidR="00131435">
        <w:t>represent</w:t>
      </w:r>
      <w:r w:rsidR="00131435" w:rsidRPr="00BA3BAD">
        <w:t xml:space="preserve"> </w:t>
      </w:r>
      <w:r w:rsidRPr="00BA3BAD">
        <w:t xml:space="preserve">different </w:t>
      </w:r>
      <w:r w:rsidR="00B4725C" w:rsidRPr="00BA3BAD">
        <w:t xml:space="preserve">aspects of the </w:t>
      </w:r>
      <w:r w:rsidRPr="00BA3BAD">
        <w:t>driver</w:t>
      </w:r>
      <w:r w:rsidR="00131435">
        <w:t>’s</w:t>
      </w:r>
      <w:r w:rsidRPr="00BA3BAD">
        <w:t xml:space="preserve"> behavior. </w:t>
      </w:r>
      <w:r w:rsidR="00EA267F">
        <w:t>F</w:t>
      </w:r>
      <w:r w:rsidRPr="00BA3BAD">
        <w:t>ree acceleration</w:t>
      </w:r>
      <w:r w:rsidR="003628DB">
        <w:t>,</w:t>
      </w:r>
      <w:r w:rsidRPr="00BA3BAD">
        <w:t xml:space="preserve"> </w:t>
      </w:r>
      <w:r w:rsidRPr="00BA3BAD">
        <w:rPr>
          <w:i/>
          <w:iCs/>
        </w:rPr>
        <w:t>a</w:t>
      </w:r>
      <w:r w:rsidRPr="00BA3BAD">
        <w:rPr>
          <w:i/>
          <w:iCs/>
          <w:vertAlign w:val="subscript"/>
        </w:rPr>
        <w:t>F</w:t>
      </w:r>
      <w:r w:rsidR="003628DB">
        <w:t xml:space="preserve">, </w:t>
      </w:r>
      <w:r w:rsidRPr="00BA3BAD">
        <w:t>is affected by a driver’s maximum acceptable acceleration and desired speed</w:t>
      </w:r>
      <w:r w:rsidR="00EA267F">
        <w:t>;</w:t>
      </w:r>
      <w:r w:rsidRPr="00BA3BAD">
        <w:t xml:space="preserve"> car-following term</w:t>
      </w:r>
      <w:r w:rsidR="003628DB">
        <w:t>,</w:t>
      </w:r>
      <w:r w:rsidRPr="00BA3BAD">
        <w:t xml:space="preserve"> </w:t>
      </w:r>
      <w:r w:rsidRPr="00BA3BAD">
        <w:rPr>
          <w:i/>
          <w:iCs/>
        </w:rPr>
        <w:t>a</w:t>
      </w:r>
      <w:r w:rsidRPr="00BA3BAD">
        <w:rPr>
          <w:i/>
          <w:iCs/>
          <w:vertAlign w:val="subscript"/>
        </w:rPr>
        <w:t>N</w:t>
      </w:r>
      <w:r w:rsidR="003628DB">
        <w:t xml:space="preserve">, </w:t>
      </w:r>
      <w:r w:rsidR="00EA267F">
        <w:t xml:space="preserve">is affected </w:t>
      </w:r>
      <w:r w:rsidRPr="00BA3BAD">
        <w:t>by the desired headway and jam gap</w:t>
      </w:r>
      <w:r w:rsidR="00EA267F">
        <w:t>;</w:t>
      </w:r>
      <w:r w:rsidRPr="00BA3BAD">
        <w:t xml:space="preserve"> and safety</w:t>
      </w:r>
      <w:r w:rsidR="003628DB">
        <w:t>,</w:t>
      </w:r>
      <w:r w:rsidRPr="00BA3BAD">
        <w:t xml:space="preserve"> </w:t>
      </w:r>
      <w:r w:rsidRPr="00BA3BAD">
        <w:rPr>
          <w:i/>
          <w:iCs/>
        </w:rPr>
        <w:t>a</w:t>
      </w:r>
      <w:r w:rsidRPr="00BA3BAD">
        <w:rPr>
          <w:i/>
          <w:iCs/>
          <w:vertAlign w:val="subscript"/>
        </w:rPr>
        <w:t>G</w:t>
      </w:r>
      <w:r w:rsidR="003628DB">
        <w:t xml:space="preserve">, </w:t>
      </w:r>
      <w:r w:rsidR="00EA267F">
        <w:t xml:space="preserve">is affected </w:t>
      </w:r>
      <w:r w:rsidRPr="00BA3BAD">
        <w:t xml:space="preserve">by the maximum acceptable deceleration, reaction time, and jam gap (see </w:t>
      </w:r>
      <w:r w:rsidR="00EA267F">
        <w:t>f</w:t>
      </w:r>
      <w:r w:rsidR="009B5531" w:rsidRPr="00BA3BAD">
        <w:t xml:space="preserve">igure </w:t>
      </w:r>
      <w:r w:rsidR="00601624" w:rsidRPr="00BA3BAD">
        <w:t>3</w:t>
      </w:r>
      <w:r w:rsidRPr="00BA3BAD">
        <w:t xml:space="preserve">). The </w:t>
      </w:r>
      <w:r w:rsidRPr="00BA3BAD">
        <w:lastRenderedPageBreak/>
        <w:t>VSA is expected to affect drivers’ desired speed, while other behavior parameters</w:t>
      </w:r>
      <w:r w:rsidR="00EA267F">
        <w:t>,</w:t>
      </w:r>
      <w:r w:rsidRPr="00BA3BAD">
        <w:t xml:space="preserve"> such as reaction time and desired gap</w:t>
      </w:r>
      <w:r w:rsidR="00EA267F">
        <w:t>,</w:t>
      </w:r>
      <w:r w:rsidRPr="00BA3BAD">
        <w:t xml:space="preserve"> receive little influence from the connected speed control. For this reason, </w:t>
      </w:r>
      <w:r w:rsidR="00B4725C" w:rsidRPr="00BA3BAD">
        <w:t>t</w:t>
      </w:r>
      <w:r w:rsidRPr="00BA3BAD">
        <w:t>he VSA algorithm can only change a CV driver’s free acceleration</w:t>
      </w:r>
      <w:r w:rsidR="00EA267F">
        <w:t>,</w:t>
      </w:r>
      <w:r w:rsidR="00EA267F" w:rsidRPr="00BA3BAD">
        <w:t xml:space="preserve"> </w:t>
      </w:r>
      <w:r w:rsidR="00EA267F" w:rsidRPr="00BA3BAD">
        <w:rPr>
          <w:i/>
          <w:iCs/>
        </w:rPr>
        <w:t>a</w:t>
      </w:r>
      <w:r w:rsidR="00EA267F" w:rsidRPr="00BA3BAD">
        <w:rPr>
          <w:i/>
          <w:iCs/>
          <w:vertAlign w:val="subscript"/>
        </w:rPr>
        <w:t>F</w:t>
      </w:r>
      <w:r w:rsidRPr="00BA3BAD">
        <w:t xml:space="preserve">. The other two acceleration </w:t>
      </w:r>
      <w:r w:rsidR="00EA267F">
        <w:t>variables,</w:t>
      </w:r>
      <w:r w:rsidR="00EA267F" w:rsidRPr="00BA3BAD">
        <w:t xml:space="preserve"> </w:t>
      </w:r>
      <w:r w:rsidR="00EA267F" w:rsidRPr="00BA3BAD">
        <w:rPr>
          <w:i/>
          <w:iCs/>
        </w:rPr>
        <w:t>a</w:t>
      </w:r>
      <w:r w:rsidR="00EA267F" w:rsidRPr="00BA3BAD">
        <w:rPr>
          <w:i/>
          <w:iCs/>
          <w:vertAlign w:val="subscript"/>
        </w:rPr>
        <w:t>N</w:t>
      </w:r>
      <w:r w:rsidR="00EA267F" w:rsidRPr="00BA3BAD">
        <w:t xml:space="preserve"> </w:t>
      </w:r>
      <w:r w:rsidR="00EA267F">
        <w:t xml:space="preserve">and </w:t>
      </w:r>
      <w:r w:rsidR="00EA267F" w:rsidRPr="00BA3BAD">
        <w:rPr>
          <w:i/>
          <w:iCs/>
        </w:rPr>
        <w:t>a</w:t>
      </w:r>
      <w:r w:rsidR="00EA267F" w:rsidRPr="00BA3BAD">
        <w:rPr>
          <w:i/>
          <w:iCs/>
          <w:vertAlign w:val="subscript"/>
        </w:rPr>
        <w:t>G</w:t>
      </w:r>
      <w:r w:rsidR="00EA267F">
        <w:t xml:space="preserve">, </w:t>
      </w:r>
      <w:r w:rsidRPr="00BA3BAD">
        <w:t xml:space="preserve">remain </w:t>
      </w:r>
      <w:r w:rsidR="00EA267F">
        <w:t>identical to those</w:t>
      </w:r>
      <w:r w:rsidRPr="00BA3BAD">
        <w:t xml:space="preserve"> used in the human driver model. For this reason, </w:t>
      </w:r>
      <w:r w:rsidRPr="00BA3BAD">
        <w:rPr>
          <w:i/>
          <w:iCs/>
        </w:rPr>
        <w:t>V</w:t>
      </w:r>
      <w:r w:rsidRPr="00BA3BAD">
        <w:rPr>
          <w:i/>
          <w:iCs/>
          <w:vertAlign w:val="subscript"/>
        </w:rPr>
        <w:t>0</w:t>
      </w:r>
      <w:r w:rsidRPr="00BA3BAD">
        <w:t xml:space="preserve"> </w:t>
      </w:r>
      <w:r w:rsidR="00EA267F">
        <w:t xml:space="preserve">becomes a variable </w:t>
      </w:r>
      <w:r w:rsidRPr="00BA3BAD">
        <w:t>for a connected driver:</w:t>
      </w:r>
    </w:p>
    <w:p w14:paraId="6CEE150A" w14:textId="77777777" w:rsidR="00755CEF" w:rsidRPr="00BA3BAD" w:rsidRDefault="00755CEF" w:rsidP="00755CEF"/>
    <w:p w14:paraId="0F4135FF" w14:textId="6E2DAFDA" w:rsidR="00CE68A2" w:rsidRPr="00BA3BAD" w:rsidRDefault="0089279A" w:rsidP="00755CEF">
      <w:r w:rsidRPr="00BA3BAD">
        <w:rPr>
          <w:noProof/>
          <w:lang w:eastAsia="zh-CN"/>
        </w:rPr>
        <w:drawing>
          <wp:inline distT="0" distB="0" distL="0" distR="0" wp14:anchorId="57C8B2BD" wp14:editId="0C07F93F">
            <wp:extent cx="5943600" cy="2762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673DC65D" w14:textId="7667D493" w:rsidR="009B5531" w:rsidRPr="00BA3BAD" w:rsidRDefault="009B5531" w:rsidP="00755CEF">
      <w:pPr>
        <w:pStyle w:val="Caption"/>
      </w:pPr>
      <w:bookmarkStart w:id="14" w:name="_Toc35778021"/>
      <w:r w:rsidRPr="00BA3BAD">
        <w:t xml:space="preserve">Figure </w:t>
      </w:r>
      <w:r w:rsidR="00765E0D">
        <w:fldChar w:fldCharType="begin"/>
      </w:r>
      <w:r w:rsidR="00765E0D">
        <w:instrText xml:space="preserve"> SEQ Figure \* ARABIC </w:instrText>
      </w:r>
      <w:r w:rsidR="00765E0D">
        <w:fldChar w:fldCharType="separate"/>
      </w:r>
      <w:r w:rsidR="00F101B8">
        <w:rPr>
          <w:noProof/>
        </w:rPr>
        <w:t>4</w:t>
      </w:r>
      <w:r w:rsidR="00765E0D">
        <w:rPr>
          <w:noProof/>
        </w:rPr>
        <w:fldChar w:fldCharType="end"/>
      </w:r>
      <w:r w:rsidRPr="00BA3BAD">
        <w:t xml:space="preserve">. Equation. </w:t>
      </w:r>
      <w:r w:rsidRPr="00BA3BAD">
        <w:rPr>
          <w:rFonts w:cstheme="minorHAnsi"/>
          <w:color w:val="000000" w:themeColor="text1"/>
        </w:rPr>
        <w:t>Desired speed of a connected vehicle.</w:t>
      </w:r>
      <w:bookmarkEnd w:id="14"/>
    </w:p>
    <w:p w14:paraId="443D2E87" w14:textId="77777777" w:rsidR="00755CEF" w:rsidRDefault="00755CEF" w:rsidP="00755CEF"/>
    <w:p w14:paraId="1BFBA231" w14:textId="0B4915CD" w:rsidR="00CE68A2" w:rsidRDefault="00CE68A2" w:rsidP="00755CEF">
      <w:r w:rsidRPr="00BA3BAD">
        <w:t xml:space="preserve">where </w:t>
      </w:r>
      <w:r w:rsidRPr="00BA3BAD">
        <w:rPr>
          <w:i/>
          <w:iCs/>
        </w:rPr>
        <w:t>ε</w:t>
      </w:r>
      <w:r w:rsidRPr="00BA3BAD">
        <w:t xml:space="preserve"> is a random parameter that represents the subject driver’s response </w:t>
      </w:r>
      <w:r w:rsidR="00C4394B">
        <w:t xml:space="preserve">to </w:t>
      </w:r>
      <w:r w:rsidR="00C25EDA" w:rsidRPr="00BA3BAD">
        <w:t>(compliance</w:t>
      </w:r>
      <w:r w:rsidR="00C4394B">
        <w:t xml:space="preserve"> with</w:t>
      </w:r>
      <w:r w:rsidR="00C25EDA" w:rsidRPr="00BA3BAD">
        <w:t xml:space="preserve">) </w:t>
      </w:r>
      <w:r w:rsidRPr="00BA3BAD">
        <w:t xml:space="preserve">the </w:t>
      </w:r>
      <w:r w:rsidR="006F479D" w:rsidRPr="00BA3BAD">
        <w:t>advisory speed</w:t>
      </w:r>
      <w:r w:rsidRPr="00BA3BAD">
        <w:t xml:space="preserve"> control</w:t>
      </w:r>
      <w:r w:rsidR="00C4394B">
        <w:t>,</w:t>
      </w:r>
      <w:r w:rsidR="00C25EDA" w:rsidRPr="00BA3BAD">
        <w:t xml:space="preserve"> </w:t>
      </w:r>
      <w:r w:rsidR="00C25EDA" w:rsidRPr="00BA3BAD">
        <w:rPr>
          <w:i/>
          <w:iCs/>
        </w:rPr>
        <w:t>σ</w:t>
      </w:r>
      <w:r w:rsidR="00C25EDA" w:rsidRPr="00BA3BAD">
        <w:t xml:space="preserve"> is a parameter that </w:t>
      </w:r>
      <w:r w:rsidR="00B4725C" w:rsidRPr="00BA3BAD">
        <w:t>represent</w:t>
      </w:r>
      <w:r w:rsidR="00C25EDA" w:rsidRPr="00BA3BAD">
        <w:t>s the random speed fluctuation around a target speed</w:t>
      </w:r>
      <w:r w:rsidR="00C4394B">
        <w:t>,</w:t>
      </w:r>
      <w:r w:rsidR="00C25EDA" w:rsidRPr="00BA3BAD">
        <w:t xml:space="preserve"> and </w:t>
      </w:r>
      <w:r w:rsidR="0089279A" w:rsidRPr="00BA3BAD">
        <w:rPr>
          <w:position w:val="-14"/>
        </w:rPr>
        <w:object w:dxaOrig="360" w:dyaOrig="400" w14:anchorId="5BCEEB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5pt;height:20pt" o:ole="">
            <v:imagedata r:id="rId26" o:title=""/>
          </v:shape>
          <o:OLEObject Type="Embed" ProgID="Equation.DSMT4" ShapeID="_x0000_i1025" DrawAspect="Content" ObjectID="_1646391074" r:id="rId27"/>
        </w:object>
      </w:r>
      <w:r w:rsidR="00C25EDA" w:rsidRPr="00BA3BAD">
        <w:t xml:space="preserve"> is the VSL/VSA </w:t>
      </w:r>
      <w:r w:rsidR="00601624" w:rsidRPr="00BA3BAD">
        <w:t>of</w:t>
      </w:r>
      <w:r w:rsidR="00C25EDA" w:rsidRPr="00BA3BAD">
        <w:t xml:space="preserve"> the current road section</w:t>
      </w:r>
      <w:r w:rsidRPr="00BA3BAD">
        <w:t xml:space="preserve">. </w:t>
      </w:r>
      <w:r w:rsidR="00B3574A" w:rsidRPr="00BA3BAD">
        <w:t>A</w:t>
      </w:r>
      <w:r w:rsidR="00C25EDA" w:rsidRPr="00BA3BAD">
        <w:t xml:space="preserve"> human driver is not capable of tracking a target speed perfectly</w:t>
      </w:r>
      <w:r w:rsidR="00B3574A" w:rsidRPr="00BA3BAD">
        <w:t xml:space="preserve">. Even if the driver completely complies with the VSL/VSA, </w:t>
      </w:r>
      <w:r w:rsidR="00C4394B">
        <w:t>he or she</w:t>
      </w:r>
      <w:r w:rsidR="00B3574A" w:rsidRPr="00BA3BAD">
        <w:t xml:space="preserve"> cannot always maintain the vehicle speed </w:t>
      </w:r>
      <w:r w:rsidR="00ED0751">
        <w:t>at precisely</w:t>
      </w:r>
      <w:r w:rsidR="00B3574A" w:rsidRPr="00BA3BAD">
        <w:t xml:space="preserve"> the VSL/VSA level. The vehicle speed is expected to fluctuate around the target speed</w:t>
      </w:r>
      <w:r w:rsidR="00B07DBE" w:rsidRPr="00BA3BAD">
        <w:t xml:space="preserve"> and be subjected to the </w:t>
      </w:r>
      <w:r w:rsidR="004C3C08" w:rsidRPr="00BA3BAD">
        <w:t xml:space="preserve">limit of the </w:t>
      </w:r>
      <w:r w:rsidR="00B07DBE" w:rsidRPr="00BA3BAD">
        <w:t>front vehicle speed and relative distance</w:t>
      </w:r>
      <w:r w:rsidR="00B3574A" w:rsidRPr="00BA3BAD">
        <w:t xml:space="preserve">. To capture </w:t>
      </w:r>
      <w:r w:rsidR="00FD736C" w:rsidRPr="00BA3BAD">
        <w:t>those factors</w:t>
      </w:r>
      <w:r w:rsidR="00C25EDA" w:rsidRPr="00BA3BAD">
        <w:t xml:space="preserve">, the equation adopts σ </w:t>
      </w:r>
      <w:r w:rsidR="00B3574A" w:rsidRPr="00BA3BAD">
        <w:t>that follows a normal distribution with a zero mean</w:t>
      </w:r>
      <w:r w:rsidR="0022328C" w:rsidRPr="00BA3BAD">
        <w:t xml:space="preserve"> and a standard deviation of 2.8 m/s</w:t>
      </w:r>
      <w:r w:rsidR="00B3574A" w:rsidRPr="00BA3BAD">
        <w:t xml:space="preserve">. </w:t>
      </w:r>
      <w:r w:rsidR="0022328C" w:rsidRPr="00BA3BAD">
        <w:t xml:space="preserve">This is identical to human drivers’ speed fluctuation around the posted speed limit. </w:t>
      </w:r>
      <w:r w:rsidR="00B3574A" w:rsidRPr="00BA3BAD">
        <w:t>The parameter ε is the major parameter that affects the effectiveness of the CV. A value of zero indicates that t</w:t>
      </w:r>
      <w:r w:rsidR="00C25EDA" w:rsidRPr="00BA3BAD">
        <w:t xml:space="preserve">he driver completely complies with the VSL/VSA </w:t>
      </w:r>
      <w:r w:rsidR="00B3574A" w:rsidRPr="00BA3BAD">
        <w:t xml:space="preserve">from the on-board speed display. In this case, the CV system functions most </w:t>
      </w:r>
      <w:r w:rsidR="00CA6650" w:rsidRPr="00BA3BAD">
        <w:t>effectively</w:t>
      </w:r>
      <w:r w:rsidR="00B3574A" w:rsidRPr="00BA3BAD">
        <w:t xml:space="preserve">. As the parameter deviates from zero, the effectiveness of CV will reduce. In this study, the distribution of ε was obtained from the field data. </w:t>
      </w:r>
      <w:r w:rsidRPr="00BA3BAD">
        <w:t xml:space="preserve">The calibration and validation of ε is discussed in </w:t>
      </w:r>
      <w:r w:rsidR="009B5531" w:rsidRPr="00BA3BAD">
        <w:t>Chapter</w:t>
      </w:r>
      <w:r w:rsidRPr="00BA3BAD">
        <w:t xml:space="preserve"> 3.</w:t>
      </w:r>
    </w:p>
    <w:p w14:paraId="05B3CFE1" w14:textId="77777777" w:rsidR="00755CEF" w:rsidRPr="00BA3BAD" w:rsidRDefault="00755CEF" w:rsidP="00755CEF"/>
    <w:p w14:paraId="0BB1FCCE" w14:textId="3555ABC8" w:rsidR="00B3574A" w:rsidRPr="00BA3BAD" w:rsidRDefault="00B3574A" w:rsidP="00755CEF">
      <w:pPr>
        <w:pStyle w:val="Heading3"/>
      </w:pPr>
      <w:bookmarkStart w:id="15" w:name="_Toc35777835"/>
      <w:r w:rsidRPr="00BA3BAD">
        <w:t>Traffic Data for Connected Speed Management</w:t>
      </w:r>
      <w:bookmarkEnd w:id="15"/>
      <w:r w:rsidRPr="00BA3BAD">
        <w:t xml:space="preserve"> </w:t>
      </w:r>
    </w:p>
    <w:p w14:paraId="3CDA4912" w14:textId="77777777" w:rsidR="00755CEF" w:rsidRDefault="00755CEF" w:rsidP="00755CEF"/>
    <w:p w14:paraId="4858A4AB" w14:textId="00F78C21" w:rsidR="00B3574A" w:rsidRDefault="00B3574A" w:rsidP="00755CEF">
      <w:r w:rsidRPr="00BA3BAD">
        <w:t xml:space="preserve">The CV affects drivers’ speed behavior via variable speed limits or advisories. This study uses a VSA algorithm derived </w:t>
      </w:r>
      <w:r w:rsidR="00AE4644">
        <w:t>from</w:t>
      </w:r>
      <w:r w:rsidRPr="00BA3BAD">
        <w:t xml:space="preserve"> the study in Lu et al. (2018). The </w:t>
      </w:r>
      <w:r w:rsidR="00011690" w:rsidRPr="00BA3BAD">
        <w:t xml:space="preserve">algorithm </w:t>
      </w:r>
      <w:r w:rsidR="00AE4644">
        <w:t xml:space="preserve">allows </w:t>
      </w:r>
      <w:r w:rsidR="00011690" w:rsidRPr="00BA3BAD">
        <w:t xml:space="preserve">VSA to </w:t>
      </w:r>
      <w:r w:rsidRPr="00BA3BAD">
        <w:t>be displayed as an advisory speed on roadside variable message signs, directly feed</w:t>
      </w:r>
      <w:r w:rsidR="00AE4644">
        <w:t xml:space="preserve"> </w:t>
      </w:r>
      <w:r w:rsidRPr="00BA3BAD">
        <w:t>back to driver</w:t>
      </w:r>
      <w:r w:rsidR="00011690" w:rsidRPr="00BA3BAD">
        <w:t>s</w:t>
      </w:r>
      <w:r w:rsidRPr="00BA3BAD">
        <w:t xml:space="preserve"> in CV</w:t>
      </w:r>
      <w:r w:rsidR="00AE4644">
        <w:t>s</w:t>
      </w:r>
      <w:r w:rsidRPr="00BA3BAD">
        <w:t xml:space="preserve">, </w:t>
      </w:r>
      <w:r w:rsidR="00011690" w:rsidRPr="00BA3BAD">
        <w:t>or</w:t>
      </w:r>
      <w:r w:rsidRPr="00BA3BAD">
        <w:t xml:space="preserve"> used as the set-speed in CAV</w:t>
      </w:r>
      <w:r w:rsidR="00011690" w:rsidRPr="00BA3BAD">
        <w:t>s</w:t>
      </w:r>
      <w:r w:rsidRPr="00BA3BAD">
        <w:t>. In th</w:t>
      </w:r>
      <w:r w:rsidR="00011690" w:rsidRPr="00BA3BAD">
        <w:t>e proposed model</w:t>
      </w:r>
      <w:r w:rsidRPr="00BA3BAD">
        <w:t xml:space="preserve">, the algorithm generates tailored speed advisories for individual CVs based on their distance from the bottlenecks and the traffic congestion conditions of the bottlenecks. To generate such variable speed advisories, </w:t>
      </w:r>
      <w:r w:rsidR="00AE4644">
        <w:t>the algorithm</w:t>
      </w:r>
      <w:r w:rsidRPr="00BA3BAD">
        <w:t xml:space="preserve"> continuously monitors the aggregated speed and traffic occupancy patterns of the freeway corridor to </w:t>
      </w:r>
      <w:r w:rsidR="00AE4644">
        <w:t>locate</w:t>
      </w:r>
      <w:r w:rsidR="00AE4644" w:rsidRPr="00BA3BAD">
        <w:t xml:space="preserve"> </w:t>
      </w:r>
      <w:r w:rsidRPr="00BA3BAD">
        <w:t>active bottlenecks. If an active bottleneck is found, the algorithm adaptively determines</w:t>
      </w:r>
      <w:r w:rsidR="001779AE">
        <w:t xml:space="preserve"> the</w:t>
      </w:r>
      <w:r w:rsidRPr="00BA3BAD">
        <w:t xml:space="preserve"> appropriate </w:t>
      </w:r>
      <w:r w:rsidR="006F479D" w:rsidRPr="00BA3BAD">
        <w:t>advisory speed</w:t>
      </w:r>
      <w:r w:rsidRPr="00BA3BAD">
        <w:t xml:space="preserve"> for vehicles in the subjective section to alleviate the traffic congestion. When multiple bottlenecks are pinpointed, the VSA algorithm handles each bottleneck sequentially</w:t>
      </w:r>
      <w:r w:rsidR="001779AE">
        <w:t>,</w:t>
      </w:r>
      <w:r w:rsidRPr="00BA3BAD">
        <w:t xml:space="preserve"> from the most upstream to the most downstream. </w:t>
      </w:r>
      <w:r w:rsidR="001779AE">
        <w:t>This</w:t>
      </w:r>
      <w:r w:rsidR="001779AE" w:rsidRPr="00BA3BAD">
        <w:t xml:space="preserve"> </w:t>
      </w:r>
      <w:r w:rsidRPr="00BA3BAD">
        <w:t xml:space="preserve">allows the </w:t>
      </w:r>
      <w:r w:rsidR="00011690" w:rsidRPr="00BA3BAD">
        <w:t xml:space="preserve">advisory </w:t>
      </w:r>
      <w:r w:rsidRPr="00BA3BAD">
        <w:t>speed derived from a downstream bottleneck to override the</w:t>
      </w:r>
      <w:r w:rsidR="00011690" w:rsidRPr="00BA3BAD">
        <w:t xml:space="preserve"> advisory</w:t>
      </w:r>
      <w:r w:rsidRPr="00BA3BAD">
        <w:t xml:space="preserve"> speed for upstream bottlenecks if the </w:t>
      </w:r>
      <w:r w:rsidR="001779AE">
        <w:t>former</w:t>
      </w:r>
      <w:r w:rsidRPr="00BA3BAD">
        <w:t xml:space="preserve"> is lower than the </w:t>
      </w:r>
      <w:r w:rsidR="001779AE">
        <w:t>latter</w:t>
      </w:r>
      <w:r w:rsidRPr="00BA3BAD">
        <w:t>. This process give</w:t>
      </w:r>
      <w:r w:rsidR="001779AE">
        <w:t>s</w:t>
      </w:r>
      <w:r w:rsidRPr="00BA3BAD">
        <w:t xml:space="preserve"> priority to downstream bottlenecks when their congestion level is higher than the</w:t>
      </w:r>
      <w:r w:rsidR="00151C75">
        <w:t>ir</w:t>
      </w:r>
      <w:r w:rsidRPr="00BA3BAD">
        <w:t xml:space="preserve"> upstream counterparts, thus increasing the corridor throughput.</w:t>
      </w:r>
    </w:p>
    <w:p w14:paraId="26256E86" w14:textId="77777777" w:rsidR="00755CEF" w:rsidRPr="00BA3BAD" w:rsidRDefault="00755CEF" w:rsidP="00755CEF"/>
    <w:p w14:paraId="505A3D22" w14:textId="76B12DFA" w:rsidR="00B3574A" w:rsidRDefault="00B3574A" w:rsidP="00755CEF">
      <w:r w:rsidRPr="00BA3BAD">
        <w:t xml:space="preserve">The VSA algorithm </w:t>
      </w:r>
      <w:r w:rsidR="002D048F">
        <w:t>requires</w:t>
      </w:r>
      <w:r w:rsidR="002D048F" w:rsidRPr="00BA3BAD">
        <w:t xml:space="preserve"> </w:t>
      </w:r>
      <w:r w:rsidRPr="00BA3BAD">
        <w:t>aggregated freeway speed and occupancy data as input</w:t>
      </w:r>
      <w:r w:rsidR="002D048F">
        <w:t>s</w:t>
      </w:r>
      <w:r w:rsidRPr="00BA3BAD">
        <w:t xml:space="preserve"> for the variable </w:t>
      </w:r>
      <w:r w:rsidR="006F479D" w:rsidRPr="00BA3BAD">
        <w:t>advisory speed</w:t>
      </w:r>
      <w:r w:rsidRPr="00BA3BAD">
        <w:t xml:space="preserve"> computation. To obtain the speed dataset, </w:t>
      </w:r>
      <w:r w:rsidR="002D048F">
        <w:t>the algorithm</w:t>
      </w:r>
      <w:r w:rsidRPr="00BA3BAD">
        <w:t xml:space="preserve"> first segregates </w:t>
      </w:r>
      <w:r w:rsidRPr="00BA3BAD">
        <w:lastRenderedPageBreak/>
        <w:t xml:space="preserve">the concerned freeway corridor into consecutive data aggregation sections (as </w:t>
      </w:r>
      <w:r w:rsidR="002D048F">
        <w:t>shown in f</w:t>
      </w:r>
      <w:r w:rsidRPr="00BA3BAD">
        <w:t xml:space="preserve">igure </w:t>
      </w:r>
      <w:r w:rsidR="00011690" w:rsidRPr="00BA3BAD">
        <w:t>5</w:t>
      </w:r>
      <w:r w:rsidRPr="00BA3BAD">
        <w:t xml:space="preserve">). </w:t>
      </w:r>
      <w:r w:rsidR="00011690" w:rsidRPr="00BA3BAD">
        <w:t>T</w:t>
      </w:r>
      <w:r w:rsidRPr="00BA3BAD">
        <w:t>he speed data from individual CVs are averaged within a section over a</w:t>
      </w:r>
      <w:r w:rsidR="00011690" w:rsidRPr="00BA3BAD">
        <w:t>n</w:t>
      </w:r>
      <w:r w:rsidRPr="00BA3BAD">
        <w:t xml:space="preserve"> update interval (e.g. 30 s</w:t>
      </w:r>
      <w:r w:rsidR="004730FF">
        <w:t>econds</w:t>
      </w:r>
      <w:r w:rsidRPr="00BA3BAD">
        <w:t xml:space="preserve"> in this study). The resulting mean speed is a temporal average of CVs’ space mean speed, which represents the traffic condition for the section over a concerned time period. </w:t>
      </w:r>
      <w:r w:rsidR="00011690" w:rsidRPr="00BA3BAD">
        <w:t xml:space="preserve">The computation of average speed is shown in </w:t>
      </w:r>
      <w:r w:rsidR="002D048F">
        <w:t>f</w:t>
      </w:r>
      <w:r w:rsidR="00011690" w:rsidRPr="00BA3BAD">
        <w:t xml:space="preserve">igure 6. </w:t>
      </w:r>
      <w:r w:rsidR="00A644A5" w:rsidRPr="00BA3BAD">
        <w:t>In low CV market penetration cases, there might not be any CVs in a speed aggregation section during a</w:t>
      </w:r>
      <w:r w:rsidR="00011690" w:rsidRPr="00BA3BAD">
        <w:t>n</w:t>
      </w:r>
      <w:r w:rsidR="00A644A5" w:rsidRPr="00BA3BAD">
        <w:t xml:space="preserve"> update interval. In this case, the speed estimations for sections immediately upstream and downstream from this section are used to linearly interpolate the speed of this section. </w:t>
      </w:r>
      <w:r w:rsidRPr="00BA3BAD">
        <w:t>Fixed traffic monitoring stations such as dual loops provide the occupancy datasets</w:t>
      </w:r>
      <w:r w:rsidR="006E4C44" w:rsidRPr="00BA3BAD">
        <w:t xml:space="preserve"> along a concerned freeway corridor. Since the VSA algorithm adopts the critical occupancy as the control reference, the measured occupancy </w:t>
      </w:r>
      <w:r w:rsidR="00F13A4B">
        <w:t>may</w:t>
      </w:r>
      <w:r w:rsidR="006E4C44" w:rsidRPr="00BA3BAD">
        <w:t xml:space="preserve"> be used to calculate error between the control output and the reference. </w:t>
      </w:r>
      <w:r w:rsidR="00011690" w:rsidRPr="00BA3BAD">
        <w:t>Since the</w:t>
      </w:r>
      <w:r w:rsidR="006E4C44" w:rsidRPr="00BA3BAD">
        <w:t xml:space="preserve"> </w:t>
      </w:r>
      <w:r w:rsidR="00011690" w:rsidRPr="00BA3BAD">
        <w:t xml:space="preserve">measured </w:t>
      </w:r>
      <w:r w:rsidR="006E4C44" w:rsidRPr="00BA3BAD">
        <w:t xml:space="preserve">occupancy is obtained via point </w:t>
      </w:r>
      <w:r w:rsidR="00011690" w:rsidRPr="00BA3BAD">
        <w:t xml:space="preserve">loop </w:t>
      </w:r>
      <w:r w:rsidR="006E4C44" w:rsidRPr="00BA3BAD">
        <w:t>sensors, the data collection device might not cover all data aggregation sections within the study freeway corridor. To address the problem, t</w:t>
      </w:r>
      <w:r w:rsidRPr="00BA3BAD">
        <w:t xml:space="preserve">he linear interpolation approach is also adopted to calculate the occupancy of a section based on the occupancy measurements from the closest two loop detector stations. </w:t>
      </w:r>
    </w:p>
    <w:p w14:paraId="23118D19" w14:textId="77777777" w:rsidR="00755CEF" w:rsidRPr="00BA3BAD" w:rsidRDefault="00755CEF" w:rsidP="00755CEF"/>
    <w:p w14:paraId="30E81ABE" w14:textId="1F0A33BE" w:rsidR="00B3574A" w:rsidRPr="00BA3BAD" w:rsidRDefault="006A74DC" w:rsidP="00755CEF">
      <w:r w:rsidRPr="00BA3BAD">
        <w:rPr>
          <w:noProof/>
          <w:lang w:eastAsia="zh-CN"/>
        </w:rPr>
        <w:drawing>
          <wp:inline distT="0" distB="0" distL="0" distR="0" wp14:anchorId="345272F4" wp14:editId="2C03150C">
            <wp:extent cx="5943600" cy="2872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872105"/>
                    </a:xfrm>
                    <a:prstGeom prst="rect">
                      <a:avLst/>
                    </a:prstGeom>
                    <a:noFill/>
                    <a:ln>
                      <a:noFill/>
                    </a:ln>
                  </pic:spPr>
                </pic:pic>
              </a:graphicData>
            </a:graphic>
          </wp:inline>
        </w:drawing>
      </w:r>
    </w:p>
    <w:p w14:paraId="656FD12B" w14:textId="6B9E8DE6" w:rsidR="00726403" w:rsidRPr="00BA3BAD" w:rsidRDefault="00726403" w:rsidP="00755CEF">
      <w:r w:rsidRPr="00BA3BAD">
        <w:t>Source: FHWA</w:t>
      </w:r>
      <w:r w:rsidR="0064774D" w:rsidRPr="00BA3BAD">
        <w:t>.</w:t>
      </w:r>
    </w:p>
    <w:p w14:paraId="1856CAF9" w14:textId="0EE68B04" w:rsidR="006A74DC" w:rsidRPr="00BA3BAD" w:rsidRDefault="006A74DC" w:rsidP="00755CEF">
      <w:pPr>
        <w:pStyle w:val="Caption"/>
      </w:pPr>
      <w:bookmarkStart w:id="16" w:name="_Toc35778022"/>
      <w:r w:rsidRPr="00BA3BAD">
        <w:t xml:space="preserve">Figure </w:t>
      </w:r>
      <w:r w:rsidR="00765E0D">
        <w:fldChar w:fldCharType="begin"/>
      </w:r>
      <w:r w:rsidR="00765E0D">
        <w:instrText xml:space="preserve"> SEQ Figure \* ARABIC </w:instrText>
      </w:r>
      <w:r w:rsidR="00765E0D">
        <w:fldChar w:fldCharType="separate"/>
      </w:r>
      <w:r w:rsidR="00F101B8">
        <w:rPr>
          <w:noProof/>
        </w:rPr>
        <w:t>5</w:t>
      </w:r>
      <w:r w:rsidR="00765E0D">
        <w:rPr>
          <w:noProof/>
        </w:rPr>
        <w:fldChar w:fldCharType="end"/>
      </w:r>
      <w:r w:rsidRPr="00BA3BAD">
        <w:t xml:space="preserve">. Plot. </w:t>
      </w:r>
      <w:r w:rsidRPr="00BA3BAD">
        <w:rPr>
          <w:rFonts w:cstheme="minorHAnsi"/>
          <w:color w:val="000000" w:themeColor="text1"/>
        </w:rPr>
        <w:t>Segregation of a freeway corridor.</w:t>
      </w:r>
      <w:bookmarkEnd w:id="16"/>
    </w:p>
    <w:p w14:paraId="5205461A" w14:textId="3533536A" w:rsidR="006A74DC" w:rsidRPr="00BA3BAD" w:rsidRDefault="006A74DC">
      <w:pPr>
        <w:spacing w:after="160" w:line="259" w:lineRule="auto"/>
      </w:pPr>
    </w:p>
    <w:p w14:paraId="0D13D5F0" w14:textId="07BCC293" w:rsidR="006A74DC" w:rsidRPr="00BA3BAD" w:rsidRDefault="006A74DC" w:rsidP="00755CEF">
      <w:r w:rsidRPr="00BA3BAD">
        <w:rPr>
          <w:noProof/>
          <w:lang w:eastAsia="zh-CN"/>
        </w:rPr>
        <w:drawing>
          <wp:inline distT="0" distB="0" distL="0" distR="0" wp14:anchorId="7495CABB" wp14:editId="1E56EC87">
            <wp:extent cx="5943600" cy="5810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581025"/>
                    </a:xfrm>
                    <a:prstGeom prst="rect">
                      <a:avLst/>
                    </a:prstGeom>
                    <a:noFill/>
                    <a:ln>
                      <a:noFill/>
                    </a:ln>
                  </pic:spPr>
                </pic:pic>
              </a:graphicData>
            </a:graphic>
          </wp:inline>
        </w:drawing>
      </w:r>
    </w:p>
    <w:p w14:paraId="7072B85E" w14:textId="2E387F6B" w:rsidR="006A74DC" w:rsidRPr="00BA3BAD" w:rsidRDefault="006A74DC" w:rsidP="00755CEF">
      <w:pPr>
        <w:pStyle w:val="Caption"/>
      </w:pPr>
      <w:bookmarkStart w:id="17" w:name="_Toc35778023"/>
      <w:r w:rsidRPr="00BA3BAD">
        <w:t xml:space="preserve">Figure </w:t>
      </w:r>
      <w:r w:rsidR="00765E0D">
        <w:fldChar w:fldCharType="begin"/>
      </w:r>
      <w:r w:rsidR="00765E0D">
        <w:instrText xml:space="preserve"> SEQ Figure \* ARABIC </w:instrText>
      </w:r>
      <w:r w:rsidR="00765E0D">
        <w:fldChar w:fldCharType="separate"/>
      </w:r>
      <w:r w:rsidR="00F101B8">
        <w:rPr>
          <w:noProof/>
        </w:rPr>
        <w:t>6</w:t>
      </w:r>
      <w:r w:rsidR="00765E0D">
        <w:rPr>
          <w:noProof/>
        </w:rPr>
        <w:fldChar w:fldCharType="end"/>
      </w:r>
      <w:r w:rsidRPr="00BA3BAD">
        <w:t>. Equation. Computation of the aggregated speed for a section.</w:t>
      </w:r>
      <w:bookmarkEnd w:id="17"/>
    </w:p>
    <w:p w14:paraId="5C822EA6" w14:textId="77777777" w:rsidR="00755CEF" w:rsidRDefault="00755CEF" w:rsidP="00755CEF"/>
    <w:p w14:paraId="6F813879" w14:textId="325B064F" w:rsidR="006A74DC" w:rsidRDefault="006A74DC" w:rsidP="00755CEF">
      <w:r w:rsidRPr="00BA3BAD">
        <w:t xml:space="preserve">where </w:t>
      </w:r>
      <w:r w:rsidRPr="00104094">
        <w:rPr>
          <w:i/>
        </w:rPr>
        <w:t>v bar</w:t>
      </w:r>
      <w:r w:rsidRPr="00BA3BAD">
        <w:t xml:space="preserve"> is the speed of the traffic flow</w:t>
      </w:r>
      <w:r w:rsidR="004A7607">
        <w:t>,</w:t>
      </w:r>
      <w:r w:rsidRPr="00BA3BAD">
        <w:t xml:space="preserve"> </w:t>
      </w:r>
      <w:r w:rsidRPr="00104094">
        <w:rPr>
          <w:i/>
        </w:rPr>
        <w:t>i</w:t>
      </w:r>
      <w:r w:rsidRPr="00BA3BAD">
        <w:t xml:space="preserve"> is the ID of the data aggregation section</w:t>
      </w:r>
      <w:r w:rsidR="004A7607">
        <w:t>,</w:t>
      </w:r>
      <w:r w:rsidRPr="00BA3BAD">
        <w:t xml:space="preserve"> </w:t>
      </w:r>
      <w:r w:rsidRPr="00104094">
        <w:rPr>
          <w:i/>
        </w:rPr>
        <w:t>k</w:t>
      </w:r>
      <w:r w:rsidRPr="00BA3BAD">
        <w:t xml:space="preserve"> is the ID of the speed limit update interval</w:t>
      </w:r>
      <w:r w:rsidR="004A7607">
        <w:t>,</w:t>
      </w:r>
      <w:r w:rsidRPr="00BA3BAD">
        <w:t xml:space="preserve"> </w:t>
      </w:r>
      <w:r w:rsidRPr="00104094">
        <w:rPr>
          <w:i/>
        </w:rPr>
        <w:t>M</w:t>
      </w:r>
      <w:r w:rsidRPr="00BA3BAD">
        <w:t xml:space="preserve"> is the number of CVs that have traveled in section </w:t>
      </w:r>
      <w:r w:rsidRPr="00104094">
        <w:rPr>
          <w:i/>
        </w:rPr>
        <w:t>i</w:t>
      </w:r>
      <w:r w:rsidRPr="00BA3BAD">
        <w:t xml:space="preserve"> during the update interval </w:t>
      </w:r>
      <w:r w:rsidRPr="00104094">
        <w:rPr>
          <w:i/>
        </w:rPr>
        <w:t>k</w:t>
      </w:r>
      <w:r w:rsidR="004A7607">
        <w:t>,</w:t>
      </w:r>
      <w:r w:rsidRPr="00BA3BAD">
        <w:t xml:space="preserve"> </w:t>
      </w:r>
      <w:r w:rsidRPr="00104094">
        <w:rPr>
          <w:i/>
        </w:rPr>
        <w:t>N</w:t>
      </w:r>
      <w:r w:rsidRPr="00104094">
        <w:rPr>
          <w:i/>
          <w:vertAlign w:val="subscript"/>
        </w:rPr>
        <w:t>m</w:t>
      </w:r>
      <w:r w:rsidRPr="00BA3BAD">
        <w:t xml:space="preserve"> is the number of speed data samples that vehicle </w:t>
      </w:r>
      <w:r w:rsidRPr="00104094">
        <w:rPr>
          <w:i/>
        </w:rPr>
        <w:t>m</w:t>
      </w:r>
      <w:r w:rsidRPr="00BA3BAD">
        <w:t xml:space="preserve"> has sent to the speed controller while it was in section </w:t>
      </w:r>
      <w:r w:rsidRPr="00104094">
        <w:rPr>
          <w:i/>
        </w:rPr>
        <w:t>i</w:t>
      </w:r>
      <w:r w:rsidR="004A7607">
        <w:t>,</w:t>
      </w:r>
      <w:r w:rsidRPr="00BA3BAD">
        <w:t xml:space="preserve"> and </w:t>
      </w:r>
      <w:r w:rsidRPr="00104094">
        <w:rPr>
          <w:i/>
        </w:rPr>
        <w:t>u</w:t>
      </w:r>
      <w:r w:rsidRPr="00BA3BAD">
        <w:t xml:space="preserve"> is the nth speed sample of vehicle </w:t>
      </w:r>
      <w:r w:rsidRPr="00104094">
        <w:rPr>
          <w:i/>
        </w:rPr>
        <w:t>m</w:t>
      </w:r>
      <w:r w:rsidRPr="00BA3BAD">
        <w:t>.</w:t>
      </w:r>
    </w:p>
    <w:p w14:paraId="221812F3" w14:textId="77777777" w:rsidR="00755CEF" w:rsidRPr="00BA3BAD" w:rsidRDefault="00755CEF" w:rsidP="00755CEF"/>
    <w:p w14:paraId="351743F4" w14:textId="314E21A2" w:rsidR="006A74DC" w:rsidRDefault="006A74DC" w:rsidP="00755CEF">
      <w:r w:rsidRPr="00BA3BAD">
        <w:lastRenderedPageBreak/>
        <w:t xml:space="preserve">A data aggregation section should be short (e.g., less than 500 meters) </w:t>
      </w:r>
      <w:r w:rsidR="004730FF">
        <w:t>relative to</w:t>
      </w:r>
      <w:r w:rsidRPr="00BA3BAD">
        <w:t xml:space="preserve"> the length of the freeway corridor. This ensures that speed data from each section can represent variations of the local congestion pattern. When implementing the </w:t>
      </w:r>
      <w:r w:rsidR="006F479D" w:rsidRPr="00BA3BAD">
        <w:t>advisory speed</w:t>
      </w:r>
      <w:r w:rsidRPr="00BA3BAD">
        <w:t xml:space="preserve"> control, on the other hand, it is desirable to combine multiple data aggregation sections such that they can share the same </w:t>
      </w:r>
      <w:r w:rsidR="006F479D" w:rsidRPr="00BA3BAD">
        <w:t>advisory speed</w:t>
      </w:r>
      <w:r w:rsidRPr="00BA3BAD">
        <w:t>. Otherwise, drivers would need to change the speed frequently as they pass each section</w:t>
      </w:r>
      <w:r w:rsidR="004730FF">
        <w:t>, which</w:t>
      </w:r>
      <w:r w:rsidRPr="00BA3BAD">
        <w:t xml:space="preserve"> can reduce traffic stability and driving comfort. The combined section is called </w:t>
      </w:r>
      <w:r w:rsidR="004730FF">
        <w:t xml:space="preserve">the </w:t>
      </w:r>
      <w:r w:rsidRPr="00BA3BAD">
        <w:t>speed control section (</w:t>
      </w:r>
      <w:r w:rsidR="004730FF">
        <w:t>f</w:t>
      </w:r>
      <w:r w:rsidRPr="00BA3BAD">
        <w:t xml:space="preserve">igure </w:t>
      </w:r>
      <w:r w:rsidR="00460342" w:rsidRPr="00BA3BAD">
        <w:t>5</w:t>
      </w:r>
      <w:r w:rsidRPr="00BA3BAD">
        <w:t xml:space="preserve">). Each speed control section </w:t>
      </w:r>
      <w:r w:rsidR="00A644A5" w:rsidRPr="00BA3BAD">
        <w:t>contains multiple data aggregation sections</w:t>
      </w:r>
      <w:r w:rsidRPr="00BA3BAD">
        <w:t xml:space="preserve">. The VSA algorithm gradually decreases the </w:t>
      </w:r>
      <w:r w:rsidR="006F479D" w:rsidRPr="00BA3BAD">
        <w:t>advisory speed</w:t>
      </w:r>
      <w:r w:rsidRPr="00BA3BAD">
        <w:t xml:space="preserve"> for vehicles upstream from a bottleneck. The </w:t>
      </w:r>
      <w:r w:rsidR="006F479D" w:rsidRPr="00BA3BAD">
        <w:t>advisory speed</w:t>
      </w:r>
      <w:r w:rsidRPr="00BA3BAD">
        <w:t xml:space="preserve"> reduction takes place discretely at the end point of each speed control section.</w:t>
      </w:r>
      <w:r w:rsidR="004730FF">
        <w:t xml:space="preserve"> </w:t>
      </w:r>
    </w:p>
    <w:p w14:paraId="7A718DD5" w14:textId="77777777" w:rsidR="00755CEF" w:rsidRPr="00BA3BAD" w:rsidRDefault="00755CEF" w:rsidP="00755CEF"/>
    <w:p w14:paraId="1086F047" w14:textId="05A8B080" w:rsidR="00D42910" w:rsidRPr="00BA3BAD" w:rsidRDefault="00D42910" w:rsidP="00755CEF">
      <w:pPr>
        <w:pStyle w:val="Heading3"/>
      </w:pPr>
      <w:bookmarkStart w:id="18" w:name="_Toc35777836"/>
      <w:r w:rsidRPr="00BA3BAD">
        <w:t xml:space="preserve">Variable </w:t>
      </w:r>
      <w:r w:rsidR="006F479D" w:rsidRPr="00BA3BAD">
        <w:t xml:space="preserve">Advisory </w:t>
      </w:r>
      <w:r w:rsidR="00A21756">
        <w:t>S</w:t>
      </w:r>
      <w:r w:rsidR="006F479D" w:rsidRPr="00BA3BAD">
        <w:t>peed</w:t>
      </w:r>
      <w:r w:rsidRPr="00BA3BAD">
        <w:t xml:space="preserve"> Computation for Isolated Bottlenecks</w:t>
      </w:r>
      <w:bookmarkEnd w:id="18"/>
    </w:p>
    <w:p w14:paraId="2D89FB85" w14:textId="77777777" w:rsidR="00A266D0" w:rsidRDefault="00A266D0" w:rsidP="00A266D0">
      <w:pPr>
        <w:rPr>
          <w:rFonts w:eastAsia="Batang"/>
        </w:rPr>
      </w:pPr>
    </w:p>
    <w:p w14:paraId="0EB48A6C" w14:textId="40B0484A" w:rsidR="00D42910" w:rsidRDefault="00D42910" w:rsidP="00A266D0">
      <w:pPr>
        <w:rPr>
          <w:rFonts w:eastAsia="Batang"/>
        </w:rPr>
      </w:pPr>
      <w:r w:rsidRPr="00BA3BAD">
        <w:rPr>
          <w:rFonts w:eastAsia="Batang"/>
        </w:rPr>
        <w:t xml:space="preserve">To reduce or eliminate traffic congestion at an isolated bottleneck, the VSA algorithm decreases the input traffic flow to the bottleneck by </w:t>
      </w:r>
      <w:r w:rsidR="00460342" w:rsidRPr="00BA3BAD">
        <w:rPr>
          <w:rFonts w:eastAsia="Batang"/>
        </w:rPr>
        <w:t>recommending</w:t>
      </w:r>
      <w:r w:rsidRPr="00BA3BAD">
        <w:rPr>
          <w:rFonts w:eastAsia="Batang"/>
        </w:rPr>
        <w:t xml:space="preserve"> a reduced speed for upstream CVs. In the mixed traffic stream, the scattered CVs can still act as actuators of the speed control, leading to the speed reduction of the entire traffic flow. Such a speed change lowers the traffic load to the bottleneck, </w:t>
      </w:r>
      <w:r w:rsidR="00E15FC8">
        <w:rPr>
          <w:rFonts w:eastAsia="Batang"/>
        </w:rPr>
        <w:t>which helps</w:t>
      </w:r>
      <w:r w:rsidRPr="00BA3BAD">
        <w:rPr>
          <w:rFonts w:eastAsia="Batang"/>
        </w:rPr>
        <w:t xml:space="preserve"> the congested area recover from the </w:t>
      </w:r>
      <w:r w:rsidR="00460342" w:rsidRPr="00BA3BAD">
        <w:rPr>
          <w:rFonts w:eastAsia="Batang"/>
        </w:rPr>
        <w:t>breakdown</w:t>
      </w:r>
      <w:r w:rsidRPr="00BA3BAD">
        <w:rPr>
          <w:rFonts w:eastAsia="Batang"/>
        </w:rPr>
        <w:t xml:space="preserve"> state, eventually bringing the bottleneck flow to the maximum capacity rate. In addition, the VSA algorithm reduces the </w:t>
      </w:r>
      <w:r w:rsidR="006F479D" w:rsidRPr="00BA3BAD">
        <w:rPr>
          <w:rFonts w:eastAsia="Batang"/>
        </w:rPr>
        <w:t>advisory speed</w:t>
      </w:r>
      <w:r w:rsidRPr="00BA3BAD">
        <w:rPr>
          <w:rFonts w:eastAsia="Batang"/>
        </w:rPr>
        <w:t xml:space="preserve"> gradually for freeway segments upstream from the bottleneck. This can suppress the development of traffic disturbances </w:t>
      </w:r>
      <w:r w:rsidR="00E15FC8" w:rsidRPr="00BA3BAD">
        <w:rPr>
          <w:rFonts w:eastAsia="Batang"/>
        </w:rPr>
        <w:t>originat</w:t>
      </w:r>
      <w:r w:rsidR="00E15FC8">
        <w:rPr>
          <w:rFonts w:eastAsia="Batang"/>
        </w:rPr>
        <w:t>ing</w:t>
      </w:r>
      <w:r w:rsidR="00E15FC8" w:rsidRPr="00BA3BAD">
        <w:rPr>
          <w:rFonts w:eastAsia="Batang"/>
        </w:rPr>
        <w:t xml:space="preserve"> </w:t>
      </w:r>
      <w:r w:rsidRPr="00BA3BAD">
        <w:rPr>
          <w:rFonts w:eastAsia="Batang"/>
        </w:rPr>
        <w:t xml:space="preserve">from the bottleneck. </w:t>
      </w:r>
    </w:p>
    <w:p w14:paraId="45D205B1" w14:textId="77777777" w:rsidR="00104094" w:rsidRPr="00BA3BAD" w:rsidRDefault="00104094" w:rsidP="00A266D0">
      <w:pPr>
        <w:rPr>
          <w:rFonts w:eastAsia="Batang"/>
        </w:rPr>
      </w:pPr>
    </w:p>
    <w:p w14:paraId="45B01E4B" w14:textId="4BA97574" w:rsidR="00D42910" w:rsidRDefault="00D42910" w:rsidP="00A266D0">
      <w:pPr>
        <w:rPr>
          <w:rFonts w:eastAsia="Batang"/>
        </w:rPr>
      </w:pPr>
      <w:r w:rsidRPr="00BA3BAD">
        <w:rPr>
          <w:rFonts w:eastAsia="Batang"/>
        </w:rPr>
        <w:t xml:space="preserve">If a data aggregation section i is an active bottleneck, the </w:t>
      </w:r>
      <w:r w:rsidR="006F479D" w:rsidRPr="00BA3BAD">
        <w:rPr>
          <w:rFonts w:eastAsia="Batang"/>
        </w:rPr>
        <w:t>advisory speed</w:t>
      </w:r>
      <w:r w:rsidRPr="00BA3BAD">
        <w:rPr>
          <w:rFonts w:eastAsia="Batang"/>
        </w:rPr>
        <w:t xml:space="preserve"> for the bottleneck section and its downstream sections (i.e., </w:t>
      </w:r>
      <w:r w:rsidRPr="00BA3BAD">
        <w:rPr>
          <w:rFonts w:ascii="Cambria Math" w:eastAsia="Batang" w:hAnsi="Cambria Math" w:cs="Cambria Math"/>
        </w:rPr>
        <w:t>∀</w:t>
      </w:r>
      <w:r w:rsidR="004A0489" w:rsidRPr="00BA3BAD">
        <w:rPr>
          <w:rFonts w:eastAsia="Batang"/>
        </w:rPr>
        <w:t xml:space="preserve"> </w:t>
      </w:r>
      <w:r w:rsidRPr="00BA3BAD">
        <w:rPr>
          <w:rFonts w:eastAsia="Batang"/>
        </w:rPr>
        <w:t>j</w:t>
      </w:r>
      <w:r w:rsidR="004A0489" w:rsidRPr="00BA3BAD">
        <w:rPr>
          <w:rFonts w:eastAsia="Batang"/>
        </w:rPr>
        <w:t xml:space="preserve"> </w:t>
      </w:r>
      <w:r w:rsidRPr="00BA3BAD">
        <w:rPr>
          <w:rFonts w:ascii="Cambria Math" w:eastAsia="Batang" w:hAnsi="Cambria Math" w:cs="Cambria Math"/>
        </w:rPr>
        <w:t>∈</w:t>
      </w:r>
      <w:r w:rsidR="004A0489" w:rsidRPr="00BA3BAD">
        <w:rPr>
          <w:rFonts w:eastAsia="Batang"/>
        </w:rPr>
        <w:t xml:space="preserve"> </w:t>
      </w:r>
      <w:r w:rsidRPr="00BA3BAD">
        <w:rPr>
          <w:rFonts w:eastAsia="Batang"/>
        </w:rPr>
        <w:t>j</w:t>
      </w:r>
      <w:r w:rsidR="004A0489" w:rsidRPr="00BA3BAD">
        <w:rPr>
          <w:rFonts w:eastAsia="Batang"/>
        </w:rPr>
        <w:t xml:space="preserve"> </w:t>
      </w:r>
      <w:r w:rsidRPr="00BA3BAD">
        <w:rPr>
          <w:rFonts w:eastAsia="Batang"/>
        </w:rPr>
        <w:t>≥</w:t>
      </w:r>
      <w:r w:rsidR="004A0489" w:rsidRPr="00BA3BAD">
        <w:rPr>
          <w:rFonts w:eastAsia="Batang"/>
        </w:rPr>
        <w:t xml:space="preserve"> </w:t>
      </w:r>
      <w:r w:rsidRPr="00BA3BAD">
        <w:rPr>
          <w:rFonts w:eastAsia="Batang"/>
        </w:rPr>
        <w:t>i) is the original posted speed limit V</w:t>
      </w:r>
      <w:r w:rsidRPr="00BA3BAD">
        <w:rPr>
          <w:rFonts w:eastAsia="Batang"/>
          <w:vertAlign w:val="subscript"/>
        </w:rPr>
        <w:t>f</w:t>
      </w:r>
      <w:r w:rsidRPr="00BA3BAD">
        <w:rPr>
          <w:rFonts w:eastAsia="Batang"/>
        </w:rPr>
        <w:t xml:space="preserve">. The </w:t>
      </w:r>
      <w:r w:rsidR="006F479D" w:rsidRPr="00BA3BAD">
        <w:rPr>
          <w:rFonts w:eastAsia="Batang"/>
        </w:rPr>
        <w:t>advisory speed</w:t>
      </w:r>
      <w:r w:rsidRPr="00BA3BAD">
        <w:rPr>
          <w:rFonts w:eastAsia="Batang"/>
        </w:rPr>
        <w:t xml:space="preserve"> for the speed control sections </w:t>
      </w:r>
      <w:r w:rsidR="0047238F" w:rsidRPr="00BA3BAD">
        <w:rPr>
          <w:rFonts w:eastAsia="Batang"/>
        </w:rPr>
        <w:t xml:space="preserve">immediately </w:t>
      </w:r>
      <w:r w:rsidRPr="00BA3BAD">
        <w:rPr>
          <w:rFonts w:eastAsia="Batang"/>
        </w:rPr>
        <w:t xml:space="preserve">upstream from the bottleneck (i.e., </w:t>
      </w:r>
      <w:r w:rsidR="00B315FE" w:rsidRPr="00BA3BAD">
        <w:rPr>
          <w:rFonts w:ascii="Cambria Math" w:eastAsia="Batang" w:hAnsi="Cambria Math" w:cs="Cambria Math"/>
        </w:rPr>
        <w:t xml:space="preserve">∀ </w:t>
      </w:r>
      <w:r w:rsidR="00B315FE" w:rsidRPr="00BA3BAD">
        <w:rPr>
          <w:rFonts w:eastAsia="Batang"/>
        </w:rPr>
        <w:t xml:space="preserve">j </w:t>
      </w:r>
      <w:r w:rsidR="00B315FE" w:rsidRPr="00BA3BAD">
        <w:rPr>
          <w:rFonts w:ascii="Cambria Math" w:eastAsia="Batang" w:hAnsi="Cambria Math" w:cs="Cambria Math"/>
        </w:rPr>
        <w:t>∈ ⌊</w:t>
      </w:r>
      <w:r w:rsidR="00B315FE" w:rsidRPr="00BA3BAD">
        <w:rPr>
          <w:rFonts w:eastAsia="Batang"/>
        </w:rPr>
        <w:t>(i – j) / N</w:t>
      </w:r>
      <w:r w:rsidR="00B315FE" w:rsidRPr="00BA3BAD">
        <w:rPr>
          <w:rFonts w:eastAsia="Batang"/>
          <w:vertAlign w:val="subscript"/>
        </w:rPr>
        <w:t>c</w:t>
      </w:r>
      <w:r w:rsidR="00B315FE" w:rsidRPr="00BA3BAD">
        <w:rPr>
          <w:rFonts w:ascii="Cambria Math" w:eastAsia="Batang" w:hAnsi="Cambria Math" w:cs="Cambria Math"/>
        </w:rPr>
        <w:t xml:space="preserve">⌋ </w:t>
      </w:r>
      <w:r w:rsidR="00B315FE" w:rsidRPr="00BA3BAD">
        <w:rPr>
          <w:rFonts w:eastAsia="Batang"/>
        </w:rPr>
        <w:t>= 1</w:t>
      </w:r>
      <w:r w:rsidRPr="00BA3BAD">
        <w:rPr>
          <w:rFonts w:eastAsia="Batang"/>
        </w:rPr>
        <w:t>) is:</w:t>
      </w:r>
    </w:p>
    <w:p w14:paraId="3F0BCFC9" w14:textId="77777777" w:rsidR="00A266D0" w:rsidRPr="00BA3BAD" w:rsidRDefault="00A266D0" w:rsidP="00A266D0">
      <w:pPr>
        <w:rPr>
          <w:rFonts w:eastAsia="Batang"/>
        </w:rPr>
      </w:pPr>
    </w:p>
    <w:p w14:paraId="14AFB413" w14:textId="73CAFDF4" w:rsidR="004A0489" w:rsidRPr="00BA3BAD" w:rsidRDefault="00460342" w:rsidP="00A266D0">
      <w:r w:rsidRPr="00BA3BAD">
        <w:rPr>
          <w:noProof/>
          <w:lang w:eastAsia="zh-CN"/>
        </w:rPr>
        <w:drawing>
          <wp:inline distT="0" distB="0" distL="0" distR="0" wp14:anchorId="2FF60D81" wp14:editId="2A0EAB55">
            <wp:extent cx="5943600" cy="4953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495300"/>
                    </a:xfrm>
                    <a:prstGeom prst="rect">
                      <a:avLst/>
                    </a:prstGeom>
                    <a:noFill/>
                    <a:ln>
                      <a:noFill/>
                    </a:ln>
                  </pic:spPr>
                </pic:pic>
              </a:graphicData>
            </a:graphic>
          </wp:inline>
        </w:drawing>
      </w:r>
    </w:p>
    <w:p w14:paraId="4DB2D29C" w14:textId="5A2BE735" w:rsidR="004A0489" w:rsidRPr="00BA3BAD" w:rsidRDefault="004A0489" w:rsidP="00A266D0">
      <w:pPr>
        <w:pStyle w:val="Caption"/>
      </w:pPr>
      <w:bookmarkStart w:id="19" w:name="_Toc35778024"/>
      <w:r w:rsidRPr="00BA3BAD">
        <w:t xml:space="preserve">Figure </w:t>
      </w:r>
      <w:r w:rsidR="00765E0D">
        <w:fldChar w:fldCharType="begin"/>
      </w:r>
      <w:r w:rsidR="00765E0D">
        <w:instrText xml:space="preserve"> SEQ Figure \* ARABIC </w:instrText>
      </w:r>
      <w:r w:rsidR="00765E0D">
        <w:fldChar w:fldCharType="separate"/>
      </w:r>
      <w:r w:rsidR="00F101B8">
        <w:rPr>
          <w:noProof/>
        </w:rPr>
        <w:t>7</w:t>
      </w:r>
      <w:r w:rsidR="00765E0D">
        <w:rPr>
          <w:noProof/>
        </w:rPr>
        <w:fldChar w:fldCharType="end"/>
      </w:r>
      <w:r w:rsidRPr="00BA3BAD">
        <w:t xml:space="preserve">. Equation. Variable </w:t>
      </w:r>
      <w:r w:rsidR="006F479D" w:rsidRPr="00BA3BAD">
        <w:t>advisory speed</w:t>
      </w:r>
      <w:r w:rsidRPr="00BA3BAD">
        <w:t xml:space="preserve"> for sections upstream from the bottleneck.</w:t>
      </w:r>
      <w:bookmarkEnd w:id="19"/>
    </w:p>
    <w:p w14:paraId="531CE682" w14:textId="77777777" w:rsidR="00A266D0" w:rsidRDefault="00A266D0" w:rsidP="00A266D0"/>
    <w:p w14:paraId="10919842" w14:textId="06B9CAB8" w:rsidR="004A0489" w:rsidRDefault="004A0489" w:rsidP="00A266D0">
      <w:r w:rsidRPr="00BA3BAD">
        <w:t xml:space="preserve">where </w:t>
      </w:r>
      <w:r w:rsidR="00B315FE" w:rsidRPr="00BA3BAD">
        <w:t>N</w:t>
      </w:r>
      <w:r w:rsidR="00B315FE" w:rsidRPr="00BA3BAD">
        <w:rPr>
          <w:vertAlign w:val="subscript"/>
        </w:rPr>
        <w:t>c</w:t>
      </w:r>
      <w:r w:rsidR="00B315FE" w:rsidRPr="00BA3BAD">
        <w:t xml:space="preserve"> is the number of data aggregation sections in each speed control segment</w:t>
      </w:r>
      <w:r w:rsidR="00E15FC8">
        <w:t>,</w:t>
      </w:r>
      <w:r w:rsidR="00B315FE" w:rsidRPr="00BA3BAD">
        <w:t xml:space="preserve"> </w:t>
      </w:r>
      <w:r w:rsidRPr="00BA3BAD">
        <w:t>ς</w:t>
      </w:r>
      <w:r w:rsidRPr="00BA3BAD">
        <w:rPr>
          <w:vertAlign w:val="subscript"/>
        </w:rPr>
        <w:t>o1</w:t>
      </w:r>
      <w:r w:rsidRPr="00BA3BAD">
        <w:t>, ς</w:t>
      </w:r>
      <w:r w:rsidRPr="00BA3BAD">
        <w:rPr>
          <w:vertAlign w:val="subscript"/>
        </w:rPr>
        <w:t>o2</w:t>
      </w:r>
      <w:r w:rsidRPr="00BA3BAD">
        <w:t xml:space="preserve"> &gt; 0 are the unitless control gains (ς</w:t>
      </w:r>
      <w:r w:rsidRPr="00BA3BAD">
        <w:rPr>
          <w:vertAlign w:val="subscript"/>
        </w:rPr>
        <w:t xml:space="preserve">o1 </w:t>
      </w:r>
      <w:r w:rsidRPr="00BA3BAD">
        <w:t>= 0.6, and ς</w:t>
      </w:r>
      <w:r w:rsidRPr="00BA3BAD">
        <w:rPr>
          <w:vertAlign w:val="subscript"/>
        </w:rPr>
        <w:t xml:space="preserve">o2 </w:t>
      </w:r>
      <w:r w:rsidRPr="00BA3BAD">
        <w:t>= 0.</w:t>
      </w:r>
      <w:r w:rsidR="00460342" w:rsidRPr="00BA3BAD">
        <w:t>6</w:t>
      </w:r>
      <w:r w:rsidRPr="00BA3BAD">
        <w:t xml:space="preserve"> respectively)</w:t>
      </w:r>
      <w:r w:rsidR="00E15FC8">
        <w:t>,</w:t>
      </w:r>
      <w:r w:rsidRPr="00BA3BAD">
        <w:t xml:space="preserve"> O</w:t>
      </w:r>
      <w:r w:rsidRPr="00BA3BAD">
        <w:rPr>
          <w:vertAlign w:val="subscript"/>
        </w:rPr>
        <w:t>c</w:t>
      </w:r>
      <w:r w:rsidRPr="00BA3BAD">
        <w:t xml:space="preserve"> is the critical occupancy (O</w:t>
      </w:r>
      <w:r w:rsidRPr="00BA3BAD">
        <w:rPr>
          <w:vertAlign w:val="subscript"/>
        </w:rPr>
        <w:t>c</w:t>
      </w:r>
      <w:r w:rsidRPr="00BA3BAD">
        <w:t xml:space="preserve"> = </w:t>
      </w:r>
      <w:r w:rsidR="00460342" w:rsidRPr="00BA3BAD">
        <w:t>50</w:t>
      </w:r>
      <w:r w:rsidR="00E15FC8">
        <w:t xml:space="preserve"> percent</w:t>
      </w:r>
      <w:r w:rsidRPr="00BA3BAD">
        <w:t xml:space="preserve"> in this study)</w:t>
      </w:r>
      <w:r w:rsidR="00E15FC8">
        <w:t>,</w:t>
      </w:r>
      <w:r w:rsidRPr="00BA3BAD">
        <w:t xml:space="preserve"> and O</w:t>
      </w:r>
      <w:r w:rsidRPr="00BA3BAD">
        <w:rPr>
          <w:vertAlign w:val="subscript"/>
        </w:rPr>
        <w:t>j</w:t>
      </w:r>
      <w:r w:rsidRPr="00BA3BAD">
        <w:t xml:space="preserve"> is the weighted bottleneck occupancy</w:t>
      </w:r>
      <w:r w:rsidR="00E15FC8">
        <w:t>.</w:t>
      </w:r>
      <w:r w:rsidRPr="00BA3BAD">
        <w:t xml:space="preserve"> </w:t>
      </w:r>
      <w:r w:rsidR="00E15FC8" w:rsidRPr="00BA3BAD">
        <w:t>O</w:t>
      </w:r>
      <w:r w:rsidR="00E15FC8" w:rsidRPr="00BA3BAD">
        <w:rPr>
          <w:vertAlign w:val="subscript"/>
        </w:rPr>
        <w:t>j</w:t>
      </w:r>
      <w:r w:rsidR="00E15FC8" w:rsidRPr="00BA3BAD" w:rsidDel="00E15FC8">
        <w:t xml:space="preserve"> </w:t>
      </w:r>
      <w:r w:rsidRPr="00BA3BAD">
        <w:t xml:space="preserve"> is calculated by a semi-globally looking ahead algorithm:</w:t>
      </w:r>
    </w:p>
    <w:p w14:paraId="27586E52" w14:textId="77777777" w:rsidR="00A266D0" w:rsidRPr="00BA3BAD" w:rsidRDefault="00A266D0" w:rsidP="00A266D0"/>
    <w:p w14:paraId="0E2FA84D" w14:textId="67483949" w:rsidR="004A0489" w:rsidRPr="00BA3BAD" w:rsidRDefault="00B315FE" w:rsidP="00A266D0">
      <w:r w:rsidRPr="00BA3BAD">
        <w:rPr>
          <w:noProof/>
          <w:lang w:eastAsia="zh-CN"/>
        </w:rPr>
        <w:drawing>
          <wp:inline distT="0" distB="0" distL="0" distR="0" wp14:anchorId="0D3F2B8B" wp14:editId="622C2321">
            <wp:extent cx="5943600" cy="276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76225"/>
                    </a:xfrm>
                    <a:prstGeom prst="rect">
                      <a:avLst/>
                    </a:prstGeom>
                    <a:noFill/>
                    <a:ln>
                      <a:noFill/>
                    </a:ln>
                  </pic:spPr>
                </pic:pic>
              </a:graphicData>
            </a:graphic>
          </wp:inline>
        </w:drawing>
      </w:r>
    </w:p>
    <w:p w14:paraId="5052AEB4" w14:textId="442FC53B" w:rsidR="004A0489" w:rsidRPr="00BA3BAD" w:rsidRDefault="004A0489" w:rsidP="00A266D0">
      <w:pPr>
        <w:pStyle w:val="Caption"/>
      </w:pPr>
      <w:bookmarkStart w:id="20" w:name="_Toc35778025"/>
      <w:r w:rsidRPr="00BA3BAD">
        <w:t xml:space="preserve">Figure </w:t>
      </w:r>
      <w:r w:rsidR="00765E0D">
        <w:fldChar w:fldCharType="begin"/>
      </w:r>
      <w:r w:rsidR="00765E0D">
        <w:instrText xml:space="preserve"> SEQ Figure \* ARABIC </w:instrText>
      </w:r>
      <w:r w:rsidR="00765E0D">
        <w:fldChar w:fldCharType="separate"/>
      </w:r>
      <w:r w:rsidR="00F101B8">
        <w:rPr>
          <w:noProof/>
        </w:rPr>
        <w:t>8</w:t>
      </w:r>
      <w:r w:rsidR="00765E0D">
        <w:rPr>
          <w:noProof/>
        </w:rPr>
        <w:fldChar w:fldCharType="end"/>
      </w:r>
      <w:r w:rsidRPr="00BA3BAD">
        <w:t xml:space="preserve">. Equation. </w:t>
      </w:r>
      <w:r w:rsidRPr="00BA3BAD">
        <w:rPr>
          <w:rFonts w:cstheme="minorHAnsi"/>
          <w:color w:val="000000" w:themeColor="text1"/>
        </w:rPr>
        <w:t>Weighted occupancy computation.</w:t>
      </w:r>
      <w:bookmarkEnd w:id="20"/>
    </w:p>
    <w:p w14:paraId="4F39B55A" w14:textId="77777777" w:rsidR="00A266D0" w:rsidRDefault="00A266D0" w:rsidP="00A266D0"/>
    <w:p w14:paraId="34926F44" w14:textId="09C624A3" w:rsidR="004A0489" w:rsidRDefault="004A0489" w:rsidP="00A266D0">
      <w:r w:rsidRPr="00BA3BAD">
        <w:t>where o</w:t>
      </w:r>
      <w:r w:rsidRPr="00BA3BAD">
        <w:rPr>
          <w:vertAlign w:val="subscript"/>
        </w:rPr>
        <w:t>i</w:t>
      </w:r>
      <w:r w:rsidRPr="00BA3BAD">
        <w:t xml:space="preserve"> is the measured occupancy</w:t>
      </w:r>
      <w:r w:rsidR="00E15FC8">
        <w:t>,</w:t>
      </w:r>
      <w:r w:rsidRPr="00BA3BAD">
        <w:t xml:space="preserve"> and ρ</w:t>
      </w:r>
      <w:r w:rsidRPr="00BA3BAD">
        <w:rPr>
          <w:vertAlign w:val="subscript"/>
        </w:rPr>
        <w:t>1</w:t>
      </w:r>
      <w:r w:rsidRPr="00BA3BAD">
        <w:t>, ρ</w:t>
      </w:r>
      <w:r w:rsidRPr="00BA3BAD">
        <w:rPr>
          <w:vertAlign w:val="subscript"/>
        </w:rPr>
        <w:t>2</w:t>
      </w:r>
      <w:r w:rsidR="00E15FC8">
        <w:t xml:space="preserve">, </w:t>
      </w:r>
      <w:r w:rsidRPr="00BA3BAD">
        <w:t>and ρ</w:t>
      </w:r>
      <w:r w:rsidRPr="00BA3BAD">
        <w:rPr>
          <w:vertAlign w:val="subscript"/>
        </w:rPr>
        <w:t>3</w:t>
      </w:r>
      <w:r w:rsidRPr="00BA3BAD">
        <w:t xml:space="preserve"> are weights (ρ</w:t>
      </w:r>
      <w:r w:rsidRPr="00BA3BAD">
        <w:rPr>
          <w:vertAlign w:val="subscript"/>
        </w:rPr>
        <w:t xml:space="preserve">1 </w:t>
      </w:r>
      <w:r w:rsidRPr="00BA3BAD">
        <w:t>= 0.65, ρ</w:t>
      </w:r>
      <w:r w:rsidRPr="00BA3BAD">
        <w:rPr>
          <w:vertAlign w:val="subscript"/>
        </w:rPr>
        <w:t>2</w:t>
      </w:r>
      <w:r w:rsidRPr="00BA3BAD">
        <w:t xml:space="preserve"> = 0.2</w:t>
      </w:r>
      <w:r w:rsidR="00E15FC8">
        <w:t xml:space="preserve">, </w:t>
      </w:r>
      <w:r w:rsidRPr="00BA3BAD">
        <w:t>and ρ</w:t>
      </w:r>
      <w:r w:rsidRPr="00BA3BAD">
        <w:rPr>
          <w:vertAlign w:val="subscript"/>
        </w:rPr>
        <w:t>3</w:t>
      </w:r>
      <w:r w:rsidRPr="00BA3BAD">
        <w:t xml:space="preserve"> = 0.15).</w:t>
      </w:r>
    </w:p>
    <w:p w14:paraId="20B02B9D" w14:textId="77777777" w:rsidR="00A266D0" w:rsidRPr="00BA3BAD" w:rsidRDefault="00A266D0" w:rsidP="00A266D0"/>
    <w:p w14:paraId="38564863" w14:textId="00DA32EC" w:rsidR="004A0489" w:rsidRDefault="004A0489" w:rsidP="00A266D0">
      <w:r w:rsidRPr="00BA3BAD">
        <w:t xml:space="preserve">The </w:t>
      </w:r>
      <w:r w:rsidR="001905E1" w:rsidRPr="00BA3BAD">
        <w:t>advisory</w:t>
      </w:r>
      <w:r w:rsidRPr="00BA3BAD">
        <w:t xml:space="preserve"> speed of </w:t>
      </w:r>
      <w:r w:rsidR="00B315FE" w:rsidRPr="00BA3BAD">
        <w:t>speed control sections</w:t>
      </w:r>
      <w:r w:rsidR="001905E1" w:rsidRPr="00BA3BAD">
        <w:t xml:space="preserve"> </w:t>
      </w:r>
      <w:r w:rsidR="00E15FC8">
        <w:t xml:space="preserve">at </w:t>
      </w:r>
      <w:r w:rsidR="001905E1" w:rsidRPr="00BA3BAD">
        <w:t>further upstream</w:t>
      </w:r>
      <w:r w:rsidRPr="00BA3BAD">
        <w:t xml:space="preserve"> </w:t>
      </w:r>
      <w:r w:rsidR="001905E1" w:rsidRPr="00BA3BAD">
        <w:t xml:space="preserve">sections </w:t>
      </w:r>
      <w:r w:rsidR="001905E1" w:rsidRPr="00BA3BAD">
        <w:rPr>
          <w:rFonts w:eastAsia="Batang"/>
        </w:rPr>
        <w:t xml:space="preserve">(i.e., </w:t>
      </w:r>
      <w:r w:rsidR="001905E1" w:rsidRPr="00BA3BAD">
        <w:rPr>
          <w:rFonts w:ascii="Cambria Math" w:eastAsia="Batang" w:hAnsi="Cambria Math" w:cs="Cambria Math"/>
        </w:rPr>
        <w:t>∀</w:t>
      </w:r>
      <w:r w:rsidR="001905E1" w:rsidRPr="00BA3BAD">
        <w:rPr>
          <w:rFonts w:eastAsia="Batang"/>
        </w:rPr>
        <w:t xml:space="preserve"> j </w:t>
      </w:r>
      <w:r w:rsidR="001905E1" w:rsidRPr="00BA3BAD">
        <w:rPr>
          <w:rFonts w:ascii="Cambria Math" w:eastAsia="Batang" w:hAnsi="Cambria Math" w:cs="Cambria Math"/>
        </w:rPr>
        <w:t>∈</w:t>
      </w:r>
      <w:r w:rsidR="001905E1" w:rsidRPr="00BA3BAD">
        <w:rPr>
          <w:rFonts w:eastAsia="Batang"/>
        </w:rPr>
        <w:t xml:space="preserve"> </w:t>
      </w:r>
      <w:r w:rsidR="00B315FE" w:rsidRPr="00BA3BAD">
        <w:rPr>
          <w:rFonts w:ascii="Cambria Math" w:eastAsia="Batang" w:hAnsi="Cambria Math" w:cs="Cambria Math"/>
        </w:rPr>
        <w:t>⌊</w:t>
      </w:r>
      <w:r w:rsidR="00B315FE" w:rsidRPr="00BA3BAD">
        <w:rPr>
          <w:rFonts w:eastAsia="Batang"/>
        </w:rPr>
        <w:t>(i – j) / N</w:t>
      </w:r>
      <w:r w:rsidR="00B315FE" w:rsidRPr="00BA3BAD">
        <w:rPr>
          <w:rFonts w:eastAsia="Batang"/>
          <w:vertAlign w:val="subscript"/>
        </w:rPr>
        <w:t>c</w:t>
      </w:r>
      <w:r w:rsidR="00B315FE" w:rsidRPr="00BA3BAD">
        <w:rPr>
          <w:rFonts w:ascii="Cambria Math" w:eastAsia="Batang" w:hAnsi="Cambria Math" w:cs="Cambria Math"/>
        </w:rPr>
        <w:t xml:space="preserve">⌋ </w:t>
      </w:r>
      <w:r w:rsidR="00B315FE" w:rsidRPr="00BA3BAD">
        <w:rPr>
          <w:rFonts w:eastAsia="Batang"/>
        </w:rPr>
        <w:t>&gt; 1</w:t>
      </w:r>
      <w:r w:rsidR="001905E1" w:rsidRPr="00BA3BAD">
        <w:rPr>
          <w:rFonts w:eastAsia="Batang"/>
        </w:rPr>
        <w:t xml:space="preserve">) gradually increases from the advisory speed of the section immediately upstream from the </w:t>
      </w:r>
      <w:r w:rsidR="001905E1" w:rsidRPr="00BA3BAD">
        <w:rPr>
          <w:rFonts w:eastAsia="Batang"/>
        </w:rPr>
        <w:lastRenderedPageBreak/>
        <w:t xml:space="preserve">bottleneck with a step speed of </w:t>
      </w:r>
      <w:r w:rsidR="001905E1" w:rsidRPr="00BA3BAD">
        <w:t>V</w:t>
      </w:r>
      <w:r w:rsidR="001905E1" w:rsidRPr="00BA3BAD">
        <w:rPr>
          <w:vertAlign w:val="subscript"/>
        </w:rPr>
        <w:t>s</w:t>
      </w:r>
      <w:r w:rsidR="001905E1" w:rsidRPr="00BA3BAD">
        <w:rPr>
          <w:rFonts w:eastAsia="Batang"/>
        </w:rPr>
        <w:t xml:space="preserve">. In addition, the advisory speed of all sections </w:t>
      </w:r>
      <w:r w:rsidRPr="00BA3BAD">
        <w:t>is bounded by the spatial and temporal limits and the maximum and minimum limits:</w:t>
      </w:r>
    </w:p>
    <w:p w14:paraId="51DD64DC" w14:textId="77777777" w:rsidR="00A266D0" w:rsidRPr="00BA3BAD" w:rsidRDefault="00A266D0" w:rsidP="00A266D0"/>
    <w:p w14:paraId="77B2F030" w14:textId="5AFC479F" w:rsidR="004A0489" w:rsidRDefault="004A0489" w:rsidP="00A266D0">
      <w:r w:rsidRPr="00BA3BAD">
        <w:rPr>
          <w:noProof/>
          <w:lang w:eastAsia="zh-CN"/>
        </w:rPr>
        <w:drawing>
          <wp:inline distT="0" distB="0" distL="0" distR="0" wp14:anchorId="6406B04A" wp14:editId="0A4D885F">
            <wp:extent cx="5943600" cy="285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1B547E99" w14:textId="77777777" w:rsidR="00A266D0" w:rsidRPr="00BA3BAD" w:rsidRDefault="00A266D0" w:rsidP="00A266D0"/>
    <w:p w14:paraId="4163E392" w14:textId="65400986" w:rsidR="004A0489" w:rsidRDefault="004A0489" w:rsidP="00A266D0">
      <w:r w:rsidRPr="00A266D0">
        <w:rPr>
          <w:rStyle w:val="PageNumber"/>
          <w:noProof/>
          <w:lang w:eastAsia="zh-CN"/>
        </w:rPr>
        <w:drawing>
          <wp:inline distT="0" distB="0" distL="0" distR="0" wp14:anchorId="438D7D01" wp14:editId="71EDC151">
            <wp:extent cx="5943600" cy="285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5750"/>
                    </a:xfrm>
                    <a:prstGeom prst="rect">
                      <a:avLst/>
                    </a:prstGeom>
                    <a:noFill/>
                    <a:ln>
                      <a:noFill/>
                    </a:ln>
                  </pic:spPr>
                </pic:pic>
              </a:graphicData>
            </a:graphic>
          </wp:inline>
        </w:drawing>
      </w:r>
    </w:p>
    <w:p w14:paraId="64BA3B4F" w14:textId="77777777" w:rsidR="00A266D0" w:rsidRPr="00BA3BAD" w:rsidRDefault="00A266D0" w:rsidP="00A266D0"/>
    <w:p w14:paraId="25D39292" w14:textId="3BB241FF" w:rsidR="004A0489" w:rsidRPr="00BA3BAD" w:rsidRDefault="004A0489" w:rsidP="00A266D0">
      <w:r w:rsidRPr="00BA3BAD">
        <w:rPr>
          <w:noProof/>
          <w:lang w:eastAsia="zh-CN"/>
        </w:rPr>
        <w:drawing>
          <wp:inline distT="0" distB="0" distL="0" distR="0" wp14:anchorId="0FCF6955" wp14:editId="4F9FACBA">
            <wp:extent cx="5943600" cy="266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p>
    <w:p w14:paraId="55A33A93" w14:textId="7ED0FA21" w:rsidR="004A0489" w:rsidRPr="00BA3BAD" w:rsidRDefault="004A0489" w:rsidP="00A266D0">
      <w:pPr>
        <w:pStyle w:val="Caption"/>
      </w:pPr>
      <w:bookmarkStart w:id="21" w:name="_Toc35778026"/>
      <w:r w:rsidRPr="00BA3BAD">
        <w:t xml:space="preserve">Figure </w:t>
      </w:r>
      <w:r w:rsidR="00765E0D">
        <w:fldChar w:fldCharType="begin"/>
      </w:r>
      <w:r w:rsidR="00765E0D">
        <w:instrText xml:space="preserve"> SEQ Figure \* ARABIC </w:instrText>
      </w:r>
      <w:r w:rsidR="00765E0D">
        <w:fldChar w:fldCharType="separate"/>
      </w:r>
      <w:r w:rsidR="00F101B8">
        <w:rPr>
          <w:noProof/>
        </w:rPr>
        <w:t>9</w:t>
      </w:r>
      <w:r w:rsidR="00765E0D">
        <w:rPr>
          <w:noProof/>
        </w:rPr>
        <w:fldChar w:fldCharType="end"/>
      </w:r>
      <w:r w:rsidRPr="00BA3BAD">
        <w:t>. Equation. Spatial, temporal, and maximum/minimum bounds for the advisory speed.</w:t>
      </w:r>
      <w:bookmarkEnd w:id="21"/>
    </w:p>
    <w:p w14:paraId="524F2DCB" w14:textId="77777777" w:rsidR="00A266D0" w:rsidRDefault="00A266D0" w:rsidP="00A266D0"/>
    <w:p w14:paraId="409AB917" w14:textId="3BD98FDA" w:rsidR="004A0489" w:rsidRDefault="004A0489" w:rsidP="00A266D0">
      <w:r w:rsidRPr="00BA3BAD">
        <w:t>The VSA algorithm has the following effects:</w:t>
      </w:r>
    </w:p>
    <w:p w14:paraId="24707C75" w14:textId="77777777" w:rsidR="00E15FC8" w:rsidRPr="00BA3BAD" w:rsidRDefault="00E15FC8" w:rsidP="00A266D0"/>
    <w:p w14:paraId="2F8F88EE" w14:textId="0B86CD93" w:rsidR="00896053" w:rsidRDefault="004A0489" w:rsidP="00896053">
      <w:pPr>
        <w:pStyle w:val="ListParagraph"/>
        <w:numPr>
          <w:ilvl w:val="0"/>
          <w:numId w:val="23"/>
        </w:numPr>
      </w:pPr>
      <w:r w:rsidRPr="00896053">
        <w:t xml:space="preserve">Vehicles at the bottleneck section and its downstream sections (i.e., </w:t>
      </w:r>
      <w:r w:rsidRPr="00896053">
        <w:rPr>
          <w:rFonts w:eastAsia="Batang"/>
        </w:rPr>
        <w:t>j ≥ i</w:t>
      </w:r>
      <w:r w:rsidRPr="00896053">
        <w:t>) can travel at the original posted speed limit. This allows the queued vehicles to leave the congestion area as fast as possible.</w:t>
      </w:r>
      <w:bookmarkStart w:id="22" w:name="_Hlk34227550"/>
    </w:p>
    <w:p w14:paraId="4D89365A" w14:textId="77777777" w:rsidR="00896053" w:rsidRDefault="00896053" w:rsidP="00896053"/>
    <w:p w14:paraId="3B705FC9" w14:textId="77777777" w:rsidR="00896053" w:rsidRDefault="004A0489" w:rsidP="00896053">
      <w:pPr>
        <w:pStyle w:val="ListParagraph"/>
        <w:numPr>
          <w:ilvl w:val="0"/>
          <w:numId w:val="23"/>
        </w:numPr>
      </w:pPr>
      <w:r w:rsidRPr="00896053">
        <w:t xml:space="preserve">For vehicles in the speed control section upstream from the bottleneck section, the </w:t>
      </w:r>
      <w:r w:rsidR="006F479D" w:rsidRPr="00896053">
        <w:t>advisory speed</w:t>
      </w:r>
      <w:r w:rsidRPr="00896053">
        <w:t xml:space="preserve"> is reduced from the posted speed limit to regulate the traffic flow entering the bottleneck section. A feedback controller is adopted to achieve a stable change of the </w:t>
      </w:r>
      <w:r w:rsidR="006F479D" w:rsidRPr="00896053">
        <w:t>advisory speed</w:t>
      </w:r>
      <w:r w:rsidRPr="00896053">
        <w:t>.</w:t>
      </w:r>
      <w:bookmarkEnd w:id="22"/>
    </w:p>
    <w:p w14:paraId="53EDDF00" w14:textId="77777777" w:rsidR="00896053" w:rsidRDefault="00896053" w:rsidP="00896053">
      <w:pPr>
        <w:pStyle w:val="ListParagraph"/>
      </w:pPr>
    </w:p>
    <w:p w14:paraId="57F4CF5D" w14:textId="77777777" w:rsidR="00896053" w:rsidRDefault="004A0489" w:rsidP="00896053">
      <w:pPr>
        <w:pStyle w:val="ListParagraph"/>
        <w:numPr>
          <w:ilvl w:val="0"/>
          <w:numId w:val="23"/>
        </w:numPr>
      </w:pPr>
      <w:r w:rsidRPr="00896053">
        <w:t xml:space="preserve">The </w:t>
      </w:r>
      <w:r w:rsidR="006F479D" w:rsidRPr="00896053">
        <w:t>advisory speed</w:t>
      </w:r>
      <w:r w:rsidRPr="00896053">
        <w:t xml:space="preserve"> change between two consecutive update intervals and two consecutive speed control segments is less than the step speed V</w:t>
      </w:r>
      <w:r w:rsidRPr="00896053">
        <w:rPr>
          <w:vertAlign w:val="subscript"/>
        </w:rPr>
        <w:t>s</w:t>
      </w:r>
      <w:r w:rsidRPr="00896053">
        <w:t xml:space="preserve">. With this constraint, the </w:t>
      </w:r>
      <w:r w:rsidR="006F479D" w:rsidRPr="00896053">
        <w:t>advisory speed</w:t>
      </w:r>
      <w:r w:rsidRPr="00896053">
        <w:t xml:space="preserve"> changes gradually over time and space. Especially when the VSA algorithm first becomes active, this prevents the controller suddenly reducing the</w:t>
      </w:r>
      <w:r w:rsidR="006F479D" w:rsidRPr="00896053">
        <w:t xml:space="preserve"> advisory</w:t>
      </w:r>
      <w:r w:rsidRPr="00896053">
        <w:t xml:space="preserve"> speed to a level much lower than the posted speed limit. </w:t>
      </w:r>
    </w:p>
    <w:p w14:paraId="7F7A00A4" w14:textId="77777777" w:rsidR="00896053" w:rsidRDefault="00896053" w:rsidP="00896053">
      <w:pPr>
        <w:pStyle w:val="ListParagraph"/>
      </w:pPr>
    </w:p>
    <w:p w14:paraId="75E77C45" w14:textId="42E027BF" w:rsidR="004A0489" w:rsidRDefault="004A0489" w:rsidP="00896053">
      <w:pPr>
        <w:pStyle w:val="ListParagraph"/>
        <w:numPr>
          <w:ilvl w:val="0"/>
          <w:numId w:val="23"/>
        </w:numPr>
      </w:pPr>
      <w:r w:rsidRPr="00896053">
        <w:t xml:space="preserve">The </w:t>
      </w:r>
      <w:r w:rsidR="006F479D" w:rsidRPr="00896053">
        <w:t xml:space="preserve">advisory </w:t>
      </w:r>
      <w:r w:rsidRPr="00896053">
        <w:t>speed is bounded by the minimum speed limit V</w:t>
      </w:r>
      <w:r w:rsidRPr="00896053">
        <w:rPr>
          <w:vertAlign w:val="subscript"/>
        </w:rPr>
        <w:t>l,min</w:t>
      </w:r>
      <w:r w:rsidRPr="00896053">
        <w:t xml:space="preserve"> and maximum speed limit V</w:t>
      </w:r>
      <w:r w:rsidRPr="00896053">
        <w:rPr>
          <w:vertAlign w:val="subscript"/>
        </w:rPr>
        <w:t>l,max</w:t>
      </w:r>
      <w:r w:rsidRPr="00896053">
        <w:t xml:space="preserve">. For the traffic safety consideration, the maximum </w:t>
      </w:r>
      <w:r w:rsidR="006F479D" w:rsidRPr="00896053">
        <w:t xml:space="preserve">advisory </w:t>
      </w:r>
      <w:r w:rsidRPr="00896053">
        <w:t xml:space="preserve">speed should be no larger than the posted speed limit. The lower bound is associated with the smallest traffic flow </w:t>
      </w:r>
      <w:r w:rsidR="00052142">
        <w:t xml:space="preserve">that </w:t>
      </w:r>
      <w:r w:rsidRPr="00896053">
        <w:t>the VSA algorithm can generate via the speed control. As the lower bound decreases, the algorithm</w:t>
      </w:r>
      <w:r w:rsidR="00052142">
        <w:t xml:space="preserve"> is given more room</w:t>
      </w:r>
      <w:r w:rsidRPr="00896053">
        <w:t xml:space="preserve"> to regulate the traffic flow.</w:t>
      </w:r>
    </w:p>
    <w:p w14:paraId="4A75D558" w14:textId="77777777" w:rsidR="00896053" w:rsidRPr="00896053" w:rsidRDefault="00896053" w:rsidP="00896053"/>
    <w:p w14:paraId="66519FB2" w14:textId="62D2DBF7" w:rsidR="006F479D" w:rsidRPr="00BA3BAD" w:rsidRDefault="006F479D" w:rsidP="00896053">
      <w:pPr>
        <w:pStyle w:val="Heading3"/>
      </w:pPr>
      <w:bookmarkStart w:id="23" w:name="_Toc35777837"/>
      <w:r w:rsidRPr="00BA3BAD">
        <w:t>Implementation of the Connected Speed Management in Freeway Corridors</w:t>
      </w:r>
      <w:bookmarkEnd w:id="23"/>
    </w:p>
    <w:p w14:paraId="47375E42" w14:textId="77777777" w:rsidR="00896053" w:rsidRDefault="00896053" w:rsidP="00896053"/>
    <w:p w14:paraId="5E6F1427" w14:textId="3481F929" w:rsidR="006F479D" w:rsidRDefault="006F479D" w:rsidP="00896053">
      <w:r w:rsidRPr="00BA3BAD">
        <w:t xml:space="preserve">For the corridor implementation, the VSA algorithm sequentially handles the bottlenecks from upstream to downstream using the method described </w:t>
      </w:r>
      <w:r w:rsidR="00D64B3C">
        <w:t>in</w:t>
      </w:r>
      <w:r w:rsidR="00D64B3C" w:rsidRPr="00BA3BAD">
        <w:t xml:space="preserve"> </w:t>
      </w:r>
      <w:r w:rsidRPr="00BA3BAD">
        <w:t>the previous section. The process starts with the identification of the bottleneck sections. Ideally, a bottleneck</w:t>
      </w:r>
      <w:r w:rsidR="00D64B3C">
        <w:t>-</w:t>
      </w:r>
      <w:r w:rsidRPr="00BA3BAD">
        <w:t xml:space="preserve">searching algorithm may consider all sections in a freeway corridor. Since the (recurrent) congestion usually takes place near the freeway merge, diverge, or weaving areas, </w:t>
      </w:r>
      <w:r w:rsidR="00D514F0" w:rsidRPr="00BA3BAD">
        <w:t>considering sections outside</w:t>
      </w:r>
      <w:r w:rsidR="00D64B3C">
        <w:t xml:space="preserve"> of</w:t>
      </w:r>
      <w:r w:rsidR="00D514F0" w:rsidRPr="00BA3BAD">
        <w:t xml:space="preserve"> those regions</w:t>
      </w:r>
      <w:r w:rsidRPr="00BA3BAD">
        <w:t xml:space="preserve"> could increase the computation burden of the controllers. T</w:t>
      </w:r>
      <w:r w:rsidR="00D64B3C">
        <w:t>hus</w:t>
      </w:r>
      <w:r w:rsidRPr="00BA3BAD">
        <w:t>, the proposed bottleneck</w:t>
      </w:r>
      <w:r w:rsidR="00D64B3C">
        <w:t>-</w:t>
      </w:r>
      <w:r w:rsidRPr="00BA3BAD">
        <w:t xml:space="preserve">searching procedure only examines a subset of the data aggregation sections that covers the </w:t>
      </w:r>
      <w:r w:rsidRPr="00BA3BAD">
        <w:lastRenderedPageBreak/>
        <w:t>merge, diverge, and weaving segments. To this end, the algorithm requires a list of data aggregation sections that contain the merge, diverge, and weaving links. In the list, all data aggregation sections that belong to the same merge (</w:t>
      </w:r>
      <w:r w:rsidR="00D64B3C">
        <w:t xml:space="preserve">or </w:t>
      </w:r>
      <w:r w:rsidRPr="00BA3BAD">
        <w:t>diverge or weaving) segment are mapped to a unique link ID. If a link contains N</w:t>
      </w:r>
      <w:r w:rsidRPr="00BA3BAD">
        <w:rPr>
          <w:vertAlign w:val="subscript"/>
        </w:rPr>
        <w:t>l</w:t>
      </w:r>
      <w:r w:rsidRPr="00BA3BAD">
        <w:t xml:space="preserve"> data aggregation sections, a data aggregation section p is identified as a bottleneck if the average speed</w:t>
      </w:r>
      <w:r w:rsidR="00256C0B" w:rsidRPr="00BA3BAD">
        <w:t>:</w:t>
      </w:r>
    </w:p>
    <w:p w14:paraId="55B589C4" w14:textId="77777777" w:rsidR="00896053" w:rsidRPr="00BA3BAD" w:rsidRDefault="00896053" w:rsidP="00896053"/>
    <w:p w14:paraId="0E1FE0B9" w14:textId="7BF02ACB" w:rsidR="00256C0B" w:rsidRPr="00BA3BAD" w:rsidRDefault="00256C0B" w:rsidP="00896053">
      <w:r w:rsidRPr="00BA3BAD">
        <w:rPr>
          <w:noProof/>
          <w:lang w:eastAsia="zh-CN"/>
        </w:rPr>
        <w:drawing>
          <wp:inline distT="0" distB="0" distL="0" distR="0" wp14:anchorId="582123D7" wp14:editId="5177CC94">
            <wp:extent cx="5943600" cy="266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66700"/>
                    </a:xfrm>
                    <a:prstGeom prst="rect">
                      <a:avLst/>
                    </a:prstGeom>
                    <a:noFill/>
                    <a:ln>
                      <a:noFill/>
                    </a:ln>
                  </pic:spPr>
                </pic:pic>
              </a:graphicData>
            </a:graphic>
          </wp:inline>
        </w:drawing>
      </w:r>
    </w:p>
    <w:p w14:paraId="76CD4C8C" w14:textId="4A91434A" w:rsidR="00256C0B" w:rsidRPr="00BA3BAD" w:rsidRDefault="00256C0B" w:rsidP="00896053">
      <w:pPr>
        <w:pStyle w:val="Caption"/>
      </w:pPr>
      <w:bookmarkStart w:id="24" w:name="_Toc35778027"/>
      <w:r w:rsidRPr="00BA3BAD">
        <w:t xml:space="preserve">Figure </w:t>
      </w:r>
      <w:r w:rsidR="00765E0D">
        <w:fldChar w:fldCharType="begin"/>
      </w:r>
      <w:r w:rsidR="00765E0D">
        <w:instrText xml:space="preserve"> SEQ Figure \* ARABIC </w:instrText>
      </w:r>
      <w:r w:rsidR="00765E0D">
        <w:fldChar w:fldCharType="separate"/>
      </w:r>
      <w:r w:rsidR="00F101B8">
        <w:rPr>
          <w:noProof/>
        </w:rPr>
        <w:t>10</w:t>
      </w:r>
      <w:r w:rsidR="00765E0D">
        <w:rPr>
          <w:noProof/>
        </w:rPr>
        <w:fldChar w:fldCharType="end"/>
      </w:r>
      <w:r w:rsidRPr="00BA3BAD">
        <w:t xml:space="preserve">. Equation. </w:t>
      </w:r>
      <w:r w:rsidRPr="00BA3BAD">
        <w:rPr>
          <w:rFonts w:cstheme="minorHAnsi"/>
          <w:color w:val="000000" w:themeColor="text1"/>
        </w:rPr>
        <w:t>Identification of bottleneck sections.</w:t>
      </w:r>
      <w:bookmarkEnd w:id="24"/>
    </w:p>
    <w:p w14:paraId="2642C1AF" w14:textId="77777777" w:rsidR="00896053" w:rsidRDefault="00896053" w:rsidP="00896053"/>
    <w:p w14:paraId="47A6B691" w14:textId="68155D6A" w:rsidR="00256C0B" w:rsidRDefault="00256C0B" w:rsidP="00896053">
      <w:r w:rsidRPr="00BA3BAD">
        <w:t xml:space="preserve">where p is the section number (p </w:t>
      </w:r>
      <w:r w:rsidRPr="00BA3BAD">
        <w:rPr>
          <w:rFonts w:ascii="Cambria Math" w:hAnsi="Cambria Math" w:cs="Cambria Math"/>
        </w:rPr>
        <w:t xml:space="preserve">∈ </w:t>
      </w:r>
      <w:r w:rsidRPr="00BA3BAD">
        <w:t>[1, N</w:t>
      </w:r>
      <w:r w:rsidRPr="00BA3BAD">
        <w:rPr>
          <w:vertAlign w:val="subscript"/>
        </w:rPr>
        <w:t>l</w:t>
      </w:r>
      <w:r w:rsidRPr="00BA3BAD">
        <w:t>]). Section p is upstream from section q, if p &lt; q</w:t>
      </w:r>
      <w:r w:rsidR="00D64B3C">
        <w:t>,</w:t>
      </w:r>
      <w:r w:rsidRPr="00BA3BAD">
        <w:t xml:space="preserve"> and V</w:t>
      </w:r>
      <w:r w:rsidRPr="00BA3BAD">
        <w:rPr>
          <w:vertAlign w:val="subscript"/>
        </w:rPr>
        <w:t>T</w:t>
      </w:r>
      <w:r w:rsidRPr="00BA3BAD">
        <w:t xml:space="preserve"> is the threshold speed. V</w:t>
      </w:r>
      <w:r w:rsidRPr="00BA3BAD">
        <w:rPr>
          <w:vertAlign w:val="subscript"/>
        </w:rPr>
        <w:t>T</w:t>
      </w:r>
      <w:r w:rsidRPr="00BA3BAD">
        <w:t xml:space="preserve"> can be set as a function of the free flow speed V</w:t>
      </w:r>
      <w:r w:rsidRPr="00BA3BAD">
        <w:rPr>
          <w:vertAlign w:val="subscript"/>
        </w:rPr>
        <w:t>f</w:t>
      </w:r>
      <w:r w:rsidRPr="00BA3BAD">
        <w:t xml:space="preserve">, </w:t>
      </w:r>
      <w:r w:rsidR="00D64B3C">
        <w:t>(</w:t>
      </w:r>
      <w:r w:rsidRPr="00BA3BAD">
        <w:t>i.e., V</w:t>
      </w:r>
      <w:r w:rsidRPr="00BA3BAD">
        <w:rPr>
          <w:vertAlign w:val="subscript"/>
        </w:rPr>
        <w:t>T</w:t>
      </w:r>
      <w:r w:rsidRPr="00BA3BAD">
        <w:t xml:space="preserve"> = β∙V</w:t>
      </w:r>
      <w:r w:rsidRPr="00BA3BAD">
        <w:rPr>
          <w:vertAlign w:val="subscript"/>
        </w:rPr>
        <w:t>f</w:t>
      </w:r>
      <w:r w:rsidR="00D64B3C">
        <w:t xml:space="preserve">, </w:t>
      </w:r>
      <w:r w:rsidRPr="00BA3BAD">
        <w:t>where the coefficient 0 &lt; β &lt; 1</w:t>
      </w:r>
      <w:r w:rsidR="00D64B3C">
        <w:t>)</w:t>
      </w:r>
      <w:r w:rsidRPr="00BA3BAD">
        <w:t>. The bottleneck search moves from section 1 to section N</w:t>
      </w:r>
      <w:r w:rsidRPr="00BA3BAD">
        <w:rPr>
          <w:vertAlign w:val="subscript"/>
        </w:rPr>
        <w:t>l</w:t>
      </w:r>
      <w:r w:rsidRPr="00BA3BAD">
        <w:t xml:space="preserve"> (i.e., from the upstream section to the downstream section). Once a section in a link is identified as congested, the upstream front of a congested area is located. The remaining data aggregation sections are then disregarded </w:t>
      </w:r>
      <w:r w:rsidR="00D64B3C">
        <w:t>to increase</w:t>
      </w:r>
      <w:r w:rsidRPr="00BA3BAD">
        <w:t xml:space="preserve"> the computation efficiency. Afterwards, the VSA algorithm uses </w:t>
      </w:r>
      <w:r w:rsidR="00D64B3C">
        <w:t xml:space="preserve">the </w:t>
      </w:r>
      <w:r w:rsidR="00D514F0" w:rsidRPr="00BA3BAD">
        <w:t xml:space="preserve">equations in </w:t>
      </w:r>
      <w:r w:rsidR="00D64B3C">
        <w:t>f</w:t>
      </w:r>
      <w:r w:rsidRPr="00BA3BAD">
        <w:t>igure</w:t>
      </w:r>
      <w:r w:rsidR="00D514F0" w:rsidRPr="00BA3BAD">
        <w:t>s</w:t>
      </w:r>
      <w:r w:rsidRPr="00BA3BAD">
        <w:t xml:space="preserve"> </w:t>
      </w:r>
      <w:r w:rsidR="00D514F0" w:rsidRPr="00BA3BAD">
        <w:t>7 t</w:t>
      </w:r>
      <w:r w:rsidR="00D64B3C">
        <w:t>hrough</w:t>
      </w:r>
      <w:r w:rsidR="00D514F0" w:rsidRPr="00BA3BAD">
        <w:t xml:space="preserve"> 9</w:t>
      </w:r>
      <w:r w:rsidRPr="00BA3BAD">
        <w:t xml:space="preserve"> to determine the speed limits for </w:t>
      </w:r>
      <w:r w:rsidRPr="00BA3BAD">
        <w:rPr>
          <w:b/>
          <w:bCs/>
        </w:rPr>
        <w:t>all</w:t>
      </w:r>
      <w:r w:rsidRPr="00BA3BAD">
        <w:t xml:space="preserve"> data aggregation sections of the corridor.</w:t>
      </w:r>
    </w:p>
    <w:p w14:paraId="255C5EA4" w14:textId="77777777" w:rsidR="00896053" w:rsidRPr="00BA3BAD" w:rsidRDefault="00896053" w:rsidP="00896053"/>
    <w:p w14:paraId="44BEBAEF" w14:textId="484CC781" w:rsidR="00256C0B" w:rsidRDefault="00256C0B" w:rsidP="00896053">
      <w:r w:rsidRPr="00BA3BAD">
        <w:t xml:space="preserve">The VSA algorithm applies the above bottleneck search and speed limit computation routine iteratively for each link in the merge, diverge, and weaving link list, from the most upstream link to the most downstream link. The final </w:t>
      </w:r>
      <w:r w:rsidR="00D514F0" w:rsidRPr="00BA3BAD">
        <w:t xml:space="preserve">advisory </w:t>
      </w:r>
      <w:r w:rsidRPr="00BA3BAD">
        <w:t>speed of a data aggregation section j is:</w:t>
      </w:r>
    </w:p>
    <w:p w14:paraId="001C1E9B" w14:textId="77777777" w:rsidR="00896053" w:rsidRPr="00BA3BAD" w:rsidRDefault="00896053" w:rsidP="00896053"/>
    <w:p w14:paraId="6EE958AE" w14:textId="22B9C6F5" w:rsidR="00256C0B" w:rsidRPr="00BA3BAD" w:rsidRDefault="00256C0B" w:rsidP="00896053">
      <w:r w:rsidRPr="00BA3BAD">
        <w:rPr>
          <w:noProof/>
          <w:lang w:eastAsia="zh-CN"/>
        </w:rPr>
        <w:drawing>
          <wp:inline distT="0" distB="0" distL="0" distR="0" wp14:anchorId="7A294B2F" wp14:editId="1E0AE32C">
            <wp:extent cx="5943600" cy="51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514350"/>
                    </a:xfrm>
                    <a:prstGeom prst="rect">
                      <a:avLst/>
                    </a:prstGeom>
                    <a:noFill/>
                    <a:ln>
                      <a:noFill/>
                    </a:ln>
                  </pic:spPr>
                </pic:pic>
              </a:graphicData>
            </a:graphic>
          </wp:inline>
        </w:drawing>
      </w:r>
    </w:p>
    <w:p w14:paraId="2F955F71" w14:textId="364911A4" w:rsidR="00256C0B" w:rsidRPr="00BA3BAD" w:rsidRDefault="00256C0B" w:rsidP="00896053">
      <w:pPr>
        <w:pStyle w:val="Caption"/>
      </w:pPr>
      <w:bookmarkStart w:id="25" w:name="_Toc35778028"/>
      <w:r w:rsidRPr="00BA3BAD">
        <w:t xml:space="preserve">Figure </w:t>
      </w:r>
      <w:r w:rsidR="00765E0D">
        <w:fldChar w:fldCharType="begin"/>
      </w:r>
      <w:r w:rsidR="00765E0D">
        <w:instrText xml:space="preserve"> SEQ Figure \* ARABIC </w:instrText>
      </w:r>
      <w:r w:rsidR="00765E0D">
        <w:fldChar w:fldCharType="separate"/>
      </w:r>
      <w:r w:rsidR="00F101B8">
        <w:rPr>
          <w:noProof/>
        </w:rPr>
        <w:t>11</w:t>
      </w:r>
      <w:r w:rsidR="00765E0D">
        <w:rPr>
          <w:noProof/>
        </w:rPr>
        <w:fldChar w:fldCharType="end"/>
      </w:r>
      <w:r w:rsidRPr="00BA3BAD">
        <w:t xml:space="preserve">. Equation. </w:t>
      </w:r>
      <w:r w:rsidRPr="00BA3BAD">
        <w:rPr>
          <w:rFonts w:cstheme="minorHAnsi"/>
          <w:color w:val="000000" w:themeColor="text1"/>
        </w:rPr>
        <w:t>Final advisory speed for a section.</w:t>
      </w:r>
      <w:bookmarkEnd w:id="25"/>
    </w:p>
    <w:p w14:paraId="0965A339" w14:textId="77777777" w:rsidR="00896053" w:rsidRDefault="00896053" w:rsidP="00896053"/>
    <w:p w14:paraId="4C1272C7" w14:textId="434E5154" w:rsidR="00256C0B" w:rsidRPr="00BA3BAD" w:rsidRDefault="00256C0B" w:rsidP="00896053">
      <w:r w:rsidRPr="00BA3BAD">
        <w:t>where V</w:t>
      </w:r>
      <w:r w:rsidRPr="00BA3BAD">
        <w:rPr>
          <w:vertAlign w:val="subscript"/>
        </w:rPr>
        <w:t>l,j</w:t>
      </w:r>
      <w:r w:rsidRPr="00BA3BAD">
        <w:rPr>
          <w:vertAlign w:val="superscript"/>
        </w:rPr>
        <w:t>u</w:t>
      </w:r>
      <w:r w:rsidRPr="00BA3BAD">
        <w:t xml:space="preserve"> is the </w:t>
      </w:r>
      <w:r w:rsidR="00D514F0" w:rsidRPr="00BA3BAD">
        <w:t xml:space="preserve">advisory </w:t>
      </w:r>
      <w:r w:rsidRPr="00BA3BAD">
        <w:t>speed computed for the upstream link</w:t>
      </w:r>
      <w:r w:rsidR="00544628">
        <w:t>,</w:t>
      </w:r>
      <w:r w:rsidRPr="00BA3BAD">
        <w:t xml:space="preserve"> and V</w:t>
      </w:r>
      <w:r w:rsidRPr="00BA3BAD">
        <w:rPr>
          <w:vertAlign w:val="subscript"/>
        </w:rPr>
        <w:t>l,j</w:t>
      </w:r>
      <w:r w:rsidRPr="00BA3BAD">
        <w:rPr>
          <w:vertAlign w:val="superscript"/>
        </w:rPr>
        <w:t>d</w:t>
      </w:r>
      <w:r w:rsidRPr="00BA3BAD">
        <w:t xml:space="preserve"> is the</w:t>
      </w:r>
      <w:r w:rsidR="00D514F0" w:rsidRPr="00BA3BAD">
        <w:t xml:space="preserve"> advisory</w:t>
      </w:r>
      <w:r w:rsidRPr="00BA3BAD">
        <w:t xml:space="preserve"> speed computed for the downstream link. With this update</w:t>
      </w:r>
      <w:r w:rsidR="00544628">
        <w:t>d</w:t>
      </w:r>
      <w:r w:rsidRPr="00BA3BAD">
        <w:t xml:space="preserve"> scheme, </w:t>
      </w:r>
      <w:r w:rsidR="00D514F0" w:rsidRPr="00BA3BAD">
        <w:t>some</w:t>
      </w:r>
      <w:r w:rsidRPr="00BA3BAD">
        <w:t xml:space="preserve"> upstream bottleneck</w:t>
      </w:r>
      <w:r w:rsidR="00D514F0" w:rsidRPr="00BA3BAD">
        <w:t>s</w:t>
      </w:r>
      <w:r w:rsidRPr="00BA3BAD">
        <w:t xml:space="preserve"> may no longer </w:t>
      </w:r>
      <w:r w:rsidR="00D514F0" w:rsidRPr="00BA3BAD">
        <w:t xml:space="preserve">take </w:t>
      </w:r>
      <w:r w:rsidRPr="00BA3BAD">
        <w:t xml:space="preserve">the original posted speed limit </w:t>
      </w:r>
      <w:r w:rsidR="00D514F0" w:rsidRPr="00BA3BAD">
        <w:t xml:space="preserve">as the advisory speed for </w:t>
      </w:r>
      <w:r w:rsidR="006B5AE3" w:rsidRPr="00BA3BAD">
        <w:t xml:space="preserve">output </w:t>
      </w:r>
      <w:r w:rsidR="00D514F0" w:rsidRPr="00BA3BAD">
        <w:t>sections</w:t>
      </w:r>
      <w:r w:rsidRPr="00BA3BAD">
        <w:t xml:space="preserve">. Instead, the </w:t>
      </w:r>
      <w:r w:rsidR="00D514F0" w:rsidRPr="00BA3BAD">
        <w:t xml:space="preserve">advisory </w:t>
      </w:r>
      <w:r w:rsidRPr="00BA3BAD">
        <w:t>speed is determined based on the traffic operation of the downstream bottleneck. If the downstream bottleneck is very congested, the algorithm can apply a</w:t>
      </w:r>
      <w:r w:rsidR="00D514F0" w:rsidRPr="00BA3BAD">
        <w:t xml:space="preserve">n advisory </w:t>
      </w:r>
      <w:r w:rsidRPr="00BA3BAD">
        <w:t xml:space="preserve">speed lower than </w:t>
      </w:r>
      <w:r w:rsidR="00D514F0" w:rsidRPr="00BA3BAD">
        <w:t>the posted speed limit</w:t>
      </w:r>
      <w:r w:rsidRPr="00BA3BAD">
        <w:t xml:space="preserve"> at the output section of the upstream bottleneck. As a result, the upstream bottleneck will generate a reduced input flow into the downstream bottleneck, helping the recovery of the traffic flow operation at the downstream bottleneck first. This method then coordinates the operation of the upstream and downstream bottlenecks for systematic performance improvement.</w:t>
      </w:r>
    </w:p>
    <w:p w14:paraId="4B6C4ED2" w14:textId="77777777" w:rsidR="006F479D" w:rsidRPr="00BA3BAD" w:rsidRDefault="006F479D">
      <w:pPr>
        <w:spacing w:after="160" w:line="259" w:lineRule="auto"/>
      </w:pPr>
    </w:p>
    <w:p w14:paraId="73CA1B60" w14:textId="1FD655D3" w:rsidR="005F1068" w:rsidRPr="00D73843" w:rsidRDefault="005F1068">
      <w:pPr>
        <w:spacing w:after="160" w:line="259" w:lineRule="auto"/>
      </w:pPr>
      <w:r w:rsidRPr="00BA3BAD">
        <w:br w:type="page"/>
      </w:r>
      <w:r w:rsidR="00D73843">
        <w:lastRenderedPageBreak/>
        <w:br w:type="page"/>
      </w:r>
    </w:p>
    <w:p w14:paraId="1300D596" w14:textId="66C640E5" w:rsidR="005F1068" w:rsidRPr="00BA3BAD" w:rsidRDefault="00475161" w:rsidP="00896053">
      <w:pPr>
        <w:pStyle w:val="Heading1"/>
      </w:pPr>
      <w:bookmarkStart w:id="26" w:name="_Toc34228823"/>
      <w:bookmarkStart w:id="27" w:name="_Toc35777838"/>
      <w:r w:rsidRPr="00BA3BAD">
        <w:lastRenderedPageBreak/>
        <w:t>MODEL CALIBRATION AND VALIATION</w:t>
      </w:r>
      <w:bookmarkEnd w:id="26"/>
      <w:bookmarkEnd w:id="27"/>
    </w:p>
    <w:p w14:paraId="4337EC93" w14:textId="77777777" w:rsidR="00896053" w:rsidRDefault="00896053" w:rsidP="00896053"/>
    <w:p w14:paraId="3F5E8726" w14:textId="77777777" w:rsidR="00896053" w:rsidRDefault="00896053" w:rsidP="00896053"/>
    <w:p w14:paraId="2299E2D3" w14:textId="3F551DA1" w:rsidR="00986B63" w:rsidRPr="00BA3BAD" w:rsidRDefault="00986B63" w:rsidP="00896053">
      <w:pPr>
        <w:pStyle w:val="Heading2"/>
      </w:pPr>
      <w:bookmarkStart w:id="28" w:name="_Toc35777839"/>
      <w:r w:rsidRPr="00BA3BAD">
        <w:t>Assumptions in Calibration and Validation</w:t>
      </w:r>
      <w:bookmarkEnd w:id="28"/>
    </w:p>
    <w:p w14:paraId="164D85E5" w14:textId="77777777" w:rsidR="00896053" w:rsidRDefault="00896053" w:rsidP="00896053">
      <w:pPr>
        <w:rPr>
          <w:rFonts w:eastAsia="Batang"/>
        </w:rPr>
      </w:pPr>
    </w:p>
    <w:p w14:paraId="41DA4EE1" w14:textId="21A6E02B" w:rsidR="00986B63" w:rsidRDefault="00986B63" w:rsidP="00896053">
      <w:pPr>
        <w:rPr>
          <w:rFonts w:eastAsia="Batang"/>
        </w:rPr>
      </w:pPr>
      <w:r w:rsidRPr="00BA3BAD">
        <w:rPr>
          <w:rFonts w:eastAsia="Batang"/>
        </w:rPr>
        <w:t xml:space="preserve">The parameter ε in </w:t>
      </w:r>
      <w:r w:rsidR="00544628">
        <w:rPr>
          <w:rFonts w:eastAsia="Batang"/>
        </w:rPr>
        <w:t>f</w:t>
      </w:r>
      <w:r w:rsidRPr="00BA3BAD">
        <w:rPr>
          <w:rFonts w:eastAsia="Batang"/>
        </w:rPr>
        <w:t xml:space="preserve">igure </w:t>
      </w:r>
      <w:r w:rsidR="007A5353" w:rsidRPr="00BA3BAD">
        <w:rPr>
          <w:rFonts w:eastAsia="Batang"/>
        </w:rPr>
        <w:t>4</w:t>
      </w:r>
      <w:r w:rsidRPr="00BA3BAD">
        <w:rPr>
          <w:rFonts w:eastAsia="Batang"/>
        </w:rPr>
        <w:t xml:space="preserve"> denotes the deviation of a driver’s desired speed from a given advisory speed. It can describe the driver’s compliance level to the speed control. For this reason, the parameter </w:t>
      </w:r>
      <w:r w:rsidR="00726403" w:rsidRPr="00BA3BAD">
        <w:rPr>
          <w:rFonts w:eastAsia="Batang"/>
        </w:rPr>
        <w:t>should</w:t>
      </w:r>
      <w:r w:rsidRPr="00BA3BAD">
        <w:rPr>
          <w:rFonts w:eastAsia="Batang"/>
        </w:rPr>
        <w:t xml:space="preserve"> be calibrated and validated based on speed datasets that depict the behavior of real-world drivers under the influence of an active VSL/VSA control. To determine ε, the research adopts the following assumptions:</w:t>
      </w:r>
    </w:p>
    <w:p w14:paraId="45D6297E" w14:textId="77777777" w:rsidR="00896053" w:rsidRPr="00BA3BAD" w:rsidRDefault="00896053" w:rsidP="00896053">
      <w:pPr>
        <w:rPr>
          <w:rFonts w:eastAsia="Batang"/>
        </w:rPr>
      </w:pPr>
    </w:p>
    <w:p w14:paraId="6F10F104" w14:textId="15F93690" w:rsidR="00986B63" w:rsidRDefault="00986B63" w:rsidP="00896053">
      <w:pPr>
        <w:pStyle w:val="ListParagraph"/>
        <w:numPr>
          <w:ilvl w:val="0"/>
          <w:numId w:val="24"/>
        </w:numPr>
        <w:rPr>
          <w:rFonts w:eastAsia="Batang"/>
        </w:rPr>
      </w:pPr>
      <w:r w:rsidRPr="00896053">
        <w:rPr>
          <w:rFonts w:eastAsia="Batang"/>
        </w:rPr>
        <w:t xml:space="preserve">The calibration and validation require datasets that represent drivers’ desired speed. While the desired speed represents the driver’s personal preference, it is difficult to directly observe the speed choice with the field speed data. This study assumes that the desired speed pattern could be reflected by drivers’ speed choices when they have the freedom to select their speed levels. This usually happens in uncongested roads. In congested traffic, on the other hand, the vehicle movement is restricted by the </w:t>
      </w:r>
      <w:r w:rsidR="00B315FE" w:rsidRPr="00896053">
        <w:rPr>
          <w:rFonts w:eastAsia="Batang"/>
        </w:rPr>
        <w:t>preceding vehicle</w:t>
      </w:r>
      <w:r w:rsidRPr="00896053">
        <w:rPr>
          <w:rFonts w:eastAsia="Batang"/>
        </w:rPr>
        <w:t>s. T</w:t>
      </w:r>
      <w:r w:rsidR="009730E8">
        <w:rPr>
          <w:rFonts w:eastAsia="Batang"/>
        </w:rPr>
        <w:t>hus, t</w:t>
      </w:r>
      <w:r w:rsidRPr="00896053">
        <w:rPr>
          <w:rFonts w:eastAsia="Batang"/>
        </w:rPr>
        <w:t xml:space="preserve">he speed data in congested traffic cannot depict the desired speed distributions. </w:t>
      </w:r>
    </w:p>
    <w:p w14:paraId="61462DF3" w14:textId="77777777" w:rsidR="00896053" w:rsidRPr="00896053" w:rsidRDefault="00896053" w:rsidP="00896053">
      <w:pPr>
        <w:rPr>
          <w:rFonts w:eastAsia="Batang"/>
        </w:rPr>
      </w:pPr>
    </w:p>
    <w:p w14:paraId="77FB1A24" w14:textId="7BB93307" w:rsidR="00986B63" w:rsidRDefault="00986B63" w:rsidP="00896053">
      <w:pPr>
        <w:pStyle w:val="ListParagraph"/>
        <w:numPr>
          <w:ilvl w:val="0"/>
          <w:numId w:val="24"/>
        </w:numPr>
        <w:rPr>
          <w:rFonts w:eastAsia="Batang"/>
        </w:rPr>
      </w:pPr>
      <w:r w:rsidRPr="00896053">
        <w:rPr>
          <w:rFonts w:eastAsia="Batang"/>
        </w:rPr>
        <w:t>Since there is no massively</w:t>
      </w:r>
      <w:r w:rsidR="009730E8">
        <w:rPr>
          <w:rFonts w:eastAsia="Batang"/>
        </w:rPr>
        <w:t>-</w:t>
      </w:r>
      <w:r w:rsidRPr="00896053">
        <w:rPr>
          <w:rFonts w:eastAsia="Batang"/>
        </w:rPr>
        <w:t xml:space="preserve">implemented VSA/VSL system that connects with drivers via </w:t>
      </w:r>
      <w:r w:rsidR="00B315FE" w:rsidRPr="00896053">
        <w:rPr>
          <w:rFonts w:eastAsia="Batang"/>
        </w:rPr>
        <w:t>I2V</w:t>
      </w:r>
      <w:r w:rsidRPr="00896053">
        <w:rPr>
          <w:rFonts w:eastAsia="Batang"/>
        </w:rPr>
        <w:t xml:space="preserve"> systems, it is impossible to obtain enough speed data for CVs for the model calibration and validation. To address the data limitation, CV driver speed pattern</w:t>
      </w:r>
      <w:r w:rsidR="009730E8">
        <w:rPr>
          <w:rFonts w:eastAsia="Batang"/>
        </w:rPr>
        <w:t>s</w:t>
      </w:r>
      <w:r w:rsidRPr="00896053">
        <w:rPr>
          <w:rFonts w:eastAsia="Batang"/>
        </w:rPr>
        <w:t xml:space="preserve"> </w:t>
      </w:r>
      <w:r w:rsidR="009730E8">
        <w:rPr>
          <w:rFonts w:eastAsia="Batang"/>
        </w:rPr>
        <w:t>are</w:t>
      </w:r>
      <w:r w:rsidR="009730E8" w:rsidRPr="00896053">
        <w:rPr>
          <w:rFonts w:eastAsia="Batang"/>
        </w:rPr>
        <w:t xml:space="preserve"> </w:t>
      </w:r>
      <w:r w:rsidRPr="00896053">
        <w:rPr>
          <w:rFonts w:eastAsia="Batang"/>
        </w:rPr>
        <w:t xml:space="preserve">assumed to be similar or close to </w:t>
      </w:r>
      <w:r w:rsidR="009730E8">
        <w:rPr>
          <w:rFonts w:eastAsia="Batang"/>
        </w:rPr>
        <w:t xml:space="preserve">the behavior of </w:t>
      </w:r>
      <w:r w:rsidRPr="00896053">
        <w:rPr>
          <w:rFonts w:eastAsia="Batang"/>
        </w:rPr>
        <w:t>normal human driver</w:t>
      </w:r>
      <w:r w:rsidR="009730E8">
        <w:rPr>
          <w:rFonts w:eastAsia="Batang"/>
        </w:rPr>
        <w:t xml:space="preserve">s </w:t>
      </w:r>
      <w:r w:rsidRPr="00896053">
        <w:rPr>
          <w:rFonts w:eastAsia="Batang"/>
        </w:rPr>
        <w:t xml:space="preserve">affected by the VSA/VSL displayed on the roadside changeable message signs. This assumption justifies the use of VSA field test data on </w:t>
      </w:r>
      <w:r w:rsidR="00726403" w:rsidRPr="00896053">
        <w:rPr>
          <w:rFonts w:eastAsia="Batang"/>
        </w:rPr>
        <w:t>San Diego, CA</w:t>
      </w:r>
      <w:r w:rsidRPr="00896053">
        <w:rPr>
          <w:rFonts w:eastAsia="Batang"/>
        </w:rPr>
        <w:t xml:space="preserve"> for model calibration and validation. </w:t>
      </w:r>
    </w:p>
    <w:p w14:paraId="70445ED8" w14:textId="76C97ACA" w:rsidR="00896053" w:rsidRPr="00896053" w:rsidRDefault="00896053" w:rsidP="00896053">
      <w:pPr>
        <w:rPr>
          <w:rFonts w:eastAsia="Batang"/>
        </w:rPr>
      </w:pPr>
    </w:p>
    <w:p w14:paraId="048E0C32" w14:textId="5595371A" w:rsidR="00986B63" w:rsidRDefault="00986B63" w:rsidP="00896053">
      <w:pPr>
        <w:pStyle w:val="ListParagraph"/>
        <w:numPr>
          <w:ilvl w:val="0"/>
          <w:numId w:val="24"/>
        </w:numPr>
        <w:rPr>
          <w:rFonts w:eastAsia="Batang"/>
        </w:rPr>
      </w:pPr>
      <w:r w:rsidRPr="00896053">
        <w:rPr>
          <w:rFonts w:eastAsia="Batang"/>
        </w:rPr>
        <w:t xml:space="preserve">Once the CV model captures the desired speed preference of individual CV drivers, it could be further used for microscopic simulation of mixed traffic, which would enable sensitivity analyses that can reveal the impact of CV market penetration levels on traffic flow and vehicle energy efficiency. </w:t>
      </w:r>
    </w:p>
    <w:p w14:paraId="586FD110" w14:textId="5DF7E052" w:rsidR="00896053" w:rsidRPr="00896053" w:rsidRDefault="00896053" w:rsidP="00896053">
      <w:pPr>
        <w:rPr>
          <w:rFonts w:eastAsia="Batang"/>
        </w:rPr>
      </w:pPr>
    </w:p>
    <w:p w14:paraId="5A8A90C8" w14:textId="13B51D26" w:rsidR="00726403" w:rsidRPr="00BA3BAD" w:rsidRDefault="00726403" w:rsidP="00896053">
      <w:pPr>
        <w:pStyle w:val="Heading2"/>
      </w:pPr>
      <w:bookmarkStart w:id="29" w:name="_Toc35777840"/>
      <w:r w:rsidRPr="00BA3BAD">
        <w:t>Calibration and Validation Datasets</w:t>
      </w:r>
      <w:bookmarkEnd w:id="29"/>
    </w:p>
    <w:p w14:paraId="603259FF" w14:textId="77777777" w:rsidR="00896053" w:rsidRDefault="00896053" w:rsidP="00896053">
      <w:pPr>
        <w:rPr>
          <w:rFonts w:eastAsia="Batang"/>
        </w:rPr>
      </w:pPr>
    </w:p>
    <w:p w14:paraId="020151A5" w14:textId="6A58E5C1" w:rsidR="00726403" w:rsidRDefault="00726403" w:rsidP="00896053">
      <w:pPr>
        <w:rPr>
          <w:rFonts w:eastAsia="Batang"/>
        </w:rPr>
      </w:pPr>
      <w:r w:rsidRPr="00BA3BAD">
        <w:rPr>
          <w:rFonts w:eastAsia="Batang"/>
        </w:rPr>
        <w:t>With the above assumptions, the PATH team calibrated and validated ε with field data that describe</w:t>
      </w:r>
      <w:r w:rsidR="009730E8">
        <w:rPr>
          <w:rFonts w:eastAsia="Batang"/>
        </w:rPr>
        <w:t>s</w:t>
      </w:r>
      <w:r w:rsidRPr="00BA3BAD">
        <w:rPr>
          <w:rFonts w:eastAsia="Batang"/>
        </w:rPr>
        <w:t xml:space="preserve"> </w:t>
      </w:r>
      <w:r w:rsidR="009730E8">
        <w:rPr>
          <w:rFonts w:eastAsia="Batang"/>
        </w:rPr>
        <w:t xml:space="preserve">the free speed choices of </w:t>
      </w:r>
      <w:r w:rsidRPr="00BA3BAD">
        <w:rPr>
          <w:rFonts w:eastAsia="Batang"/>
        </w:rPr>
        <w:t xml:space="preserve">normal human drivers </w:t>
      </w:r>
      <w:r w:rsidR="00BA6727" w:rsidRPr="00BA3BAD">
        <w:rPr>
          <w:rFonts w:eastAsia="Batang"/>
        </w:rPr>
        <w:t>under the influence of</w:t>
      </w:r>
      <w:r w:rsidRPr="00BA3BAD">
        <w:rPr>
          <w:rFonts w:eastAsia="Batang"/>
        </w:rPr>
        <w:t xml:space="preserve"> VSA. The calibration and validation data were collected from a California Department of Transportation (Caltrans) Project, “Field Experiment of Variable Speed Advisory (VSA)</w:t>
      </w:r>
      <w:r w:rsidR="006D3AA7">
        <w:rPr>
          <w:rFonts w:eastAsia="Batang"/>
        </w:rPr>
        <w:t>,</w:t>
      </w:r>
      <w:r w:rsidRPr="00BA3BAD">
        <w:rPr>
          <w:rFonts w:eastAsia="Batang"/>
        </w:rPr>
        <w:t xml:space="preserve">” which included an extensive traffic data collection (Lu et al., 2018). The VSA data samples were used because most of the U.S. transportation agencies adopt VSA instead of VSL for traffic management due to institutional issues. This field test was conducted on the State Route 78 Eastbound (SR-78E) from Vista Village Drive in the City of Vista to the freeway interchange of SR-78E, and </w:t>
      </w:r>
      <w:r w:rsidR="006D3AA7">
        <w:rPr>
          <w:rFonts w:eastAsia="Batang"/>
        </w:rPr>
        <w:t xml:space="preserve">on </w:t>
      </w:r>
      <w:r w:rsidRPr="00BA3BAD">
        <w:rPr>
          <w:rFonts w:eastAsia="Batang"/>
        </w:rPr>
        <w:t xml:space="preserve">Interstate 15 (I-15) in the city of Escondido, California, as shown in the </w:t>
      </w:r>
      <w:r w:rsidR="006D3AA7">
        <w:rPr>
          <w:rFonts w:eastAsia="Batang"/>
        </w:rPr>
        <w:t>f</w:t>
      </w:r>
      <w:r w:rsidRPr="00BA3BAD">
        <w:rPr>
          <w:rFonts w:eastAsia="Batang"/>
        </w:rPr>
        <w:t xml:space="preserve">igure </w:t>
      </w:r>
      <w:r w:rsidR="00BA6727" w:rsidRPr="00BA3BAD">
        <w:rPr>
          <w:rFonts w:eastAsia="Batang"/>
        </w:rPr>
        <w:t>12</w:t>
      </w:r>
      <w:r w:rsidRPr="00BA3BAD">
        <w:rPr>
          <w:rFonts w:eastAsia="Batang"/>
        </w:rPr>
        <w:t xml:space="preserve">. The roadway segment is a three-lane freeway with a posted speed limit of </w:t>
      </w:r>
      <w:r w:rsidR="007B5DA8" w:rsidRPr="00BA3BAD">
        <w:rPr>
          <w:rFonts w:eastAsia="Batang"/>
        </w:rPr>
        <w:t>29.1 m/s (</w:t>
      </w:r>
      <w:r w:rsidRPr="00BA3BAD">
        <w:rPr>
          <w:rFonts w:eastAsia="Batang"/>
        </w:rPr>
        <w:t>65 mph</w:t>
      </w:r>
      <w:r w:rsidR="007B5DA8" w:rsidRPr="00BA3BAD">
        <w:rPr>
          <w:rFonts w:eastAsia="Batang"/>
        </w:rPr>
        <w:t>)</w:t>
      </w:r>
      <w:r w:rsidRPr="00BA3BAD">
        <w:rPr>
          <w:rFonts w:eastAsia="Batang"/>
        </w:rPr>
        <w:t xml:space="preserve">, with 10 on-ramps and 10 off-ramps. This freeway corridor contained high traffic volume in both AM and </w:t>
      </w:r>
      <w:r w:rsidRPr="00BA3BAD">
        <w:rPr>
          <w:rFonts w:eastAsia="Batang"/>
        </w:rPr>
        <w:lastRenderedPageBreak/>
        <w:t xml:space="preserve">PM peak hours. </w:t>
      </w:r>
      <w:r w:rsidR="006D3AA7">
        <w:rPr>
          <w:rFonts w:eastAsia="Batang"/>
        </w:rPr>
        <w:t>D</w:t>
      </w:r>
      <w:r w:rsidRPr="00BA3BAD">
        <w:rPr>
          <w:rFonts w:eastAsia="Batang"/>
        </w:rPr>
        <w:t>ata w</w:t>
      </w:r>
      <w:r w:rsidR="006D3AA7">
        <w:rPr>
          <w:rFonts w:eastAsia="Batang"/>
        </w:rPr>
        <w:t>as</w:t>
      </w:r>
      <w:r w:rsidRPr="00BA3BAD">
        <w:rPr>
          <w:rFonts w:eastAsia="Batang"/>
        </w:rPr>
        <w:t xml:space="preserve"> collected for five weeks</w:t>
      </w:r>
      <w:r w:rsidR="006D3AA7">
        <w:rPr>
          <w:rFonts w:eastAsia="Batang"/>
        </w:rPr>
        <w:t>,</w:t>
      </w:r>
      <w:r w:rsidRPr="00BA3BAD">
        <w:rPr>
          <w:rFonts w:eastAsia="Batang"/>
        </w:rPr>
        <w:t xml:space="preserve"> between</w:t>
      </w:r>
      <w:r w:rsidR="006D3AA7">
        <w:rPr>
          <w:rFonts w:eastAsia="Batang"/>
        </w:rPr>
        <w:t xml:space="preserve"> March 30, 2018 and May 4, 2018, </w:t>
      </w:r>
      <w:r w:rsidRPr="00BA3BAD">
        <w:rPr>
          <w:rFonts w:eastAsia="Batang"/>
        </w:rPr>
        <w:t xml:space="preserve">with VSA activation. </w:t>
      </w:r>
    </w:p>
    <w:p w14:paraId="590B7AE1" w14:textId="77777777" w:rsidR="00896053" w:rsidRPr="00BA3BAD" w:rsidRDefault="00896053" w:rsidP="00896053">
      <w:pPr>
        <w:rPr>
          <w:rFonts w:eastAsia="Batang"/>
        </w:rPr>
      </w:pPr>
    </w:p>
    <w:p w14:paraId="000F742E" w14:textId="61DFC8AF" w:rsidR="00726403" w:rsidRPr="00BA3BAD" w:rsidRDefault="00726403" w:rsidP="00896053">
      <w:pPr>
        <w:rPr>
          <w:rFonts w:eastAsia="Batang"/>
        </w:rPr>
      </w:pPr>
      <w:r w:rsidRPr="00BA3BAD">
        <w:rPr>
          <w:noProof/>
          <w:lang w:eastAsia="zh-CN"/>
        </w:rPr>
        <w:drawing>
          <wp:inline distT="0" distB="0" distL="0" distR="0" wp14:anchorId="04DC2771" wp14:editId="4E263C6A">
            <wp:extent cx="5943600" cy="321246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212465"/>
                    </a:xfrm>
                    <a:prstGeom prst="rect">
                      <a:avLst/>
                    </a:prstGeom>
                    <a:noFill/>
                    <a:ln>
                      <a:noFill/>
                    </a:ln>
                  </pic:spPr>
                </pic:pic>
              </a:graphicData>
            </a:graphic>
          </wp:inline>
        </w:drawing>
      </w:r>
    </w:p>
    <w:p w14:paraId="6122D39D" w14:textId="725E7680" w:rsidR="00726403" w:rsidRPr="00BA3BAD" w:rsidRDefault="00FE3125" w:rsidP="00896053">
      <w:pPr>
        <w:rPr>
          <w:rFonts w:eastAsia="Batang"/>
        </w:rPr>
      </w:pPr>
      <w:r>
        <w:rPr>
          <w:rFonts w:eastAsia="Batang"/>
        </w:rPr>
        <w:t>Original map: © 2017 Google (see Acknowledgements section).</w:t>
      </w:r>
    </w:p>
    <w:p w14:paraId="3B8F59C3" w14:textId="3ABFE2C6" w:rsidR="00726403" w:rsidRPr="00BA3BAD" w:rsidRDefault="00726403" w:rsidP="00896053">
      <w:pPr>
        <w:pStyle w:val="Caption"/>
      </w:pPr>
      <w:bookmarkStart w:id="30" w:name="_Toc35778029"/>
      <w:r w:rsidRPr="00BA3BAD">
        <w:t xml:space="preserve">Figure </w:t>
      </w:r>
      <w:r w:rsidR="00765E0D">
        <w:fldChar w:fldCharType="begin"/>
      </w:r>
      <w:r w:rsidR="00765E0D">
        <w:instrText xml:space="preserve"> SEQ Figure \* ARABIC </w:instrText>
      </w:r>
      <w:r w:rsidR="00765E0D">
        <w:fldChar w:fldCharType="separate"/>
      </w:r>
      <w:r w:rsidR="00F101B8">
        <w:rPr>
          <w:noProof/>
        </w:rPr>
        <w:t>12</w:t>
      </w:r>
      <w:r w:rsidR="00765E0D">
        <w:rPr>
          <w:noProof/>
        </w:rPr>
        <w:fldChar w:fldCharType="end"/>
      </w:r>
      <w:r w:rsidRPr="00BA3BAD">
        <w:t>. Plot. Overview of system scope, VSA sign and Changeable Message Sign (CMS) locations, and the construction area (</w:t>
      </w:r>
      <w:r w:rsidRPr="00FE3125">
        <w:t>Lu et al., 2019)</w:t>
      </w:r>
      <w:r w:rsidRPr="00FE3125">
        <w:rPr>
          <w:rFonts w:cstheme="minorHAnsi"/>
        </w:rPr>
        <w:t>.</w:t>
      </w:r>
      <w:bookmarkEnd w:id="30"/>
    </w:p>
    <w:p w14:paraId="5B9C6DE1" w14:textId="77777777" w:rsidR="00896053" w:rsidRDefault="00896053" w:rsidP="00896053">
      <w:pPr>
        <w:rPr>
          <w:rFonts w:eastAsia="Batang"/>
        </w:rPr>
      </w:pPr>
    </w:p>
    <w:p w14:paraId="3296D606" w14:textId="08155B4E" w:rsidR="00726403" w:rsidRDefault="00726403" w:rsidP="00896053">
      <w:pPr>
        <w:rPr>
          <w:rFonts w:eastAsia="Batang"/>
        </w:rPr>
      </w:pPr>
      <w:r w:rsidRPr="00BA3BAD">
        <w:rPr>
          <w:rFonts w:eastAsia="Batang"/>
        </w:rPr>
        <w:t>Recurrent bottlenecks were observed daily on weekdays in the study road segment. The morning bottleneck occurred between 6 AM and 9 AM at two locations, one near San Marcos Blvd (</w:t>
      </w:r>
      <w:r w:rsidR="006D3AA7">
        <w:rPr>
          <w:rFonts w:eastAsia="Batang"/>
        </w:rPr>
        <w:t>postmile</w:t>
      </w:r>
      <w:r w:rsidRPr="00BA3BAD">
        <w:rPr>
          <w:rFonts w:eastAsia="Batang"/>
        </w:rPr>
        <w:t xml:space="preserve"> of 12.27) and another near interchange of SR-78E to US-15 (postmile16.6). The evening bottleneck occurred between 2 PM </w:t>
      </w:r>
      <w:r w:rsidR="006D3AA7">
        <w:rPr>
          <w:rFonts w:eastAsia="Batang"/>
        </w:rPr>
        <w:t>and</w:t>
      </w:r>
      <w:r w:rsidRPr="00BA3BAD">
        <w:rPr>
          <w:rFonts w:eastAsia="Batang"/>
        </w:rPr>
        <w:t xml:space="preserve"> 7 PM, near the interchange of SR</w:t>
      </w:r>
      <w:r w:rsidR="006D3AA7">
        <w:rPr>
          <w:rFonts w:eastAsia="Batang"/>
        </w:rPr>
        <w:t>-</w:t>
      </w:r>
      <w:r w:rsidRPr="00BA3BAD">
        <w:rPr>
          <w:rFonts w:eastAsia="Batang"/>
        </w:rPr>
        <w:t>78E to US</w:t>
      </w:r>
      <w:r w:rsidR="006D3AA7">
        <w:rPr>
          <w:rFonts w:eastAsia="Batang"/>
        </w:rPr>
        <w:t>-</w:t>
      </w:r>
      <w:r w:rsidRPr="00BA3BAD">
        <w:rPr>
          <w:rFonts w:eastAsia="Batang"/>
        </w:rPr>
        <w:t>15NB and US</w:t>
      </w:r>
      <w:r w:rsidR="006D3AA7">
        <w:rPr>
          <w:rFonts w:eastAsia="Batang"/>
        </w:rPr>
        <w:t>-</w:t>
      </w:r>
      <w:r w:rsidRPr="00BA3BAD">
        <w:rPr>
          <w:rFonts w:eastAsia="Batang"/>
        </w:rPr>
        <w:t>15SB</w:t>
      </w:r>
      <w:r w:rsidR="006D3AA7" w:rsidRPr="00BA3BAD">
        <w:rPr>
          <w:rFonts w:eastAsia="Batang"/>
        </w:rPr>
        <w:t>15</w:t>
      </w:r>
      <w:r w:rsidR="006D3AA7">
        <w:rPr>
          <w:rFonts w:eastAsia="Batang"/>
        </w:rPr>
        <w:t xml:space="preserve"> southbound</w:t>
      </w:r>
      <w:r w:rsidRPr="00BA3BAD">
        <w:rPr>
          <w:rFonts w:eastAsia="Batang"/>
        </w:rPr>
        <w:t xml:space="preserve">. Vehicle speeds dropped from </w:t>
      </w:r>
      <w:r w:rsidR="007B5DA8" w:rsidRPr="00BA3BAD">
        <w:rPr>
          <w:rFonts w:eastAsia="Batang"/>
        </w:rPr>
        <w:t>29.1 m/s (</w:t>
      </w:r>
      <w:r w:rsidRPr="00BA3BAD">
        <w:rPr>
          <w:rFonts w:eastAsia="Batang"/>
        </w:rPr>
        <w:t>6</w:t>
      </w:r>
      <w:r w:rsidR="007B5DA8" w:rsidRPr="00BA3BAD">
        <w:rPr>
          <w:rFonts w:eastAsia="Batang"/>
        </w:rPr>
        <w:t>5</w:t>
      </w:r>
      <w:r w:rsidRPr="00BA3BAD">
        <w:rPr>
          <w:rFonts w:eastAsia="Batang"/>
        </w:rPr>
        <w:t xml:space="preserve"> mph</w:t>
      </w:r>
      <w:r w:rsidR="007B5DA8" w:rsidRPr="00BA3BAD">
        <w:rPr>
          <w:rFonts w:eastAsia="Batang"/>
        </w:rPr>
        <w:t>)</w:t>
      </w:r>
      <w:r w:rsidRPr="00BA3BAD">
        <w:rPr>
          <w:rFonts w:eastAsia="Batang"/>
        </w:rPr>
        <w:t xml:space="preserve"> to as low as </w:t>
      </w:r>
      <w:r w:rsidR="007B5DA8" w:rsidRPr="00BA3BAD">
        <w:rPr>
          <w:rFonts w:eastAsia="Batang"/>
        </w:rPr>
        <w:t>6.7 m/s (</w:t>
      </w:r>
      <w:r w:rsidRPr="00BA3BAD">
        <w:rPr>
          <w:rFonts w:eastAsia="Batang"/>
        </w:rPr>
        <w:t>15 mph</w:t>
      </w:r>
      <w:r w:rsidR="007B5DA8" w:rsidRPr="00BA3BAD">
        <w:rPr>
          <w:rFonts w:eastAsia="Batang"/>
        </w:rPr>
        <w:t>)</w:t>
      </w:r>
      <w:r w:rsidRPr="00BA3BAD">
        <w:rPr>
          <w:rFonts w:eastAsia="Batang"/>
        </w:rPr>
        <w:t xml:space="preserve"> after the onset of the congestion. </w:t>
      </w:r>
      <w:r w:rsidR="00623631">
        <w:rPr>
          <w:rFonts w:eastAsia="Batang"/>
        </w:rPr>
        <w:t>A</w:t>
      </w:r>
      <w:r w:rsidRPr="00BA3BAD">
        <w:rPr>
          <w:rFonts w:eastAsia="Batang"/>
        </w:rPr>
        <w:t xml:space="preserve"> construction project</w:t>
      </w:r>
      <w:r w:rsidR="00623631">
        <w:rPr>
          <w:rFonts w:eastAsia="Batang"/>
        </w:rPr>
        <w:t xml:space="preserve"> was located</w:t>
      </w:r>
      <w:r w:rsidRPr="00BA3BAD">
        <w:rPr>
          <w:rFonts w:eastAsia="Batang"/>
        </w:rPr>
        <w:t xml:space="preserve"> on the new auxiliary lane in both directions of SR-78, between Twin Oaks Valley Rd and Woodland Parkway</w:t>
      </w:r>
      <w:r w:rsidR="00623631">
        <w:rPr>
          <w:rFonts w:eastAsia="Batang"/>
        </w:rPr>
        <w:t>, and a</w:t>
      </w:r>
      <w:r w:rsidRPr="00BA3BAD">
        <w:rPr>
          <w:rFonts w:eastAsia="Batang"/>
        </w:rPr>
        <w:t xml:space="preserve"> speed limit of </w:t>
      </w:r>
      <w:r w:rsidR="007B5DA8" w:rsidRPr="00BA3BAD">
        <w:rPr>
          <w:rFonts w:eastAsia="Batang"/>
        </w:rPr>
        <w:t>24.6 m/s (</w:t>
      </w:r>
      <w:r w:rsidRPr="00BA3BAD">
        <w:rPr>
          <w:rFonts w:eastAsia="Batang"/>
        </w:rPr>
        <w:t>55 mph</w:t>
      </w:r>
      <w:r w:rsidR="007B5DA8" w:rsidRPr="00BA3BAD">
        <w:rPr>
          <w:rFonts w:eastAsia="Batang"/>
        </w:rPr>
        <w:t>)</w:t>
      </w:r>
      <w:r w:rsidRPr="00BA3BAD">
        <w:rPr>
          <w:rFonts w:eastAsia="Batang"/>
        </w:rPr>
        <w:t xml:space="preserve"> was posted for that stretch of the roadway. </w:t>
      </w:r>
    </w:p>
    <w:p w14:paraId="77939D4B" w14:textId="77777777" w:rsidR="00896053" w:rsidRPr="00BA3BAD" w:rsidRDefault="00896053" w:rsidP="00896053">
      <w:pPr>
        <w:rPr>
          <w:rFonts w:eastAsia="Batang"/>
        </w:rPr>
      </w:pPr>
    </w:p>
    <w:p w14:paraId="5F9D776C" w14:textId="365C78BB" w:rsidR="00726403" w:rsidRDefault="00726403" w:rsidP="00896053">
      <w:pPr>
        <w:rPr>
          <w:rFonts w:eastAsia="Batang"/>
        </w:rPr>
      </w:pPr>
      <w:r w:rsidRPr="00BA3BAD">
        <w:rPr>
          <w:rFonts w:eastAsia="Batang"/>
        </w:rPr>
        <w:t xml:space="preserve">Seven VSA signs were located at the critical locations determined from the analysis on the recurrent bottlenecks. Calculated VSA values were then rounded to multiples of </w:t>
      </w:r>
      <w:r w:rsidR="007B5DA8" w:rsidRPr="00BA3BAD">
        <w:rPr>
          <w:rFonts w:eastAsia="Batang"/>
        </w:rPr>
        <w:t>2.2 m/s (</w:t>
      </w:r>
      <w:r w:rsidRPr="00BA3BAD">
        <w:rPr>
          <w:rFonts w:eastAsia="Batang"/>
        </w:rPr>
        <w:t>5 mph</w:t>
      </w:r>
      <w:r w:rsidR="007B5DA8" w:rsidRPr="00BA3BAD">
        <w:rPr>
          <w:rFonts w:eastAsia="Batang"/>
        </w:rPr>
        <w:t>)</w:t>
      </w:r>
      <w:r w:rsidRPr="00BA3BAD">
        <w:rPr>
          <w:rFonts w:eastAsia="Batang"/>
        </w:rPr>
        <w:t xml:space="preserve"> and displayed on the VSA signs. The VSA signs were located on the roadside to display the Advisory Speed, which was updated every 30 seconds in real time. A changeable message sign (CMS) displaying “FOLLOW ADVISORY SPEED” was placed at the starting point of the test site to instruct drivers to obey the speed posted by the downstream VSA. The speed </w:t>
      </w:r>
      <w:r w:rsidR="00623631">
        <w:rPr>
          <w:rFonts w:eastAsia="Batang"/>
        </w:rPr>
        <w:t xml:space="preserve">posted </w:t>
      </w:r>
      <w:r w:rsidRPr="00BA3BAD">
        <w:rPr>
          <w:rFonts w:eastAsia="Batang"/>
        </w:rPr>
        <w:t xml:space="preserve">on </w:t>
      </w:r>
      <w:r w:rsidR="00623631">
        <w:rPr>
          <w:rFonts w:eastAsia="Batang"/>
        </w:rPr>
        <w:t xml:space="preserve">the </w:t>
      </w:r>
      <w:r w:rsidRPr="00BA3BAD">
        <w:rPr>
          <w:rFonts w:eastAsia="Batang"/>
        </w:rPr>
        <w:t>VSA during morning and evening peak hours was recommended to drivers</w:t>
      </w:r>
      <w:r w:rsidR="00623631">
        <w:rPr>
          <w:rFonts w:eastAsia="Batang"/>
        </w:rPr>
        <w:t>,</w:t>
      </w:r>
      <w:r w:rsidRPr="00BA3BAD">
        <w:rPr>
          <w:rFonts w:eastAsia="Batang"/>
        </w:rPr>
        <w:t xml:space="preserve"> but not enforced.</w:t>
      </w:r>
    </w:p>
    <w:p w14:paraId="08A0E5F3" w14:textId="77777777" w:rsidR="00896053" w:rsidRPr="00BA3BAD" w:rsidRDefault="00896053" w:rsidP="00896053">
      <w:pPr>
        <w:rPr>
          <w:rFonts w:eastAsia="Batang"/>
        </w:rPr>
      </w:pPr>
    </w:p>
    <w:p w14:paraId="15899010" w14:textId="0B92CA31" w:rsidR="00726403" w:rsidRDefault="00726403" w:rsidP="00896053">
      <w:pPr>
        <w:rPr>
          <w:rFonts w:eastAsia="Batang"/>
        </w:rPr>
      </w:pPr>
      <w:r w:rsidRPr="00BA3BAD">
        <w:rPr>
          <w:rFonts w:eastAsia="Batang"/>
        </w:rPr>
        <w:t xml:space="preserve">Traffic data </w:t>
      </w:r>
      <w:r w:rsidR="00623631" w:rsidRPr="00BA3BAD">
        <w:rPr>
          <w:rFonts w:eastAsia="Batang"/>
        </w:rPr>
        <w:t>w</w:t>
      </w:r>
      <w:r w:rsidR="00623631">
        <w:rPr>
          <w:rFonts w:eastAsia="Batang"/>
        </w:rPr>
        <w:t>as</w:t>
      </w:r>
      <w:r w:rsidR="00623631" w:rsidRPr="00BA3BAD">
        <w:rPr>
          <w:rFonts w:eastAsia="Batang"/>
        </w:rPr>
        <w:t xml:space="preserve"> </w:t>
      </w:r>
      <w:r w:rsidRPr="00BA3BAD">
        <w:rPr>
          <w:rFonts w:eastAsia="Batang"/>
        </w:rPr>
        <w:t xml:space="preserve">collected from two sources. </w:t>
      </w:r>
      <w:r w:rsidR="00623631">
        <w:rPr>
          <w:rFonts w:eastAsia="Batang"/>
        </w:rPr>
        <w:t>T</w:t>
      </w:r>
      <w:r w:rsidRPr="00BA3BAD">
        <w:rPr>
          <w:rFonts w:eastAsia="Batang"/>
        </w:rPr>
        <w:t>raffic flow, speed, and occupancy</w:t>
      </w:r>
      <w:r w:rsidR="00623631">
        <w:rPr>
          <w:rFonts w:eastAsia="Batang"/>
        </w:rPr>
        <w:t xml:space="preserve"> data</w:t>
      </w:r>
      <w:r w:rsidRPr="00BA3BAD">
        <w:rPr>
          <w:rFonts w:eastAsia="Batang"/>
        </w:rPr>
        <w:t xml:space="preserve"> </w:t>
      </w:r>
      <w:r w:rsidR="00623631">
        <w:rPr>
          <w:rFonts w:eastAsia="Batang"/>
        </w:rPr>
        <w:t>was</w:t>
      </w:r>
      <w:r w:rsidR="00623631" w:rsidRPr="00BA3BAD">
        <w:rPr>
          <w:rFonts w:eastAsia="Batang"/>
        </w:rPr>
        <w:t xml:space="preserve"> </w:t>
      </w:r>
      <w:r w:rsidRPr="00BA3BAD">
        <w:rPr>
          <w:rFonts w:eastAsia="Batang"/>
        </w:rPr>
        <w:t>collected from loop detectors in the study corridor at 30-second interval</w:t>
      </w:r>
      <w:r w:rsidR="00623631">
        <w:rPr>
          <w:rFonts w:eastAsia="Batang"/>
        </w:rPr>
        <w:t>s</w:t>
      </w:r>
      <w:r w:rsidRPr="00BA3BAD">
        <w:rPr>
          <w:rFonts w:eastAsia="Batang"/>
        </w:rPr>
        <w:t xml:space="preserve">. The data </w:t>
      </w:r>
      <w:r w:rsidR="00623631" w:rsidRPr="00BA3BAD">
        <w:rPr>
          <w:rFonts w:eastAsia="Batang"/>
        </w:rPr>
        <w:t>w</w:t>
      </w:r>
      <w:r w:rsidR="00623631">
        <w:rPr>
          <w:rFonts w:eastAsia="Batang"/>
        </w:rPr>
        <w:t>as</w:t>
      </w:r>
      <w:r w:rsidR="00623631" w:rsidRPr="00BA3BAD">
        <w:rPr>
          <w:rFonts w:eastAsia="Batang"/>
        </w:rPr>
        <w:t xml:space="preserve"> </w:t>
      </w:r>
      <w:r w:rsidR="00623631">
        <w:rPr>
          <w:rFonts w:eastAsia="Batang"/>
        </w:rPr>
        <w:t>subsequently</w:t>
      </w:r>
      <w:r w:rsidR="00623631" w:rsidRPr="00BA3BAD">
        <w:rPr>
          <w:rFonts w:eastAsia="Batang"/>
        </w:rPr>
        <w:t xml:space="preserve"> </w:t>
      </w:r>
      <w:r w:rsidRPr="00BA3BAD">
        <w:rPr>
          <w:rFonts w:eastAsia="Batang"/>
        </w:rPr>
        <w:t>fused with real-time speed and speed advisory data</w:t>
      </w:r>
      <w:r w:rsidR="00623631">
        <w:rPr>
          <w:rFonts w:eastAsia="Batang"/>
        </w:rPr>
        <w:t>–</w:t>
      </w:r>
      <w:r w:rsidRPr="00BA3BAD">
        <w:rPr>
          <w:rFonts w:eastAsia="Batang"/>
        </w:rPr>
        <w:t>captured every 30 seconds by radar sensors mounted on the VSA display equipment</w:t>
      </w:r>
      <w:r w:rsidR="00623631">
        <w:rPr>
          <w:rFonts w:eastAsia="Batang"/>
        </w:rPr>
        <w:t>–</w:t>
      </w:r>
      <w:r w:rsidRPr="00BA3BAD">
        <w:rPr>
          <w:rFonts w:eastAsia="Batang"/>
        </w:rPr>
        <w:t xml:space="preserve">at </w:t>
      </w:r>
      <w:r w:rsidR="00623631">
        <w:rPr>
          <w:rFonts w:eastAsia="Batang"/>
        </w:rPr>
        <w:t>seven</w:t>
      </w:r>
      <w:r w:rsidRPr="00BA3BAD">
        <w:rPr>
          <w:rFonts w:eastAsia="Batang"/>
        </w:rPr>
        <w:t xml:space="preserve"> different sites along the </w:t>
      </w:r>
      <w:r w:rsidR="007B5DA8" w:rsidRPr="00BA3BAD">
        <w:rPr>
          <w:rFonts w:eastAsia="Batang"/>
        </w:rPr>
        <w:t xml:space="preserve">17.4-km </w:t>
      </w:r>
      <w:r w:rsidR="007B5DA8" w:rsidRPr="00BA3BAD">
        <w:rPr>
          <w:rFonts w:eastAsia="Batang"/>
        </w:rPr>
        <w:lastRenderedPageBreak/>
        <w:t>(</w:t>
      </w:r>
      <w:r w:rsidRPr="00BA3BAD">
        <w:rPr>
          <w:rFonts w:eastAsia="Batang"/>
        </w:rPr>
        <w:t>10.8-mile</w:t>
      </w:r>
      <w:r w:rsidR="007B5DA8" w:rsidRPr="00BA3BAD">
        <w:rPr>
          <w:rFonts w:eastAsia="Batang"/>
        </w:rPr>
        <w:t>)</w:t>
      </w:r>
      <w:r w:rsidRPr="00BA3BAD">
        <w:rPr>
          <w:rFonts w:eastAsia="Batang"/>
        </w:rPr>
        <w:t xml:space="preserve"> section of SR-78E. These two sources of data were then processed for the estimation of the overall traffic state along the corridor, which</w:t>
      </w:r>
      <w:r w:rsidR="00C73A3D">
        <w:rPr>
          <w:rFonts w:eastAsia="Batang"/>
        </w:rPr>
        <w:t>, in turn,</w:t>
      </w:r>
      <w:r w:rsidRPr="00BA3BAD">
        <w:rPr>
          <w:rFonts w:eastAsia="Batang"/>
        </w:rPr>
        <w:t xml:space="preserve"> was used to estimate the effectiveness of VSA on drivers’ speed behaviors. </w:t>
      </w:r>
    </w:p>
    <w:p w14:paraId="510877FD" w14:textId="77777777" w:rsidR="00896053" w:rsidRPr="00BA3BAD" w:rsidRDefault="00896053" w:rsidP="00896053">
      <w:pPr>
        <w:rPr>
          <w:rFonts w:eastAsia="Batang"/>
        </w:rPr>
      </w:pPr>
    </w:p>
    <w:p w14:paraId="5F66F8E3" w14:textId="749729E3" w:rsidR="00726403" w:rsidRDefault="00726403" w:rsidP="00896053">
      <w:pPr>
        <w:rPr>
          <w:rFonts w:eastAsia="Batang"/>
        </w:rPr>
      </w:pPr>
      <w:r w:rsidRPr="00BA3BAD">
        <w:rPr>
          <w:rFonts w:eastAsia="Batang"/>
        </w:rPr>
        <w:t xml:space="preserve">The entire dataset, including traffic volume, speed, occupancy, and VSA level, provides </w:t>
      </w:r>
      <w:r w:rsidR="00C73A3D">
        <w:rPr>
          <w:rFonts w:eastAsia="Batang"/>
        </w:rPr>
        <w:t>five</w:t>
      </w:r>
      <w:r w:rsidRPr="00BA3BAD">
        <w:rPr>
          <w:rFonts w:eastAsia="Batang"/>
        </w:rPr>
        <w:t xml:space="preserve"> weeks’</w:t>
      </w:r>
      <w:r w:rsidR="00C73A3D">
        <w:rPr>
          <w:rFonts w:eastAsia="Batang"/>
        </w:rPr>
        <w:t xml:space="preserve"> worth of</w:t>
      </w:r>
      <w:r w:rsidRPr="00BA3BAD">
        <w:rPr>
          <w:rFonts w:eastAsia="Batang"/>
        </w:rPr>
        <w:t xml:space="preserve"> data samples. Data samples of four weeks will be used to determine the distribution of ε. The remaining data samples will be adopted for model validation.</w:t>
      </w:r>
    </w:p>
    <w:p w14:paraId="2845834A" w14:textId="77777777" w:rsidR="00896053" w:rsidRPr="00BA3BAD" w:rsidRDefault="00896053" w:rsidP="00896053">
      <w:pPr>
        <w:rPr>
          <w:rFonts w:eastAsia="Batang"/>
        </w:rPr>
      </w:pPr>
    </w:p>
    <w:p w14:paraId="230307CC" w14:textId="5EB092B7" w:rsidR="00726403" w:rsidRPr="00BA3BAD" w:rsidRDefault="00726403" w:rsidP="00896053">
      <w:pPr>
        <w:pStyle w:val="Heading2"/>
      </w:pPr>
      <w:bookmarkStart w:id="31" w:name="_Toc35777841"/>
      <w:r w:rsidRPr="00BA3BAD">
        <w:t>Calibration and Validation Methodology</w:t>
      </w:r>
      <w:bookmarkEnd w:id="31"/>
    </w:p>
    <w:p w14:paraId="301DC218" w14:textId="77777777" w:rsidR="00896053" w:rsidRDefault="00896053" w:rsidP="00896053">
      <w:pPr>
        <w:rPr>
          <w:rFonts w:eastAsia="Batang"/>
        </w:rPr>
      </w:pPr>
    </w:p>
    <w:p w14:paraId="464ED348" w14:textId="0F9B9131" w:rsidR="00726403" w:rsidRDefault="006F503E" w:rsidP="00896053">
      <w:pPr>
        <w:rPr>
          <w:rFonts w:eastAsia="Batang"/>
        </w:rPr>
      </w:pPr>
      <w:r w:rsidRPr="00BA3BAD">
        <w:rPr>
          <w:rFonts w:eastAsia="Batang"/>
        </w:rPr>
        <w:t xml:space="preserve">The methodology </w:t>
      </w:r>
      <w:r w:rsidR="00C0250B">
        <w:rPr>
          <w:rFonts w:eastAsia="Batang"/>
        </w:rPr>
        <w:t xml:space="preserve">used </w:t>
      </w:r>
      <w:r w:rsidRPr="00BA3BAD">
        <w:rPr>
          <w:rFonts w:eastAsia="Batang"/>
        </w:rPr>
        <w:t xml:space="preserve">to calibrate and validate the random distribution of the drivers’ response to the speed limit control is </w:t>
      </w:r>
      <w:r w:rsidR="00C73A3D">
        <w:rPr>
          <w:rFonts w:eastAsia="Batang"/>
        </w:rPr>
        <w:t>provided below</w:t>
      </w:r>
      <w:r w:rsidRPr="00BA3BAD">
        <w:rPr>
          <w:rFonts w:eastAsia="Batang"/>
        </w:rPr>
        <w:t>.</w:t>
      </w:r>
    </w:p>
    <w:p w14:paraId="4B3A140E" w14:textId="77777777" w:rsidR="00896053" w:rsidRPr="00BA3BAD" w:rsidRDefault="00896053" w:rsidP="00896053">
      <w:pPr>
        <w:rPr>
          <w:rFonts w:eastAsia="Batang"/>
        </w:rPr>
      </w:pPr>
    </w:p>
    <w:p w14:paraId="50725CBE" w14:textId="7DD47133" w:rsidR="006F503E" w:rsidRPr="00BA3BAD" w:rsidRDefault="006F503E" w:rsidP="00896053">
      <w:pPr>
        <w:pStyle w:val="Heading3"/>
        <w:rPr>
          <w:rFonts w:eastAsia="Batang"/>
        </w:rPr>
      </w:pPr>
      <w:bookmarkStart w:id="32" w:name="_Toc35777842"/>
      <w:r w:rsidRPr="00BA3BAD">
        <w:rPr>
          <w:rFonts w:eastAsia="Batang"/>
        </w:rPr>
        <w:t>Step 1: Data Preparation</w:t>
      </w:r>
      <w:bookmarkEnd w:id="32"/>
    </w:p>
    <w:p w14:paraId="1B3FB26A" w14:textId="77777777" w:rsidR="00C73A3D" w:rsidRDefault="00C73A3D" w:rsidP="00896053">
      <w:pPr>
        <w:rPr>
          <w:rFonts w:eastAsia="Batang"/>
        </w:rPr>
      </w:pPr>
    </w:p>
    <w:p w14:paraId="4E5CB858" w14:textId="08DE08EB" w:rsidR="006F503E" w:rsidRPr="00BA3BAD" w:rsidRDefault="006F503E" w:rsidP="00896053">
      <w:pPr>
        <w:rPr>
          <w:rFonts w:eastAsia="Batang"/>
        </w:rPr>
      </w:pPr>
      <w:r w:rsidRPr="00BA3BAD">
        <w:rPr>
          <w:rFonts w:eastAsia="Batang"/>
        </w:rPr>
        <w:t>Given data on the speed limit and the observed speed, it is possible to calculate ε. In the observed data, VSA levels ranged from 2.2 to 29.1 m/s (5 to 65 mph) in increments of 2.2 m/s (5 mph). The initial data analysis indicated that the speed deviation ε is a variable with respect to the VSA levels. The deviation tended to grow larger as VSA decreased. Ideally, the distribution fitting of ε should be conducted at individual VSA levels</w:t>
      </w:r>
      <w:r w:rsidR="00C0250B">
        <w:rPr>
          <w:rFonts w:eastAsia="Batang"/>
        </w:rPr>
        <w:t>;</w:t>
      </w:r>
      <w:r w:rsidRPr="00BA3BAD">
        <w:rPr>
          <w:rFonts w:eastAsia="Batang"/>
        </w:rPr>
        <w:t xml:space="preserve"> however, the sample size in the data was small for low VSA levels, especially those lower than 11.2 m/s (25 mph). On the other hand, the field data showed a similar bimodal pattern for lower VSA levels from 2.2 to 15.6 m/s (5 to 35 mph)</w:t>
      </w:r>
      <w:r w:rsidR="00C0250B">
        <w:rPr>
          <w:rFonts w:eastAsia="Batang"/>
        </w:rPr>
        <w:t>,</w:t>
      </w:r>
      <w:r w:rsidRPr="00BA3BAD">
        <w:rPr>
          <w:rFonts w:eastAsia="Batang"/>
        </w:rPr>
        <w:t xml:space="preserve"> with a peak </w:t>
      </w:r>
      <w:r w:rsidR="00C0250B">
        <w:rPr>
          <w:rFonts w:eastAsia="Batang"/>
        </w:rPr>
        <w:t xml:space="preserve">at </w:t>
      </w:r>
      <w:r w:rsidRPr="00BA3BAD">
        <w:rPr>
          <w:rFonts w:eastAsia="Batang"/>
        </w:rPr>
        <w:t>around the VSA level and another peak at a value substantially larger than the VSA level. The second peak depicted driver groups with poor compliance with the VSA. The field observation also showed a similar pattern for higher VSA levels from 17.9 to 29.1 m/s (40 to 65 mph)</w:t>
      </w:r>
      <w:r w:rsidR="00C0250B">
        <w:rPr>
          <w:rFonts w:eastAsia="Batang"/>
        </w:rPr>
        <w:t>,</w:t>
      </w:r>
      <w:r w:rsidRPr="00BA3BAD">
        <w:rPr>
          <w:rFonts w:eastAsia="Batang"/>
        </w:rPr>
        <w:t xml:space="preserve"> with a peak near 0 m/s, indicating good compliance. For this reason, the data samples were grouped into two VSA levels</w:t>
      </w:r>
      <w:r w:rsidR="00C0250B">
        <w:rPr>
          <w:rFonts w:eastAsia="Batang"/>
        </w:rPr>
        <w:t>:</w:t>
      </w:r>
      <w:r w:rsidRPr="00BA3BAD">
        <w:rPr>
          <w:rFonts w:eastAsia="Batang"/>
        </w:rPr>
        <w:t xml:space="preserve"> low VSA level</w:t>
      </w:r>
      <w:r w:rsidR="00C0250B">
        <w:rPr>
          <w:rFonts w:eastAsia="Batang"/>
        </w:rPr>
        <w:t>,</w:t>
      </w:r>
      <w:r w:rsidRPr="00BA3BAD">
        <w:rPr>
          <w:rFonts w:eastAsia="Batang"/>
        </w:rPr>
        <w:t xml:space="preserve"> from 0 to 15.6 m/s (0 to 35 mph)</w:t>
      </w:r>
      <w:r w:rsidR="00C0250B">
        <w:rPr>
          <w:rFonts w:eastAsia="Batang"/>
        </w:rPr>
        <w:t>,</w:t>
      </w:r>
      <w:r w:rsidRPr="00BA3BAD">
        <w:rPr>
          <w:rFonts w:eastAsia="Batang"/>
        </w:rPr>
        <w:t xml:space="preserve"> and high VSA level</w:t>
      </w:r>
      <w:r w:rsidR="00C0250B">
        <w:rPr>
          <w:rFonts w:eastAsia="Batang"/>
        </w:rPr>
        <w:t>,</w:t>
      </w:r>
      <w:r w:rsidRPr="00BA3BAD">
        <w:rPr>
          <w:rFonts w:eastAsia="Batang"/>
        </w:rPr>
        <w:t xml:space="preserve"> from 17.9 to 29.1 m/s (40 to 65 mph). </w:t>
      </w:r>
      <w:r w:rsidR="00047087" w:rsidRPr="00BA3BAD">
        <w:t xml:space="preserve">Note that the VSA feedback to the driver is a multiple of </w:t>
      </w:r>
      <w:r w:rsidR="00C0250B">
        <w:t>five</w:t>
      </w:r>
      <w:r w:rsidR="00047087" w:rsidRPr="00BA3BAD">
        <w:t>. Therefore, such division does not lose the generality.</w:t>
      </w:r>
    </w:p>
    <w:p w14:paraId="545E4647" w14:textId="77777777" w:rsidR="00896053" w:rsidRDefault="00896053" w:rsidP="00896053">
      <w:pPr>
        <w:rPr>
          <w:rFonts w:eastAsia="Batang"/>
        </w:rPr>
      </w:pPr>
    </w:p>
    <w:p w14:paraId="67930F29" w14:textId="59C6F008" w:rsidR="00726403" w:rsidRDefault="006F503E" w:rsidP="00896053">
      <w:pPr>
        <w:rPr>
          <w:rFonts w:eastAsia="Batang"/>
        </w:rPr>
      </w:pPr>
      <w:r w:rsidRPr="00BA3BAD">
        <w:rPr>
          <w:rFonts w:eastAsia="Batang"/>
        </w:rPr>
        <w:t xml:space="preserve">For each VSA level, the deviation data </w:t>
      </w:r>
      <w:r w:rsidR="005A640E" w:rsidRPr="00BA3BAD">
        <w:rPr>
          <w:rFonts w:eastAsia="Batang"/>
        </w:rPr>
        <w:t>w</w:t>
      </w:r>
      <w:r w:rsidR="005A640E">
        <w:rPr>
          <w:rFonts w:eastAsia="Batang"/>
        </w:rPr>
        <w:t>as</w:t>
      </w:r>
      <w:r w:rsidR="005A640E" w:rsidRPr="00BA3BAD">
        <w:rPr>
          <w:rFonts w:eastAsia="Batang"/>
        </w:rPr>
        <w:t xml:space="preserve"> </w:t>
      </w:r>
      <w:r w:rsidRPr="00BA3BAD">
        <w:rPr>
          <w:rFonts w:eastAsia="Batang"/>
        </w:rPr>
        <w:t>divided randomly into a calibration set and a validation set. For each set of speed observation</w:t>
      </w:r>
      <w:r w:rsidR="001F6B2F">
        <w:rPr>
          <w:rFonts w:eastAsia="Batang"/>
        </w:rPr>
        <w:t>s</w:t>
      </w:r>
      <w:r w:rsidR="005A640E">
        <w:rPr>
          <w:rFonts w:eastAsia="Batang"/>
        </w:rPr>
        <w:t>,</w:t>
      </w:r>
      <w:r w:rsidRPr="00BA3BAD">
        <w:rPr>
          <w:rFonts w:eastAsia="Batang"/>
        </w:rPr>
        <w:t xml:space="preserve"> u</w:t>
      </w:r>
      <w:r w:rsidRPr="00BA3BAD">
        <w:rPr>
          <w:rFonts w:eastAsia="Batang"/>
          <w:vertAlign w:val="subscript"/>
        </w:rPr>
        <w:t>low,</w:t>
      </w:r>
      <w:r w:rsidR="00FF2E62" w:rsidRPr="00BA3BAD">
        <w:rPr>
          <w:rFonts w:eastAsia="Batang"/>
          <w:vertAlign w:val="subscript"/>
        </w:rPr>
        <w:t xml:space="preserve">i </w:t>
      </w:r>
      <w:r w:rsidRPr="00BA3BAD">
        <w:rPr>
          <w:rFonts w:ascii="Cambria Math" w:eastAsia="Batang" w:hAnsi="Cambria Math" w:cs="Cambria Math"/>
        </w:rPr>
        <w:t>∈</w:t>
      </w:r>
      <w:r w:rsidR="00FF2E62" w:rsidRPr="00BA3BAD">
        <w:rPr>
          <w:rFonts w:ascii="Cambria Math" w:eastAsia="Batang" w:hAnsi="Cambria Math" w:cs="Cambria Math"/>
        </w:rPr>
        <w:t xml:space="preserve"> </w:t>
      </w:r>
      <w:r w:rsidRPr="00BA3BAD">
        <w:rPr>
          <w:rFonts w:eastAsia="Batang"/>
        </w:rPr>
        <w:t>U</w:t>
      </w:r>
      <w:r w:rsidRPr="00BA3BAD">
        <w:rPr>
          <w:rFonts w:eastAsia="Batang"/>
          <w:vertAlign w:val="subscript"/>
        </w:rPr>
        <w:t>low</w:t>
      </w:r>
      <w:r w:rsidRPr="00BA3BAD">
        <w:rPr>
          <w:rFonts w:eastAsia="Batang"/>
        </w:rPr>
        <w:t xml:space="preserve"> for low VSA level and u</w:t>
      </w:r>
      <w:r w:rsidRPr="00BA3BAD">
        <w:rPr>
          <w:rFonts w:eastAsia="Batang"/>
          <w:vertAlign w:val="subscript"/>
        </w:rPr>
        <w:t>high,i</w:t>
      </w:r>
      <w:r w:rsidR="00FF2E62" w:rsidRPr="00BA3BAD">
        <w:rPr>
          <w:rFonts w:eastAsia="Batang"/>
        </w:rPr>
        <w:t xml:space="preserve"> </w:t>
      </w:r>
      <w:r w:rsidRPr="00BA3BAD">
        <w:rPr>
          <w:rFonts w:ascii="Cambria Math" w:eastAsia="Batang" w:hAnsi="Cambria Math" w:cs="Cambria Math"/>
        </w:rPr>
        <w:t>∈</w:t>
      </w:r>
      <w:r w:rsidR="00FF2E62" w:rsidRPr="00BA3BAD">
        <w:rPr>
          <w:rFonts w:ascii="Cambria Math" w:eastAsia="Batang" w:hAnsi="Cambria Math" w:cs="Cambria Math"/>
        </w:rPr>
        <w:t xml:space="preserve"> </w:t>
      </w:r>
      <w:r w:rsidRPr="00BA3BAD">
        <w:rPr>
          <w:rFonts w:eastAsia="Batang"/>
        </w:rPr>
        <w:t>U</w:t>
      </w:r>
      <w:r w:rsidRPr="00BA3BAD">
        <w:rPr>
          <w:rFonts w:eastAsia="Batang"/>
          <w:vertAlign w:val="subscript"/>
        </w:rPr>
        <w:t>high</w:t>
      </w:r>
      <w:r w:rsidRPr="00BA3BAD">
        <w:rPr>
          <w:rFonts w:eastAsia="Batang"/>
        </w:rPr>
        <w:t xml:space="preserve"> for high VSA level, 70</w:t>
      </w:r>
      <w:r w:rsidR="005A640E">
        <w:rPr>
          <w:rFonts w:eastAsia="Batang"/>
        </w:rPr>
        <w:t xml:space="preserve"> percent</w:t>
      </w:r>
      <w:r w:rsidRPr="00BA3BAD">
        <w:rPr>
          <w:rFonts w:eastAsia="Batang"/>
        </w:rPr>
        <w:t xml:space="preserve"> of the data </w:t>
      </w:r>
      <w:r w:rsidR="005A640E" w:rsidRPr="00BA3BAD">
        <w:rPr>
          <w:rFonts w:eastAsia="Batang"/>
        </w:rPr>
        <w:t>w</w:t>
      </w:r>
      <w:r w:rsidR="005A640E">
        <w:rPr>
          <w:rFonts w:eastAsia="Batang"/>
        </w:rPr>
        <w:t>as</w:t>
      </w:r>
      <w:r w:rsidR="005A640E" w:rsidRPr="00BA3BAD">
        <w:rPr>
          <w:rFonts w:eastAsia="Batang"/>
        </w:rPr>
        <w:t xml:space="preserve"> </w:t>
      </w:r>
      <w:r w:rsidRPr="00BA3BAD">
        <w:rPr>
          <w:rFonts w:eastAsia="Batang"/>
        </w:rPr>
        <w:t>randomly selected for the calibration dataset</w:t>
      </w:r>
      <w:r w:rsidR="001F6B2F">
        <w:rPr>
          <w:rFonts w:eastAsia="Batang"/>
        </w:rPr>
        <w:t>,</w:t>
      </w:r>
      <w:r w:rsidRPr="00BA3BAD">
        <w:rPr>
          <w:rFonts w:eastAsia="Batang"/>
        </w:rPr>
        <w:t xml:space="preserve"> ε</w:t>
      </w:r>
      <w:r w:rsidRPr="00BA3BAD">
        <w:rPr>
          <w:rFonts w:eastAsia="Batang"/>
          <w:vertAlign w:val="subscript"/>
        </w:rPr>
        <w:t>c,low,i</w:t>
      </w:r>
      <w:r w:rsidR="00FF2E62" w:rsidRPr="00BA3BAD">
        <w:rPr>
          <w:rFonts w:eastAsia="Batang"/>
        </w:rPr>
        <w:t xml:space="preserve"> </w:t>
      </w:r>
      <w:r w:rsidRPr="00BA3BAD">
        <w:rPr>
          <w:rFonts w:ascii="Cambria Math" w:eastAsia="Batang" w:hAnsi="Cambria Math" w:cs="Cambria Math"/>
        </w:rPr>
        <w:t>∈</w:t>
      </w:r>
      <w:r w:rsidR="001F6B2F">
        <w:rPr>
          <w:rFonts w:ascii="Cambria Math" w:eastAsia="Batang" w:hAnsi="Cambria Math" w:cs="Cambria Math"/>
        </w:rPr>
        <w:t xml:space="preserve"> </w:t>
      </w:r>
      <w:r w:rsidRPr="00BA3BAD">
        <w:rPr>
          <w:rFonts w:eastAsia="Batang"/>
        </w:rPr>
        <w:t>Υ</w:t>
      </w:r>
      <w:r w:rsidRPr="00BA3BAD">
        <w:rPr>
          <w:rFonts w:eastAsia="Batang"/>
          <w:vertAlign w:val="subscript"/>
        </w:rPr>
        <w:t>low</w:t>
      </w:r>
      <w:r w:rsidR="001F6B2F">
        <w:rPr>
          <w:rFonts w:eastAsia="Batang"/>
        </w:rPr>
        <w:t xml:space="preserve"> </w:t>
      </w:r>
      <w:r w:rsidRPr="00BA3BAD">
        <w:rPr>
          <w:rFonts w:eastAsia="Batang"/>
        </w:rPr>
        <w:t>and ε</w:t>
      </w:r>
      <w:r w:rsidRPr="00BA3BAD">
        <w:rPr>
          <w:rFonts w:eastAsia="Batang"/>
          <w:vertAlign w:val="subscript"/>
        </w:rPr>
        <w:t>c,high,i</w:t>
      </w:r>
      <w:r w:rsidR="00FF2E62" w:rsidRPr="00BA3BAD">
        <w:rPr>
          <w:rFonts w:eastAsia="Batang"/>
        </w:rPr>
        <w:t xml:space="preserve"> </w:t>
      </w:r>
      <w:r w:rsidRPr="00BA3BAD">
        <w:rPr>
          <w:rFonts w:ascii="Cambria Math" w:eastAsia="Batang" w:hAnsi="Cambria Math" w:cs="Cambria Math"/>
        </w:rPr>
        <w:t>∈</w:t>
      </w:r>
      <w:r w:rsidR="00FF2E62" w:rsidRPr="00BA3BAD">
        <w:rPr>
          <w:rFonts w:ascii="Cambria Math" w:eastAsia="Batang" w:hAnsi="Cambria Math" w:cs="Cambria Math"/>
        </w:rPr>
        <w:t xml:space="preserve"> </w:t>
      </w:r>
      <w:r w:rsidRPr="00BA3BAD">
        <w:rPr>
          <w:rFonts w:eastAsia="Batang"/>
        </w:rPr>
        <w:t>Υ</w:t>
      </w:r>
      <w:r w:rsidRPr="00BA3BAD">
        <w:rPr>
          <w:rFonts w:eastAsia="Batang"/>
          <w:vertAlign w:val="subscript"/>
        </w:rPr>
        <w:t>high</w:t>
      </w:r>
      <w:r w:rsidRPr="00BA3BAD">
        <w:rPr>
          <w:rFonts w:eastAsia="Batang"/>
        </w:rPr>
        <w:t>, where ε</w:t>
      </w:r>
      <w:r w:rsidRPr="00BA3BAD">
        <w:rPr>
          <w:rFonts w:eastAsia="Batang"/>
          <w:vertAlign w:val="subscript"/>
        </w:rPr>
        <w:t>c,low,</w:t>
      </w:r>
      <w:r w:rsidR="00FF2E62" w:rsidRPr="00BA3BAD">
        <w:rPr>
          <w:rFonts w:eastAsia="Batang"/>
          <w:vertAlign w:val="subscript"/>
        </w:rPr>
        <w:t xml:space="preserve">i </w:t>
      </w:r>
      <w:r w:rsidRPr="00BA3BAD">
        <w:rPr>
          <w:rFonts w:eastAsia="Batang"/>
        </w:rPr>
        <w:t>=</w:t>
      </w:r>
      <w:r w:rsidR="00FF2E62" w:rsidRPr="00BA3BAD">
        <w:rPr>
          <w:rFonts w:eastAsia="Batang"/>
        </w:rPr>
        <w:t xml:space="preserve"> </w:t>
      </w:r>
      <w:r w:rsidRPr="00BA3BAD">
        <w:rPr>
          <w:rFonts w:eastAsia="Batang"/>
        </w:rPr>
        <w:t>u</w:t>
      </w:r>
      <w:r w:rsidRPr="00BA3BAD">
        <w:rPr>
          <w:rFonts w:eastAsia="Batang"/>
          <w:vertAlign w:val="subscript"/>
        </w:rPr>
        <w:t>low,i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V</w:t>
      </w:r>
      <w:r w:rsidRPr="00BA3BAD">
        <w:rPr>
          <w:rFonts w:eastAsia="Batang"/>
          <w:vertAlign w:val="subscript"/>
        </w:rPr>
        <w:t>l</w:t>
      </w:r>
      <w:r w:rsidRPr="00BA3BAD">
        <w:rPr>
          <w:rFonts w:eastAsia="Batang"/>
        </w:rPr>
        <w:t xml:space="preserve"> and ε</w:t>
      </w:r>
      <w:r w:rsidRPr="00BA3BAD">
        <w:rPr>
          <w:rFonts w:eastAsia="Batang"/>
          <w:vertAlign w:val="subscript"/>
        </w:rPr>
        <w:t>c,high,i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u</w:t>
      </w:r>
      <w:r w:rsidRPr="00BA3BAD">
        <w:rPr>
          <w:rFonts w:eastAsia="Batang"/>
          <w:vertAlign w:val="subscript"/>
        </w:rPr>
        <w:t>high,i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V</w:t>
      </w:r>
      <w:r w:rsidRPr="00BA3BAD">
        <w:rPr>
          <w:rFonts w:eastAsia="Batang"/>
          <w:vertAlign w:val="subscript"/>
        </w:rPr>
        <w:t>l</w:t>
      </w:r>
      <w:r w:rsidRPr="00BA3BAD">
        <w:rPr>
          <w:rFonts w:eastAsia="Batang"/>
        </w:rPr>
        <w:t xml:space="preserve">. The </w:t>
      </w:r>
      <w:r w:rsidR="001F6B2F">
        <w:rPr>
          <w:rFonts w:eastAsia="Batang"/>
        </w:rPr>
        <w:t>remaining</w:t>
      </w:r>
      <w:r w:rsidR="001F6B2F" w:rsidRPr="00BA3BAD">
        <w:rPr>
          <w:rFonts w:eastAsia="Batang"/>
        </w:rPr>
        <w:t xml:space="preserve"> </w:t>
      </w:r>
      <w:r w:rsidRPr="00BA3BAD">
        <w:rPr>
          <w:rFonts w:eastAsia="Batang"/>
        </w:rPr>
        <w:t>30</w:t>
      </w:r>
      <w:r w:rsidR="001F6B2F">
        <w:rPr>
          <w:rFonts w:eastAsia="Batang"/>
        </w:rPr>
        <w:t xml:space="preserve"> percent</w:t>
      </w:r>
      <w:r w:rsidRPr="00BA3BAD">
        <w:rPr>
          <w:rFonts w:eastAsia="Batang"/>
        </w:rPr>
        <w:t xml:space="preserve"> of the data w</w:t>
      </w:r>
      <w:r w:rsidR="001F6B2F">
        <w:rPr>
          <w:rFonts w:eastAsia="Batang"/>
        </w:rPr>
        <w:t>as</w:t>
      </w:r>
      <w:r w:rsidRPr="00BA3BAD">
        <w:rPr>
          <w:rFonts w:eastAsia="Batang"/>
        </w:rPr>
        <w:t xml:space="preserve"> selected for the validation dataset</w:t>
      </w:r>
      <w:r w:rsidR="001F6B2F">
        <w:rPr>
          <w:rFonts w:eastAsia="Batang"/>
        </w:rPr>
        <w:t>,</w:t>
      </w:r>
      <w:r w:rsidRPr="00BA3BAD">
        <w:rPr>
          <w:rFonts w:eastAsia="Batang"/>
        </w:rPr>
        <w:t xml:space="preserve"> ε</w:t>
      </w:r>
      <w:r w:rsidRPr="00BA3BAD">
        <w:rPr>
          <w:rFonts w:eastAsia="Batang"/>
          <w:vertAlign w:val="subscript"/>
        </w:rPr>
        <w:t>v,low,i</w:t>
      </w:r>
      <w:r w:rsidR="00FF2E62" w:rsidRPr="00BA3BAD">
        <w:rPr>
          <w:rFonts w:eastAsia="Batang"/>
        </w:rPr>
        <w:t xml:space="preserve"> </w:t>
      </w:r>
      <w:r w:rsidRPr="00BA3BAD">
        <w:rPr>
          <w:rFonts w:ascii="Cambria Math" w:eastAsia="Batang" w:hAnsi="Cambria Math" w:cs="Cambria Math"/>
        </w:rPr>
        <w:t>∈</w:t>
      </w:r>
      <w:r w:rsidR="00FF2E62" w:rsidRPr="00BA3BAD">
        <w:rPr>
          <w:rFonts w:ascii="Cambria Math" w:eastAsia="Batang" w:hAnsi="Cambria Math" w:cs="Cambria Math"/>
        </w:rPr>
        <w:t xml:space="preserve"> </w:t>
      </w:r>
      <w:r w:rsidRPr="00BA3BAD">
        <w:rPr>
          <w:rFonts w:eastAsia="Batang"/>
        </w:rPr>
        <w:t>P</w:t>
      </w:r>
      <w:r w:rsidRPr="00BA3BAD">
        <w:rPr>
          <w:rFonts w:eastAsia="Batang"/>
          <w:vertAlign w:val="subscript"/>
        </w:rPr>
        <w:t>low</w:t>
      </w:r>
      <w:r w:rsidRPr="00BA3BAD">
        <w:rPr>
          <w:rFonts w:eastAsia="Batang"/>
        </w:rPr>
        <w:t xml:space="preserve"> and ε</w:t>
      </w:r>
      <w:r w:rsidRPr="00BA3BAD">
        <w:rPr>
          <w:rFonts w:eastAsia="Batang"/>
          <w:vertAlign w:val="subscript"/>
        </w:rPr>
        <w:t>v,high,i</w:t>
      </w:r>
      <w:r w:rsidR="00FF2E62" w:rsidRPr="00BA3BAD">
        <w:rPr>
          <w:rFonts w:eastAsia="Batang"/>
        </w:rPr>
        <w:t xml:space="preserve"> </w:t>
      </w:r>
      <w:r w:rsidRPr="00BA3BAD">
        <w:rPr>
          <w:rFonts w:ascii="Cambria Math" w:eastAsia="Batang" w:hAnsi="Cambria Math" w:cs="Cambria Math"/>
        </w:rPr>
        <w:t>∈</w:t>
      </w:r>
      <w:r w:rsidR="00FF2E62" w:rsidRPr="00BA3BAD">
        <w:rPr>
          <w:rFonts w:ascii="Cambria Math" w:eastAsia="Batang" w:hAnsi="Cambria Math" w:cs="Cambria Math"/>
        </w:rPr>
        <w:t xml:space="preserve"> </w:t>
      </w:r>
      <w:r w:rsidRPr="00BA3BAD">
        <w:rPr>
          <w:rFonts w:eastAsia="Batang"/>
        </w:rPr>
        <w:t>P</w:t>
      </w:r>
      <w:r w:rsidRPr="00BA3BAD">
        <w:rPr>
          <w:rFonts w:eastAsia="Batang"/>
          <w:vertAlign w:val="subscript"/>
        </w:rPr>
        <w:t>high</w:t>
      </w:r>
      <w:r w:rsidRPr="00BA3BAD">
        <w:rPr>
          <w:rFonts w:eastAsia="Batang"/>
        </w:rPr>
        <w:t>, where ε</w:t>
      </w:r>
      <w:r w:rsidRPr="00BA3BAD">
        <w:rPr>
          <w:rFonts w:eastAsia="Batang"/>
          <w:vertAlign w:val="subscript"/>
        </w:rPr>
        <w:t>v,low,i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u</w:t>
      </w:r>
      <w:r w:rsidRPr="00BA3BAD">
        <w:rPr>
          <w:rFonts w:eastAsia="Batang"/>
          <w:vertAlign w:val="subscript"/>
        </w:rPr>
        <w:t>low,i</w:t>
      </w:r>
      <w:r w:rsidR="00FF2E62" w:rsidRPr="00BA3BAD">
        <w:rPr>
          <w:rFonts w:eastAsia="Batang"/>
        </w:rPr>
        <w:t xml:space="preserve"> </w:t>
      </w:r>
      <w:r w:rsidRPr="00BA3BAD">
        <w:rPr>
          <w:rFonts w:eastAsia="Batang"/>
        </w:rPr>
        <w:t>-V</w:t>
      </w:r>
      <w:r w:rsidRPr="00BA3BAD">
        <w:rPr>
          <w:rFonts w:eastAsia="Batang"/>
          <w:vertAlign w:val="subscript"/>
        </w:rPr>
        <w:t>l</w:t>
      </w:r>
      <w:r w:rsidRPr="00BA3BAD">
        <w:rPr>
          <w:rFonts w:eastAsia="Batang"/>
        </w:rPr>
        <w:t xml:space="preserve"> and ε</w:t>
      </w:r>
      <w:r w:rsidRPr="00BA3BAD">
        <w:rPr>
          <w:rFonts w:eastAsia="Batang"/>
          <w:vertAlign w:val="subscript"/>
        </w:rPr>
        <w:t>v,high,i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u</w:t>
      </w:r>
      <w:r w:rsidRPr="00BA3BAD">
        <w:rPr>
          <w:rFonts w:eastAsia="Batang"/>
          <w:vertAlign w:val="subscript"/>
        </w:rPr>
        <w:t>high,i</w:t>
      </w:r>
      <w:r w:rsidR="00FF2E62" w:rsidRPr="00BA3BAD">
        <w:rPr>
          <w:rFonts w:eastAsia="Batang"/>
        </w:rPr>
        <w:t xml:space="preserve"> </w:t>
      </w:r>
      <w:r w:rsidRPr="00BA3BAD">
        <w:rPr>
          <w:rFonts w:eastAsia="Batang"/>
        </w:rPr>
        <w:t>-</w:t>
      </w:r>
      <w:r w:rsidR="00FF2E62" w:rsidRPr="00BA3BAD">
        <w:rPr>
          <w:rFonts w:eastAsia="Batang"/>
        </w:rPr>
        <w:t xml:space="preserve"> </w:t>
      </w:r>
      <w:r w:rsidRPr="00BA3BAD">
        <w:rPr>
          <w:rFonts w:eastAsia="Batang"/>
        </w:rPr>
        <w:t>V</w:t>
      </w:r>
      <w:r w:rsidRPr="00BA3BAD">
        <w:rPr>
          <w:rFonts w:eastAsia="Batang"/>
          <w:vertAlign w:val="subscript"/>
        </w:rPr>
        <w:t>l</w:t>
      </w:r>
      <w:r w:rsidR="001F6B2F">
        <w:rPr>
          <w:rFonts w:eastAsia="Batang"/>
        </w:rPr>
        <w:t>.</w:t>
      </w:r>
    </w:p>
    <w:p w14:paraId="54E6F0AB" w14:textId="77777777" w:rsidR="00896053" w:rsidRPr="00BA3BAD" w:rsidRDefault="00896053" w:rsidP="00896053">
      <w:pPr>
        <w:rPr>
          <w:rFonts w:eastAsia="Batang"/>
        </w:rPr>
      </w:pPr>
    </w:p>
    <w:p w14:paraId="71DB50B0" w14:textId="5A07AC7C" w:rsidR="00FF2E62" w:rsidRPr="00BA3BAD" w:rsidRDefault="00FF2E62" w:rsidP="00896053">
      <w:pPr>
        <w:pStyle w:val="Heading3"/>
        <w:rPr>
          <w:rFonts w:eastAsia="Batang"/>
        </w:rPr>
      </w:pPr>
      <w:bookmarkStart w:id="33" w:name="_Toc35777843"/>
      <w:r w:rsidRPr="00BA3BAD">
        <w:rPr>
          <w:rFonts w:eastAsia="Batang"/>
        </w:rPr>
        <w:t>Step 2: Distribution Calibration</w:t>
      </w:r>
      <w:bookmarkEnd w:id="33"/>
    </w:p>
    <w:p w14:paraId="215F6663" w14:textId="77777777" w:rsidR="00896053" w:rsidRDefault="00896053" w:rsidP="00896053">
      <w:pPr>
        <w:rPr>
          <w:rFonts w:eastAsia="Batang"/>
        </w:rPr>
      </w:pPr>
    </w:p>
    <w:p w14:paraId="2C4DDB06" w14:textId="5BA2A97B" w:rsidR="006F503E" w:rsidRDefault="00FF2E62" w:rsidP="00896053">
      <w:pPr>
        <w:rPr>
          <w:rFonts w:eastAsia="Batang"/>
        </w:rPr>
      </w:pPr>
      <w:r w:rsidRPr="00BA3BAD">
        <w:rPr>
          <w:rFonts w:eastAsia="Batang"/>
        </w:rPr>
        <w:t>Since the deviation of the observed speed from the VSA does not follow an analytical distribution (e.g. normal distribution), an empirical distribution was used to describe the deviation distribution. An empirical cumulative distribution function (ECDF) is a cumulative form of the probability distribution function of a given dataset. More formally, given the data points of sample size</w:t>
      </w:r>
      <w:r w:rsidR="00E6199A">
        <w:rPr>
          <w:rFonts w:eastAsia="Batang"/>
        </w:rPr>
        <w:t>,</w:t>
      </w:r>
      <w:r w:rsidRPr="00BA3BAD">
        <w:rPr>
          <w:rFonts w:eastAsia="Batang"/>
        </w:rPr>
        <w:t xml:space="preserve"> N, Y</w:t>
      </w:r>
      <w:r w:rsidRPr="00BA3BAD">
        <w:rPr>
          <w:rFonts w:eastAsia="Batang"/>
          <w:vertAlign w:val="subscript"/>
        </w:rPr>
        <w:t>1</w:t>
      </w:r>
      <w:r w:rsidRPr="00BA3BAD">
        <w:rPr>
          <w:rFonts w:eastAsia="Batang"/>
        </w:rPr>
        <w:t>, Y</w:t>
      </w:r>
      <w:r w:rsidRPr="00BA3BAD">
        <w:rPr>
          <w:rFonts w:eastAsia="Batang"/>
          <w:vertAlign w:val="subscript"/>
        </w:rPr>
        <w:t>2</w:t>
      </w:r>
      <w:r w:rsidRPr="00BA3BAD">
        <w:rPr>
          <w:rFonts w:eastAsia="Batang"/>
        </w:rPr>
        <w:t>, … Y</w:t>
      </w:r>
      <w:r w:rsidRPr="00BA3BAD">
        <w:rPr>
          <w:rFonts w:eastAsia="Batang"/>
          <w:vertAlign w:val="subscript"/>
        </w:rPr>
        <w:t>N</w:t>
      </w:r>
      <w:r w:rsidR="005C0B50">
        <w:rPr>
          <w:rFonts w:eastAsia="Batang"/>
        </w:rPr>
        <w:t xml:space="preserve"> a</w:t>
      </w:r>
      <w:r w:rsidRPr="00BA3BAD">
        <w:rPr>
          <w:rFonts w:eastAsia="Batang"/>
        </w:rPr>
        <w:t xml:space="preserve">re </w:t>
      </w:r>
      <w:r w:rsidR="00E6199A">
        <w:rPr>
          <w:rFonts w:eastAsia="Batang"/>
        </w:rPr>
        <w:t>sequenced</w:t>
      </w:r>
      <w:r w:rsidR="00E6199A" w:rsidRPr="00BA3BAD">
        <w:rPr>
          <w:rFonts w:eastAsia="Batang"/>
        </w:rPr>
        <w:t xml:space="preserve"> </w:t>
      </w:r>
      <w:r w:rsidR="00E6199A">
        <w:rPr>
          <w:rFonts w:eastAsia="Batang"/>
        </w:rPr>
        <w:t>in</w:t>
      </w:r>
      <w:r w:rsidR="00E6199A" w:rsidRPr="00BA3BAD">
        <w:rPr>
          <w:rFonts w:eastAsia="Batang"/>
        </w:rPr>
        <w:t xml:space="preserve"> </w:t>
      </w:r>
      <w:r w:rsidRPr="00BA3BAD">
        <w:rPr>
          <w:rFonts w:eastAsia="Batang"/>
        </w:rPr>
        <w:t>increasing</w:t>
      </w:r>
      <w:r w:rsidR="00E6199A">
        <w:rPr>
          <w:rFonts w:eastAsia="Batang"/>
        </w:rPr>
        <w:t xml:space="preserve"> order</w:t>
      </w:r>
      <w:r w:rsidRPr="00BA3BAD">
        <w:rPr>
          <w:rFonts w:eastAsia="Batang"/>
        </w:rPr>
        <w:t xml:space="preserve">. The ECDF is defined </w:t>
      </w:r>
      <w:r w:rsidRPr="00BA3BAD">
        <w:rPr>
          <w:rFonts w:eastAsia="Batang"/>
        </w:rPr>
        <w:lastRenderedPageBreak/>
        <w:t>as ECDF(i) = n(i) / N , where n(i) is the number of data points less than Y</w:t>
      </w:r>
      <w:r w:rsidRPr="00BA3BAD">
        <w:rPr>
          <w:rFonts w:eastAsia="Batang"/>
          <w:vertAlign w:val="subscript"/>
        </w:rPr>
        <w:t>i</w:t>
      </w:r>
      <w:r w:rsidRPr="00BA3BAD">
        <w:rPr>
          <w:rFonts w:eastAsia="Batang"/>
        </w:rPr>
        <w:t>. Using the calibration set Υ, the ECDFs of ε were found for the low VSA level from 0 to 15.6 m/s (0 to 35 mph)</w:t>
      </w:r>
      <w:r w:rsidR="00A669E9">
        <w:rPr>
          <w:rFonts w:eastAsia="Batang"/>
        </w:rPr>
        <w:t>,</w:t>
      </w:r>
      <w:r w:rsidRPr="00BA3BAD">
        <w:rPr>
          <w:rFonts w:eastAsia="Batang"/>
        </w:rPr>
        <w:t xml:space="preserve"> and </w:t>
      </w:r>
      <w:r w:rsidR="00A669E9">
        <w:rPr>
          <w:rFonts w:eastAsia="Batang"/>
        </w:rPr>
        <w:t xml:space="preserve">for </w:t>
      </w:r>
      <w:r w:rsidRPr="00BA3BAD">
        <w:rPr>
          <w:rFonts w:eastAsia="Batang"/>
        </w:rPr>
        <w:t>the high VSA level from 17.9 to 29.1 m/s (40 to 65 mph). The difference between the observed speed and VSA for low and high VSA levels are noted as ε</w:t>
      </w:r>
      <w:r w:rsidRPr="00BA3BAD">
        <w:rPr>
          <w:rFonts w:eastAsia="Batang"/>
          <w:vertAlign w:val="subscript"/>
        </w:rPr>
        <w:t>low</w:t>
      </w:r>
      <w:r w:rsidRPr="00BA3BAD">
        <w:rPr>
          <w:rFonts w:eastAsia="Batang"/>
        </w:rPr>
        <w:t xml:space="preserve"> and ε</w:t>
      </w:r>
      <w:r w:rsidRPr="00BA3BAD">
        <w:rPr>
          <w:rFonts w:eastAsia="Batang"/>
          <w:vertAlign w:val="subscript"/>
        </w:rPr>
        <w:t>high</w:t>
      </w:r>
      <w:r w:rsidRPr="00BA3BAD">
        <w:rPr>
          <w:rFonts w:eastAsia="Batang"/>
        </w:rPr>
        <w:t>, respectively. A Python package, statsmodels, provides statistical model estimation functions. This package was used to determine the ECDFs of ε</w:t>
      </w:r>
      <w:r w:rsidRPr="00BA3BAD">
        <w:rPr>
          <w:rFonts w:eastAsia="Batang"/>
          <w:vertAlign w:val="subscript"/>
        </w:rPr>
        <w:t>low</w:t>
      </w:r>
      <w:r w:rsidRPr="00BA3BAD">
        <w:rPr>
          <w:rFonts w:eastAsia="Batang"/>
        </w:rPr>
        <w:t xml:space="preserve"> and ε</w:t>
      </w:r>
      <w:r w:rsidRPr="00BA3BAD">
        <w:rPr>
          <w:rFonts w:eastAsia="Batang"/>
          <w:vertAlign w:val="subscript"/>
        </w:rPr>
        <w:t>high</w:t>
      </w:r>
      <w:r w:rsidRPr="00BA3BAD">
        <w:rPr>
          <w:rFonts w:eastAsia="Batang"/>
        </w:rPr>
        <w:t xml:space="preserve"> as F</w:t>
      </w:r>
      <w:r w:rsidRPr="00BA3BAD">
        <w:rPr>
          <w:rFonts w:eastAsia="Batang"/>
          <w:vertAlign w:val="subscript"/>
        </w:rPr>
        <w:t>c,n,low</w:t>
      </w:r>
      <w:r w:rsidRPr="00BA3BAD">
        <w:rPr>
          <w:rFonts w:eastAsia="Batang"/>
        </w:rPr>
        <w:t>(ε) and F</w:t>
      </w:r>
      <w:r w:rsidRPr="00BA3BAD">
        <w:rPr>
          <w:rFonts w:eastAsia="Batang"/>
          <w:vertAlign w:val="subscript"/>
        </w:rPr>
        <w:t>c,n,high</w:t>
      </w:r>
      <w:r w:rsidRPr="00BA3BAD">
        <w:rPr>
          <w:rFonts w:eastAsia="Batang"/>
        </w:rPr>
        <w:t>(ε), respectively.</w:t>
      </w:r>
    </w:p>
    <w:p w14:paraId="447225CF" w14:textId="77777777" w:rsidR="00896053" w:rsidRPr="00BA3BAD" w:rsidRDefault="00896053" w:rsidP="00896053">
      <w:pPr>
        <w:rPr>
          <w:rFonts w:eastAsia="Batang"/>
        </w:rPr>
      </w:pPr>
    </w:p>
    <w:p w14:paraId="471D48FE" w14:textId="4B15E928" w:rsidR="00FF2E62" w:rsidRDefault="00FF2E62" w:rsidP="00896053">
      <w:pPr>
        <w:rPr>
          <w:rFonts w:eastAsia="Batang"/>
        </w:rPr>
      </w:pPr>
      <w:r w:rsidRPr="00BA3BAD">
        <w:rPr>
          <w:noProof/>
          <w:lang w:eastAsia="zh-CN"/>
        </w:rPr>
        <w:drawing>
          <wp:inline distT="0" distB="0" distL="0" distR="0" wp14:anchorId="2C8AA55B" wp14:editId="331BD117">
            <wp:extent cx="5943600" cy="3124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b="34400"/>
                    <a:stretch/>
                  </pic:blipFill>
                  <pic:spPr bwMode="auto">
                    <a:xfrm>
                      <a:off x="0" y="0"/>
                      <a:ext cx="5943600" cy="312420"/>
                    </a:xfrm>
                    <a:prstGeom prst="rect">
                      <a:avLst/>
                    </a:prstGeom>
                    <a:noFill/>
                    <a:ln>
                      <a:noFill/>
                    </a:ln>
                    <a:extLst>
                      <a:ext uri="{53640926-AAD7-44D8-BBD7-CCE9431645EC}">
                        <a14:shadowObscured xmlns:a14="http://schemas.microsoft.com/office/drawing/2010/main"/>
                      </a:ext>
                    </a:extLst>
                  </pic:spPr>
                </pic:pic>
              </a:graphicData>
            </a:graphic>
          </wp:inline>
        </w:drawing>
      </w:r>
    </w:p>
    <w:p w14:paraId="229E8FF4" w14:textId="77777777" w:rsidR="00896053" w:rsidRPr="00BA3BAD" w:rsidRDefault="00896053" w:rsidP="00896053">
      <w:pPr>
        <w:rPr>
          <w:rFonts w:eastAsia="Batang"/>
        </w:rPr>
      </w:pPr>
    </w:p>
    <w:p w14:paraId="3920E0CF" w14:textId="016AC34E" w:rsidR="00FF2E62" w:rsidRPr="00BA3BAD" w:rsidRDefault="00FF2E62" w:rsidP="00896053">
      <w:pPr>
        <w:rPr>
          <w:rFonts w:eastAsia="Batang"/>
        </w:rPr>
      </w:pPr>
      <w:r w:rsidRPr="00BA3BAD">
        <w:rPr>
          <w:noProof/>
          <w:lang w:eastAsia="zh-CN"/>
        </w:rPr>
        <w:drawing>
          <wp:inline distT="0" distB="0" distL="0" distR="0" wp14:anchorId="308466AE" wp14:editId="3D94681C">
            <wp:extent cx="5943600" cy="2952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5275"/>
                    </a:xfrm>
                    <a:prstGeom prst="rect">
                      <a:avLst/>
                    </a:prstGeom>
                    <a:noFill/>
                    <a:ln>
                      <a:noFill/>
                    </a:ln>
                  </pic:spPr>
                </pic:pic>
              </a:graphicData>
            </a:graphic>
          </wp:inline>
        </w:drawing>
      </w:r>
    </w:p>
    <w:p w14:paraId="0906BBD5" w14:textId="6FB228AC" w:rsidR="00FF2E62" w:rsidRPr="00BA3BAD" w:rsidRDefault="00FF2E62" w:rsidP="00896053">
      <w:pPr>
        <w:pStyle w:val="Caption"/>
      </w:pPr>
      <w:bookmarkStart w:id="34" w:name="_Toc35778030"/>
      <w:r w:rsidRPr="00BA3BAD">
        <w:t xml:space="preserve">Figure </w:t>
      </w:r>
      <w:r w:rsidR="00765E0D">
        <w:fldChar w:fldCharType="begin"/>
      </w:r>
      <w:r w:rsidR="00765E0D">
        <w:instrText xml:space="preserve"> SEQ Figure \* ARABIC </w:instrText>
      </w:r>
      <w:r w:rsidR="00765E0D">
        <w:fldChar w:fldCharType="separate"/>
      </w:r>
      <w:r w:rsidR="00F101B8">
        <w:rPr>
          <w:noProof/>
        </w:rPr>
        <w:t>13</w:t>
      </w:r>
      <w:r w:rsidR="00765E0D">
        <w:rPr>
          <w:noProof/>
        </w:rPr>
        <w:fldChar w:fldCharType="end"/>
      </w:r>
      <w:r w:rsidRPr="00BA3BAD">
        <w:t>. Equation. Empirical cumulative distribution functions for the low and high VSA levels.</w:t>
      </w:r>
      <w:bookmarkEnd w:id="34"/>
    </w:p>
    <w:p w14:paraId="4D307556" w14:textId="77777777" w:rsidR="00896053" w:rsidRDefault="00896053" w:rsidP="00896053">
      <w:pPr>
        <w:rPr>
          <w:rFonts w:eastAsia="Batang"/>
        </w:rPr>
      </w:pPr>
    </w:p>
    <w:p w14:paraId="3501524C" w14:textId="2D5D925C" w:rsidR="007B5DA8" w:rsidRPr="00BA3BAD" w:rsidRDefault="007B5DA8" w:rsidP="00896053">
      <w:pPr>
        <w:pStyle w:val="Heading3"/>
        <w:rPr>
          <w:rFonts w:eastAsia="Batang"/>
        </w:rPr>
      </w:pPr>
      <w:bookmarkStart w:id="35" w:name="_Toc35777844"/>
      <w:r w:rsidRPr="00BA3BAD">
        <w:rPr>
          <w:rFonts w:eastAsia="Batang"/>
        </w:rPr>
        <w:t>Step 3: Distribution Validation</w:t>
      </w:r>
      <w:bookmarkEnd w:id="35"/>
    </w:p>
    <w:p w14:paraId="2368C55E" w14:textId="77777777" w:rsidR="00896053" w:rsidRDefault="00896053" w:rsidP="00896053">
      <w:pPr>
        <w:rPr>
          <w:rFonts w:eastAsia="Batang"/>
        </w:rPr>
      </w:pPr>
    </w:p>
    <w:p w14:paraId="77D34599" w14:textId="156895D6" w:rsidR="00FF2E62" w:rsidRDefault="007B5DA8" w:rsidP="00896053">
      <w:pPr>
        <w:rPr>
          <w:rFonts w:eastAsia="Batang"/>
        </w:rPr>
      </w:pPr>
      <w:r w:rsidRPr="00BA3BAD">
        <w:rPr>
          <w:rFonts w:eastAsia="Batang"/>
        </w:rPr>
        <w:t xml:space="preserve">The two-sample Kolmogorov-Smirnov test (KS test) is a statistical test </w:t>
      </w:r>
      <w:r w:rsidR="00A669E9">
        <w:rPr>
          <w:rFonts w:eastAsia="Batang"/>
        </w:rPr>
        <w:t xml:space="preserve">used </w:t>
      </w:r>
      <w:r w:rsidRPr="00BA3BAD">
        <w:rPr>
          <w:rFonts w:eastAsia="Batang"/>
        </w:rPr>
        <w:t xml:space="preserve">to validate if two samples come from an empirical distribution of a continuous random variable. In this work, </w:t>
      </w:r>
      <w:r w:rsidR="003879C2">
        <w:rPr>
          <w:rFonts w:eastAsia="Batang"/>
        </w:rPr>
        <w:t xml:space="preserve">the </w:t>
      </w:r>
      <w:r w:rsidRPr="00BA3BAD">
        <w:rPr>
          <w:rFonts w:eastAsia="Batang"/>
        </w:rPr>
        <w:t>KS test is performed to validate the calibrated distribution, F</w:t>
      </w:r>
      <w:r w:rsidRPr="00BA3BAD">
        <w:rPr>
          <w:rFonts w:eastAsia="Batang"/>
          <w:vertAlign w:val="subscript"/>
        </w:rPr>
        <w:t>c,n,low</w:t>
      </w:r>
      <w:r w:rsidRPr="00BA3BAD">
        <w:rPr>
          <w:rFonts w:eastAsia="Batang"/>
        </w:rPr>
        <w:t>(ε) and F</w:t>
      </w:r>
      <w:r w:rsidRPr="00BA3BAD">
        <w:rPr>
          <w:rFonts w:eastAsia="Batang"/>
          <w:vertAlign w:val="subscript"/>
        </w:rPr>
        <w:t>c,n,high</w:t>
      </w:r>
      <w:r w:rsidRPr="00BA3BAD">
        <w:rPr>
          <w:rFonts w:eastAsia="Batang"/>
        </w:rPr>
        <w:t>(ε). The two-sample KS test is a hypothesis test with the null hypothesis that two data samples for a random variable, in this case</w:t>
      </w:r>
      <w:r w:rsidR="003879C2">
        <w:rPr>
          <w:rFonts w:eastAsia="Batang"/>
        </w:rPr>
        <w:t>,</w:t>
      </w:r>
      <w:r w:rsidRPr="00BA3BAD">
        <w:rPr>
          <w:rFonts w:eastAsia="Batang"/>
        </w:rPr>
        <w:t xml:space="preserve"> the deviation ε, come from a common distribution. The test statistic, D</w:t>
      </w:r>
      <w:r w:rsidRPr="00BA3BAD">
        <w:rPr>
          <w:rFonts w:eastAsia="Batang"/>
          <w:vertAlign w:val="subscript"/>
        </w:rPr>
        <w:t>n,m</w:t>
      </w:r>
      <w:r w:rsidRPr="00BA3BAD">
        <w:rPr>
          <w:rFonts w:eastAsia="Batang"/>
        </w:rPr>
        <w:t>, is given as the following:</w:t>
      </w:r>
    </w:p>
    <w:p w14:paraId="77DF006C" w14:textId="77777777" w:rsidR="00896053" w:rsidRPr="00BA3BAD" w:rsidRDefault="00896053" w:rsidP="00896053">
      <w:pPr>
        <w:rPr>
          <w:rFonts w:eastAsia="Batang"/>
        </w:rPr>
      </w:pPr>
    </w:p>
    <w:p w14:paraId="6B7FE73D" w14:textId="08290A88" w:rsidR="007B5DA8" w:rsidRPr="00BA3BAD" w:rsidRDefault="007B5DA8" w:rsidP="00896053">
      <w:pPr>
        <w:rPr>
          <w:rFonts w:eastAsia="Batang"/>
        </w:rPr>
      </w:pPr>
      <w:r w:rsidRPr="00BA3BAD">
        <w:rPr>
          <w:noProof/>
          <w:lang w:eastAsia="zh-CN"/>
        </w:rPr>
        <w:drawing>
          <wp:inline distT="0" distB="0" distL="0" distR="0" wp14:anchorId="621A4B6C" wp14:editId="78CC6BB8">
            <wp:extent cx="5943600" cy="3714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71475"/>
                    </a:xfrm>
                    <a:prstGeom prst="rect">
                      <a:avLst/>
                    </a:prstGeom>
                    <a:noFill/>
                    <a:ln>
                      <a:noFill/>
                    </a:ln>
                  </pic:spPr>
                </pic:pic>
              </a:graphicData>
            </a:graphic>
          </wp:inline>
        </w:drawing>
      </w:r>
    </w:p>
    <w:p w14:paraId="352AA608" w14:textId="7EA2B3B9" w:rsidR="007B5DA8" w:rsidRPr="00BA3BAD" w:rsidRDefault="007B5DA8" w:rsidP="00896053">
      <w:pPr>
        <w:pStyle w:val="Caption"/>
      </w:pPr>
      <w:bookmarkStart w:id="36" w:name="_Toc35778031"/>
      <w:r w:rsidRPr="00BA3BAD">
        <w:t xml:space="preserve">Figure </w:t>
      </w:r>
      <w:r w:rsidR="00765E0D">
        <w:fldChar w:fldCharType="begin"/>
      </w:r>
      <w:r w:rsidR="00765E0D">
        <w:instrText xml:space="preserve"> SEQ Figure \* ARABIC </w:instrText>
      </w:r>
      <w:r w:rsidR="00765E0D">
        <w:fldChar w:fldCharType="separate"/>
      </w:r>
      <w:r w:rsidR="00F101B8">
        <w:rPr>
          <w:noProof/>
        </w:rPr>
        <w:t>14</w:t>
      </w:r>
      <w:r w:rsidR="00765E0D">
        <w:rPr>
          <w:noProof/>
        </w:rPr>
        <w:fldChar w:fldCharType="end"/>
      </w:r>
      <w:r w:rsidRPr="00BA3BAD">
        <w:t>. Equation. Kolmogorov-Smirnov test statistic</w:t>
      </w:r>
      <w:r w:rsidRPr="00BA3BAD">
        <w:rPr>
          <w:rFonts w:cstheme="minorHAnsi"/>
          <w:color w:val="000000" w:themeColor="text1"/>
        </w:rPr>
        <w:t>.</w:t>
      </w:r>
      <w:bookmarkEnd w:id="36"/>
    </w:p>
    <w:p w14:paraId="00211004" w14:textId="77777777" w:rsidR="00896053" w:rsidRDefault="00896053" w:rsidP="00896053">
      <w:pPr>
        <w:rPr>
          <w:rFonts w:eastAsia="Batang"/>
          <w:lang w:val="el-GR"/>
        </w:rPr>
      </w:pPr>
    </w:p>
    <w:p w14:paraId="645C2F3E" w14:textId="79C49907" w:rsidR="007B5DA8" w:rsidRDefault="007B5DA8" w:rsidP="00896053">
      <w:pPr>
        <w:rPr>
          <w:rFonts w:eastAsia="Batang"/>
          <w:lang w:val="el-GR"/>
        </w:rPr>
      </w:pPr>
      <w:r w:rsidRPr="00BA3BAD">
        <w:rPr>
          <w:rFonts w:eastAsia="Batang"/>
          <w:lang w:val="el-GR"/>
        </w:rPr>
        <w:t>where F</w:t>
      </w:r>
      <w:r w:rsidRPr="00BA3BAD">
        <w:rPr>
          <w:rFonts w:eastAsia="Batang"/>
          <w:vertAlign w:val="subscript"/>
          <w:lang w:val="el-GR"/>
        </w:rPr>
        <w:t>c,n</w:t>
      </w:r>
      <w:r w:rsidRPr="00BA3BAD">
        <w:rPr>
          <w:rFonts w:eastAsia="Batang"/>
          <w:lang w:val="el-GR"/>
        </w:rPr>
        <w:t>(ε) is the ECDF of the calibration data set of size n, and F</w:t>
      </w:r>
      <w:r w:rsidRPr="00BA3BAD">
        <w:rPr>
          <w:rFonts w:eastAsia="Batang"/>
          <w:vertAlign w:val="subscript"/>
          <w:lang w:val="el-GR"/>
        </w:rPr>
        <w:t>v,m</w:t>
      </w:r>
      <w:r w:rsidRPr="00BA3BAD">
        <w:rPr>
          <w:rFonts w:eastAsia="Batang"/>
          <w:lang w:val="el-GR"/>
        </w:rPr>
        <w:t>(ε) is the ECDF of the validation data set of size m. The test statistic, D</w:t>
      </w:r>
      <w:r w:rsidRPr="00BA3BAD">
        <w:rPr>
          <w:rFonts w:eastAsia="Batang"/>
          <w:vertAlign w:val="subscript"/>
          <w:lang w:val="el-GR"/>
        </w:rPr>
        <w:t>n,m</w:t>
      </w:r>
      <w:r w:rsidRPr="00BA3BAD">
        <w:rPr>
          <w:rFonts w:eastAsia="Batang"/>
          <w:lang w:val="el-GR"/>
        </w:rPr>
        <w:t>, is the largest difference between the two curves, F</w:t>
      </w:r>
      <w:r w:rsidRPr="00BA3BAD">
        <w:rPr>
          <w:rFonts w:eastAsia="Batang"/>
          <w:vertAlign w:val="subscript"/>
          <w:lang w:val="el-GR"/>
        </w:rPr>
        <w:t>c,n,low</w:t>
      </w:r>
      <w:r w:rsidRPr="00BA3BAD">
        <w:rPr>
          <w:rFonts w:eastAsia="Batang"/>
          <w:lang w:val="el-GR"/>
        </w:rPr>
        <w:t>(ε)  and F</w:t>
      </w:r>
      <w:r w:rsidRPr="00BA3BAD">
        <w:rPr>
          <w:rFonts w:eastAsia="Batang"/>
          <w:vertAlign w:val="subscript"/>
        </w:rPr>
        <w:t>v</w:t>
      </w:r>
      <w:r w:rsidRPr="00BA3BAD">
        <w:rPr>
          <w:rFonts w:eastAsia="Batang"/>
          <w:vertAlign w:val="subscript"/>
          <w:lang w:val="el-GR"/>
        </w:rPr>
        <w:t>,n,high</w:t>
      </w:r>
      <w:r w:rsidRPr="00BA3BAD">
        <w:rPr>
          <w:rFonts w:eastAsia="Batang"/>
          <w:lang w:val="el-GR"/>
        </w:rPr>
        <w:t xml:space="preserve">(ε), as shown in </w:t>
      </w:r>
      <w:r w:rsidR="003879C2">
        <w:rPr>
          <w:rFonts w:eastAsia="Batang"/>
        </w:rPr>
        <w:t>f</w:t>
      </w:r>
      <w:r w:rsidRPr="00BA3BAD">
        <w:rPr>
          <w:rFonts w:eastAsia="Batang"/>
          <w:lang w:val="el-GR"/>
        </w:rPr>
        <w:t xml:space="preserve">igure </w:t>
      </w:r>
      <w:r w:rsidR="00BA6727" w:rsidRPr="00BA3BAD">
        <w:rPr>
          <w:rFonts w:eastAsia="Batang"/>
        </w:rPr>
        <w:t xml:space="preserve">15 </w:t>
      </w:r>
      <w:r w:rsidRPr="00BA3BAD">
        <w:rPr>
          <w:rFonts w:eastAsia="Batang"/>
          <w:lang w:val="el-GR"/>
        </w:rPr>
        <w:t>below. The null hypothesis is rejected at a significance level α for large samples, if:</w:t>
      </w:r>
    </w:p>
    <w:p w14:paraId="1B1C1F6C" w14:textId="77777777" w:rsidR="00896053" w:rsidRPr="00BA3BAD" w:rsidRDefault="00896053" w:rsidP="00896053">
      <w:pPr>
        <w:rPr>
          <w:rFonts w:eastAsia="Batang"/>
          <w:lang w:val="el-GR"/>
        </w:rPr>
      </w:pPr>
    </w:p>
    <w:p w14:paraId="77FF75B3" w14:textId="0A806065" w:rsidR="007B5DA8" w:rsidRPr="00BA3BAD" w:rsidRDefault="007B5DA8" w:rsidP="00896053">
      <w:pPr>
        <w:rPr>
          <w:rFonts w:eastAsia="Batang"/>
          <w:lang w:val="el-GR"/>
        </w:rPr>
      </w:pPr>
      <w:r w:rsidRPr="00BA3BAD">
        <w:rPr>
          <w:noProof/>
          <w:lang w:eastAsia="zh-CN"/>
        </w:rPr>
        <w:drawing>
          <wp:inline distT="0" distB="0" distL="0" distR="0" wp14:anchorId="0735F19B" wp14:editId="1580D537">
            <wp:extent cx="5943600" cy="609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14:paraId="0CFCE85A" w14:textId="3DBA069A" w:rsidR="007B5DA8" w:rsidRPr="00BA3BAD" w:rsidRDefault="007B5DA8" w:rsidP="00896053">
      <w:pPr>
        <w:pStyle w:val="Caption"/>
      </w:pPr>
      <w:bookmarkStart w:id="37" w:name="_Toc35778032"/>
      <w:r w:rsidRPr="00BA3BAD">
        <w:t xml:space="preserve">Figure </w:t>
      </w:r>
      <w:r w:rsidR="00765E0D">
        <w:fldChar w:fldCharType="begin"/>
      </w:r>
      <w:r w:rsidR="00765E0D">
        <w:instrText xml:space="preserve"> SEQ Figure \* ARABIC </w:instrText>
      </w:r>
      <w:r w:rsidR="00765E0D">
        <w:fldChar w:fldCharType="separate"/>
      </w:r>
      <w:r w:rsidR="00F101B8">
        <w:rPr>
          <w:noProof/>
        </w:rPr>
        <w:t>15</w:t>
      </w:r>
      <w:r w:rsidR="00765E0D">
        <w:rPr>
          <w:noProof/>
        </w:rPr>
        <w:fldChar w:fldCharType="end"/>
      </w:r>
      <w:r w:rsidRPr="00BA3BAD">
        <w:t>. Equation. Criterion for rejecting the null hypothesis</w:t>
      </w:r>
      <w:r w:rsidRPr="00BA3BAD">
        <w:rPr>
          <w:rFonts w:cstheme="minorHAnsi"/>
          <w:color w:val="000000" w:themeColor="text1"/>
        </w:rPr>
        <w:t>.</w:t>
      </w:r>
      <w:bookmarkEnd w:id="37"/>
    </w:p>
    <w:p w14:paraId="5FEDB17D" w14:textId="77777777" w:rsidR="00896053" w:rsidRDefault="00896053" w:rsidP="00896053">
      <w:pPr>
        <w:rPr>
          <w:rFonts w:eastAsia="Batang"/>
        </w:rPr>
      </w:pPr>
    </w:p>
    <w:p w14:paraId="79FECC1E" w14:textId="69BBAD21" w:rsidR="007B5DA8" w:rsidRPr="00BA3BAD" w:rsidRDefault="007B5DA8" w:rsidP="00896053">
      <w:pPr>
        <w:rPr>
          <w:rFonts w:eastAsia="Batang"/>
        </w:rPr>
      </w:pPr>
      <w:r w:rsidRPr="00BA3BAD">
        <w:rPr>
          <w:rFonts w:eastAsia="Batang"/>
        </w:rPr>
        <w:t>where the critical value is given as c(α=0.05) = 1.36. The null hypothesis is accepted otherwise.</w:t>
      </w:r>
    </w:p>
    <w:p w14:paraId="521FCA99" w14:textId="77777777" w:rsidR="0008191C" w:rsidRDefault="0008191C" w:rsidP="007B5DA8">
      <w:pPr>
        <w:spacing w:after="160" w:line="259" w:lineRule="auto"/>
        <w:jc w:val="center"/>
        <w:rPr>
          <w:rFonts w:eastAsia="Batang"/>
        </w:rPr>
      </w:pPr>
    </w:p>
    <w:p w14:paraId="204358DC" w14:textId="3964EC3D" w:rsidR="007B5DA8" w:rsidRPr="00BA3BAD" w:rsidRDefault="0008191C" w:rsidP="007B5DA8">
      <w:pPr>
        <w:spacing w:after="160" w:line="259" w:lineRule="auto"/>
        <w:jc w:val="center"/>
        <w:rPr>
          <w:rFonts w:eastAsia="Batang"/>
        </w:rPr>
      </w:pPr>
      <w:r w:rsidRPr="001A5DEA">
        <w:rPr>
          <w:noProof/>
          <w:lang w:eastAsia="zh-CN"/>
        </w:rPr>
        <w:lastRenderedPageBreak/>
        <w:drawing>
          <wp:inline distT="0" distB="0" distL="0" distR="0" wp14:anchorId="7BB167F0" wp14:editId="56F35D67">
            <wp:extent cx="3289110" cy="3166049"/>
            <wp:effectExtent l="0" t="0" r="698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05164" cy="3181503"/>
                    </a:xfrm>
                    <a:prstGeom prst="rect">
                      <a:avLst/>
                    </a:prstGeom>
                  </pic:spPr>
                </pic:pic>
              </a:graphicData>
            </a:graphic>
          </wp:inline>
        </w:drawing>
      </w:r>
    </w:p>
    <w:p w14:paraId="1E98415B" w14:textId="4EF5E5C1" w:rsidR="005003D1" w:rsidRPr="00BA3BAD" w:rsidRDefault="005003D1" w:rsidP="00896053">
      <w:pPr>
        <w:rPr>
          <w:rFonts w:eastAsia="Batang"/>
        </w:rPr>
      </w:pPr>
      <w:r w:rsidRPr="00BA3BAD">
        <w:rPr>
          <w:rFonts w:eastAsia="Batang"/>
        </w:rPr>
        <w:t>Source: FHWA</w:t>
      </w:r>
      <w:r w:rsidR="0064774D" w:rsidRPr="00BA3BAD">
        <w:rPr>
          <w:rFonts w:eastAsia="Batang"/>
        </w:rPr>
        <w:t>.</w:t>
      </w:r>
    </w:p>
    <w:p w14:paraId="682DDF8F" w14:textId="70DACC15" w:rsidR="007B5DA8" w:rsidRPr="00BA3BAD" w:rsidRDefault="007B5DA8" w:rsidP="00896053">
      <w:pPr>
        <w:pStyle w:val="Caption"/>
      </w:pPr>
      <w:bookmarkStart w:id="38" w:name="_Toc35778033"/>
      <w:r w:rsidRPr="00BA3BAD">
        <w:t xml:space="preserve">Figure </w:t>
      </w:r>
      <w:r w:rsidR="00765E0D">
        <w:fldChar w:fldCharType="begin"/>
      </w:r>
      <w:r w:rsidR="00765E0D">
        <w:instrText xml:space="preserve"> SEQ Figure \* ARABIC </w:instrText>
      </w:r>
      <w:r w:rsidR="00765E0D">
        <w:fldChar w:fldCharType="separate"/>
      </w:r>
      <w:r w:rsidR="00F101B8">
        <w:rPr>
          <w:noProof/>
        </w:rPr>
        <w:t>16</w:t>
      </w:r>
      <w:r w:rsidR="00765E0D">
        <w:rPr>
          <w:noProof/>
        </w:rPr>
        <w:fldChar w:fldCharType="end"/>
      </w:r>
      <w:r w:rsidRPr="00BA3BAD">
        <w:t>. Diagram. Visualization of the Kolmogorov-Smirnov test statistic</w:t>
      </w:r>
      <w:r w:rsidRPr="00BA3BAD">
        <w:rPr>
          <w:rFonts w:cstheme="minorHAnsi"/>
          <w:color w:val="000000" w:themeColor="text1"/>
        </w:rPr>
        <w:t>.</w:t>
      </w:r>
      <w:bookmarkEnd w:id="38"/>
    </w:p>
    <w:p w14:paraId="4F33658B" w14:textId="77777777" w:rsidR="007B5DA8" w:rsidRPr="00BA3BAD" w:rsidRDefault="007B5DA8" w:rsidP="00896053">
      <w:pPr>
        <w:rPr>
          <w:rFonts w:eastAsia="Batang"/>
        </w:rPr>
      </w:pPr>
    </w:p>
    <w:p w14:paraId="4BB4CBF2" w14:textId="0F8CA5F3" w:rsidR="00726403" w:rsidRPr="00BA3BAD" w:rsidRDefault="00726403" w:rsidP="00896053">
      <w:pPr>
        <w:pStyle w:val="Heading2"/>
      </w:pPr>
      <w:bookmarkStart w:id="39" w:name="_Toc35777845"/>
      <w:r w:rsidRPr="00BA3BAD">
        <w:t>Calibration and Validation Results</w:t>
      </w:r>
      <w:bookmarkEnd w:id="39"/>
    </w:p>
    <w:p w14:paraId="48347D1B" w14:textId="77777777" w:rsidR="00896053" w:rsidRDefault="00896053" w:rsidP="00896053">
      <w:pPr>
        <w:rPr>
          <w:rFonts w:eastAsia="Batang"/>
        </w:rPr>
      </w:pPr>
    </w:p>
    <w:p w14:paraId="3EBA8B1C" w14:textId="7FE05C08" w:rsidR="005003D1" w:rsidRDefault="005003D1" w:rsidP="00896053">
      <w:pPr>
        <w:rPr>
          <w:rFonts w:eastAsia="Batang"/>
        </w:rPr>
      </w:pPr>
      <w:r w:rsidRPr="00BA3BAD">
        <w:rPr>
          <w:rFonts w:eastAsia="Batang"/>
        </w:rPr>
        <w:t>The sample size for the calibration and validation datasets for low and high VSA levels are given below. Since the data w</w:t>
      </w:r>
      <w:r w:rsidR="00B8306E">
        <w:rPr>
          <w:rFonts w:eastAsia="Batang"/>
        </w:rPr>
        <w:t>as</w:t>
      </w:r>
      <w:r w:rsidRPr="00BA3BAD">
        <w:rPr>
          <w:rFonts w:eastAsia="Batang"/>
        </w:rPr>
        <w:t xml:space="preserve"> gathered from a field observation of drivers’ speed on the public road, the sample collection was not performed in a controlled experiment. Though </w:t>
      </w:r>
      <w:r w:rsidR="00B8306E">
        <w:rPr>
          <w:rFonts w:eastAsia="Batang"/>
        </w:rPr>
        <w:t xml:space="preserve">30 is </w:t>
      </w:r>
      <w:r w:rsidRPr="00BA3BAD">
        <w:rPr>
          <w:rFonts w:eastAsia="Batang"/>
        </w:rPr>
        <w:t xml:space="preserve">generally a sufficient sample size for a statistical analysis </w:t>
      </w:r>
      <w:r w:rsidR="009B7B01" w:rsidRPr="00BA3BAD">
        <w:rPr>
          <w:rFonts w:eastAsia="Batang"/>
        </w:rPr>
        <w:t>for well-designed random experiments</w:t>
      </w:r>
      <w:r w:rsidRPr="00BA3BAD">
        <w:rPr>
          <w:rFonts w:eastAsia="Batang"/>
        </w:rPr>
        <w:t xml:space="preserve">, this rule may not be suitable for this uncontrolled observation. In addition, </w:t>
      </w:r>
      <w:r w:rsidRPr="00BA3BAD">
        <w:rPr>
          <w:rFonts w:eastAsia="Batang"/>
          <w:lang w:val="el-GR"/>
        </w:rPr>
        <w:t>ε</w:t>
      </w:r>
      <w:r w:rsidRPr="00BA3BAD">
        <w:rPr>
          <w:rFonts w:eastAsia="Batang"/>
        </w:rPr>
        <w:t xml:space="preserve"> for each 2.2 m/s (5 mph) VSA level did not seem to have a smooth distribution function </w:t>
      </w:r>
      <w:r w:rsidR="009B7B01" w:rsidRPr="00BA3BAD">
        <w:rPr>
          <w:rFonts w:eastAsia="Batang"/>
        </w:rPr>
        <w:t xml:space="preserve">even </w:t>
      </w:r>
      <w:r w:rsidRPr="00BA3BAD">
        <w:rPr>
          <w:rFonts w:eastAsia="Batang"/>
        </w:rPr>
        <w:t>with a sample size in a scale of hundreds. After add</w:t>
      </w:r>
      <w:r w:rsidR="00B8306E">
        <w:rPr>
          <w:rFonts w:eastAsia="Batang"/>
        </w:rPr>
        <w:t>ing</w:t>
      </w:r>
      <w:r w:rsidRPr="00BA3BAD">
        <w:rPr>
          <w:rFonts w:eastAsia="Batang"/>
        </w:rPr>
        <w:t xml:space="preserve"> data samples from multiple VSA levels, however, the deviation for the low </w:t>
      </w:r>
      <w:r w:rsidR="00FC16BB">
        <w:rPr>
          <w:rFonts w:eastAsia="Batang"/>
        </w:rPr>
        <w:t xml:space="preserve">and high </w:t>
      </w:r>
      <w:r w:rsidRPr="00BA3BAD">
        <w:rPr>
          <w:rFonts w:eastAsia="Batang"/>
        </w:rPr>
        <w:t xml:space="preserve">VSA seemed to have smooth distribution functions with sample sizes in a scale of thousands. </w:t>
      </w:r>
    </w:p>
    <w:p w14:paraId="6EDB9E44" w14:textId="77777777" w:rsidR="00896053" w:rsidRPr="00BA3BAD" w:rsidRDefault="00896053" w:rsidP="00896053">
      <w:pPr>
        <w:rPr>
          <w:rFonts w:eastAsia="Batang"/>
        </w:rPr>
      </w:pPr>
    </w:p>
    <w:p w14:paraId="7BA07D83" w14:textId="25CC2162" w:rsidR="005003D1" w:rsidRPr="00896053" w:rsidRDefault="005003D1" w:rsidP="00896053">
      <w:pPr>
        <w:pStyle w:val="Caption"/>
        <w:rPr>
          <w:rFonts w:eastAsia="SimSun"/>
        </w:rPr>
      </w:pPr>
      <w:bookmarkStart w:id="40" w:name="_Ref6556422"/>
      <w:bookmarkStart w:id="41" w:name="_Ref6556408"/>
      <w:bookmarkStart w:id="42" w:name="_Toc6561363"/>
      <w:bookmarkStart w:id="43" w:name="_Toc35778055"/>
      <w:r w:rsidRPr="00896053">
        <w:t xml:space="preserve">Table </w:t>
      </w:r>
      <w:r w:rsidR="00765E0D">
        <w:fldChar w:fldCharType="begin"/>
      </w:r>
      <w:r w:rsidR="00765E0D">
        <w:instrText xml:space="preserve"> SEQ Table \* ARABIC </w:instrText>
      </w:r>
      <w:r w:rsidR="00765E0D">
        <w:fldChar w:fldCharType="separate"/>
      </w:r>
      <w:r w:rsidR="00F101B8">
        <w:rPr>
          <w:noProof/>
        </w:rPr>
        <w:t>1</w:t>
      </w:r>
      <w:r w:rsidR="00765E0D">
        <w:rPr>
          <w:noProof/>
        </w:rPr>
        <w:fldChar w:fldCharType="end"/>
      </w:r>
      <w:bookmarkEnd w:id="40"/>
      <w:r w:rsidRPr="00896053">
        <w:t>.</w:t>
      </w:r>
      <w:r w:rsidRPr="00896053">
        <w:rPr>
          <w:rFonts w:eastAsia="SimSun"/>
        </w:rPr>
        <w:t xml:space="preserve"> Sample sizes for the low and high VSA cases.</w:t>
      </w:r>
      <w:bookmarkEnd w:id="41"/>
      <w:bookmarkEnd w:id="42"/>
      <w:bookmarkEnd w:id="43"/>
    </w:p>
    <w:tbl>
      <w:tblPr>
        <w:tblStyle w:val="EPAReportTable"/>
        <w:tblW w:w="0" w:type="auto"/>
        <w:jc w:val="center"/>
        <w:tblLook w:val="04A0" w:firstRow="1" w:lastRow="0" w:firstColumn="1" w:lastColumn="0" w:noHBand="0" w:noVBand="1"/>
      </w:tblPr>
      <w:tblGrid>
        <w:gridCol w:w="3442"/>
        <w:gridCol w:w="2503"/>
        <w:gridCol w:w="2923"/>
      </w:tblGrid>
      <w:tr w:rsidR="005003D1" w:rsidRPr="00BA3BAD" w14:paraId="647AC295" w14:textId="77777777" w:rsidTr="005003D1">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noWrap/>
            <w:hideMark/>
          </w:tcPr>
          <w:p w14:paraId="370EC455" w14:textId="77777777" w:rsidR="005003D1" w:rsidRPr="00BA3BAD" w:rsidRDefault="005003D1" w:rsidP="00D5718F">
            <w:pPr>
              <w:rPr>
                <w:b w:val="0"/>
                <w:lang w:eastAsia="ko-KR"/>
              </w:rPr>
            </w:pPr>
          </w:p>
        </w:tc>
        <w:tc>
          <w:tcPr>
            <w:tcW w:w="0" w:type="auto"/>
            <w:hideMark/>
          </w:tcPr>
          <w:p w14:paraId="69949659" w14:textId="77777777" w:rsidR="005003D1" w:rsidRPr="00BA3BAD" w:rsidRDefault="005003D1" w:rsidP="00D5718F">
            <w:pPr>
              <w:rPr>
                <w:b w:val="0"/>
              </w:rPr>
            </w:pPr>
            <w:r w:rsidRPr="00BA3BAD">
              <w:t xml:space="preserve">Low VSA </w:t>
            </w:r>
          </w:p>
          <w:p w14:paraId="4C8EBD88" w14:textId="7370EDBB" w:rsidR="005003D1" w:rsidRPr="00BA3BAD" w:rsidRDefault="005003D1" w:rsidP="00D5718F">
            <w:pPr>
              <w:rPr>
                <w:b w:val="0"/>
                <w:color w:val="000000"/>
                <w:lang w:eastAsia="ko-KR"/>
              </w:rPr>
            </w:pPr>
            <w:r w:rsidRPr="00BA3BAD">
              <w:t>(0-15.6 m/s, 0-35</w:t>
            </w:r>
            <w:r w:rsidR="00907F9B">
              <w:t xml:space="preserve"> </w:t>
            </w:r>
            <w:r w:rsidRPr="00BA3BAD">
              <w:t>mph)</w:t>
            </w:r>
          </w:p>
        </w:tc>
        <w:tc>
          <w:tcPr>
            <w:tcW w:w="0" w:type="auto"/>
            <w:hideMark/>
          </w:tcPr>
          <w:p w14:paraId="3358F588" w14:textId="77777777" w:rsidR="005003D1" w:rsidRPr="00BA3BAD" w:rsidRDefault="005003D1" w:rsidP="00D5718F">
            <w:pPr>
              <w:rPr>
                <w:b w:val="0"/>
              </w:rPr>
            </w:pPr>
            <w:r w:rsidRPr="00BA3BAD">
              <w:t>High VSA</w:t>
            </w:r>
          </w:p>
          <w:p w14:paraId="1B09DD48" w14:textId="4E25133C" w:rsidR="005003D1" w:rsidRPr="00BA3BAD" w:rsidRDefault="005003D1" w:rsidP="00D5718F">
            <w:pPr>
              <w:rPr>
                <w:b w:val="0"/>
                <w:color w:val="000000"/>
                <w:lang w:eastAsia="ko-KR"/>
              </w:rPr>
            </w:pPr>
            <w:r w:rsidRPr="00BA3BAD">
              <w:t>(17.9-29.1 m/s, 40-65</w:t>
            </w:r>
            <w:r w:rsidR="00907F9B">
              <w:t xml:space="preserve"> </w:t>
            </w:r>
            <w:r w:rsidRPr="00BA3BAD">
              <w:t>mph)</w:t>
            </w:r>
          </w:p>
        </w:tc>
      </w:tr>
      <w:tr w:rsidR="005003D1" w:rsidRPr="00BA3BAD" w14:paraId="7DCE392D" w14:textId="77777777" w:rsidTr="005003D1">
        <w:trPr>
          <w:trHeight w:val="20"/>
          <w:jc w:val="center"/>
        </w:trPr>
        <w:tc>
          <w:tcPr>
            <w:tcW w:w="0" w:type="auto"/>
            <w:hideMark/>
          </w:tcPr>
          <w:p w14:paraId="5487CD82" w14:textId="095011BE" w:rsidR="005003D1" w:rsidRPr="00BA3BAD" w:rsidRDefault="005003D1">
            <w:pPr>
              <w:rPr>
                <w:color w:val="000000"/>
                <w:lang w:eastAsia="ko-KR"/>
              </w:rPr>
            </w:pPr>
            <w:r w:rsidRPr="00BA3BAD">
              <w:rPr>
                <w:color w:val="000000"/>
                <w:lang w:eastAsia="ko-KR"/>
              </w:rPr>
              <w:t xml:space="preserve">Sample </w:t>
            </w:r>
            <w:r w:rsidR="00663581">
              <w:rPr>
                <w:color w:val="000000"/>
                <w:lang w:eastAsia="ko-KR"/>
              </w:rPr>
              <w:t>s</w:t>
            </w:r>
            <w:r w:rsidR="00663581" w:rsidRPr="00BA3BAD">
              <w:rPr>
                <w:color w:val="000000"/>
                <w:lang w:eastAsia="ko-KR"/>
              </w:rPr>
              <w:t xml:space="preserve">ize </w:t>
            </w:r>
            <w:r w:rsidRPr="00BA3BAD">
              <w:rPr>
                <w:color w:val="000000"/>
                <w:lang w:eastAsia="ko-KR"/>
              </w:rPr>
              <w:t xml:space="preserve">of </w:t>
            </w:r>
            <w:r w:rsidR="00663581">
              <w:rPr>
                <w:color w:val="000000"/>
                <w:lang w:eastAsia="ko-KR"/>
              </w:rPr>
              <w:t>c</w:t>
            </w:r>
            <w:r w:rsidRPr="00BA3BAD">
              <w:rPr>
                <w:color w:val="000000"/>
                <w:lang w:eastAsia="ko-KR"/>
              </w:rPr>
              <w:t xml:space="preserve">alibration </w:t>
            </w:r>
            <w:r w:rsidR="00663581">
              <w:rPr>
                <w:color w:val="000000"/>
                <w:lang w:eastAsia="ko-KR"/>
              </w:rPr>
              <w:t>d</w:t>
            </w:r>
            <w:r w:rsidRPr="00BA3BAD">
              <w:rPr>
                <w:color w:val="000000"/>
                <w:lang w:eastAsia="ko-KR"/>
              </w:rPr>
              <w:t xml:space="preserve">ataset </w:t>
            </w:r>
          </w:p>
        </w:tc>
        <w:tc>
          <w:tcPr>
            <w:tcW w:w="0" w:type="auto"/>
          </w:tcPr>
          <w:p w14:paraId="78E3C5F8" w14:textId="77777777" w:rsidR="005003D1" w:rsidRPr="00BA3BAD" w:rsidRDefault="005003D1" w:rsidP="00D5718F">
            <w:pPr>
              <w:jc w:val="right"/>
              <w:rPr>
                <w:color w:val="000000"/>
                <w:lang w:eastAsia="ko-KR"/>
              </w:rPr>
            </w:pPr>
            <w:r w:rsidRPr="00BA3BAD">
              <w:rPr>
                <w:color w:val="000000"/>
                <w:lang w:eastAsia="ko-KR"/>
              </w:rPr>
              <w:t>5,380</w:t>
            </w:r>
          </w:p>
        </w:tc>
        <w:tc>
          <w:tcPr>
            <w:tcW w:w="0" w:type="auto"/>
          </w:tcPr>
          <w:p w14:paraId="552EC1D0" w14:textId="77777777" w:rsidR="005003D1" w:rsidRPr="00BA3BAD" w:rsidRDefault="005003D1" w:rsidP="00D5718F">
            <w:pPr>
              <w:jc w:val="right"/>
              <w:rPr>
                <w:color w:val="000000"/>
                <w:lang w:eastAsia="ko-KR"/>
              </w:rPr>
            </w:pPr>
            <w:r w:rsidRPr="00BA3BAD">
              <w:rPr>
                <w:color w:val="000000"/>
                <w:lang w:eastAsia="ko-KR"/>
              </w:rPr>
              <w:t>73,706</w:t>
            </w:r>
          </w:p>
        </w:tc>
      </w:tr>
      <w:tr w:rsidR="005003D1" w:rsidRPr="00BA3BAD" w14:paraId="296549B1" w14:textId="77777777" w:rsidTr="005003D1">
        <w:trPr>
          <w:trHeight w:val="20"/>
          <w:jc w:val="center"/>
        </w:trPr>
        <w:tc>
          <w:tcPr>
            <w:tcW w:w="0" w:type="auto"/>
          </w:tcPr>
          <w:p w14:paraId="6B7473C6" w14:textId="61B5EE48" w:rsidR="005003D1" w:rsidRPr="00BA3BAD" w:rsidRDefault="005003D1" w:rsidP="00D5718F">
            <w:pPr>
              <w:rPr>
                <w:color w:val="000000"/>
                <w:lang w:eastAsia="ko-KR"/>
              </w:rPr>
            </w:pPr>
            <w:r w:rsidRPr="00BA3BAD">
              <w:rPr>
                <w:color w:val="000000"/>
                <w:lang w:eastAsia="ko-KR"/>
              </w:rPr>
              <w:t xml:space="preserve">Sample </w:t>
            </w:r>
            <w:r w:rsidR="00663581">
              <w:rPr>
                <w:color w:val="000000"/>
                <w:lang w:eastAsia="ko-KR"/>
              </w:rPr>
              <w:t>s</w:t>
            </w:r>
            <w:r w:rsidRPr="00BA3BAD">
              <w:rPr>
                <w:color w:val="000000"/>
                <w:lang w:eastAsia="ko-KR"/>
              </w:rPr>
              <w:t xml:space="preserve">ize of </w:t>
            </w:r>
            <w:r w:rsidR="00663581">
              <w:rPr>
                <w:color w:val="000000"/>
                <w:lang w:eastAsia="ko-KR"/>
              </w:rPr>
              <w:t>v</w:t>
            </w:r>
            <w:r w:rsidRPr="00BA3BAD">
              <w:rPr>
                <w:color w:val="000000"/>
                <w:lang w:eastAsia="ko-KR"/>
              </w:rPr>
              <w:t xml:space="preserve">alidation </w:t>
            </w:r>
            <w:r w:rsidR="00663581">
              <w:rPr>
                <w:color w:val="000000"/>
                <w:lang w:eastAsia="ko-KR"/>
              </w:rPr>
              <w:t>d</w:t>
            </w:r>
            <w:r w:rsidRPr="00BA3BAD">
              <w:rPr>
                <w:color w:val="000000"/>
                <w:lang w:eastAsia="ko-KR"/>
              </w:rPr>
              <w:t>ataset</w:t>
            </w:r>
          </w:p>
        </w:tc>
        <w:tc>
          <w:tcPr>
            <w:tcW w:w="0" w:type="auto"/>
          </w:tcPr>
          <w:p w14:paraId="6D8A59A7" w14:textId="77777777" w:rsidR="005003D1" w:rsidRPr="00BA3BAD" w:rsidRDefault="005003D1" w:rsidP="00D5718F">
            <w:pPr>
              <w:jc w:val="right"/>
              <w:rPr>
                <w:color w:val="000000"/>
                <w:lang w:eastAsia="ko-KR"/>
              </w:rPr>
            </w:pPr>
            <w:r w:rsidRPr="00BA3BAD">
              <w:t>2,306</w:t>
            </w:r>
          </w:p>
        </w:tc>
        <w:tc>
          <w:tcPr>
            <w:tcW w:w="0" w:type="auto"/>
          </w:tcPr>
          <w:p w14:paraId="6F9E5D11" w14:textId="77777777" w:rsidR="005003D1" w:rsidRPr="00BA3BAD" w:rsidRDefault="005003D1" w:rsidP="00D5718F">
            <w:pPr>
              <w:jc w:val="right"/>
              <w:rPr>
                <w:color w:val="000000"/>
                <w:lang w:eastAsia="ko-KR"/>
              </w:rPr>
            </w:pPr>
            <w:r w:rsidRPr="00BA3BAD">
              <w:rPr>
                <w:color w:val="000000"/>
                <w:lang w:eastAsia="ko-KR"/>
              </w:rPr>
              <w:t>31,589</w:t>
            </w:r>
          </w:p>
        </w:tc>
      </w:tr>
      <w:tr w:rsidR="005003D1" w:rsidRPr="00BA3BAD" w14:paraId="1F521C88" w14:textId="77777777" w:rsidTr="005003D1">
        <w:trPr>
          <w:trHeight w:val="20"/>
          <w:jc w:val="center"/>
        </w:trPr>
        <w:tc>
          <w:tcPr>
            <w:tcW w:w="0" w:type="auto"/>
          </w:tcPr>
          <w:p w14:paraId="2DC8D029" w14:textId="11F32182" w:rsidR="005003D1" w:rsidRPr="00BA3BAD" w:rsidRDefault="005003D1" w:rsidP="00D5718F">
            <w:pPr>
              <w:rPr>
                <w:color w:val="000000"/>
                <w:lang w:eastAsia="ko-KR"/>
              </w:rPr>
            </w:pPr>
            <w:r w:rsidRPr="00BA3BAD">
              <w:rPr>
                <w:color w:val="000000"/>
                <w:lang w:eastAsia="ko-KR"/>
              </w:rPr>
              <w:t xml:space="preserve">Total </w:t>
            </w:r>
            <w:r w:rsidR="00663581">
              <w:rPr>
                <w:color w:val="000000"/>
                <w:lang w:eastAsia="ko-KR"/>
              </w:rPr>
              <w:t>s</w:t>
            </w:r>
            <w:r w:rsidRPr="00BA3BAD">
              <w:rPr>
                <w:color w:val="000000"/>
                <w:lang w:eastAsia="ko-KR"/>
              </w:rPr>
              <w:t xml:space="preserve">ample </w:t>
            </w:r>
            <w:r w:rsidR="00663581">
              <w:rPr>
                <w:color w:val="000000"/>
                <w:lang w:eastAsia="ko-KR"/>
              </w:rPr>
              <w:t>s</w:t>
            </w:r>
            <w:r w:rsidRPr="00BA3BAD">
              <w:rPr>
                <w:color w:val="000000"/>
                <w:lang w:eastAsia="ko-KR"/>
              </w:rPr>
              <w:t>ize</w:t>
            </w:r>
          </w:p>
        </w:tc>
        <w:tc>
          <w:tcPr>
            <w:tcW w:w="0" w:type="auto"/>
          </w:tcPr>
          <w:p w14:paraId="0BE68BF7" w14:textId="77777777" w:rsidR="005003D1" w:rsidRPr="00BA3BAD" w:rsidRDefault="005003D1" w:rsidP="00D5718F">
            <w:pPr>
              <w:jc w:val="right"/>
              <w:rPr>
                <w:color w:val="000000"/>
                <w:lang w:eastAsia="ko-KR"/>
              </w:rPr>
            </w:pPr>
            <w:r w:rsidRPr="00BA3BAD">
              <w:rPr>
                <w:color w:val="000000"/>
                <w:lang w:eastAsia="ko-KR"/>
              </w:rPr>
              <w:t>7,686</w:t>
            </w:r>
          </w:p>
        </w:tc>
        <w:tc>
          <w:tcPr>
            <w:tcW w:w="0" w:type="auto"/>
          </w:tcPr>
          <w:p w14:paraId="269438C1" w14:textId="77777777" w:rsidR="005003D1" w:rsidRPr="00BA3BAD" w:rsidRDefault="005003D1" w:rsidP="00D5718F">
            <w:pPr>
              <w:jc w:val="right"/>
              <w:rPr>
                <w:color w:val="000000"/>
                <w:lang w:eastAsia="ko-KR"/>
              </w:rPr>
            </w:pPr>
            <w:r w:rsidRPr="00BA3BAD">
              <w:rPr>
                <w:color w:val="000000"/>
                <w:lang w:eastAsia="ko-KR"/>
              </w:rPr>
              <w:t>105,295</w:t>
            </w:r>
          </w:p>
        </w:tc>
      </w:tr>
    </w:tbl>
    <w:p w14:paraId="5A1AB80A" w14:textId="77777777" w:rsidR="00726403" w:rsidRPr="00BA3BAD" w:rsidRDefault="00726403" w:rsidP="00896053">
      <w:pPr>
        <w:rPr>
          <w:rFonts w:eastAsia="Batang"/>
        </w:rPr>
      </w:pPr>
    </w:p>
    <w:p w14:paraId="2932D04F" w14:textId="317F3232" w:rsidR="00896053" w:rsidRPr="00BA3BAD" w:rsidRDefault="009B7B01" w:rsidP="00896053">
      <w:pPr>
        <w:rPr>
          <w:rFonts w:eastAsia="Batang"/>
        </w:rPr>
      </w:pPr>
      <w:r w:rsidRPr="00BA3BAD">
        <w:rPr>
          <w:rFonts w:eastAsia="Batang"/>
        </w:rPr>
        <w:t xml:space="preserve">The calibration results of the empirical cumulative distribution functions for the low and high VSA levels are shown in </w:t>
      </w:r>
      <w:r w:rsidR="00561C41">
        <w:rPr>
          <w:rFonts w:eastAsia="Batang"/>
        </w:rPr>
        <w:t>f</w:t>
      </w:r>
      <w:r w:rsidRPr="00BA3BAD">
        <w:rPr>
          <w:rFonts w:eastAsia="Batang"/>
        </w:rPr>
        <w:t xml:space="preserve">igure </w:t>
      </w:r>
      <w:r w:rsidR="00BA6727" w:rsidRPr="00BA3BAD">
        <w:rPr>
          <w:rFonts w:eastAsia="Batang"/>
        </w:rPr>
        <w:t>17</w:t>
      </w:r>
      <w:r w:rsidRPr="00BA3BAD">
        <w:rPr>
          <w:rFonts w:eastAsia="Batang"/>
        </w:rPr>
        <w:t xml:space="preserve">. The </w:t>
      </w:r>
      <w:r w:rsidR="00561C41">
        <w:rPr>
          <w:rFonts w:eastAsia="Batang"/>
        </w:rPr>
        <w:t>x</w:t>
      </w:r>
      <w:r w:rsidRPr="00BA3BAD">
        <w:rPr>
          <w:rFonts w:eastAsia="Batang"/>
        </w:rPr>
        <w:t xml:space="preserve">-axis </w:t>
      </w:r>
      <w:r w:rsidR="00561C41">
        <w:rPr>
          <w:rFonts w:eastAsia="Batang"/>
        </w:rPr>
        <w:t>represents</w:t>
      </w:r>
      <w:r w:rsidRPr="00BA3BAD">
        <w:rPr>
          <w:rFonts w:eastAsia="Batang"/>
        </w:rPr>
        <w:t xml:space="preserve"> the deviation in miles per hour</w:t>
      </w:r>
      <w:r w:rsidR="00561C41">
        <w:rPr>
          <w:rFonts w:eastAsia="Batang"/>
        </w:rPr>
        <w:t>, while</w:t>
      </w:r>
      <w:r w:rsidR="00F20643">
        <w:rPr>
          <w:rFonts w:eastAsia="Batang"/>
        </w:rPr>
        <w:t xml:space="preserve"> t</w:t>
      </w:r>
      <w:r w:rsidRPr="00BA3BAD">
        <w:rPr>
          <w:rFonts w:eastAsia="Batang"/>
        </w:rPr>
        <w:t xml:space="preserve">he </w:t>
      </w:r>
      <w:r w:rsidR="00F20643">
        <w:rPr>
          <w:rFonts w:eastAsia="Batang"/>
        </w:rPr>
        <w:t>y</w:t>
      </w:r>
      <w:r w:rsidRPr="00BA3BAD">
        <w:rPr>
          <w:rFonts w:eastAsia="Batang"/>
        </w:rPr>
        <w:t xml:space="preserve">-axis </w:t>
      </w:r>
      <w:r w:rsidR="00F20643">
        <w:rPr>
          <w:rFonts w:eastAsia="Batang"/>
        </w:rPr>
        <w:t>represents</w:t>
      </w:r>
      <w:r w:rsidR="00F20643" w:rsidRPr="00BA3BAD">
        <w:rPr>
          <w:rFonts w:eastAsia="Batang"/>
        </w:rPr>
        <w:t xml:space="preserve"> </w:t>
      </w:r>
      <w:r w:rsidRPr="00BA3BAD">
        <w:rPr>
          <w:rFonts w:eastAsia="Batang"/>
        </w:rPr>
        <w:t>the cumulative probability. The mean and the standard deviation values are also given in the graphs.</w:t>
      </w:r>
      <w:r w:rsidR="006A0377" w:rsidRPr="00BA3BAD">
        <w:rPr>
          <w:rFonts w:eastAsia="Batang"/>
        </w:rPr>
        <w:t xml:space="preserve"> The calibrated distributions have been used in the sensitivity analyses to generate the random numbers that describe the baseline compliance level.</w:t>
      </w:r>
    </w:p>
    <w:p w14:paraId="1976592C" w14:textId="1CD0017F" w:rsidR="009B7B01" w:rsidRDefault="009B7B01" w:rsidP="00896053">
      <w:pPr>
        <w:jc w:val="center"/>
        <w:rPr>
          <w:rFonts w:eastAsia="Batang"/>
        </w:rPr>
      </w:pPr>
    </w:p>
    <w:p w14:paraId="535275F7" w14:textId="5299888B" w:rsidR="0008191C" w:rsidRPr="00BA3BAD" w:rsidRDefault="0008191C" w:rsidP="00896053">
      <w:pPr>
        <w:jc w:val="center"/>
        <w:rPr>
          <w:rFonts w:eastAsia="Batang"/>
        </w:rPr>
      </w:pPr>
      <w:r>
        <w:rPr>
          <w:rFonts w:eastAsia="Batang"/>
          <w:noProof/>
          <w:lang w:eastAsia="zh-CN"/>
        </w:rPr>
        <mc:AlternateContent>
          <mc:Choice Requires="wpc">
            <w:drawing>
              <wp:inline distT="0" distB="0" distL="0" distR="0" wp14:anchorId="67181D9A" wp14:editId="2334865F">
                <wp:extent cx="5886450" cy="2961551"/>
                <wp:effectExtent l="0" t="0" r="0" b="0"/>
                <wp:docPr id="48" name="Canvas 4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68" name="Picture 68"/>
                          <pic:cNvPicPr preferRelativeResize="0">
                            <a:picLocks noChangeAspect="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26080" cy="2926080"/>
                          </a:xfrm>
                          <a:prstGeom prst="rect">
                            <a:avLst/>
                          </a:prstGeom>
                          <a:noFill/>
                          <a:ln>
                            <a:noFill/>
                          </a:ln>
                        </pic:spPr>
                      </pic:pic>
                      <pic:pic xmlns:pic="http://schemas.openxmlformats.org/drawingml/2006/picture">
                        <pic:nvPicPr>
                          <pic:cNvPr id="69" name="Picture 69"/>
                          <pic:cNvPicPr preferRelativeResize="0"/>
                        </pic:nvPicPr>
                        <pic:blipFill>
                          <a:blip r:embed="rId44">
                            <a:extLst>
                              <a:ext uri="{28A0092B-C50C-407E-A947-70E740481C1C}">
                                <a14:useLocalDpi xmlns:a14="http://schemas.microsoft.com/office/drawing/2010/main" val="0"/>
                              </a:ext>
                            </a:extLst>
                          </a:blip>
                          <a:srcRect/>
                          <a:stretch>
                            <a:fillRect/>
                          </a:stretch>
                        </pic:blipFill>
                        <pic:spPr bwMode="auto">
                          <a:xfrm>
                            <a:off x="2948305" y="0"/>
                            <a:ext cx="2926080" cy="2926080"/>
                          </a:xfrm>
                          <a:prstGeom prst="rect">
                            <a:avLst/>
                          </a:prstGeom>
                          <a:noFill/>
                          <a:ln>
                            <a:noFill/>
                          </a:ln>
                        </pic:spPr>
                      </pic:pic>
                    </wpc:wpc>
                  </a:graphicData>
                </a:graphic>
              </wp:inline>
            </w:drawing>
          </mc:Choice>
          <mc:Fallback>
            <w:pict>
              <v:group w14:anchorId="749B8E9F" id="Canvas 48" o:spid="_x0000_s1026" editas="canvas" style="width:463.5pt;height:233.2pt;mso-position-horizontal-relative:char;mso-position-vertical-relative:line" coordsize="58864,296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">
                <v:shape id="_x0000_s1027" type="#_x0000_t75" style="position:absolute;width:58864;height:29610;visibility:visible;mso-wrap-style:square" filled="t">
                  <v:fill o:detectmouseclick="t"/>
                  <v:path o:connecttype="none"/>
                </v:shape>
                <v:shape id="Picture 68" o:spid="_x0000_s1028" type="#_x0000_t75" style="position:absolute;width:29260;height:292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">
                  <v:imagedata r:id="rId50" o:title=""/>
                  <v:path arrowok="t"/>
                </v:shape>
                <v:shape id="Picture 69" o:spid="_x0000_s1029" type="#_x0000_t75" style="position:absolute;left:29483;width:29260;height:2926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">
                  <v:imagedata r:id="rId51" o:title=""/>
                </v:shape>
                <w10:anchorlock/>
              </v:group>
            </w:pict>
          </mc:Fallback>
        </mc:AlternateContent>
      </w:r>
    </w:p>
    <w:p w14:paraId="49F84191" w14:textId="1C1E3C24" w:rsidR="00D81290" w:rsidRPr="00BA3BAD" w:rsidRDefault="00D81290" w:rsidP="00896053">
      <w:pPr>
        <w:rPr>
          <w:rFonts w:eastAsia="Batang"/>
        </w:rPr>
      </w:pPr>
      <w:r w:rsidRPr="00BA3BAD">
        <w:rPr>
          <w:rFonts w:eastAsia="Batang"/>
        </w:rPr>
        <w:t>Source: FHWA</w:t>
      </w:r>
      <w:r w:rsidR="0064774D" w:rsidRPr="00BA3BAD">
        <w:rPr>
          <w:rFonts w:eastAsia="Batang"/>
        </w:rPr>
        <w:t>.</w:t>
      </w:r>
    </w:p>
    <w:p w14:paraId="4EA590F0" w14:textId="6CE15FCA" w:rsidR="009B7B01" w:rsidRPr="00BA3BAD" w:rsidRDefault="009B7B01" w:rsidP="00896053">
      <w:pPr>
        <w:pStyle w:val="Caption"/>
      </w:pPr>
      <w:bookmarkStart w:id="44" w:name="_Toc35778034"/>
      <w:r w:rsidRPr="00BA3BAD">
        <w:t xml:space="preserve">Figure </w:t>
      </w:r>
      <w:r w:rsidR="00765E0D">
        <w:fldChar w:fldCharType="begin"/>
      </w:r>
      <w:r w:rsidR="00765E0D">
        <w:instrText xml:space="preserve"> SEQ Figure \* ARABIC </w:instrText>
      </w:r>
      <w:r w:rsidR="00765E0D">
        <w:fldChar w:fldCharType="separate"/>
      </w:r>
      <w:r w:rsidR="00F101B8">
        <w:rPr>
          <w:noProof/>
        </w:rPr>
        <w:t>17</w:t>
      </w:r>
      <w:r w:rsidR="00765E0D">
        <w:rPr>
          <w:noProof/>
        </w:rPr>
        <w:fldChar w:fldCharType="end"/>
      </w:r>
      <w:r w:rsidRPr="00BA3BAD">
        <w:t xml:space="preserve">. Diagram. Calibrated empirical distributions of </w:t>
      </w:r>
      <w:r w:rsidRPr="00BA3BAD">
        <w:rPr>
          <w:lang w:val="el-GR"/>
        </w:rPr>
        <w:t>ε</w:t>
      </w:r>
      <w:r w:rsidRPr="00BA3BAD">
        <w:t xml:space="preserve"> for the low and high VSA levels</w:t>
      </w:r>
      <w:r w:rsidR="00D81290" w:rsidRPr="00BA3BAD">
        <w:t xml:space="preserve"> (mean and standard deviation in mph)</w:t>
      </w:r>
      <w:r w:rsidRPr="00BA3BAD">
        <w:rPr>
          <w:rFonts w:cstheme="minorHAnsi"/>
          <w:color w:val="000000" w:themeColor="text1"/>
        </w:rPr>
        <w:t>.</w:t>
      </w:r>
      <w:bookmarkEnd w:id="44"/>
    </w:p>
    <w:p w14:paraId="3CD98FFE" w14:textId="77777777" w:rsidR="00896053" w:rsidRDefault="00896053" w:rsidP="00896053">
      <w:pPr>
        <w:rPr>
          <w:rFonts w:eastAsia="Batang"/>
        </w:rPr>
      </w:pPr>
    </w:p>
    <w:p w14:paraId="0343B69B" w14:textId="4D404A76" w:rsidR="009B7B01" w:rsidRDefault="009B7B01" w:rsidP="00896053">
      <w:pPr>
        <w:rPr>
          <w:rFonts w:eastAsia="Batang"/>
        </w:rPr>
      </w:pPr>
      <w:r w:rsidRPr="00BA3BAD">
        <w:rPr>
          <w:rFonts w:eastAsia="Batang"/>
        </w:rPr>
        <w:t xml:space="preserve">The results of the two-sample KS test for low and high VSA levels are given in </w:t>
      </w:r>
      <w:r w:rsidR="00187860">
        <w:rPr>
          <w:rFonts w:eastAsia="Batang"/>
        </w:rPr>
        <w:t>t</w:t>
      </w:r>
      <w:r w:rsidRPr="00BA3BAD">
        <w:rPr>
          <w:rFonts w:eastAsia="Batang"/>
        </w:rPr>
        <w:t xml:space="preserve">able </w:t>
      </w:r>
      <w:r w:rsidR="00BA6727" w:rsidRPr="00BA3BAD">
        <w:rPr>
          <w:rFonts w:eastAsia="Batang"/>
        </w:rPr>
        <w:t>2</w:t>
      </w:r>
      <w:r w:rsidRPr="00BA3BAD">
        <w:rPr>
          <w:rFonts w:eastAsia="Batang"/>
        </w:rPr>
        <w:t>. In both cases, the null hypotheses are accepted. In other words, the calibration and validation datasets follow a common distribution.</w:t>
      </w:r>
    </w:p>
    <w:p w14:paraId="1166783A" w14:textId="77777777" w:rsidR="00896053" w:rsidRPr="00BA3BAD" w:rsidRDefault="00896053" w:rsidP="00896053">
      <w:pPr>
        <w:rPr>
          <w:rFonts w:eastAsia="Batang"/>
        </w:rPr>
      </w:pPr>
    </w:p>
    <w:p w14:paraId="278EAFB9" w14:textId="4C298990" w:rsidR="009B7B01" w:rsidRPr="00896053" w:rsidRDefault="009B7B01" w:rsidP="00896053">
      <w:pPr>
        <w:pStyle w:val="Caption"/>
        <w:rPr>
          <w:rFonts w:eastAsia="SimSun"/>
        </w:rPr>
      </w:pPr>
      <w:bookmarkStart w:id="45" w:name="_Toc35778056"/>
      <w:r w:rsidRPr="00896053">
        <w:t xml:space="preserve">Table </w:t>
      </w:r>
      <w:r w:rsidR="00765E0D">
        <w:fldChar w:fldCharType="begin"/>
      </w:r>
      <w:r w:rsidR="00765E0D">
        <w:instrText xml:space="preserve"> SEQ Table \* ARABIC </w:instrText>
      </w:r>
      <w:r w:rsidR="00765E0D">
        <w:fldChar w:fldCharType="separate"/>
      </w:r>
      <w:r w:rsidR="00F101B8">
        <w:rPr>
          <w:noProof/>
        </w:rPr>
        <w:t>2</w:t>
      </w:r>
      <w:r w:rsidR="00765E0D">
        <w:rPr>
          <w:noProof/>
        </w:rPr>
        <w:fldChar w:fldCharType="end"/>
      </w:r>
      <w:r w:rsidRPr="00896053">
        <w:t>.</w:t>
      </w:r>
      <w:r w:rsidRPr="00896053">
        <w:rPr>
          <w:rFonts w:eastAsia="SimSun"/>
        </w:rPr>
        <w:t xml:space="preserve"> Results of the two</w:t>
      </w:r>
      <w:r w:rsidR="00187860">
        <w:rPr>
          <w:rFonts w:eastAsia="SimSun"/>
        </w:rPr>
        <w:t>-</w:t>
      </w:r>
      <w:r w:rsidRPr="00896053">
        <w:rPr>
          <w:rFonts w:eastAsia="SimSun"/>
        </w:rPr>
        <w:t>sample Kolmogorov-Smirnov test.</w:t>
      </w:r>
      <w:bookmarkEnd w:id="45"/>
    </w:p>
    <w:tbl>
      <w:tblPr>
        <w:tblStyle w:val="EPAReportTable"/>
        <w:tblW w:w="0" w:type="auto"/>
        <w:tblLook w:val="04A0" w:firstRow="1" w:lastRow="0" w:firstColumn="1" w:lastColumn="0" w:noHBand="0" w:noVBand="1"/>
      </w:tblPr>
      <w:tblGrid>
        <w:gridCol w:w="1875"/>
        <w:gridCol w:w="3862"/>
        <w:gridCol w:w="3593"/>
      </w:tblGrid>
      <w:tr w:rsidR="009B7B01" w:rsidRPr="00BA3BAD" w14:paraId="712C8F51" w14:textId="77777777" w:rsidTr="00D5718F">
        <w:trPr>
          <w:cnfStyle w:val="100000000000" w:firstRow="1" w:lastRow="0" w:firstColumn="0" w:lastColumn="0" w:oddVBand="0" w:evenVBand="0" w:oddHBand="0" w:evenHBand="0" w:firstRowFirstColumn="0" w:firstRowLastColumn="0" w:lastRowFirstColumn="0" w:lastRowLastColumn="0"/>
          <w:trHeight w:val="20"/>
        </w:trPr>
        <w:tc>
          <w:tcPr>
            <w:tcW w:w="1875" w:type="dxa"/>
            <w:noWrap/>
            <w:hideMark/>
          </w:tcPr>
          <w:p w14:paraId="4DC1A24B" w14:textId="77777777" w:rsidR="009B7B01" w:rsidRPr="00BA3BAD" w:rsidRDefault="009B7B01" w:rsidP="00D5718F">
            <w:pPr>
              <w:rPr>
                <w:rFonts w:asciiTheme="minorHAnsi" w:hAnsiTheme="minorHAnsi" w:cstheme="minorHAnsi"/>
                <w:b w:val="0"/>
                <w:sz w:val="22"/>
                <w:szCs w:val="22"/>
                <w:lang w:eastAsia="ko-KR"/>
              </w:rPr>
            </w:pPr>
          </w:p>
        </w:tc>
        <w:tc>
          <w:tcPr>
            <w:tcW w:w="3862" w:type="dxa"/>
            <w:hideMark/>
          </w:tcPr>
          <w:p w14:paraId="187BF3B6" w14:textId="557499C3" w:rsidR="009B7B01" w:rsidRPr="00BA3BAD" w:rsidRDefault="009B7B01" w:rsidP="00D5718F">
            <w:pPr>
              <w:rPr>
                <w:rFonts w:asciiTheme="minorHAnsi" w:hAnsiTheme="minorHAnsi" w:cstheme="minorHAnsi"/>
                <w:b w:val="0"/>
                <w:color w:val="000000"/>
                <w:sz w:val="22"/>
                <w:szCs w:val="22"/>
                <w:lang w:eastAsia="ko-KR"/>
              </w:rPr>
            </w:pPr>
            <w:r w:rsidRPr="00BA3BAD">
              <w:rPr>
                <w:rFonts w:cstheme="minorHAnsi"/>
                <w:bCs/>
              </w:rPr>
              <w:t>Low VSA (0-35</w:t>
            </w:r>
            <w:r w:rsidR="00663581">
              <w:rPr>
                <w:rFonts w:cstheme="minorHAnsi"/>
                <w:bCs/>
              </w:rPr>
              <w:t xml:space="preserve"> </w:t>
            </w:r>
            <w:r w:rsidRPr="00BA3BAD">
              <w:rPr>
                <w:rFonts w:cstheme="minorHAnsi"/>
                <w:bCs/>
              </w:rPr>
              <w:t>mph)</w:t>
            </w:r>
          </w:p>
        </w:tc>
        <w:tc>
          <w:tcPr>
            <w:tcW w:w="3593" w:type="dxa"/>
            <w:hideMark/>
          </w:tcPr>
          <w:p w14:paraId="66414623" w14:textId="5B133C5C" w:rsidR="009B7B01" w:rsidRPr="00BA3BAD" w:rsidRDefault="009B7B01" w:rsidP="00D5718F">
            <w:pPr>
              <w:rPr>
                <w:rFonts w:asciiTheme="minorHAnsi" w:hAnsiTheme="minorHAnsi" w:cstheme="minorHAnsi"/>
                <w:b w:val="0"/>
                <w:color w:val="000000"/>
                <w:sz w:val="22"/>
                <w:szCs w:val="22"/>
                <w:lang w:eastAsia="ko-KR"/>
              </w:rPr>
            </w:pPr>
            <w:r w:rsidRPr="00BA3BAD">
              <w:rPr>
                <w:rFonts w:cstheme="minorHAnsi"/>
                <w:bCs/>
              </w:rPr>
              <w:t>High VSA (40-65</w:t>
            </w:r>
            <w:r w:rsidR="00663581">
              <w:rPr>
                <w:rFonts w:cstheme="minorHAnsi"/>
                <w:bCs/>
              </w:rPr>
              <w:t xml:space="preserve"> </w:t>
            </w:r>
            <w:r w:rsidRPr="00BA3BAD">
              <w:rPr>
                <w:rFonts w:cstheme="minorHAnsi"/>
                <w:bCs/>
              </w:rPr>
              <w:t>mph)</w:t>
            </w:r>
          </w:p>
        </w:tc>
      </w:tr>
      <w:tr w:rsidR="009B7B01" w:rsidRPr="00BA3BAD" w14:paraId="661853F7" w14:textId="77777777" w:rsidTr="00D5718F">
        <w:trPr>
          <w:trHeight w:val="20"/>
        </w:trPr>
        <w:tc>
          <w:tcPr>
            <w:tcW w:w="1875" w:type="dxa"/>
            <w:hideMark/>
          </w:tcPr>
          <w:p w14:paraId="55831820" w14:textId="77777777" w:rsidR="009B7B01" w:rsidRPr="00BA3BAD" w:rsidRDefault="009B7B01" w:rsidP="00D5718F">
            <w:pPr>
              <w:rPr>
                <w:rFonts w:asciiTheme="minorHAnsi" w:hAnsiTheme="minorHAnsi" w:cstheme="minorHAnsi"/>
                <w:color w:val="000000"/>
                <w:sz w:val="22"/>
                <w:szCs w:val="22"/>
                <w:lang w:eastAsia="ko-KR"/>
              </w:rPr>
            </w:pPr>
            <w:r w:rsidRPr="00BA3BAD">
              <w:rPr>
                <w:rFonts w:cstheme="minorHAnsi"/>
              </w:rPr>
              <w:t>Null hypothesis</w:t>
            </w:r>
          </w:p>
        </w:tc>
        <w:tc>
          <w:tcPr>
            <w:tcW w:w="7455" w:type="dxa"/>
            <w:gridSpan w:val="2"/>
            <w:vAlign w:val="center"/>
          </w:tcPr>
          <w:p w14:paraId="21416DA7" w14:textId="1B1E9C72" w:rsidR="009B7B01" w:rsidRPr="00BA3BAD" w:rsidRDefault="009B7B01" w:rsidP="00D5718F">
            <w:pPr>
              <w:jc w:val="center"/>
              <w:rPr>
                <w:rFonts w:asciiTheme="minorHAnsi" w:hAnsiTheme="minorHAnsi" w:cstheme="minorHAnsi"/>
                <w:color w:val="000000"/>
                <w:sz w:val="22"/>
                <w:szCs w:val="22"/>
                <w:lang w:eastAsia="ko-KR"/>
              </w:rPr>
            </w:pPr>
            <w:r w:rsidRPr="00BA3BAD">
              <w:rPr>
                <w:rFonts w:cstheme="minorHAnsi"/>
              </w:rPr>
              <w:t>Data sample</w:t>
            </w:r>
            <w:r w:rsidR="00663581">
              <w:rPr>
                <w:rFonts w:cstheme="minorHAnsi"/>
              </w:rPr>
              <w:t>s</w:t>
            </w:r>
            <w:r w:rsidRPr="00BA3BAD">
              <w:rPr>
                <w:rFonts w:cstheme="minorHAnsi"/>
              </w:rPr>
              <w:t xml:space="preserve"> 1 and 2 follow a common distribution</w:t>
            </w:r>
          </w:p>
        </w:tc>
      </w:tr>
      <w:tr w:rsidR="009B7B01" w:rsidRPr="00BA3BAD" w14:paraId="3D62358E" w14:textId="77777777" w:rsidTr="00D5718F">
        <w:trPr>
          <w:trHeight w:val="20"/>
        </w:trPr>
        <w:tc>
          <w:tcPr>
            <w:tcW w:w="1875" w:type="dxa"/>
          </w:tcPr>
          <w:p w14:paraId="4E5A22B1" w14:textId="77777777" w:rsidR="009B7B01" w:rsidRPr="00BA3BAD" w:rsidRDefault="009B7B01" w:rsidP="00D5718F">
            <w:pPr>
              <w:rPr>
                <w:rFonts w:asciiTheme="minorHAnsi" w:hAnsiTheme="minorHAnsi" w:cstheme="minorHAnsi"/>
                <w:color w:val="000000"/>
                <w:sz w:val="22"/>
                <w:szCs w:val="22"/>
                <w:lang w:eastAsia="ko-KR"/>
              </w:rPr>
            </w:pPr>
            <w:r w:rsidRPr="00BA3BAD">
              <w:rPr>
                <w:rFonts w:cstheme="minorHAnsi"/>
                <w:color w:val="000000"/>
                <w:lang w:eastAsia="ko-KR"/>
              </w:rPr>
              <w:t>Data sample 1</w:t>
            </w:r>
          </w:p>
        </w:tc>
        <w:tc>
          <w:tcPr>
            <w:tcW w:w="7455" w:type="dxa"/>
            <w:gridSpan w:val="2"/>
            <w:vAlign w:val="center"/>
          </w:tcPr>
          <w:p w14:paraId="72F1B2B8" w14:textId="6C5E101B" w:rsidR="009B7B01" w:rsidRPr="00BA3BAD" w:rsidRDefault="009B7B01">
            <w:pPr>
              <w:jc w:val="center"/>
              <w:rPr>
                <w:rFonts w:asciiTheme="minorHAnsi" w:hAnsiTheme="minorHAnsi" w:cstheme="minorHAnsi"/>
                <w:color w:val="000000"/>
                <w:sz w:val="22"/>
                <w:szCs w:val="22"/>
                <w:lang w:eastAsia="ko-KR"/>
              </w:rPr>
            </w:pPr>
            <w:r w:rsidRPr="00BA3BAD">
              <w:rPr>
                <w:rFonts w:cstheme="minorHAnsi"/>
                <w:color w:val="000000"/>
                <w:lang w:eastAsia="ko-KR"/>
              </w:rPr>
              <w:t xml:space="preserve">Calibration </w:t>
            </w:r>
            <w:r w:rsidR="00663581">
              <w:rPr>
                <w:rFonts w:cstheme="minorHAnsi"/>
                <w:color w:val="000000"/>
                <w:lang w:eastAsia="ko-KR"/>
              </w:rPr>
              <w:t>d</w:t>
            </w:r>
            <w:r w:rsidR="00663581" w:rsidRPr="00BA3BAD">
              <w:rPr>
                <w:rFonts w:cstheme="minorHAnsi"/>
                <w:color w:val="000000"/>
                <w:lang w:eastAsia="ko-KR"/>
              </w:rPr>
              <w:t>atasets</w:t>
            </w:r>
          </w:p>
        </w:tc>
      </w:tr>
      <w:tr w:rsidR="009B7B01" w:rsidRPr="00BA3BAD" w14:paraId="4E24E299" w14:textId="77777777" w:rsidTr="00D5718F">
        <w:trPr>
          <w:trHeight w:val="20"/>
        </w:trPr>
        <w:tc>
          <w:tcPr>
            <w:tcW w:w="1875" w:type="dxa"/>
          </w:tcPr>
          <w:p w14:paraId="7BAD5409" w14:textId="77777777" w:rsidR="009B7B01" w:rsidRPr="00BA3BAD" w:rsidRDefault="009B7B01" w:rsidP="00D5718F">
            <w:pPr>
              <w:rPr>
                <w:rFonts w:asciiTheme="minorHAnsi" w:hAnsiTheme="minorHAnsi" w:cstheme="minorHAnsi"/>
                <w:sz w:val="22"/>
                <w:szCs w:val="22"/>
              </w:rPr>
            </w:pPr>
            <w:r w:rsidRPr="00BA3BAD">
              <w:rPr>
                <w:rFonts w:cstheme="minorHAnsi"/>
              </w:rPr>
              <w:t>Data sample 2</w:t>
            </w:r>
          </w:p>
        </w:tc>
        <w:tc>
          <w:tcPr>
            <w:tcW w:w="7455" w:type="dxa"/>
            <w:gridSpan w:val="2"/>
            <w:vAlign w:val="center"/>
          </w:tcPr>
          <w:p w14:paraId="437DDA1A" w14:textId="6F9CDC9C" w:rsidR="009B7B01" w:rsidRPr="00BA3BAD" w:rsidRDefault="009B7B01">
            <w:pPr>
              <w:jc w:val="center"/>
              <w:rPr>
                <w:rFonts w:asciiTheme="minorHAnsi" w:hAnsiTheme="minorHAnsi" w:cstheme="minorHAnsi"/>
                <w:sz w:val="22"/>
                <w:szCs w:val="22"/>
              </w:rPr>
            </w:pPr>
            <w:r w:rsidRPr="00BA3BAD">
              <w:rPr>
                <w:rFonts w:cstheme="minorHAnsi"/>
              </w:rPr>
              <w:t xml:space="preserve">Validation </w:t>
            </w:r>
            <w:r w:rsidR="00663581">
              <w:rPr>
                <w:rFonts w:cstheme="minorHAnsi"/>
              </w:rPr>
              <w:t>d</w:t>
            </w:r>
            <w:r w:rsidR="00663581" w:rsidRPr="00BA3BAD">
              <w:rPr>
                <w:rFonts w:cstheme="minorHAnsi"/>
              </w:rPr>
              <w:t>atasets</w:t>
            </w:r>
          </w:p>
        </w:tc>
      </w:tr>
      <w:tr w:rsidR="009B7B01" w:rsidRPr="00BA3BAD" w14:paraId="7E24925B" w14:textId="77777777" w:rsidTr="00D5718F">
        <w:trPr>
          <w:trHeight w:val="20"/>
        </w:trPr>
        <w:tc>
          <w:tcPr>
            <w:tcW w:w="1875" w:type="dxa"/>
          </w:tcPr>
          <w:p w14:paraId="7815E889" w14:textId="6FC82FCD" w:rsidR="009B7B01" w:rsidRPr="00BA3BAD" w:rsidRDefault="009B7B01">
            <w:pPr>
              <w:rPr>
                <w:rFonts w:asciiTheme="minorHAnsi" w:hAnsiTheme="minorHAnsi" w:cstheme="minorHAnsi"/>
                <w:sz w:val="22"/>
                <w:szCs w:val="22"/>
              </w:rPr>
            </w:pPr>
            <w:r w:rsidRPr="00BA3BAD">
              <w:rPr>
                <w:rFonts w:cstheme="minorHAnsi"/>
              </w:rPr>
              <w:t xml:space="preserve">Level of </w:t>
            </w:r>
            <w:r w:rsidR="00907F9B">
              <w:rPr>
                <w:rFonts w:cstheme="minorHAnsi"/>
              </w:rPr>
              <w:t>s</w:t>
            </w:r>
            <w:r w:rsidR="00907F9B" w:rsidRPr="00BA3BAD">
              <w:rPr>
                <w:rFonts w:cstheme="minorHAnsi"/>
              </w:rPr>
              <w:t>ignificance</w:t>
            </w:r>
          </w:p>
        </w:tc>
        <w:tc>
          <w:tcPr>
            <w:tcW w:w="7455" w:type="dxa"/>
            <w:gridSpan w:val="2"/>
            <w:vAlign w:val="center"/>
          </w:tcPr>
          <w:p w14:paraId="7B86D19E" w14:textId="77777777" w:rsidR="009B7B01" w:rsidRPr="00BA3BAD" w:rsidRDefault="009B7B01" w:rsidP="00D5718F">
            <w:pPr>
              <w:jc w:val="center"/>
              <w:rPr>
                <w:rFonts w:asciiTheme="minorHAnsi" w:hAnsiTheme="minorHAnsi" w:cstheme="minorHAnsi"/>
                <w:sz w:val="22"/>
                <w:szCs w:val="22"/>
              </w:rPr>
            </w:pPr>
            <w:r w:rsidRPr="00BA3BAD">
              <w:rPr>
                <w:rFonts w:cstheme="minorHAnsi"/>
              </w:rPr>
              <w:t>0.05</w:t>
            </w:r>
          </w:p>
        </w:tc>
      </w:tr>
      <w:tr w:rsidR="009B7B01" w:rsidRPr="00BA3BAD" w14:paraId="7F20ABED" w14:textId="77777777" w:rsidTr="00D5718F">
        <w:trPr>
          <w:trHeight w:val="20"/>
        </w:trPr>
        <w:tc>
          <w:tcPr>
            <w:tcW w:w="1875" w:type="dxa"/>
          </w:tcPr>
          <w:p w14:paraId="5C0FA5EB" w14:textId="77777777" w:rsidR="009B7B01" w:rsidRPr="00BA3BAD" w:rsidRDefault="009B7B01" w:rsidP="00D5718F">
            <w:pPr>
              <w:rPr>
                <w:rFonts w:asciiTheme="minorHAnsi" w:hAnsiTheme="minorHAnsi" w:cstheme="minorHAnsi"/>
                <w:sz w:val="22"/>
                <w:szCs w:val="22"/>
              </w:rPr>
            </w:pPr>
            <w:r w:rsidRPr="00BA3BAD">
              <w:rPr>
                <w:rFonts w:cstheme="minorHAnsi"/>
              </w:rPr>
              <w:t>D statistic</w:t>
            </w:r>
          </w:p>
        </w:tc>
        <w:tc>
          <w:tcPr>
            <w:tcW w:w="3862" w:type="dxa"/>
          </w:tcPr>
          <w:p w14:paraId="5F5D01C2" w14:textId="77777777" w:rsidR="009B7B01" w:rsidRPr="00BA3BAD" w:rsidRDefault="009B7B01" w:rsidP="00D5718F">
            <w:pPr>
              <w:jc w:val="right"/>
              <w:rPr>
                <w:rFonts w:asciiTheme="minorHAnsi" w:hAnsiTheme="minorHAnsi" w:cstheme="minorHAnsi"/>
                <w:sz w:val="22"/>
                <w:szCs w:val="22"/>
              </w:rPr>
            </w:pPr>
            <w:r w:rsidRPr="00BA3BAD">
              <w:rPr>
                <w:rFonts w:cstheme="minorHAnsi"/>
              </w:rPr>
              <w:t>0.01168</w:t>
            </w:r>
          </w:p>
        </w:tc>
        <w:tc>
          <w:tcPr>
            <w:tcW w:w="3593" w:type="dxa"/>
          </w:tcPr>
          <w:p w14:paraId="0E196411" w14:textId="77777777" w:rsidR="009B7B01" w:rsidRPr="00BA3BAD" w:rsidRDefault="009B7B01" w:rsidP="00D5718F">
            <w:pPr>
              <w:jc w:val="right"/>
              <w:rPr>
                <w:rFonts w:asciiTheme="minorHAnsi" w:hAnsiTheme="minorHAnsi" w:cstheme="minorHAnsi"/>
                <w:sz w:val="22"/>
                <w:szCs w:val="22"/>
              </w:rPr>
            </w:pPr>
            <w:r w:rsidRPr="00BA3BAD">
              <w:rPr>
                <w:rFonts w:cstheme="minorHAnsi"/>
              </w:rPr>
              <w:t>0.00564</w:t>
            </w:r>
          </w:p>
        </w:tc>
      </w:tr>
      <w:tr w:rsidR="009B7B01" w:rsidRPr="00BA3BAD" w14:paraId="35D27260" w14:textId="77777777" w:rsidTr="00D5718F">
        <w:trPr>
          <w:trHeight w:val="20"/>
        </w:trPr>
        <w:tc>
          <w:tcPr>
            <w:tcW w:w="1875" w:type="dxa"/>
          </w:tcPr>
          <w:p w14:paraId="23709571" w14:textId="6DDEB14C" w:rsidR="009B7B01" w:rsidRPr="00BA3BAD" w:rsidRDefault="009B7B01">
            <w:pPr>
              <w:rPr>
                <w:rFonts w:asciiTheme="minorHAnsi" w:hAnsiTheme="minorHAnsi" w:cstheme="minorHAnsi"/>
                <w:sz w:val="22"/>
                <w:szCs w:val="22"/>
              </w:rPr>
            </w:pPr>
            <w:r w:rsidRPr="00BA3BAD">
              <w:rPr>
                <w:rFonts w:cstheme="minorHAnsi"/>
              </w:rPr>
              <w:t xml:space="preserve">Critical </w:t>
            </w:r>
            <w:r w:rsidR="00907F9B" w:rsidRPr="00BA3BAD">
              <w:rPr>
                <w:rFonts w:cstheme="minorHAnsi"/>
              </w:rPr>
              <w:t>D</w:t>
            </w:r>
            <w:r w:rsidR="00907F9B">
              <w:rPr>
                <w:rFonts w:cstheme="minorHAnsi"/>
              </w:rPr>
              <w:t>-</w:t>
            </w:r>
            <w:r w:rsidRPr="00BA3BAD">
              <w:rPr>
                <w:rFonts w:cstheme="minorHAnsi"/>
              </w:rPr>
              <w:t>value</w:t>
            </w:r>
          </w:p>
        </w:tc>
        <w:tc>
          <w:tcPr>
            <w:tcW w:w="3862" w:type="dxa"/>
          </w:tcPr>
          <w:p w14:paraId="3121CAB9" w14:textId="77777777" w:rsidR="009B7B01" w:rsidRPr="00BA3BAD" w:rsidRDefault="009B7B01" w:rsidP="00D5718F">
            <w:pPr>
              <w:jc w:val="right"/>
              <w:rPr>
                <w:rFonts w:asciiTheme="minorHAnsi" w:hAnsiTheme="minorHAnsi" w:cstheme="minorHAnsi"/>
                <w:sz w:val="22"/>
                <w:szCs w:val="22"/>
              </w:rPr>
            </w:pPr>
            <w:r w:rsidRPr="00BA3BAD">
              <w:rPr>
                <w:rFonts w:cstheme="minorHAnsi"/>
              </w:rPr>
              <w:t>0.03385</w:t>
            </w:r>
          </w:p>
        </w:tc>
        <w:tc>
          <w:tcPr>
            <w:tcW w:w="3593" w:type="dxa"/>
          </w:tcPr>
          <w:p w14:paraId="786AD74C" w14:textId="77777777" w:rsidR="009B7B01" w:rsidRPr="00BA3BAD" w:rsidRDefault="009B7B01" w:rsidP="00D5718F">
            <w:pPr>
              <w:jc w:val="right"/>
              <w:rPr>
                <w:rFonts w:asciiTheme="minorHAnsi" w:hAnsiTheme="minorHAnsi" w:cstheme="minorHAnsi"/>
                <w:sz w:val="22"/>
                <w:szCs w:val="22"/>
              </w:rPr>
            </w:pPr>
            <w:r w:rsidRPr="00BA3BAD">
              <w:rPr>
                <w:rFonts w:cstheme="minorHAnsi"/>
              </w:rPr>
              <w:t>0.00915</w:t>
            </w:r>
          </w:p>
        </w:tc>
      </w:tr>
      <w:tr w:rsidR="009B7B01" w:rsidRPr="00BA3BAD" w14:paraId="3B342F76" w14:textId="77777777" w:rsidTr="00D5718F">
        <w:trPr>
          <w:trHeight w:val="20"/>
        </w:trPr>
        <w:tc>
          <w:tcPr>
            <w:tcW w:w="1875" w:type="dxa"/>
          </w:tcPr>
          <w:p w14:paraId="657A98C7" w14:textId="77777777" w:rsidR="009B7B01" w:rsidRPr="00BA3BAD" w:rsidRDefault="009B7B01" w:rsidP="00D5718F">
            <w:pPr>
              <w:rPr>
                <w:rFonts w:asciiTheme="minorHAnsi" w:hAnsiTheme="minorHAnsi" w:cstheme="minorHAnsi"/>
                <w:sz w:val="22"/>
                <w:szCs w:val="22"/>
              </w:rPr>
            </w:pPr>
            <w:r w:rsidRPr="00BA3BAD">
              <w:rPr>
                <w:rFonts w:cstheme="minorHAnsi"/>
              </w:rPr>
              <w:t>Test result</w:t>
            </w:r>
          </w:p>
        </w:tc>
        <w:tc>
          <w:tcPr>
            <w:tcW w:w="3862" w:type="dxa"/>
          </w:tcPr>
          <w:p w14:paraId="2B43E435" w14:textId="77777777" w:rsidR="009B7B01" w:rsidRPr="00BA3BAD" w:rsidRDefault="009B7B01" w:rsidP="00D5718F">
            <w:pPr>
              <w:jc w:val="center"/>
              <w:rPr>
                <w:rFonts w:cstheme="minorHAnsi"/>
                <w:sz w:val="22"/>
                <w:szCs w:val="22"/>
              </w:rPr>
            </w:pPr>
            <w:r w:rsidRPr="00BA3BAD">
              <w:rPr>
                <w:rFonts w:cstheme="minorHAnsi"/>
              </w:rPr>
              <w:t xml:space="preserve">Since the D statistic is smaller than the critical D-value, </w:t>
            </w:r>
            <w:r w:rsidRPr="00BA3BAD">
              <w:rPr>
                <w:rFonts w:cstheme="minorHAnsi"/>
              </w:rPr>
              <w:br/>
            </w:r>
            <w:r w:rsidRPr="00BA3BAD">
              <w:rPr>
                <w:rFonts w:cstheme="minorHAnsi"/>
                <w:b/>
                <w:bCs/>
              </w:rPr>
              <w:t>accept the null hypothesis</w:t>
            </w:r>
            <w:r w:rsidRPr="007C503F">
              <w:rPr>
                <w:rFonts w:cstheme="minorHAnsi"/>
                <w:bCs/>
              </w:rPr>
              <w:t>.</w:t>
            </w:r>
          </w:p>
        </w:tc>
        <w:tc>
          <w:tcPr>
            <w:tcW w:w="3593" w:type="dxa"/>
          </w:tcPr>
          <w:p w14:paraId="66969DE4" w14:textId="77777777" w:rsidR="009B7B01" w:rsidRPr="00BA3BAD" w:rsidRDefault="009B7B01" w:rsidP="00D5718F">
            <w:pPr>
              <w:jc w:val="center"/>
              <w:rPr>
                <w:rFonts w:asciiTheme="minorHAnsi" w:hAnsiTheme="minorHAnsi" w:cstheme="minorHAnsi"/>
                <w:sz w:val="22"/>
                <w:szCs w:val="22"/>
              </w:rPr>
            </w:pPr>
            <w:r w:rsidRPr="00BA3BAD">
              <w:rPr>
                <w:rFonts w:cstheme="minorHAnsi"/>
              </w:rPr>
              <w:t xml:space="preserve">Since the D statistic is smaller than the critical D-value, </w:t>
            </w:r>
            <w:r w:rsidRPr="00BA3BAD">
              <w:rPr>
                <w:rFonts w:cstheme="minorHAnsi"/>
              </w:rPr>
              <w:br/>
            </w:r>
            <w:r w:rsidRPr="00BA3BAD">
              <w:rPr>
                <w:rFonts w:cstheme="minorHAnsi"/>
                <w:b/>
                <w:bCs/>
              </w:rPr>
              <w:t>accept the null hypothesis</w:t>
            </w:r>
            <w:r w:rsidRPr="007C503F">
              <w:rPr>
                <w:rFonts w:cstheme="minorHAnsi"/>
                <w:bCs/>
              </w:rPr>
              <w:t>.</w:t>
            </w:r>
          </w:p>
        </w:tc>
      </w:tr>
    </w:tbl>
    <w:p w14:paraId="299B8171" w14:textId="4197DE9A" w:rsidR="009B7B01" w:rsidRPr="00BA3BAD" w:rsidRDefault="009B7B01" w:rsidP="00896053">
      <w:pPr>
        <w:rPr>
          <w:rFonts w:eastAsia="Batang"/>
        </w:rPr>
      </w:pPr>
    </w:p>
    <w:p w14:paraId="7A43A3E4" w14:textId="16CFD7FF" w:rsidR="009B7B01" w:rsidRPr="00BA3BAD" w:rsidRDefault="009B7B01" w:rsidP="00896053">
      <w:pPr>
        <w:rPr>
          <w:rFonts w:eastAsia="Batang"/>
        </w:rPr>
      </w:pPr>
      <w:r w:rsidRPr="00BA3BAD">
        <w:rPr>
          <w:rFonts w:eastAsia="Batang"/>
        </w:rPr>
        <w:t xml:space="preserve">In addition, the probability density functions for the low and high VSA levels are given to visually inspect the goodness of fit between the calibration and validation datasets in </w:t>
      </w:r>
      <w:r w:rsidR="002A2BDF">
        <w:rPr>
          <w:rFonts w:eastAsia="Batang"/>
        </w:rPr>
        <w:t>f</w:t>
      </w:r>
      <w:r w:rsidRPr="00BA3BAD">
        <w:rPr>
          <w:rFonts w:eastAsia="Batang"/>
        </w:rPr>
        <w:t xml:space="preserve">igure </w:t>
      </w:r>
      <w:r w:rsidR="00BA6727" w:rsidRPr="00BA3BAD">
        <w:rPr>
          <w:rFonts w:eastAsia="Batang"/>
        </w:rPr>
        <w:t>18</w:t>
      </w:r>
      <w:r w:rsidRPr="00BA3BAD">
        <w:rPr>
          <w:rFonts w:eastAsia="Batang"/>
        </w:rPr>
        <w:t>.</w:t>
      </w:r>
    </w:p>
    <w:p w14:paraId="0779EFED" w14:textId="4315445A" w:rsidR="009B7B01" w:rsidRPr="00BA3BAD" w:rsidRDefault="00D81290" w:rsidP="00896053">
      <w:pPr>
        <w:jc w:val="center"/>
        <w:rPr>
          <w:rFonts w:eastAsia="Batang"/>
        </w:rPr>
      </w:pPr>
      <w:r w:rsidRPr="00BA3BAD">
        <w:rPr>
          <w:rFonts w:eastAsia="Batang"/>
          <w:noProof/>
          <w:lang w:eastAsia="zh-CN"/>
        </w:rPr>
        <w:lastRenderedPageBreak/>
        <w:drawing>
          <wp:inline distT="0" distB="0" distL="0" distR="0" wp14:anchorId="130586CD" wp14:editId="4F2734FD">
            <wp:extent cx="5888990" cy="3389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88990" cy="3389630"/>
                    </a:xfrm>
                    <a:prstGeom prst="rect">
                      <a:avLst/>
                    </a:prstGeom>
                    <a:noFill/>
                  </pic:spPr>
                </pic:pic>
              </a:graphicData>
            </a:graphic>
          </wp:inline>
        </w:drawing>
      </w:r>
    </w:p>
    <w:p w14:paraId="21EBFDB9" w14:textId="7571718E" w:rsidR="0064774D" w:rsidRPr="00BA3BAD" w:rsidRDefault="0064774D" w:rsidP="00896053">
      <w:pPr>
        <w:rPr>
          <w:rFonts w:eastAsia="Batang"/>
        </w:rPr>
      </w:pPr>
      <w:r w:rsidRPr="00BA3BAD">
        <w:t>Source: FHWA.</w:t>
      </w:r>
    </w:p>
    <w:p w14:paraId="742E4EB8" w14:textId="5397BA42" w:rsidR="009B7B01" w:rsidRPr="00BA3BAD" w:rsidRDefault="009B7B01" w:rsidP="00896053">
      <w:pPr>
        <w:pStyle w:val="Caption"/>
      </w:pPr>
      <w:bookmarkStart w:id="46" w:name="_Toc35778035"/>
      <w:r w:rsidRPr="00BA3BAD">
        <w:t xml:space="preserve">Figure </w:t>
      </w:r>
      <w:r w:rsidR="00765E0D">
        <w:fldChar w:fldCharType="begin"/>
      </w:r>
      <w:r w:rsidR="00765E0D">
        <w:instrText xml:space="preserve"> SEQ Figure \* ARABIC </w:instrText>
      </w:r>
      <w:r w:rsidR="00765E0D">
        <w:fldChar w:fldCharType="separate"/>
      </w:r>
      <w:r w:rsidR="00F101B8">
        <w:rPr>
          <w:noProof/>
        </w:rPr>
        <w:t>18</w:t>
      </w:r>
      <w:r w:rsidR="00765E0D">
        <w:rPr>
          <w:noProof/>
        </w:rPr>
        <w:fldChar w:fldCharType="end"/>
      </w:r>
      <w:r w:rsidRPr="00BA3BAD">
        <w:t>. Diagram. The probability density functions for the calibration and validation datasets</w:t>
      </w:r>
      <w:r w:rsidRPr="00BA3BAD">
        <w:rPr>
          <w:rFonts w:cstheme="minorHAnsi"/>
          <w:color w:val="000000" w:themeColor="text1"/>
        </w:rPr>
        <w:t>.</w:t>
      </w:r>
      <w:bookmarkEnd w:id="46"/>
    </w:p>
    <w:p w14:paraId="5FD8700D" w14:textId="77777777" w:rsidR="009B7B01" w:rsidRPr="00BA3BAD" w:rsidRDefault="009B7B01" w:rsidP="009B7B01">
      <w:pPr>
        <w:spacing w:after="160" w:line="259" w:lineRule="auto"/>
        <w:rPr>
          <w:rFonts w:eastAsia="Batang"/>
        </w:rPr>
      </w:pPr>
    </w:p>
    <w:p w14:paraId="73BADA4B" w14:textId="77777777" w:rsidR="00D73843" w:rsidRDefault="00D73843" w:rsidP="00986B63">
      <w:pPr>
        <w:spacing w:after="160" w:line="259" w:lineRule="auto"/>
      </w:pPr>
      <w:r>
        <w:br w:type="page"/>
      </w:r>
    </w:p>
    <w:p w14:paraId="3D6DB4A3" w14:textId="06C5F7AA" w:rsidR="005F1068" w:rsidRPr="00BA3BAD" w:rsidRDefault="005F1068" w:rsidP="00986B63">
      <w:pPr>
        <w:spacing w:after="160" w:line="259" w:lineRule="auto"/>
        <w:rPr>
          <w:rFonts w:eastAsia="Batang"/>
        </w:rPr>
      </w:pPr>
      <w:r w:rsidRPr="00BA3BAD">
        <w:lastRenderedPageBreak/>
        <w:br w:type="page"/>
      </w:r>
    </w:p>
    <w:p w14:paraId="34B7B326" w14:textId="79AFE22F" w:rsidR="005F1068" w:rsidRPr="00BA3BAD" w:rsidRDefault="00456AAE" w:rsidP="00896053">
      <w:pPr>
        <w:pStyle w:val="Heading1"/>
      </w:pPr>
      <w:bookmarkStart w:id="47" w:name="_Toc35777846"/>
      <w:r w:rsidRPr="00BA3BAD">
        <w:lastRenderedPageBreak/>
        <w:t>BASIC GUIDANCE ONE MODEL IMPLEMENTATION</w:t>
      </w:r>
      <w:bookmarkEnd w:id="47"/>
    </w:p>
    <w:p w14:paraId="3F897FCD" w14:textId="10DC5F6A" w:rsidR="00896053" w:rsidRDefault="00896053" w:rsidP="00896053"/>
    <w:p w14:paraId="714518D5" w14:textId="77777777" w:rsidR="00227B86" w:rsidRDefault="00227B86" w:rsidP="00896053"/>
    <w:p w14:paraId="09068C81" w14:textId="3DA09586" w:rsidR="00896053" w:rsidRDefault="007C503F" w:rsidP="007C503F">
      <w:pPr>
        <w:pStyle w:val="Heading2"/>
      </w:pPr>
      <w:bookmarkStart w:id="48" w:name="_Toc35777847"/>
      <w:r>
        <w:t xml:space="preserve">modeling </w:t>
      </w:r>
      <w:r w:rsidR="00227B86">
        <w:t>Process</w:t>
      </w:r>
      <w:bookmarkEnd w:id="48"/>
    </w:p>
    <w:p w14:paraId="01B4750C" w14:textId="77777777" w:rsidR="00227B86" w:rsidRDefault="00227B86" w:rsidP="00227B86"/>
    <w:p w14:paraId="3E79DD0F" w14:textId="07B64E83" w:rsidR="005F1068" w:rsidRDefault="00797882" w:rsidP="00227B86">
      <w:r w:rsidRPr="00BA3BAD">
        <w:t>Understanding the update process of the simulation tool is essential for implementing the proposed CV model in the simulation environment. A typical microscopic traffic simulation tool updates the traffic flow dynamics discretely—it computes the new location, speed, and acceleration of individual vehicles at the end of an update interval. While this is a simplification of the physical world, it gives computational advantage to the simulation tool, especially when the tool needs to model thousands of vehicles in a network. In general, the computation process within an update interval can be divided into three sta</w:t>
      </w:r>
      <w:r w:rsidR="002A2BDF">
        <w:t>g</w:t>
      </w:r>
      <w:r w:rsidRPr="00BA3BAD">
        <w:t>es:</w:t>
      </w:r>
      <w:r w:rsidR="002A2BDF">
        <w:t xml:space="preserve"> information gathering, new system status computation, and system status update. </w:t>
      </w:r>
    </w:p>
    <w:p w14:paraId="516542B8" w14:textId="77777777" w:rsidR="00896053" w:rsidRPr="00BA3BAD" w:rsidRDefault="00896053" w:rsidP="00227B86"/>
    <w:p w14:paraId="39F293CE" w14:textId="42791D35" w:rsidR="00797882" w:rsidRPr="00BA3BAD" w:rsidRDefault="001A3B73" w:rsidP="00227B86">
      <w:pPr>
        <w:pStyle w:val="Heading3"/>
      </w:pPr>
      <w:bookmarkStart w:id="49" w:name="_Toc35777848"/>
      <w:r w:rsidRPr="00BA3BAD">
        <w:t>Stage 1: Information Gathering</w:t>
      </w:r>
      <w:bookmarkEnd w:id="49"/>
    </w:p>
    <w:p w14:paraId="749F12C7" w14:textId="77777777" w:rsidR="00227B86" w:rsidRDefault="00227B86" w:rsidP="00227B86"/>
    <w:p w14:paraId="3B6263AE" w14:textId="77EEB374" w:rsidR="001A3B73" w:rsidRDefault="001A3B73" w:rsidP="00227B86">
      <w:r w:rsidRPr="00BA3BAD">
        <w:t>Th</w:t>
      </w:r>
      <w:r w:rsidR="00D1445B">
        <w:t>e information gathering</w:t>
      </w:r>
      <w:r w:rsidRPr="00BA3BAD">
        <w:t xml:space="preserve"> stage takes place at the very beginning of an update interval. It allows the simulation tool to obtain the latest status of the modeled vehicles, traffic control </w:t>
      </w:r>
      <w:r w:rsidR="005134CF" w:rsidRPr="00BA3BAD">
        <w:t xml:space="preserve">and monitoring </w:t>
      </w:r>
      <w:r w:rsidRPr="00BA3BAD">
        <w:t>devices, and traffic management strategies. Those pieces of information are the inputs for computing the new system status at the end of the update interval.</w:t>
      </w:r>
    </w:p>
    <w:p w14:paraId="1834EFD2" w14:textId="77777777" w:rsidR="00227B86" w:rsidRPr="00BA3BAD" w:rsidRDefault="00227B86" w:rsidP="00227B86"/>
    <w:p w14:paraId="4B60A03C" w14:textId="287A60CB" w:rsidR="001A3B73" w:rsidRPr="00BA3BAD" w:rsidRDefault="001A3B73" w:rsidP="00227B86">
      <w:pPr>
        <w:pStyle w:val="Heading3"/>
      </w:pPr>
      <w:bookmarkStart w:id="50" w:name="_Toc35777849"/>
      <w:r w:rsidRPr="00BA3BAD">
        <w:t>Stage 2: New System Status Computation</w:t>
      </w:r>
      <w:bookmarkEnd w:id="50"/>
    </w:p>
    <w:p w14:paraId="790961A1" w14:textId="77777777" w:rsidR="00227B86" w:rsidRDefault="00227B86" w:rsidP="00227B86"/>
    <w:p w14:paraId="79E01BEB" w14:textId="1F4A4CF2" w:rsidR="001A3B73" w:rsidRDefault="001A3B73" w:rsidP="00227B86">
      <w:r w:rsidRPr="00BA3BAD">
        <w:t xml:space="preserve">The simulation tool computes the new system status based on </w:t>
      </w:r>
      <w:r w:rsidR="00852623" w:rsidRPr="00BA3BAD">
        <w:t>inputs from the previous stage. In this stage, the tool calculate</w:t>
      </w:r>
      <w:r w:rsidR="009750D4">
        <w:t>s</w:t>
      </w:r>
      <w:r w:rsidR="00D1445B">
        <w:t xml:space="preserve"> the</w:t>
      </w:r>
      <w:r w:rsidR="00852623" w:rsidRPr="00BA3BAD">
        <w:t xml:space="preserve"> new position, speed</w:t>
      </w:r>
      <w:r w:rsidR="00D1445B">
        <w:t>,</w:t>
      </w:r>
      <w:r w:rsidR="00852623" w:rsidRPr="00BA3BAD">
        <w:t xml:space="preserve"> and acceleration for individual modeled vehicles</w:t>
      </w:r>
      <w:r w:rsidR="00D1445B">
        <w:t xml:space="preserve">; </w:t>
      </w:r>
      <w:r w:rsidR="00852623" w:rsidRPr="00BA3BAD">
        <w:t>new state for the traffic signals</w:t>
      </w:r>
      <w:r w:rsidR="00D1445B">
        <w:t>;</w:t>
      </w:r>
      <w:r w:rsidR="00852623" w:rsidRPr="00BA3BAD">
        <w:t xml:space="preserve"> and updated implementation scheme of traffic management strategies (e.g., activate or deactivate a managed lane, calculate new advisory speeds, and turn ramp meters on or off). This stage only computes the new system status, without implementing the updates. </w:t>
      </w:r>
      <w:r w:rsidR="00EF0F16" w:rsidRPr="00BA3BAD">
        <w:t>All</w:t>
      </w:r>
      <w:r w:rsidR="00852623" w:rsidRPr="00BA3BAD">
        <w:t xml:space="preserve"> computation processes in this stage </w:t>
      </w:r>
      <w:r w:rsidR="00EF0F16" w:rsidRPr="00BA3BAD">
        <w:t>are</w:t>
      </w:r>
      <w:r w:rsidR="00852623" w:rsidRPr="00BA3BAD">
        <w:t xml:space="preserve"> performed based on a common deterministic baseline (i.e., the system status of the previous update interval). </w:t>
      </w:r>
      <w:r w:rsidR="00EF0F16" w:rsidRPr="00BA3BAD">
        <w:t xml:space="preserve">In this case, the update of the modeled entities does not rely on the new status of other entities. </w:t>
      </w:r>
      <w:r w:rsidR="00852623" w:rsidRPr="00BA3BAD">
        <w:t xml:space="preserve">Such an update method allows the simulation tool to </w:t>
      </w:r>
      <w:r w:rsidR="00EF0F16" w:rsidRPr="00BA3BAD">
        <w:t xml:space="preserve">execute the update process without following a specific order (from the most downstream section to the upstream section, for example). The new status computation for individual modeled entities can start simultaneously. This update method is ideal for applying </w:t>
      </w:r>
      <w:r w:rsidR="00852623" w:rsidRPr="00BA3BAD">
        <w:t xml:space="preserve">parallel computing </w:t>
      </w:r>
      <w:r w:rsidR="00EF0F16" w:rsidRPr="00BA3BAD">
        <w:t>to increase the simulation speed.</w:t>
      </w:r>
    </w:p>
    <w:p w14:paraId="7E3A8A7B" w14:textId="77777777" w:rsidR="00227B86" w:rsidRPr="00BA3BAD" w:rsidRDefault="00227B86" w:rsidP="00227B86"/>
    <w:p w14:paraId="3BFE5251" w14:textId="642AF613" w:rsidR="00EF0F16" w:rsidRPr="00BA3BAD" w:rsidRDefault="00EF0F16" w:rsidP="00227B86">
      <w:pPr>
        <w:pStyle w:val="Heading3"/>
      </w:pPr>
      <w:bookmarkStart w:id="51" w:name="_Toc35777850"/>
      <w:r w:rsidRPr="00BA3BAD">
        <w:t>Stage 3: System Status Update</w:t>
      </w:r>
      <w:bookmarkEnd w:id="51"/>
    </w:p>
    <w:p w14:paraId="1F88E997" w14:textId="77777777" w:rsidR="00227B86" w:rsidRDefault="00227B86" w:rsidP="00227B86"/>
    <w:p w14:paraId="5F2F3049" w14:textId="47B85B84" w:rsidR="00EF0F16" w:rsidRDefault="00EF0F16" w:rsidP="00227B86">
      <w:r w:rsidRPr="00BA3BAD">
        <w:t xml:space="preserve">Once the simulation tool has determined the new status of each modeled entity in the previous stage, it assigns the new status to each entity. The modeled vehicles </w:t>
      </w:r>
      <w:r w:rsidR="005E1587" w:rsidRPr="00BA3BAD">
        <w:t>move to a new position with an updated speed and acceleration</w:t>
      </w:r>
      <w:r w:rsidR="00946F03">
        <w:t>,</w:t>
      </w:r>
      <w:r w:rsidR="004252EA">
        <w:t xml:space="preserve"> and the</w:t>
      </w:r>
      <w:r w:rsidR="005E1587" w:rsidRPr="00BA3BAD">
        <w:t xml:space="preserve"> signal lights change color. The new scheme of the traffic management strategies </w:t>
      </w:r>
      <w:r w:rsidR="00D33AE9">
        <w:t>are</w:t>
      </w:r>
      <w:r w:rsidR="005E1587" w:rsidRPr="00BA3BAD">
        <w:t xml:space="preserve"> executed</w:t>
      </w:r>
      <w:r w:rsidR="00D33AE9">
        <w:t xml:space="preserve">, which </w:t>
      </w:r>
      <w:r w:rsidR="005E1587" w:rsidRPr="00BA3BAD">
        <w:t>concludes the update interval.</w:t>
      </w:r>
    </w:p>
    <w:p w14:paraId="255E94CA" w14:textId="77777777" w:rsidR="00227B86" w:rsidRPr="00BA3BAD" w:rsidRDefault="00227B86" w:rsidP="00227B86"/>
    <w:p w14:paraId="39CEE757" w14:textId="069BBA50" w:rsidR="005E1587" w:rsidRDefault="005E1587" w:rsidP="00227B86">
      <w:r w:rsidRPr="00BA3BAD">
        <w:lastRenderedPageBreak/>
        <w:t xml:space="preserve">The proposed CV algorithm </w:t>
      </w:r>
      <w:r w:rsidR="004B5DF4">
        <w:t>may</w:t>
      </w:r>
      <w:r w:rsidRPr="00BA3BAD">
        <w:t xml:space="preserve"> be easily implemented in the three-stage update framework</w:t>
      </w:r>
      <w:r w:rsidR="005134CF" w:rsidRPr="00BA3BAD">
        <w:t>:</w:t>
      </w:r>
    </w:p>
    <w:p w14:paraId="78517A7A" w14:textId="77777777" w:rsidR="00227B86" w:rsidRPr="00BA3BAD" w:rsidRDefault="00227B86" w:rsidP="00227B86"/>
    <w:p w14:paraId="322EF853" w14:textId="0AFBC361" w:rsidR="00284D3A" w:rsidRDefault="005134CF" w:rsidP="00227B86">
      <w:pPr>
        <w:pStyle w:val="ListParagraph"/>
        <w:numPr>
          <w:ilvl w:val="0"/>
          <w:numId w:val="25"/>
        </w:numPr>
      </w:pPr>
      <w:r w:rsidRPr="00BA3BAD">
        <w:t xml:space="preserve">The algorithm requires CV speed and loop detector occupancy as inputs. Those inputs </w:t>
      </w:r>
      <w:r w:rsidR="004B5DF4">
        <w:t>may</w:t>
      </w:r>
      <w:r w:rsidRPr="00BA3BAD">
        <w:t xml:space="preserve"> be obtained in the first stage when the simulation tool gathers</w:t>
      </w:r>
      <w:r w:rsidR="004B5DF4">
        <w:t xml:space="preserve"> the</w:t>
      </w:r>
      <w:r w:rsidRPr="00BA3BAD">
        <w:t xml:space="preserve"> current status of all simulated entities. </w:t>
      </w:r>
      <w:r w:rsidR="00284D3A" w:rsidRPr="00BA3BAD">
        <w:t>Usually</w:t>
      </w:r>
      <w:r w:rsidR="004B5DF4">
        <w:t>,</w:t>
      </w:r>
      <w:r w:rsidR="00284D3A" w:rsidRPr="00BA3BAD">
        <w:t xml:space="preserve"> a simulation tool with </w:t>
      </w:r>
      <w:r w:rsidR="0030443D" w:rsidRPr="00BA3BAD">
        <w:t xml:space="preserve">an </w:t>
      </w:r>
      <w:r w:rsidR="00284D3A" w:rsidRPr="00BA3BAD">
        <w:t>Application Programming Interface (API) should provide functions to access attributes of simulated entities. Those functions may be called to collect the inputs for the CV algorithm.</w:t>
      </w:r>
    </w:p>
    <w:p w14:paraId="1D938D03" w14:textId="77777777" w:rsidR="00227B86" w:rsidRPr="00BA3BAD" w:rsidRDefault="00227B86" w:rsidP="00227B86"/>
    <w:p w14:paraId="63FA3B13" w14:textId="7A3C294A" w:rsidR="00227B86" w:rsidRDefault="00284D3A" w:rsidP="00227B86">
      <w:pPr>
        <w:pStyle w:val="ListParagraph"/>
        <w:numPr>
          <w:ilvl w:val="0"/>
          <w:numId w:val="25"/>
        </w:numPr>
      </w:pPr>
      <w:r w:rsidRPr="00BA3BAD">
        <w:t xml:space="preserve">The CV algorithm computes the advisory speed based on the CV speed and loop occupancy inputs. The computation process </w:t>
      </w:r>
      <w:r w:rsidR="0039102C">
        <w:t>may</w:t>
      </w:r>
      <w:r w:rsidRPr="00BA3BAD">
        <w:t xml:space="preserve"> be implemented in the second stage. </w:t>
      </w:r>
      <w:r w:rsidR="0091570E" w:rsidRPr="00BA3BAD">
        <w:t xml:space="preserve">If the simulation tool allows the user to deploy the customized system update </w:t>
      </w:r>
      <w:r w:rsidR="0030443D" w:rsidRPr="00BA3BAD">
        <w:t>functions</w:t>
      </w:r>
      <w:r w:rsidR="0091570E" w:rsidRPr="00BA3BAD">
        <w:t xml:space="preserve">, the computation of the advisory speed </w:t>
      </w:r>
      <w:r w:rsidR="0039102C">
        <w:t>may</w:t>
      </w:r>
      <w:r w:rsidR="0091570E" w:rsidRPr="00BA3BAD">
        <w:t xml:space="preserve"> be integrated into the customized update </w:t>
      </w:r>
      <w:r w:rsidR="0030443D" w:rsidRPr="00BA3BAD">
        <w:t>functions</w:t>
      </w:r>
      <w:r w:rsidR="0091570E" w:rsidRPr="00BA3BAD">
        <w:t>.</w:t>
      </w:r>
    </w:p>
    <w:p w14:paraId="2A148CAB" w14:textId="77777777" w:rsidR="00227B86" w:rsidRDefault="00227B86" w:rsidP="00227B86">
      <w:pPr>
        <w:pStyle w:val="ListParagraph"/>
      </w:pPr>
    </w:p>
    <w:p w14:paraId="39E29962" w14:textId="09AB26A9" w:rsidR="0091570E" w:rsidRPr="00BA3BAD" w:rsidRDefault="0091570E" w:rsidP="00227B86">
      <w:pPr>
        <w:pStyle w:val="ListParagraph"/>
        <w:numPr>
          <w:ilvl w:val="0"/>
          <w:numId w:val="25"/>
        </w:numPr>
      </w:pPr>
      <w:r w:rsidRPr="00BA3BAD">
        <w:t xml:space="preserve">The computed advisory speed </w:t>
      </w:r>
      <w:r w:rsidR="0039102C">
        <w:t>must</w:t>
      </w:r>
      <w:r w:rsidRPr="00BA3BAD">
        <w:t xml:space="preserve"> be sent to individual CVs in the traffic stream</w:t>
      </w:r>
      <w:r w:rsidR="0039102C">
        <w:t>, which may</w:t>
      </w:r>
      <w:r w:rsidRPr="00BA3BAD">
        <w:t xml:space="preserve"> be achieved in the </w:t>
      </w:r>
      <w:r w:rsidR="0039102C">
        <w:t>final</w:t>
      </w:r>
      <w:r w:rsidR="0039102C" w:rsidRPr="00BA3BAD">
        <w:t xml:space="preserve"> </w:t>
      </w:r>
      <w:r w:rsidRPr="00BA3BAD">
        <w:t xml:space="preserve">stage. In this case, the user </w:t>
      </w:r>
      <w:r w:rsidR="0039102C">
        <w:t>must</w:t>
      </w:r>
      <w:r w:rsidRPr="00BA3BAD">
        <w:t xml:space="preserve"> develop a function to update the desired speed for only the CV type, while keeping the original desired speed for other vehicle types.</w:t>
      </w:r>
    </w:p>
    <w:p w14:paraId="475B46EA" w14:textId="77777777" w:rsidR="005E1587" w:rsidRPr="00BA3BAD" w:rsidRDefault="005E1587" w:rsidP="005F1068">
      <w:pPr>
        <w:pStyle w:val="FHWABody"/>
      </w:pPr>
    </w:p>
    <w:p w14:paraId="642258C5" w14:textId="77777777" w:rsidR="005F1068" w:rsidRPr="00BA3BAD" w:rsidRDefault="005F1068">
      <w:pPr>
        <w:spacing w:after="160" w:line="259" w:lineRule="auto"/>
        <w:rPr>
          <w:rFonts w:eastAsia="Batang"/>
        </w:rPr>
      </w:pPr>
      <w:r w:rsidRPr="00BA3BAD">
        <w:br w:type="page"/>
      </w:r>
    </w:p>
    <w:p w14:paraId="14B472FB" w14:textId="5A7374EC" w:rsidR="005F1068" w:rsidRPr="00BA3BAD" w:rsidRDefault="00456AAE" w:rsidP="00227B86">
      <w:pPr>
        <w:pStyle w:val="Heading1"/>
      </w:pPr>
      <w:bookmarkStart w:id="52" w:name="_Toc35777851"/>
      <w:r w:rsidRPr="00BA3BAD">
        <w:lastRenderedPageBreak/>
        <w:t>SENSITIVITY STUDY</w:t>
      </w:r>
      <w:bookmarkEnd w:id="52"/>
    </w:p>
    <w:p w14:paraId="49B24446" w14:textId="77777777" w:rsidR="00227B86" w:rsidRDefault="00227B86" w:rsidP="00227B86"/>
    <w:p w14:paraId="02BAD025" w14:textId="77777777" w:rsidR="00227B86" w:rsidRDefault="00227B86" w:rsidP="00227B86"/>
    <w:p w14:paraId="69ABD2DC" w14:textId="6E1DA7CA" w:rsidR="00456AAE" w:rsidRPr="00BA3BAD" w:rsidRDefault="00456AAE" w:rsidP="00227B86">
      <w:pPr>
        <w:pStyle w:val="Heading2"/>
      </w:pPr>
      <w:bookmarkStart w:id="53" w:name="_Toc35777852"/>
      <w:r w:rsidRPr="00BA3BAD">
        <w:t>Implementation of the developed model into a traffic simulation tool</w:t>
      </w:r>
      <w:bookmarkEnd w:id="53"/>
    </w:p>
    <w:p w14:paraId="42D8929D" w14:textId="77777777" w:rsidR="00227B86" w:rsidRDefault="00227B86" w:rsidP="00227B86"/>
    <w:p w14:paraId="4A677B40" w14:textId="19070710" w:rsidR="005F1068" w:rsidRDefault="0030021B" w:rsidP="00227B86">
      <w:r w:rsidRPr="00BA3BAD">
        <w:t xml:space="preserve">The CV model was implemented in the PATH modeling framework by creating a new CV vehicle class, in addition to the existing HV, </w:t>
      </w:r>
      <w:r w:rsidR="00047087" w:rsidRPr="00BA3BAD">
        <w:t>ACC</w:t>
      </w:r>
      <w:r w:rsidR="00743CDB">
        <w:t>,</w:t>
      </w:r>
      <w:r w:rsidRPr="00BA3BAD">
        <w:t xml:space="preserve"> and </w:t>
      </w:r>
      <w:r w:rsidR="00047087" w:rsidRPr="00BA3BAD">
        <w:t>CACC</w:t>
      </w:r>
      <w:r w:rsidRPr="00BA3BAD">
        <w:t xml:space="preserve"> classes. The simulation framework implements the car-following (CF) and lane-changing (LC) mechanisms for the four vehicle classes in the Aimsun simulation package via its MicroSDK and API programming tools. The MicroSDK contains two essential classes—a behavior model </w:t>
      </w:r>
      <w:r w:rsidR="008E6D68">
        <w:t xml:space="preserve">(BM) </w:t>
      </w:r>
      <w:r w:rsidRPr="00BA3BAD">
        <w:t>class and a simulated vehicle</w:t>
      </w:r>
      <w:r w:rsidR="008E6D68">
        <w:t xml:space="preserve"> (SV)</w:t>
      </w:r>
      <w:r w:rsidRPr="00BA3BAD">
        <w:t xml:space="preserve"> class. The BM class configures the global parameters (e.g., simulation time, time step, and Origin-Demand matrix) of the simulation environment, and controls the process of each simulation run (e.g., start/end of simulation, creation of new vehicles, and update of vehicle movement). The SV class offers functions to access real-time vehicle data and compute the acceleration, speed</w:t>
      </w:r>
      <w:r w:rsidR="00E85C50">
        <w:t>,</w:t>
      </w:r>
      <w:r w:rsidRPr="00BA3BAD">
        <w:t xml:space="preserve"> and location of individual vehicles at each update interval. By incorporating customized methods and functions in the two classes, the PATH model framework </w:t>
      </w:r>
      <w:r w:rsidR="00E85C50" w:rsidRPr="00BA3BAD">
        <w:t>c</w:t>
      </w:r>
      <w:r w:rsidR="00E85C50">
        <w:t>an</w:t>
      </w:r>
      <w:r w:rsidR="00E85C50" w:rsidRPr="00BA3BAD">
        <w:t xml:space="preserve"> </w:t>
      </w:r>
      <w:r w:rsidRPr="00BA3BAD">
        <w:t>reproduce the patterns of a traffic flow mixed with regular human</w:t>
      </w:r>
      <w:r w:rsidR="00E85C50">
        <w:t>-</w:t>
      </w:r>
      <w:r w:rsidRPr="00BA3BAD">
        <w:t>driven, connected human</w:t>
      </w:r>
      <w:r w:rsidR="00E85C50">
        <w:t>-</w:t>
      </w:r>
      <w:r w:rsidRPr="00BA3BAD">
        <w:t>driven, ACC</w:t>
      </w:r>
      <w:r w:rsidR="00E85C50">
        <w:t xml:space="preserve">, </w:t>
      </w:r>
      <w:r w:rsidRPr="00BA3BAD">
        <w:t>and CACC vehicles.</w:t>
      </w:r>
    </w:p>
    <w:p w14:paraId="01C12EB6" w14:textId="77777777" w:rsidR="00227B86" w:rsidRPr="00BA3BAD" w:rsidRDefault="00227B86" w:rsidP="00227B86"/>
    <w:p w14:paraId="326E188F" w14:textId="3244DC2F" w:rsidR="0030021B" w:rsidRDefault="0030021B" w:rsidP="00227B86">
      <w:r w:rsidRPr="00BA3BAD">
        <w:t>The detailed information of the model implementation in Aimsun is given in Appendices A through D. With the function descriptions, users with other simulation tools (e.g., Vissim or SUMO) may find similar functions in their tools. Appendix A</w:t>
      </w:r>
      <w:r w:rsidR="00D7471A">
        <w:t>, in particular,</w:t>
      </w:r>
      <w:r w:rsidRPr="00BA3BAD">
        <w:t xml:space="preserve"> </w:t>
      </w:r>
      <w:r w:rsidR="00E85C50">
        <w:t>provides</w:t>
      </w:r>
      <w:r w:rsidR="00E85C50" w:rsidRPr="00BA3BAD">
        <w:t xml:space="preserve"> </w:t>
      </w:r>
      <w:r w:rsidRPr="00BA3BAD">
        <w:t>a detailed description of the functions for simulation process control. In each simulation interval, those functions sequentially evaluate algorithms that generate new vehicles and depict vehicle interactions</w:t>
      </w:r>
      <w:r w:rsidR="00D7471A">
        <w:t>,</w:t>
      </w:r>
      <w:r w:rsidRPr="00BA3BAD">
        <w:t xml:space="preserve"> including CF and LC, the control mode transitions of </w:t>
      </w:r>
      <w:r w:rsidR="005F2943" w:rsidRPr="00BA3BAD">
        <w:t xml:space="preserve">ACC </w:t>
      </w:r>
      <w:r w:rsidRPr="00BA3BAD">
        <w:t xml:space="preserve">and </w:t>
      </w:r>
      <w:r w:rsidR="005F2943" w:rsidRPr="00BA3BAD">
        <w:t>CACC vehicles</w:t>
      </w:r>
      <w:r w:rsidRPr="00BA3BAD">
        <w:t xml:space="preserve">, and the speed behavior adaptation of CVs. The outputs of those functions would </w:t>
      </w:r>
      <w:r w:rsidR="00D7471A">
        <w:t>serve as</w:t>
      </w:r>
      <w:r w:rsidRPr="00BA3BAD">
        <w:t xml:space="preserve"> the updated traffic state in the next simulation interval. </w:t>
      </w:r>
      <w:r w:rsidR="00D7471A">
        <w:t>Appendix B describes t</w:t>
      </w:r>
      <w:r w:rsidRPr="00BA3BAD">
        <w:t>he vehicle generation functions</w:t>
      </w:r>
      <w:r w:rsidR="00D7471A">
        <w:t>, while</w:t>
      </w:r>
      <w:r w:rsidRPr="00BA3BAD">
        <w:t xml:space="preserve"> Appendix C presents the CF and LC algorithms for HVs. Appendix D depicts the functions for modeling </w:t>
      </w:r>
      <w:r w:rsidR="00047087" w:rsidRPr="00BA3BAD">
        <w:t>ACC</w:t>
      </w:r>
      <w:r w:rsidRPr="00BA3BAD">
        <w:t xml:space="preserve"> and </w:t>
      </w:r>
      <w:r w:rsidR="00047087" w:rsidRPr="00BA3BAD">
        <w:t>CACC</w:t>
      </w:r>
      <w:r w:rsidRPr="00BA3BAD">
        <w:t xml:space="preserve"> control mode transitions, a</w:t>
      </w:r>
      <w:r w:rsidR="00D7471A">
        <w:t>s well as</w:t>
      </w:r>
      <w:r w:rsidRPr="00BA3BAD">
        <w:t xml:space="preserve"> CV speed behaviors.</w:t>
      </w:r>
    </w:p>
    <w:p w14:paraId="5F4CA45A" w14:textId="77777777" w:rsidR="00227B86" w:rsidRPr="00BA3BAD" w:rsidRDefault="00227B86" w:rsidP="00227B86"/>
    <w:p w14:paraId="7EF01A64" w14:textId="77777777" w:rsidR="00456AAE" w:rsidRPr="00BA3BAD" w:rsidRDefault="00456AAE" w:rsidP="00227B86">
      <w:pPr>
        <w:pStyle w:val="Heading2"/>
      </w:pPr>
      <w:bookmarkStart w:id="54" w:name="_Toc35777853"/>
      <w:r w:rsidRPr="00BA3BAD">
        <w:t>Design of simulation experiments</w:t>
      </w:r>
      <w:bookmarkEnd w:id="54"/>
    </w:p>
    <w:p w14:paraId="2E717729" w14:textId="7B791B77" w:rsidR="008E5910" w:rsidRDefault="00047087" w:rsidP="00227B86">
      <w:r w:rsidRPr="00BA3BAD">
        <w:t xml:space="preserve">The developed CV model was tested under various simulation scenarios. Those scenarios </w:t>
      </w:r>
      <w:r w:rsidR="008E5910" w:rsidRPr="00BA3BAD">
        <w:t>considered</w:t>
      </w:r>
      <w:r w:rsidRPr="00BA3BAD">
        <w:t xml:space="preserve"> the CV market penetration rate (MPR)</w:t>
      </w:r>
      <w:r w:rsidR="008E5910" w:rsidRPr="00BA3BAD">
        <w:t xml:space="preserve"> and</w:t>
      </w:r>
      <w:r w:rsidRPr="00BA3BAD">
        <w:t xml:space="preserve"> the human driver</w:t>
      </w:r>
      <w:r w:rsidR="008E5910" w:rsidRPr="00BA3BAD">
        <w:t>s</w:t>
      </w:r>
      <w:r w:rsidRPr="00BA3BAD">
        <w:t>’ compliance level to the VSA from the I2V communication</w:t>
      </w:r>
      <w:r w:rsidR="008E5910" w:rsidRPr="00BA3BAD">
        <w:t xml:space="preserve">. The MPR </w:t>
      </w:r>
      <w:r w:rsidR="005F2943" w:rsidRPr="00BA3BAD">
        <w:t>increased</w:t>
      </w:r>
      <w:r w:rsidR="008E5910" w:rsidRPr="00BA3BAD">
        <w:t xml:space="preserve"> from 0 to 100</w:t>
      </w:r>
      <w:r w:rsidR="00B309CD">
        <w:t xml:space="preserve"> percent</w:t>
      </w:r>
      <w:r w:rsidR="008E5910" w:rsidRPr="00BA3BAD">
        <w:t>, with a 10</w:t>
      </w:r>
      <w:r w:rsidR="00B309CD">
        <w:t xml:space="preserve"> percent</w:t>
      </w:r>
      <w:r w:rsidR="008E5910" w:rsidRPr="00BA3BAD">
        <w:t xml:space="preserve"> step. The compliance level increased from the baseline to full compliance level. The baseline compliance level was obtained based on the empirical data described in </w:t>
      </w:r>
      <w:r w:rsidR="00B309CD">
        <w:t>f</w:t>
      </w:r>
      <w:r w:rsidR="008E5910" w:rsidRPr="00BA3BAD">
        <w:t xml:space="preserve">igure </w:t>
      </w:r>
      <w:r w:rsidR="005F2943" w:rsidRPr="00BA3BAD">
        <w:t>17</w:t>
      </w:r>
      <w:r w:rsidR="008E5910" w:rsidRPr="00BA3BAD">
        <w:t xml:space="preserve">. A modeled driver’s compliance (i.e., ε in </w:t>
      </w:r>
      <w:r w:rsidR="00B309CD">
        <w:t>f</w:t>
      </w:r>
      <w:r w:rsidR="008E5910" w:rsidRPr="00BA3BAD">
        <w:t xml:space="preserve">igure </w:t>
      </w:r>
      <w:r w:rsidR="005F2943" w:rsidRPr="00BA3BAD">
        <w:t>4</w:t>
      </w:r>
      <w:r w:rsidR="008E5910" w:rsidRPr="00BA3BAD">
        <w:t xml:space="preserve">) was determined </w:t>
      </w:r>
      <w:r w:rsidR="00B309CD">
        <w:t>via</w:t>
      </w:r>
      <w:r w:rsidR="00B309CD" w:rsidRPr="00BA3BAD">
        <w:t xml:space="preserve"> </w:t>
      </w:r>
      <w:r w:rsidR="008E5910" w:rsidRPr="00BA3BAD">
        <w:t xml:space="preserve">the </w:t>
      </w:r>
      <w:r w:rsidR="00B309CD">
        <w:t>following</w:t>
      </w:r>
      <w:r w:rsidR="008E5910" w:rsidRPr="00BA3BAD">
        <w:t xml:space="preserve"> two steps:</w:t>
      </w:r>
    </w:p>
    <w:p w14:paraId="2E39B7D1" w14:textId="77777777" w:rsidR="00227B86" w:rsidRPr="00BA3BAD" w:rsidRDefault="00227B86" w:rsidP="00227B86"/>
    <w:p w14:paraId="6FB20FA5" w14:textId="055C3176" w:rsidR="00227B86" w:rsidRDefault="008E5910" w:rsidP="00227B86">
      <w:pPr>
        <w:pStyle w:val="ListParagraph"/>
        <w:numPr>
          <w:ilvl w:val="0"/>
          <w:numId w:val="26"/>
        </w:numPr>
      </w:pPr>
      <w:r w:rsidRPr="007C503F">
        <w:rPr>
          <w:b/>
        </w:rPr>
        <w:t>Step 1</w:t>
      </w:r>
      <w:r w:rsidR="00B309CD">
        <w:rPr>
          <w:b/>
        </w:rPr>
        <w:t>.</w:t>
      </w:r>
      <w:r w:rsidRPr="00BA3BAD">
        <w:t xml:space="preserve"> </w:t>
      </w:r>
      <w:r w:rsidR="00B309CD">
        <w:t>G</w:t>
      </w:r>
      <w:r w:rsidRPr="00BA3BAD">
        <w:t>enerate a random real number µ that follows a uniform distribution between 0 and 1.</w:t>
      </w:r>
    </w:p>
    <w:p w14:paraId="0C16744C" w14:textId="77777777" w:rsidR="00227B86" w:rsidRDefault="00227B86" w:rsidP="00227B86"/>
    <w:p w14:paraId="61D43BD5" w14:textId="3B37BA56" w:rsidR="008E5910" w:rsidRPr="00BA3BAD" w:rsidRDefault="008E5910" w:rsidP="00227B86">
      <w:pPr>
        <w:pStyle w:val="ListParagraph"/>
        <w:numPr>
          <w:ilvl w:val="0"/>
          <w:numId w:val="26"/>
        </w:numPr>
      </w:pPr>
      <w:r w:rsidRPr="007C503F">
        <w:rPr>
          <w:b/>
        </w:rPr>
        <w:t>Step 2</w:t>
      </w:r>
      <w:r w:rsidR="00B309CD">
        <w:rPr>
          <w:b/>
        </w:rPr>
        <w:t>.</w:t>
      </w:r>
      <w:r w:rsidRPr="00BA3BAD">
        <w:t xml:space="preserve"> </w:t>
      </w:r>
      <w:r w:rsidR="00B309CD">
        <w:t>T</w:t>
      </w:r>
      <w:r w:rsidRPr="00BA3BAD">
        <w:t xml:space="preserve">ake µ as a cumulative probability, </w:t>
      </w:r>
      <w:r w:rsidR="002D7424">
        <w:t xml:space="preserve">and </w:t>
      </w:r>
      <w:r w:rsidRPr="00BA3BAD">
        <w:t xml:space="preserve">find its corresponding ε in </w:t>
      </w:r>
      <w:r w:rsidR="00B309CD">
        <w:t>f</w:t>
      </w:r>
      <w:r w:rsidRPr="00BA3BAD">
        <w:t xml:space="preserve">igure </w:t>
      </w:r>
      <w:r w:rsidR="005F2943" w:rsidRPr="00BA3BAD">
        <w:t>17</w:t>
      </w:r>
      <w:r w:rsidRPr="00BA3BAD">
        <w:t>.</w:t>
      </w:r>
    </w:p>
    <w:p w14:paraId="266B11E7" w14:textId="77777777" w:rsidR="00227B86" w:rsidRDefault="00227B86" w:rsidP="00227B86"/>
    <w:p w14:paraId="449B56AA" w14:textId="09F9941C" w:rsidR="008E5910" w:rsidRDefault="008E5910" w:rsidP="00227B86">
      <w:r w:rsidRPr="00BA3BAD">
        <w:lastRenderedPageBreak/>
        <w:t xml:space="preserve">With the above steps, the </w:t>
      </w:r>
      <w:r w:rsidR="00A9320F" w:rsidRPr="00BA3BAD">
        <w:t>driver’s speed deviation from the VSA would follow the empirical distribution identified in the model calibration. In scenarios where drivers’ compliance level is increased, the random compliance ε changes based on the increase</w:t>
      </w:r>
      <w:r w:rsidR="002D7424">
        <w:t>d</w:t>
      </w:r>
      <w:r w:rsidR="00A9320F" w:rsidRPr="00BA3BAD">
        <w:t xml:space="preserve"> rate of the compliance. If the compliance level increases by θ (0 &lt; θ &lt;= 1), the new compliance is given:</w:t>
      </w:r>
    </w:p>
    <w:p w14:paraId="1693F594" w14:textId="77777777" w:rsidR="00227B86" w:rsidRPr="00BA3BAD" w:rsidRDefault="00227B86" w:rsidP="00227B86"/>
    <w:p w14:paraId="736675C0" w14:textId="18B51790" w:rsidR="00A9320F" w:rsidRPr="00BA3BAD" w:rsidRDefault="00A9320F" w:rsidP="00227B86">
      <w:r w:rsidRPr="00BA3BAD">
        <w:rPr>
          <w:noProof/>
          <w:lang w:eastAsia="zh-CN"/>
        </w:rPr>
        <w:drawing>
          <wp:inline distT="0" distB="0" distL="0" distR="0" wp14:anchorId="61C6216E" wp14:editId="6859D6C3">
            <wp:extent cx="5943600" cy="180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80975"/>
                    </a:xfrm>
                    <a:prstGeom prst="rect">
                      <a:avLst/>
                    </a:prstGeom>
                    <a:noFill/>
                    <a:ln>
                      <a:noFill/>
                    </a:ln>
                  </pic:spPr>
                </pic:pic>
              </a:graphicData>
            </a:graphic>
          </wp:inline>
        </w:drawing>
      </w:r>
    </w:p>
    <w:p w14:paraId="544D7086" w14:textId="58ED7A93" w:rsidR="00A9320F" w:rsidRPr="00BA3BAD" w:rsidRDefault="00A9320F" w:rsidP="00227B86">
      <w:pPr>
        <w:pStyle w:val="Caption"/>
      </w:pPr>
      <w:bookmarkStart w:id="55" w:name="_Toc35778036"/>
      <w:r w:rsidRPr="00BA3BAD">
        <w:t xml:space="preserve">Figure </w:t>
      </w:r>
      <w:r w:rsidR="00765E0D">
        <w:fldChar w:fldCharType="begin"/>
      </w:r>
      <w:r w:rsidR="00765E0D">
        <w:instrText xml:space="preserve"> SEQ Figure \* ARABIC </w:instrText>
      </w:r>
      <w:r w:rsidR="00765E0D">
        <w:fldChar w:fldCharType="separate"/>
      </w:r>
      <w:r w:rsidR="00F101B8">
        <w:rPr>
          <w:noProof/>
        </w:rPr>
        <w:t>19</w:t>
      </w:r>
      <w:r w:rsidR="00765E0D">
        <w:rPr>
          <w:noProof/>
        </w:rPr>
        <w:fldChar w:fldCharType="end"/>
      </w:r>
      <w:r w:rsidRPr="00BA3BAD">
        <w:t>. Equation. Determination of the increased compliance level</w:t>
      </w:r>
      <w:r w:rsidRPr="00BA3BAD">
        <w:rPr>
          <w:rFonts w:cstheme="minorHAnsi"/>
          <w:color w:val="000000" w:themeColor="text1"/>
        </w:rPr>
        <w:t>.</w:t>
      </w:r>
      <w:bookmarkEnd w:id="55"/>
    </w:p>
    <w:p w14:paraId="3D693E09" w14:textId="77777777" w:rsidR="00227B86" w:rsidRDefault="00227B86" w:rsidP="00227B86"/>
    <w:p w14:paraId="76DD92F5" w14:textId="382FA671" w:rsidR="00A9320F" w:rsidRDefault="00A9320F" w:rsidP="00227B86">
      <w:r w:rsidRPr="00BA3BAD">
        <w:t xml:space="preserve">When θ is equal to 1, it reaches the full compliance level (i.e., ε’ = 0). The simulation scenarios are listed in </w:t>
      </w:r>
      <w:r w:rsidR="002D7424">
        <w:t>t</w:t>
      </w:r>
      <w:r w:rsidRPr="00BA3BAD">
        <w:t xml:space="preserve">able </w:t>
      </w:r>
      <w:r w:rsidR="005F2943" w:rsidRPr="00BA3BAD">
        <w:t>3</w:t>
      </w:r>
      <w:r w:rsidRPr="00BA3BAD">
        <w:t xml:space="preserve">. </w:t>
      </w:r>
    </w:p>
    <w:p w14:paraId="4CA12E23" w14:textId="77777777" w:rsidR="00227B86" w:rsidRPr="00BA3BAD" w:rsidRDefault="00227B86" w:rsidP="00227B86"/>
    <w:p w14:paraId="6CCB0DF7" w14:textId="4669F56D" w:rsidR="00A9320F" w:rsidRPr="00227B86" w:rsidRDefault="00A9320F" w:rsidP="00227B86">
      <w:pPr>
        <w:pStyle w:val="Caption"/>
        <w:rPr>
          <w:rFonts w:eastAsia="SimSun"/>
        </w:rPr>
      </w:pPr>
      <w:bookmarkStart w:id="56" w:name="_Toc35778057"/>
      <w:r w:rsidRPr="00227B86">
        <w:t xml:space="preserve">Table </w:t>
      </w:r>
      <w:r w:rsidR="00765E0D">
        <w:fldChar w:fldCharType="begin"/>
      </w:r>
      <w:r w:rsidR="00765E0D">
        <w:instrText xml:space="preserve"> SEQ Table \* ARABIC </w:instrText>
      </w:r>
      <w:r w:rsidR="00765E0D">
        <w:fldChar w:fldCharType="separate"/>
      </w:r>
      <w:r w:rsidR="00F101B8">
        <w:rPr>
          <w:noProof/>
        </w:rPr>
        <w:t>3</w:t>
      </w:r>
      <w:r w:rsidR="00765E0D">
        <w:rPr>
          <w:noProof/>
        </w:rPr>
        <w:fldChar w:fldCharType="end"/>
      </w:r>
      <w:r w:rsidRPr="00227B86">
        <w:t>.</w:t>
      </w:r>
      <w:r w:rsidRPr="00227B86">
        <w:rPr>
          <w:rFonts w:eastAsia="SimSun"/>
        </w:rPr>
        <w:t xml:space="preserve"> Simulation </w:t>
      </w:r>
      <w:r w:rsidR="002D7424">
        <w:rPr>
          <w:rFonts w:eastAsia="SimSun"/>
        </w:rPr>
        <w:t>s</w:t>
      </w:r>
      <w:r w:rsidRPr="00227B86">
        <w:rPr>
          <w:rFonts w:eastAsia="SimSun"/>
        </w:rPr>
        <w:t>cenarios</w:t>
      </w:r>
      <w:r w:rsidR="00351AAF" w:rsidRPr="00227B86">
        <w:rPr>
          <w:rFonts w:eastAsia="SimSun"/>
        </w:rPr>
        <w:t xml:space="preserve"> for </w:t>
      </w:r>
      <w:r w:rsidR="002D7424">
        <w:rPr>
          <w:rFonts w:eastAsia="SimSun"/>
        </w:rPr>
        <w:t>CVs</w:t>
      </w:r>
      <w:r w:rsidRPr="00227B86">
        <w:rPr>
          <w:rFonts w:eastAsia="SimSun"/>
        </w:rPr>
        <w:t>.</w:t>
      </w:r>
      <w:bookmarkEnd w:id="56"/>
    </w:p>
    <w:tbl>
      <w:tblPr>
        <w:tblStyle w:val="EPAReportTable"/>
        <w:tblW w:w="0" w:type="auto"/>
        <w:jc w:val="center"/>
        <w:tblLook w:val="04A0" w:firstRow="1" w:lastRow="0" w:firstColumn="1" w:lastColumn="0" w:noHBand="0" w:noVBand="1"/>
      </w:tblPr>
      <w:tblGrid>
        <w:gridCol w:w="483"/>
        <w:gridCol w:w="1629"/>
        <w:gridCol w:w="2555"/>
      </w:tblGrid>
      <w:tr w:rsidR="00A9320F" w:rsidRPr="00BA3BAD" w14:paraId="1AE730FF" w14:textId="77777777" w:rsidTr="003F463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noWrap/>
            <w:hideMark/>
          </w:tcPr>
          <w:p w14:paraId="44E3AA0D" w14:textId="4525E82E" w:rsidR="00A9320F" w:rsidRPr="00BA3BAD" w:rsidRDefault="00010D4D" w:rsidP="003F4630">
            <w:pPr>
              <w:rPr>
                <w:bCs/>
                <w:lang w:eastAsia="ko-KR"/>
              </w:rPr>
            </w:pPr>
            <w:r w:rsidRPr="00BA3BAD">
              <w:rPr>
                <w:bCs/>
                <w:lang w:eastAsia="ko-KR"/>
              </w:rPr>
              <w:t>ID</w:t>
            </w:r>
          </w:p>
        </w:tc>
        <w:tc>
          <w:tcPr>
            <w:tcW w:w="0" w:type="auto"/>
            <w:hideMark/>
          </w:tcPr>
          <w:p w14:paraId="2323FAF4" w14:textId="0B1F6A07" w:rsidR="00A9320F" w:rsidRPr="00BA3BAD" w:rsidRDefault="00010D4D" w:rsidP="003F4630">
            <w:pPr>
              <w:rPr>
                <w:bCs/>
                <w:color w:val="000000"/>
                <w:lang w:eastAsia="ko-KR"/>
              </w:rPr>
            </w:pPr>
            <w:r w:rsidRPr="00BA3BAD">
              <w:rPr>
                <w:bCs/>
              </w:rPr>
              <w:t>CV MPR (%)</w:t>
            </w:r>
          </w:p>
        </w:tc>
        <w:tc>
          <w:tcPr>
            <w:tcW w:w="0" w:type="auto"/>
            <w:hideMark/>
          </w:tcPr>
          <w:p w14:paraId="79A3C5C6" w14:textId="24CE74AC" w:rsidR="00A9320F" w:rsidRPr="00BA3BAD" w:rsidRDefault="00010D4D" w:rsidP="003F4630">
            <w:pPr>
              <w:rPr>
                <w:bCs/>
                <w:color w:val="000000"/>
                <w:lang w:eastAsia="ko-KR"/>
              </w:rPr>
            </w:pPr>
            <w:r w:rsidRPr="00BA3BAD">
              <w:rPr>
                <w:bCs/>
              </w:rPr>
              <w:t xml:space="preserve">Compliance Increase </w:t>
            </w:r>
            <w:r w:rsidRPr="00BA3BAD">
              <w:t>θ</w:t>
            </w:r>
          </w:p>
        </w:tc>
      </w:tr>
      <w:tr w:rsidR="00A9320F" w:rsidRPr="00BA3BAD" w14:paraId="5779EBE1" w14:textId="77777777" w:rsidTr="00010D4D">
        <w:trPr>
          <w:trHeight w:val="20"/>
          <w:jc w:val="center"/>
        </w:trPr>
        <w:tc>
          <w:tcPr>
            <w:tcW w:w="0" w:type="auto"/>
          </w:tcPr>
          <w:p w14:paraId="324F680D" w14:textId="1F5EC1EE" w:rsidR="00A9320F" w:rsidRPr="00BA3BAD" w:rsidRDefault="00010D4D" w:rsidP="003F4630">
            <w:pPr>
              <w:rPr>
                <w:color w:val="000000"/>
                <w:lang w:eastAsia="ko-KR"/>
              </w:rPr>
            </w:pPr>
            <w:r w:rsidRPr="00BA3BAD">
              <w:rPr>
                <w:color w:val="000000"/>
                <w:lang w:eastAsia="ko-KR"/>
              </w:rPr>
              <w:t>1</w:t>
            </w:r>
          </w:p>
        </w:tc>
        <w:tc>
          <w:tcPr>
            <w:tcW w:w="0" w:type="auto"/>
          </w:tcPr>
          <w:p w14:paraId="2B578427" w14:textId="608B6B09" w:rsidR="00A9320F" w:rsidRPr="00BA3BAD" w:rsidRDefault="00010D4D" w:rsidP="003F4630">
            <w:pPr>
              <w:jc w:val="right"/>
              <w:rPr>
                <w:color w:val="000000"/>
                <w:lang w:eastAsia="ko-KR"/>
              </w:rPr>
            </w:pPr>
            <w:r w:rsidRPr="00BA3BAD">
              <w:rPr>
                <w:color w:val="000000"/>
                <w:lang w:eastAsia="ko-KR"/>
              </w:rPr>
              <w:t>0</w:t>
            </w:r>
          </w:p>
        </w:tc>
        <w:tc>
          <w:tcPr>
            <w:tcW w:w="0" w:type="auto"/>
          </w:tcPr>
          <w:p w14:paraId="5775A64E" w14:textId="2BE3032B" w:rsidR="00A9320F" w:rsidRPr="00BA3BAD" w:rsidRDefault="00010D4D" w:rsidP="003F4630">
            <w:pPr>
              <w:jc w:val="right"/>
              <w:rPr>
                <w:color w:val="000000"/>
                <w:lang w:eastAsia="ko-KR"/>
              </w:rPr>
            </w:pPr>
            <w:r w:rsidRPr="00BA3BAD">
              <w:rPr>
                <w:color w:val="000000"/>
                <w:lang w:eastAsia="ko-KR"/>
              </w:rPr>
              <w:t>N/A</w:t>
            </w:r>
          </w:p>
        </w:tc>
      </w:tr>
      <w:tr w:rsidR="00A9320F" w:rsidRPr="00BA3BAD" w14:paraId="3425288F" w14:textId="77777777" w:rsidTr="003F4630">
        <w:trPr>
          <w:trHeight w:val="20"/>
          <w:jc w:val="center"/>
        </w:trPr>
        <w:tc>
          <w:tcPr>
            <w:tcW w:w="0" w:type="auto"/>
          </w:tcPr>
          <w:p w14:paraId="7B5B0601" w14:textId="114279F7" w:rsidR="00A9320F" w:rsidRPr="00BA3BAD" w:rsidRDefault="00010D4D" w:rsidP="003F4630">
            <w:pPr>
              <w:rPr>
                <w:color w:val="000000"/>
                <w:lang w:eastAsia="ko-KR"/>
              </w:rPr>
            </w:pPr>
            <w:r w:rsidRPr="00BA3BAD">
              <w:rPr>
                <w:color w:val="000000"/>
                <w:lang w:eastAsia="ko-KR"/>
              </w:rPr>
              <w:t>2</w:t>
            </w:r>
          </w:p>
        </w:tc>
        <w:tc>
          <w:tcPr>
            <w:tcW w:w="0" w:type="auto"/>
          </w:tcPr>
          <w:p w14:paraId="6E024A73" w14:textId="64FB35C0" w:rsidR="00A9320F" w:rsidRPr="00BA3BAD" w:rsidRDefault="00010D4D" w:rsidP="003F4630">
            <w:pPr>
              <w:jc w:val="right"/>
              <w:rPr>
                <w:color w:val="000000"/>
                <w:lang w:eastAsia="ko-KR"/>
              </w:rPr>
            </w:pPr>
            <w:r w:rsidRPr="00BA3BAD">
              <w:rPr>
                <w:color w:val="000000"/>
                <w:lang w:eastAsia="ko-KR"/>
              </w:rPr>
              <w:t>10</w:t>
            </w:r>
          </w:p>
        </w:tc>
        <w:tc>
          <w:tcPr>
            <w:tcW w:w="0" w:type="auto"/>
          </w:tcPr>
          <w:p w14:paraId="68EF01CE" w14:textId="414175FE" w:rsidR="00A9320F" w:rsidRPr="00BA3BAD" w:rsidRDefault="00010D4D" w:rsidP="003F4630">
            <w:pPr>
              <w:jc w:val="right"/>
              <w:rPr>
                <w:color w:val="000000"/>
                <w:lang w:eastAsia="ko-KR"/>
              </w:rPr>
            </w:pPr>
            <w:r w:rsidRPr="00BA3BAD">
              <w:rPr>
                <w:color w:val="000000"/>
                <w:lang w:eastAsia="ko-KR"/>
              </w:rPr>
              <w:t>0 (baseline compliance)</w:t>
            </w:r>
          </w:p>
        </w:tc>
      </w:tr>
      <w:tr w:rsidR="00010D4D" w:rsidRPr="00BA3BAD" w14:paraId="68C79CEC" w14:textId="77777777" w:rsidTr="003F4630">
        <w:trPr>
          <w:trHeight w:val="20"/>
          <w:jc w:val="center"/>
        </w:trPr>
        <w:tc>
          <w:tcPr>
            <w:tcW w:w="0" w:type="auto"/>
          </w:tcPr>
          <w:p w14:paraId="1091BEEF" w14:textId="34E5FA51" w:rsidR="00010D4D" w:rsidRPr="00BA3BAD" w:rsidRDefault="00010D4D" w:rsidP="00010D4D">
            <w:pPr>
              <w:rPr>
                <w:color w:val="000000"/>
                <w:lang w:eastAsia="ko-KR"/>
              </w:rPr>
            </w:pPr>
            <w:r w:rsidRPr="00BA3BAD">
              <w:rPr>
                <w:color w:val="000000"/>
                <w:lang w:eastAsia="ko-KR"/>
              </w:rPr>
              <w:t>3</w:t>
            </w:r>
          </w:p>
        </w:tc>
        <w:tc>
          <w:tcPr>
            <w:tcW w:w="0" w:type="auto"/>
          </w:tcPr>
          <w:p w14:paraId="42568727" w14:textId="7392977F" w:rsidR="00010D4D" w:rsidRPr="00BA3BAD" w:rsidRDefault="00010D4D" w:rsidP="00010D4D">
            <w:pPr>
              <w:jc w:val="right"/>
              <w:rPr>
                <w:color w:val="000000"/>
                <w:lang w:eastAsia="ko-KR"/>
              </w:rPr>
            </w:pPr>
            <w:r w:rsidRPr="00BA3BAD">
              <w:rPr>
                <w:color w:val="000000"/>
                <w:lang w:eastAsia="ko-KR"/>
              </w:rPr>
              <w:t>20</w:t>
            </w:r>
          </w:p>
        </w:tc>
        <w:tc>
          <w:tcPr>
            <w:tcW w:w="0" w:type="auto"/>
          </w:tcPr>
          <w:p w14:paraId="0C8BC314" w14:textId="634E68E5" w:rsidR="00010D4D" w:rsidRPr="00BA3BAD" w:rsidRDefault="00010D4D" w:rsidP="00010D4D">
            <w:pPr>
              <w:jc w:val="right"/>
              <w:rPr>
                <w:color w:val="000000"/>
                <w:lang w:eastAsia="ko-KR"/>
              </w:rPr>
            </w:pPr>
            <w:r w:rsidRPr="00BA3BAD">
              <w:rPr>
                <w:color w:val="000000"/>
                <w:lang w:eastAsia="ko-KR"/>
              </w:rPr>
              <w:t>0</w:t>
            </w:r>
          </w:p>
        </w:tc>
      </w:tr>
      <w:tr w:rsidR="00010D4D" w:rsidRPr="00BA3BAD" w14:paraId="6CD5D66C" w14:textId="77777777" w:rsidTr="003F4630">
        <w:trPr>
          <w:trHeight w:val="20"/>
          <w:jc w:val="center"/>
        </w:trPr>
        <w:tc>
          <w:tcPr>
            <w:tcW w:w="0" w:type="auto"/>
          </w:tcPr>
          <w:p w14:paraId="707C5103" w14:textId="47537B73" w:rsidR="00010D4D" w:rsidRPr="00BA3BAD" w:rsidRDefault="00010D4D" w:rsidP="00010D4D">
            <w:pPr>
              <w:rPr>
                <w:color w:val="000000"/>
                <w:lang w:eastAsia="ko-KR"/>
              </w:rPr>
            </w:pPr>
            <w:r w:rsidRPr="00BA3BAD">
              <w:rPr>
                <w:color w:val="000000"/>
                <w:lang w:eastAsia="ko-KR"/>
              </w:rPr>
              <w:t>…</w:t>
            </w:r>
          </w:p>
        </w:tc>
        <w:tc>
          <w:tcPr>
            <w:tcW w:w="0" w:type="auto"/>
          </w:tcPr>
          <w:p w14:paraId="6C3CDDBE" w14:textId="007DBB17" w:rsidR="00010D4D" w:rsidRPr="00BA3BAD" w:rsidRDefault="00010D4D" w:rsidP="00010D4D">
            <w:pPr>
              <w:jc w:val="right"/>
              <w:rPr>
                <w:color w:val="000000"/>
                <w:lang w:eastAsia="ko-KR"/>
              </w:rPr>
            </w:pPr>
            <w:r w:rsidRPr="00BA3BAD">
              <w:rPr>
                <w:color w:val="000000"/>
                <w:lang w:eastAsia="ko-KR"/>
              </w:rPr>
              <w:t>…</w:t>
            </w:r>
          </w:p>
        </w:tc>
        <w:tc>
          <w:tcPr>
            <w:tcW w:w="0" w:type="auto"/>
          </w:tcPr>
          <w:p w14:paraId="7613B363" w14:textId="521B05E9" w:rsidR="00010D4D" w:rsidRPr="00BA3BAD" w:rsidRDefault="00010D4D" w:rsidP="00010D4D">
            <w:pPr>
              <w:jc w:val="right"/>
              <w:rPr>
                <w:color w:val="000000"/>
                <w:lang w:eastAsia="ko-KR"/>
              </w:rPr>
            </w:pPr>
            <w:r w:rsidRPr="00BA3BAD">
              <w:rPr>
                <w:color w:val="000000"/>
                <w:lang w:eastAsia="ko-KR"/>
              </w:rPr>
              <w:t>0</w:t>
            </w:r>
          </w:p>
        </w:tc>
      </w:tr>
      <w:tr w:rsidR="00010D4D" w:rsidRPr="00BA3BAD" w14:paraId="1F33CEEB" w14:textId="77777777" w:rsidTr="00010D4D">
        <w:trPr>
          <w:trHeight w:val="20"/>
          <w:jc w:val="center"/>
        </w:trPr>
        <w:tc>
          <w:tcPr>
            <w:tcW w:w="0" w:type="auto"/>
            <w:tcBorders>
              <w:bottom w:val="double" w:sz="4" w:space="0" w:color="auto"/>
            </w:tcBorders>
          </w:tcPr>
          <w:p w14:paraId="66D12EAF" w14:textId="558A5C0D" w:rsidR="00010D4D" w:rsidRPr="00BA3BAD" w:rsidRDefault="00010D4D" w:rsidP="00010D4D">
            <w:pPr>
              <w:rPr>
                <w:color w:val="000000"/>
                <w:lang w:eastAsia="ko-KR"/>
              </w:rPr>
            </w:pPr>
            <w:r w:rsidRPr="00BA3BAD">
              <w:rPr>
                <w:color w:val="000000"/>
                <w:lang w:eastAsia="ko-KR"/>
              </w:rPr>
              <w:t>11</w:t>
            </w:r>
          </w:p>
        </w:tc>
        <w:tc>
          <w:tcPr>
            <w:tcW w:w="0" w:type="auto"/>
            <w:tcBorders>
              <w:bottom w:val="double" w:sz="4" w:space="0" w:color="auto"/>
            </w:tcBorders>
          </w:tcPr>
          <w:p w14:paraId="01F8EBCF" w14:textId="7CAA860F" w:rsidR="00010D4D" w:rsidRPr="00BA3BAD" w:rsidRDefault="00010D4D" w:rsidP="00010D4D">
            <w:pPr>
              <w:jc w:val="right"/>
              <w:rPr>
                <w:color w:val="000000"/>
                <w:lang w:eastAsia="ko-KR"/>
              </w:rPr>
            </w:pPr>
            <w:r w:rsidRPr="00BA3BAD">
              <w:rPr>
                <w:color w:val="000000"/>
                <w:lang w:eastAsia="ko-KR"/>
              </w:rPr>
              <w:t>100</w:t>
            </w:r>
          </w:p>
        </w:tc>
        <w:tc>
          <w:tcPr>
            <w:tcW w:w="0" w:type="auto"/>
            <w:tcBorders>
              <w:bottom w:val="double" w:sz="4" w:space="0" w:color="auto"/>
            </w:tcBorders>
          </w:tcPr>
          <w:p w14:paraId="457B1DD2" w14:textId="7ADE9EDC" w:rsidR="00010D4D" w:rsidRPr="00BA3BAD" w:rsidRDefault="00010D4D" w:rsidP="00010D4D">
            <w:pPr>
              <w:jc w:val="right"/>
              <w:rPr>
                <w:color w:val="000000"/>
                <w:lang w:eastAsia="ko-KR"/>
              </w:rPr>
            </w:pPr>
            <w:r w:rsidRPr="00BA3BAD">
              <w:rPr>
                <w:color w:val="000000"/>
                <w:lang w:eastAsia="ko-KR"/>
              </w:rPr>
              <w:t xml:space="preserve">0 </w:t>
            </w:r>
          </w:p>
        </w:tc>
      </w:tr>
      <w:tr w:rsidR="00010D4D" w:rsidRPr="00BA3BAD" w14:paraId="20B071D4" w14:textId="77777777" w:rsidTr="00010D4D">
        <w:trPr>
          <w:trHeight w:val="20"/>
          <w:jc w:val="center"/>
        </w:trPr>
        <w:tc>
          <w:tcPr>
            <w:tcW w:w="0" w:type="auto"/>
            <w:tcBorders>
              <w:top w:val="double" w:sz="4" w:space="0" w:color="auto"/>
            </w:tcBorders>
          </w:tcPr>
          <w:p w14:paraId="7A050D2A" w14:textId="57428226" w:rsidR="00010D4D" w:rsidRPr="00BA3BAD" w:rsidRDefault="00010D4D" w:rsidP="003F4630">
            <w:pPr>
              <w:rPr>
                <w:color w:val="000000"/>
                <w:lang w:eastAsia="ko-KR"/>
              </w:rPr>
            </w:pPr>
            <w:bookmarkStart w:id="57" w:name="_Hlk34044233"/>
            <w:r w:rsidRPr="00BA3BAD">
              <w:rPr>
                <w:color w:val="000000"/>
                <w:lang w:eastAsia="ko-KR"/>
              </w:rPr>
              <w:t>12</w:t>
            </w:r>
          </w:p>
        </w:tc>
        <w:tc>
          <w:tcPr>
            <w:tcW w:w="0" w:type="auto"/>
            <w:tcBorders>
              <w:top w:val="double" w:sz="4" w:space="0" w:color="auto"/>
            </w:tcBorders>
          </w:tcPr>
          <w:p w14:paraId="2ED6FA92" w14:textId="77777777" w:rsidR="00010D4D" w:rsidRPr="00BA3BAD" w:rsidRDefault="00010D4D" w:rsidP="003F4630">
            <w:pPr>
              <w:jc w:val="right"/>
              <w:rPr>
                <w:color w:val="000000"/>
                <w:lang w:eastAsia="ko-KR"/>
              </w:rPr>
            </w:pPr>
            <w:r w:rsidRPr="00BA3BAD">
              <w:rPr>
                <w:color w:val="000000"/>
                <w:lang w:eastAsia="ko-KR"/>
              </w:rPr>
              <w:t>10</w:t>
            </w:r>
          </w:p>
        </w:tc>
        <w:tc>
          <w:tcPr>
            <w:tcW w:w="0" w:type="auto"/>
            <w:tcBorders>
              <w:top w:val="double" w:sz="4" w:space="0" w:color="auto"/>
            </w:tcBorders>
          </w:tcPr>
          <w:p w14:paraId="085785B0" w14:textId="77777777" w:rsidR="00010D4D" w:rsidRPr="00BA3BAD" w:rsidRDefault="00010D4D" w:rsidP="003F4630">
            <w:pPr>
              <w:jc w:val="right"/>
              <w:rPr>
                <w:color w:val="000000"/>
                <w:lang w:eastAsia="ko-KR"/>
              </w:rPr>
            </w:pPr>
            <w:r w:rsidRPr="00BA3BAD">
              <w:rPr>
                <w:color w:val="000000"/>
                <w:lang w:eastAsia="ko-KR"/>
              </w:rPr>
              <w:t>0.05</w:t>
            </w:r>
          </w:p>
        </w:tc>
      </w:tr>
      <w:tr w:rsidR="00010D4D" w:rsidRPr="00BA3BAD" w14:paraId="1D73864A" w14:textId="77777777" w:rsidTr="003F4630">
        <w:trPr>
          <w:trHeight w:val="20"/>
          <w:jc w:val="center"/>
        </w:trPr>
        <w:tc>
          <w:tcPr>
            <w:tcW w:w="0" w:type="auto"/>
          </w:tcPr>
          <w:p w14:paraId="2C0B9108" w14:textId="5108CAD2" w:rsidR="00010D4D" w:rsidRPr="00BA3BAD" w:rsidRDefault="00010D4D" w:rsidP="003F4630">
            <w:pPr>
              <w:rPr>
                <w:color w:val="000000"/>
                <w:lang w:eastAsia="ko-KR"/>
              </w:rPr>
            </w:pPr>
            <w:r w:rsidRPr="00BA3BAD">
              <w:rPr>
                <w:color w:val="000000"/>
                <w:lang w:eastAsia="ko-KR"/>
              </w:rPr>
              <w:t>13</w:t>
            </w:r>
          </w:p>
        </w:tc>
        <w:tc>
          <w:tcPr>
            <w:tcW w:w="0" w:type="auto"/>
          </w:tcPr>
          <w:p w14:paraId="52C7B087" w14:textId="77777777" w:rsidR="00010D4D" w:rsidRPr="00BA3BAD" w:rsidRDefault="00010D4D" w:rsidP="003F4630">
            <w:pPr>
              <w:jc w:val="right"/>
              <w:rPr>
                <w:color w:val="000000"/>
                <w:lang w:eastAsia="ko-KR"/>
              </w:rPr>
            </w:pPr>
            <w:r w:rsidRPr="00BA3BAD">
              <w:rPr>
                <w:color w:val="000000"/>
                <w:lang w:eastAsia="ko-KR"/>
              </w:rPr>
              <w:t>10</w:t>
            </w:r>
          </w:p>
        </w:tc>
        <w:tc>
          <w:tcPr>
            <w:tcW w:w="0" w:type="auto"/>
          </w:tcPr>
          <w:p w14:paraId="51CC15F7" w14:textId="77777777" w:rsidR="00010D4D" w:rsidRPr="00BA3BAD" w:rsidRDefault="00010D4D" w:rsidP="003F4630">
            <w:pPr>
              <w:jc w:val="right"/>
              <w:rPr>
                <w:color w:val="000000"/>
                <w:lang w:eastAsia="ko-KR"/>
              </w:rPr>
            </w:pPr>
            <w:r w:rsidRPr="00BA3BAD">
              <w:rPr>
                <w:color w:val="000000"/>
                <w:lang w:eastAsia="ko-KR"/>
              </w:rPr>
              <w:t>0.10</w:t>
            </w:r>
          </w:p>
        </w:tc>
      </w:tr>
      <w:tr w:rsidR="00010D4D" w:rsidRPr="00BA3BAD" w14:paraId="198208E7" w14:textId="77777777" w:rsidTr="003F4630">
        <w:trPr>
          <w:trHeight w:val="20"/>
          <w:jc w:val="center"/>
        </w:trPr>
        <w:tc>
          <w:tcPr>
            <w:tcW w:w="0" w:type="auto"/>
          </w:tcPr>
          <w:p w14:paraId="73F38B63" w14:textId="65009DE3" w:rsidR="00010D4D" w:rsidRPr="00BA3BAD" w:rsidRDefault="00010D4D" w:rsidP="003F4630">
            <w:pPr>
              <w:rPr>
                <w:color w:val="000000"/>
                <w:lang w:eastAsia="ko-KR"/>
              </w:rPr>
            </w:pPr>
            <w:r w:rsidRPr="00BA3BAD">
              <w:rPr>
                <w:color w:val="000000"/>
                <w:lang w:eastAsia="ko-KR"/>
              </w:rPr>
              <w:t>14</w:t>
            </w:r>
          </w:p>
        </w:tc>
        <w:tc>
          <w:tcPr>
            <w:tcW w:w="0" w:type="auto"/>
          </w:tcPr>
          <w:p w14:paraId="6137523E" w14:textId="77777777" w:rsidR="00010D4D" w:rsidRPr="00BA3BAD" w:rsidRDefault="00010D4D" w:rsidP="003F4630">
            <w:pPr>
              <w:jc w:val="right"/>
              <w:rPr>
                <w:color w:val="000000"/>
                <w:lang w:eastAsia="ko-KR"/>
              </w:rPr>
            </w:pPr>
            <w:r w:rsidRPr="00BA3BAD">
              <w:rPr>
                <w:color w:val="000000"/>
                <w:lang w:eastAsia="ko-KR"/>
              </w:rPr>
              <w:t>10</w:t>
            </w:r>
          </w:p>
        </w:tc>
        <w:tc>
          <w:tcPr>
            <w:tcW w:w="0" w:type="auto"/>
          </w:tcPr>
          <w:p w14:paraId="225B0957" w14:textId="77777777" w:rsidR="00010D4D" w:rsidRPr="00BA3BAD" w:rsidRDefault="00010D4D" w:rsidP="003F4630">
            <w:pPr>
              <w:jc w:val="right"/>
              <w:rPr>
                <w:color w:val="000000"/>
                <w:lang w:eastAsia="ko-KR"/>
              </w:rPr>
            </w:pPr>
            <w:r w:rsidRPr="00BA3BAD">
              <w:rPr>
                <w:color w:val="000000"/>
                <w:lang w:eastAsia="ko-KR"/>
              </w:rPr>
              <w:t>0.15</w:t>
            </w:r>
          </w:p>
        </w:tc>
      </w:tr>
      <w:tr w:rsidR="00010D4D" w:rsidRPr="00BA3BAD" w14:paraId="629B036C" w14:textId="77777777" w:rsidTr="003F4630">
        <w:trPr>
          <w:trHeight w:val="20"/>
          <w:jc w:val="center"/>
        </w:trPr>
        <w:tc>
          <w:tcPr>
            <w:tcW w:w="0" w:type="auto"/>
          </w:tcPr>
          <w:p w14:paraId="2C9C4589" w14:textId="77777777" w:rsidR="00010D4D" w:rsidRPr="00BA3BAD" w:rsidRDefault="00010D4D" w:rsidP="003F4630">
            <w:pPr>
              <w:rPr>
                <w:color w:val="000000"/>
                <w:lang w:eastAsia="ko-KR"/>
              </w:rPr>
            </w:pPr>
            <w:r w:rsidRPr="00BA3BAD">
              <w:rPr>
                <w:color w:val="000000"/>
                <w:lang w:eastAsia="ko-KR"/>
              </w:rPr>
              <w:t>…</w:t>
            </w:r>
          </w:p>
        </w:tc>
        <w:tc>
          <w:tcPr>
            <w:tcW w:w="0" w:type="auto"/>
          </w:tcPr>
          <w:p w14:paraId="0224546B" w14:textId="77777777" w:rsidR="00010D4D" w:rsidRPr="00BA3BAD" w:rsidRDefault="00010D4D" w:rsidP="003F4630">
            <w:pPr>
              <w:jc w:val="right"/>
              <w:rPr>
                <w:color w:val="000000"/>
                <w:lang w:eastAsia="ko-KR"/>
              </w:rPr>
            </w:pPr>
            <w:r w:rsidRPr="00BA3BAD">
              <w:rPr>
                <w:color w:val="000000"/>
                <w:lang w:eastAsia="ko-KR"/>
              </w:rPr>
              <w:t>…</w:t>
            </w:r>
          </w:p>
        </w:tc>
        <w:tc>
          <w:tcPr>
            <w:tcW w:w="0" w:type="auto"/>
          </w:tcPr>
          <w:p w14:paraId="46C73076" w14:textId="77777777" w:rsidR="00010D4D" w:rsidRPr="00BA3BAD" w:rsidRDefault="00010D4D" w:rsidP="003F4630">
            <w:pPr>
              <w:jc w:val="right"/>
              <w:rPr>
                <w:color w:val="000000"/>
                <w:lang w:eastAsia="ko-KR"/>
              </w:rPr>
            </w:pPr>
            <w:r w:rsidRPr="00BA3BAD">
              <w:rPr>
                <w:color w:val="000000"/>
                <w:lang w:eastAsia="ko-KR"/>
              </w:rPr>
              <w:t>…</w:t>
            </w:r>
          </w:p>
        </w:tc>
      </w:tr>
      <w:tr w:rsidR="00456B59" w:rsidRPr="00BA3BAD" w14:paraId="7D5DE5A4" w14:textId="77777777" w:rsidTr="00010D4D">
        <w:trPr>
          <w:trHeight w:val="20"/>
          <w:jc w:val="center"/>
        </w:trPr>
        <w:tc>
          <w:tcPr>
            <w:tcW w:w="0" w:type="auto"/>
            <w:tcBorders>
              <w:bottom w:val="double" w:sz="4" w:space="0" w:color="auto"/>
            </w:tcBorders>
          </w:tcPr>
          <w:p w14:paraId="47C7305D" w14:textId="36BC9EDC" w:rsidR="00456B59" w:rsidRPr="00BA3BAD" w:rsidRDefault="00456B59" w:rsidP="00456B59">
            <w:pPr>
              <w:rPr>
                <w:color w:val="000000"/>
                <w:lang w:eastAsia="ko-KR"/>
              </w:rPr>
            </w:pPr>
            <w:r w:rsidRPr="00BA3BAD">
              <w:rPr>
                <w:color w:val="000000"/>
                <w:lang w:eastAsia="ko-KR"/>
              </w:rPr>
              <w:t>16</w:t>
            </w:r>
          </w:p>
        </w:tc>
        <w:tc>
          <w:tcPr>
            <w:tcW w:w="0" w:type="auto"/>
            <w:tcBorders>
              <w:bottom w:val="double" w:sz="4" w:space="0" w:color="auto"/>
            </w:tcBorders>
          </w:tcPr>
          <w:p w14:paraId="3F97447D" w14:textId="312AEAA8" w:rsidR="00456B59" w:rsidRPr="00BA3BAD" w:rsidRDefault="00456B59" w:rsidP="00456B59">
            <w:pPr>
              <w:jc w:val="right"/>
              <w:rPr>
                <w:color w:val="000000"/>
                <w:lang w:eastAsia="ko-KR"/>
              </w:rPr>
            </w:pPr>
            <w:r w:rsidRPr="00BA3BAD">
              <w:rPr>
                <w:color w:val="000000"/>
                <w:lang w:eastAsia="ko-KR"/>
              </w:rPr>
              <w:t>10</w:t>
            </w:r>
          </w:p>
        </w:tc>
        <w:tc>
          <w:tcPr>
            <w:tcW w:w="0" w:type="auto"/>
            <w:tcBorders>
              <w:bottom w:val="double" w:sz="4" w:space="0" w:color="auto"/>
            </w:tcBorders>
          </w:tcPr>
          <w:p w14:paraId="292B4E0C" w14:textId="7AE3555D" w:rsidR="00456B59" w:rsidRPr="00BA3BAD" w:rsidRDefault="00456B59" w:rsidP="00456B59">
            <w:pPr>
              <w:jc w:val="right"/>
              <w:rPr>
                <w:color w:val="000000"/>
                <w:lang w:eastAsia="ko-KR"/>
              </w:rPr>
            </w:pPr>
            <w:r w:rsidRPr="00BA3BAD">
              <w:rPr>
                <w:color w:val="000000"/>
                <w:lang w:eastAsia="ko-KR"/>
              </w:rPr>
              <w:t>0.30</w:t>
            </w:r>
          </w:p>
        </w:tc>
      </w:tr>
      <w:tr w:rsidR="00010D4D" w:rsidRPr="00BA3BAD" w14:paraId="58238CF2" w14:textId="77777777" w:rsidTr="00010D4D">
        <w:trPr>
          <w:trHeight w:val="20"/>
          <w:jc w:val="center"/>
        </w:trPr>
        <w:tc>
          <w:tcPr>
            <w:tcW w:w="0" w:type="auto"/>
            <w:tcBorders>
              <w:top w:val="double" w:sz="4" w:space="0" w:color="auto"/>
            </w:tcBorders>
          </w:tcPr>
          <w:p w14:paraId="5C5B3806" w14:textId="172AEA70" w:rsidR="00010D4D" w:rsidRPr="00BA3BAD" w:rsidRDefault="00456B59" w:rsidP="003F4630">
            <w:pPr>
              <w:rPr>
                <w:color w:val="000000"/>
                <w:lang w:eastAsia="ko-KR"/>
              </w:rPr>
            </w:pPr>
            <w:r w:rsidRPr="00BA3BAD">
              <w:rPr>
                <w:color w:val="000000"/>
                <w:lang w:eastAsia="ko-KR"/>
              </w:rPr>
              <w:t>17</w:t>
            </w:r>
          </w:p>
        </w:tc>
        <w:tc>
          <w:tcPr>
            <w:tcW w:w="0" w:type="auto"/>
            <w:tcBorders>
              <w:top w:val="double" w:sz="4" w:space="0" w:color="auto"/>
            </w:tcBorders>
          </w:tcPr>
          <w:p w14:paraId="328127AE" w14:textId="0C87FCE5" w:rsidR="00010D4D" w:rsidRPr="00BA3BAD" w:rsidRDefault="00010D4D" w:rsidP="003F4630">
            <w:pPr>
              <w:jc w:val="right"/>
              <w:rPr>
                <w:color w:val="000000"/>
                <w:lang w:eastAsia="ko-KR"/>
              </w:rPr>
            </w:pPr>
            <w:r w:rsidRPr="00BA3BAD">
              <w:rPr>
                <w:color w:val="000000"/>
                <w:lang w:eastAsia="ko-KR"/>
              </w:rPr>
              <w:t>20</w:t>
            </w:r>
          </w:p>
        </w:tc>
        <w:tc>
          <w:tcPr>
            <w:tcW w:w="0" w:type="auto"/>
            <w:tcBorders>
              <w:top w:val="double" w:sz="4" w:space="0" w:color="auto"/>
            </w:tcBorders>
          </w:tcPr>
          <w:p w14:paraId="1FDC0E76" w14:textId="6FD3706E" w:rsidR="00010D4D" w:rsidRPr="00BA3BAD" w:rsidRDefault="00010D4D" w:rsidP="003F4630">
            <w:pPr>
              <w:jc w:val="right"/>
              <w:rPr>
                <w:color w:val="000000"/>
                <w:lang w:eastAsia="ko-KR"/>
              </w:rPr>
            </w:pPr>
            <w:r w:rsidRPr="00BA3BAD">
              <w:rPr>
                <w:color w:val="000000"/>
                <w:lang w:eastAsia="ko-KR"/>
              </w:rPr>
              <w:t>0.05</w:t>
            </w:r>
          </w:p>
        </w:tc>
      </w:tr>
      <w:tr w:rsidR="00010D4D" w:rsidRPr="00BA3BAD" w14:paraId="2DC331DE" w14:textId="77777777" w:rsidTr="003F4630">
        <w:trPr>
          <w:trHeight w:val="20"/>
          <w:jc w:val="center"/>
        </w:trPr>
        <w:tc>
          <w:tcPr>
            <w:tcW w:w="0" w:type="auto"/>
          </w:tcPr>
          <w:p w14:paraId="2BD2037B" w14:textId="46431806" w:rsidR="00010D4D" w:rsidRPr="00BA3BAD" w:rsidRDefault="00456B59" w:rsidP="00010D4D">
            <w:pPr>
              <w:rPr>
                <w:color w:val="000000"/>
                <w:lang w:eastAsia="ko-KR"/>
              </w:rPr>
            </w:pPr>
            <w:r w:rsidRPr="00BA3BAD">
              <w:rPr>
                <w:color w:val="000000"/>
                <w:lang w:eastAsia="ko-KR"/>
              </w:rPr>
              <w:t>18</w:t>
            </w:r>
          </w:p>
        </w:tc>
        <w:tc>
          <w:tcPr>
            <w:tcW w:w="0" w:type="auto"/>
          </w:tcPr>
          <w:p w14:paraId="32DC4393" w14:textId="1E77EBB6" w:rsidR="00010D4D" w:rsidRPr="00BA3BAD" w:rsidRDefault="00010D4D" w:rsidP="00010D4D">
            <w:pPr>
              <w:jc w:val="right"/>
              <w:rPr>
                <w:color w:val="000000"/>
                <w:lang w:eastAsia="ko-KR"/>
              </w:rPr>
            </w:pPr>
            <w:r w:rsidRPr="00BA3BAD">
              <w:rPr>
                <w:color w:val="000000"/>
                <w:lang w:eastAsia="ko-KR"/>
              </w:rPr>
              <w:t>20</w:t>
            </w:r>
          </w:p>
        </w:tc>
        <w:tc>
          <w:tcPr>
            <w:tcW w:w="0" w:type="auto"/>
          </w:tcPr>
          <w:p w14:paraId="47193997" w14:textId="77777777" w:rsidR="00010D4D" w:rsidRPr="00BA3BAD" w:rsidRDefault="00010D4D" w:rsidP="00010D4D">
            <w:pPr>
              <w:jc w:val="right"/>
              <w:rPr>
                <w:color w:val="000000"/>
                <w:lang w:eastAsia="ko-KR"/>
              </w:rPr>
            </w:pPr>
            <w:r w:rsidRPr="00BA3BAD">
              <w:rPr>
                <w:color w:val="000000"/>
                <w:lang w:eastAsia="ko-KR"/>
              </w:rPr>
              <w:t>0.10</w:t>
            </w:r>
          </w:p>
        </w:tc>
      </w:tr>
      <w:tr w:rsidR="00010D4D" w:rsidRPr="00BA3BAD" w14:paraId="445742CB" w14:textId="77777777" w:rsidTr="003F4630">
        <w:trPr>
          <w:trHeight w:val="20"/>
          <w:jc w:val="center"/>
        </w:trPr>
        <w:tc>
          <w:tcPr>
            <w:tcW w:w="0" w:type="auto"/>
          </w:tcPr>
          <w:p w14:paraId="345CED96" w14:textId="46AEBF9D" w:rsidR="00010D4D" w:rsidRPr="00BA3BAD" w:rsidRDefault="00456B59" w:rsidP="00010D4D">
            <w:pPr>
              <w:rPr>
                <w:color w:val="000000"/>
                <w:lang w:eastAsia="ko-KR"/>
              </w:rPr>
            </w:pPr>
            <w:r w:rsidRPr="00BA3BAD">
              <w:rPr>
                <w:color w:val="000000"/>
                <w:lang w:eastAsia="ko-KR"/>
              </w:rPr>
              <w:t>19</w:t>
            </w:r>
          </w:p>
        </w:tc>
        <w:tc>
          <w:tcPr>
            <w:tcW w:w="0" w:type="auto"/>
          </w:tcPr>
          <w:p w14:paraId="6C136875" w14:textId="35AC5E32" w:rsidR="00010D4D" w:rsidRPr="00BA3BAD" w:rsidRDefault="00010D4D" w:rsidP="00010D4D">
            <w:pPr>
              <w:jc w:val="right"/>
              <w:rPr>
                <w:color w:val="000000"/>
                <w:lang w:eastAsia="ko-KR"/>
              </w:rPr>
            </w:pPr>
            <w:r w:rsidRPr="00BA3BAD">
              <w:rPr>
                <w:color w:val="000000"/>
                <w:lang w:eastAsia="ko-KR"/>
              </w:rPr>
              <w:t>20</w:t>
            </w:r>
          </w:p>
        </w:tc>
        <w:tc>
          <w:tcPr>
            <w:tcW w:w="0" w:type="auto"/>
          </w:tcPr>
          <w:p w14:paraId="3F9B4FF5" w14:textId="77777777" w:rsidR="00010D4D" w:rsidRPr="00BA3BAD" w:rsidRDefault="00010D4D" w:rsidP="00010D4D">
            <w:pPr>
              <w:jc w:val="right"/>
              <w:rPr>
                <w:color w:val="000000"/>
                <w:lang w:eastAsia="ko-KR"/>
              </w:rPr>
            </w:pPr>
            <w:r w:rsidRPr="00BA3BAD">
              <w:rPr>
                <w:color w:val="000000"/>
                <w:lang w:eastAsia="ko-KR"/>
              </w:rPr>
              <w:t>0.15</w:t>
            </w:r>
          </w:p>
        </w:tc>
      </w:tr>
      <w:tr w:rsidR="00010D4D" w:rsidRPr="00BA3BAD" w14:paraId="5212D2E0" w14:textId="77777777" w:rsidTr="003F4630">
        <w:trPr>
          <w:trHeight w:val="20"/>
          <w:jc w:val="center"/>
        </w:trPr>
        <w:tc>
          <w:tcPr>
            <w:tcW w:w="0" w:type="auto"/>
          </w:tcPr>
          <w:p w14:paraId="62AA48F3" w14:textId="77777777" w:rsidR="00010D4D" w:rsidRPr="00BA3BAD" w:rsidRDefault="00010D4D" w:rsidP="003F4630">
            <w:pPr>
              <w:rPr>
                <w:color w:val="000000"/>
                <w:lang w:eastAsia="ko-KR"/>
              </w:rPr>
            </w:pPr>
            <w:r w:rsidRPr="00BA3BAD">
              <w:rPr>
                <w:color w:val="000000"/>
                <w:lang w:eastAsia="ko-KR"/>
              </w:rPr>
              <w:t>…</w:t>
            </w:r>
          </w:p>
        </w:tc>
        <w:tc>
          <w:tcPr>
            <w:tcW w:w="0" w:type="auto"/>
          </w:tcPr>
          <w:p w14:paraId="39BD7F00" w14:textId="77777777" w:rsidR="00010D4D" w:rsidRPr="00BA3BAD" w:rsidRDefault="00010D4D" w:rsidP="003F4630">
            <w:pPr>
              <w:jc w:val="right"/>
              <w:rPr>
                <w:color w:val="000000"/>
                <w:lang w:eastAsia="ko-KR"/>
              </w:rPr>
            </w:pPr>
            <w:r w:rsidRPr="00BA3BAD">
              <w:rPr>
                <w:color w:val="000000"/>
                <w:lang w:eastAsia="ko-KR"/>
              </w:rPr>
              <w:t>…</w:t>
            </w:r>
          </w:p>
        </w:tc>
        <w:tc>
          <w:tcPr>
            <w:tcW w:w="0" w:type="auto"/>
          </w:tcPr>
          <w:p w14:paraId="35BDEBFB" w14:textId="77777777" w:rsidR="00010D4D" w:rsidRPr="00BA3BAD" w:rsidRDefault="00010D4D" w:rsidP="003F4630">
            <w:pPr>
              <w:jc w:val="right"/>
              <w:rPr>
                <w:color w:val="000000"/>
                <w:lang w:eastAsia="ko-KR"/>
              </w:rPr>
            </w:pPr>
            <w:r w:rsidRPr="00BA3BAD">
              <w:rPr>
                <w:color w:val="000000"/>
                <w:lang w:eastAsia="ko-KR"/>
              </w:rPr>
              <w:t>…</w:t>
            </w:r>
          </w:p>
        </w:tc>
      </w:tr>
      <w:tr w:rsidR="00456B59" w:rsidRPr="00BA3BAD" w14:paraId="1350BAB1" w14:textId="77777777" w:rsidTr="00010D4D">
        <w:trPr>
          <w:trHeight w:val="20"/>
          <w:jc w:val="center"/>
        </w:trPr>
        <w:tc>
          <w:tcPr>
            <w:tcW w:w="0" w:type="auto"/>
            <w:tcBorders>
              <w:bottom w:val="double" w:sz="4" w:space="0" w:color="auto"/>
            </w:tcBorders>
          </w:tcPr>
          <w:p w14:paraId="4B45867D" w14:textId="4A8AF7C3" w:rsidR="00456B59" w:rsidRPr="00BA3BAD" w:rsidRDefault="00456B59" w:rsidP="00456B59">
            <w:pPr>
              <w:rPr>
                <w:color w:val="000000"/>
                <w:lang w:eastAsia="ko-KR"/>
              </w:rPr>
            </w:pPr>
            <w:r w:rsidRPr="00BA3BAD">
              <w:rPr>
                <w:color w:val="000000"/>
                <w:lang w:eastAsia="ko-KR"/>
              </w:rPr>
              <w:t>22</w:t>
            </w:r>
          </w:p>
        </w:tc>
        <w:tc>
          <w:tcPr>
            <w:tcW w:w="0" w:type="auto"/>
            <w:tcBorders>
              <w:bottom w:val="double" w:sz="4" w:space="0" w:color="auto"/>
            </w:tcBorders>
          </w:tcPr>
          <w:p w14:paraId="45454858" w14:textId="650E65ED" w:rsidR="00456B59" w:rsidRPr="00BA3BAD" w:rsidRDefault="00456B59" w:rsidP="00456B59">
            <w:pPr>
              <w:jc w:val="right"/>
              <w:rPr>
                <w:color w:val="000000"/>
                <w:lang w:eastAsia="ko-KR"/>
              </w:rPr>
            </w:pPr>
            <w:r w:rsidRPr="00BA3BAD">
              <w:rPr>
                <w:color w:val="000000"/>
                <w:lang w:eastAsia="ko-KR"/>
              </w:rPr>
              <w:t>20</w:t>
            </w:r>
          </w:p>
        </w:tc>
        <w:tc>
          <w:tcPr>
            <w:tcW w:w="0" w:type="auto"/>
            <w:tcBorders>
              <w:bottom w:val="double" w:sz="4" w:space="0" w:color="auto"/>
            </w:tcBorders>
          </w:tcPr>
          <w:p w14:paraId="0DF53722" w14:textId="7DFE9864" w:rsidR="00456B59" w:rsidRPr="00BA3BAD" w:rsidRDefault="00456B59" w:rsidP="00456B59">
            <w:pPr>
              <w:jc w:val="right"/>
              <w:rPr>
                <w:color w:val="000000"/>
                <w:lang w:eastAsia="ko-KR"/>
              </w:rPr>
            </w:pPr>
            <w:r w:rsidRPr="00BA3BAD">
              <w:rPr>
                <w:color w:val="000000"/>
                <w:lang w:eastAsia="ko-KR"/>
              </w:rPr>
              <w:t>0.30</w:t>
            </w:r>
          </w:p>
        </w:tc>
      </w:tr>
      <w:tr w:rsidR="00010D4D" w:rsidRPr="00BA3BAD" w14:paraId="5FEC4FCF" w14:textId="77777777" w:rsidTr="00010D4D">
        <w:trPr>
          <w:trHeight w:val="20"/>
          <w:jc w:val="center"/>
        </w:trPr>
        <w:tc>
          <w:tcPr>
            <w:tcW w:w="0" w:type="auto"/>
            <w:tcBorders>
              <w:top w:val="double" w:sz="4" w:space="0" w:color="auto"/>
            </w:tcBorders>
          </w:tcPr>
          <w:p w14:paraId="20B2F6DB" w14:textId="7CB66B86" w:rsidR="00010D4D" w:rsidRPr="00BA3BAD" w:rsidRDefault="00456B59" w:rsidP="00010D4D">
            <w:pPr>
              <w:rPr>
                <w:color w:val="000000"/>
                <w:lang w:eastAsia="ko-KR"/>
              </w:rPr>
            </w:pPr>
            <w:r w:rsidRPr="00BA3BAD">
              <w:rPr>
                <w:color w:val="000000"/>
                <w:lang w:eastAsia="ko-KR"/>
              </w:rPr>
              <w:t>23</w:t>
            </w:r>
          </w:p>
        </w:tc>
        <w:tc>
          <w:tcPr>
            <w:tcW w:w="0" w:type="auto"/>
            <w:tcBorders>
              <w:top w:val="double" w:sz="4" w:space="0" w:color="auto"/>
            </w:tcBorders>
          </w:tcPr>
          <w:p w14:paraId="0CB4F4F2" w14:textId="282336FA" w:rsidR="00010D4D" w:rsidRPr="00BA3BAD" w:rsidRDefault="00010D4D" w:rsidP="00010D4D">
            <w:pPr>
              <w:jc w:val="right"/>
              <w:rPr>
                <w:color w:val="000000"/>
                <w:lang w:eastAsia="ko-KR"/>
              </w:rPr>
            </w:pPr>
            <w:r w:rsidRPr="00BA3BAD">
              <w:rPr>
                <w:color w:val="000000"/>
                <w:lang w:eastAsia="ko-KR"/>
              </w:rPr>
              <w:t>100</w:t>
            </w:r>
          </w:p>
        </w:tc>
        <w:tc>
          <w:tcPr>
            <w:tcW w:w="0" w:type="auto"/>
            <w:tcBorders>
              <w:top w:val="double" w:sz="4" w:space="0" w:color="auto"/>
            </w:tcBorders>
          </w:tcPr>
          <w:p w14:paraId="1525A309" w14:textId="4C956DB1" w:rsidR="00010D4D" w:rsidRPr="00BA3BAD" w:rsidRDefault="00010D4D" w:rsidP="00010D4D">
            <w:pPr>
              <w:jc w:val="right"/>
              <w:rPr>
                <w:color w:val="000000"/>
                <w:lang w:eastAsia="ko-KR"/>
              </w:rPr>
            </w:pPr>
            <w:r w:rsidRPr="00BA3BAD">
              <w:rPr>
                <w:color w:val="000000"/>
                <w:lang w:eastAsia="ko-KR"/>
              </w:rPr>
              <w:t>0.05</w:t>
            </w:r>
          </w:p>
        </w:tc>
      </w:tr>
      <w:tr w:rsidR="00010D4D" w:rsidRPr="00BA3BAD" w14:paraId="477741B0" w14:textId="77777777" w:rsidTr="003F4630">
        <w:trPr>
          <w:trHeight w:val="20"/>
          <w:jc w:val="center"/>
        </w:trPr>
        <w:tc>
          <w:tcPr>
            <w:tcW w:w="0" w:type="auto"/>
          </w:tcPr>
          <w:p w14:paraId="1F530AD2" w14:textId="7D54553B" w:rsidR="00010D4D" w:rsidRPr="00BA3BAD" w:rsidRDefault="00456B59" w:rsidP="00010D4D">
            <w:pPr>
              <w:rPr>
                <w:color w:val="000000"/>
                <w:lang w:eastAsia="ko-KR"/>
              </w:rPr>
            </w:pPr>
            <w:r w:rsidRPr="00BA3BAD">
              <w:rPr>
                <w:color w:val="000000"/>
                <w:lang w:eastAsia="ko-KR"/>
              </w:rPr>
              <w:t>24</w:t>
            </w:r>
          </w:p>
        </w:tc>
        <w:tc>
          <w:tcPr>
            <w:tcW w:w="0" w:type="auto"/>
          </w:tcPr>
          <w:p w14:paraId="4FD2F015" w14:textId="3193921B" w:rsidR="00010D4D" w:rsidRPr="00BA3BAD" w:rsidRDefault="00010D4D" w:rsidP="00010D4D">
            <w:pPr>
              <w:jc w:val="right"/>
              <w:rPr>
                <w:color w:val="000000"/>
                <w:lang w:eastAsia="ko-KR"/>
              </w:rPr>
            </w:pPr>
            <w:r w:rsidRPr="00BA3BAD">
              <w:rPr>
                <w:color w:val="000000"/>
                <w:lang w:eastAsia="ko-KR"/>
              </w:rPr>
              <w:t>100</w:t>
            </w:r>
          </w:p>
        </w:tc>
        <w:tc>
          <w:tcPr>
            <w:tcW w:w="0" w:type="auto"/>
          </w:tcPr>
          <w:p w14:paraId="6A512EA4" w14:textId="55750CEA" w:rsidR="00010D4D" w:rsidRPr="00BA3BAD" w:rsidRDefault="00010D4D" w:rsidP="00010D4D">
            <w:pPr>
              <w:jc w:val="right"/>
              <w:rPr>
                <w:color w:val="000000"/>
                <w:lang w:eastAsia="ko-KR"/>
              </w:rPr>
            </w:pPr>
            <w:r w:rsidRPr="00BA3BAD">
              <w:rPr>
                <w:color w:val="000000"/>
                <w:lang w:eastAsia="ko-KR"/>
              </w:rPr>
              <w:t>0.10</w:t>
            </w:r>
          </w:p>
        </w:tc>
      </w:tr>
      <w:tr w:rsidR="00010D4D" w:rsidRPr="00BA3BAD" w14:paraId="47E0FF1E" w14:textId="77777777" w:rsidTr="003F4630">
        <w:trPr>
          <w:trHeight w:val="20"/>
          <w:jc w:val="center"/>
        </w:trPr>
        <w:tc>
          <w:tcPr>
            <w:tcW w:w="0" w:type="auto"/>
          </w:tcPr>
          <w:p w14:paraId="088C2722" w14:textId="379948F5" w:rsidR="00010D4D" w:rsidRPr="00BA3BAD" w:rsidRDefault="00456B59" w:rsidP="00010D4D">
            <w:pPr>
              <w:rPr>
                <w:color w:val="000000"/>
                <w:lang w:eastAsia="ko-KR"/>
              </w:rPr>
            </w:pPr>
            <w:r w:rsidRPr="00BA3BAD">
              <w:rPr>
                <w:color w:val="000000"/>
                <w:lang w:eastAsia="ko-KR"/>
              </w:rPr>
              <w:t>25</w:t>
            </w:r>
          </w:p>
        </w:tc>
        <w:tc>
          <w:tcPr>
            <w:tcW w:w="0" w:type="auto"/>
          </w:tcPr>
          <w:p w14:paraId="03C5E945" w14:textId="0558ED67" w:rsidR="00010D4D" w:rsidRPr="00BA3BAD" w:rsidRDefault="00010D4D" w:rsidP="00010D4D">
            <w:pPr>
              <w:jc w:val="right"/>
              <w:rPr>
                <w:color w:val="000000"/>
                <w:lang w:eastAsia="ko-KR"/>
              </w:rPr>
            </w:pPr>
            <w:r w:rsidRPr="00BA3BAD">
              <w:rPr>
                <w:color w:val="000000"/>
                <w:lang w:eastAsia="ko-KR"/>
              </w:rPr>
              <w:t>100</w:t>
            </w:r>
          </w:p>
        </w:tc>
        <w:tc>
          <w:tcPr>
            <w:tcW w:w="0" w:type="auto"/>
          </w:tcPr>
          <w:p w14:paraId="5A92AC18" w14:textId="1203324C" w:rsidR="00010D4D" w:rsidRPr="00BA3BAD" w:rsidRDefault="00010D4D" w:rsidP="00010D4D">
            <w:pPr>
              <w:jc w:val="right"/>
              <w:rPr>
                <w:color w:val="000000"/>
                <w:lang w:eastAsia="ko-KR"/>
              </w:rPr>
            </w:pPr>
            <w:r w:rsidRPr="00BA3BAD">
              <w:rPr>
                <w:color w:val="000000"/>
                <w:lang w:eastAsia="ko-KR"/>
              </w:rPr>
              <w:t>0.15</w:t>
            </w:r>
          </w:p>
        </w:tc>
      </w:tr>
      <w:tr w:rsidR="00010D4D" w:rsidRPr="00BA3BAD" w14:paraId="240A2825" w14:textId="77777777" w:rsidTr="003F4630">
        <w:trPr>
          <w:trHeight w:val="20"/>
          <w:jc w:val="center"/>
        </w:trPr>
        <w:tc>
          <w:tcPr>
            <w:tcW w:w="0" w:type="auto"/>
          </w:tcPr>
          <w:p w14:paraId="092C86FF" w14:textId="13476A47" w:rsidR="00010D4D" w:rsidRPr="00BA3BAD" w:rsidRDefault="00010D4D" w:rsidP="00010D4D">
            <w:pPr>
              <w:rPr>
                <w:color w:val="000000"/>
                <w:lang w:eastAsia="ko-KR"/>
              </w:rPr>
            </w:pPr>
            <w:r w:rsidRPr="00BA3BAD">
              <w:rPr>
                <w:color w:val="000000"/>
                <w:lang w:eastAsia="ko-KR"/>
              </w:rPr>
              <w:t>…</w:t>
            </w:r>
          </w:p>
        </w:tc>
        <w:tc>
          <w:tcPr>
            <w:tcW w:w="0" w:type="auto"/>
          </w:tcPr>
          <w:p w14:paraId="0C4395B8" w14:textId="7065160F" w:rsidR="00010D4D" w:rsidRPr="00BA3BAD" w:rsidRDefault="00010D4D" w:rsidP="00010D4D">
            <w:pPr>
              <w:jc w:val="right"/>
              <w:rPr>
                <w:color w:val="000000"/>
                <w:lang w:eastAsia="ko-KR"/>
              </w:rPr>
            </w:pPr>
            <w:r w:rsidRPr="00BA3BAD">
              <w:rPr>
                <w:color w:val="000000"/>
                <w:lang w:eastAsia="ko-KR"/>
              </w:rPr>
              <w:t>…</w:t>
            </w:r>
          </w:p>
        </w:tc>
        <w:tc>
          <w:tcPr>
            <w:tcW w:w="0" w:type="auto"/>
          </w:tcPr>
          <w:p w14:paraId="17D36659" w14:textId="0F79E6E4" w:rsidR="00010D4D" w:rsidRPr="00BA3BAD" w:rsidRDefault="00010D4D" w:rsidP="00010D4D">
            <w:pPr>
              <w:jc w:val="right"/>
              <w:rPr>
                <w:color w:val="000000"/>
                <w:lang w:eastAsia="ko-KR"/>
              </w:rPr>
            </w:pPr>
            <w:r w:rsidRPr="00BA3BAD">
              <w:rPr>
                <w:color w:val="000000"/>
                <w:lang w:eastAsia="ko-KR"/>
              </w:rPr>
              <w:t>…</w:t>
            </w:r>
          </w:p>
        </w:tc>
      </w:tr>
      <w:tr w:rsidR="00456B59" w:rsidRPr="00BA3BAD" w14:paraId="7DFB7359" w14:textId="77777777" w:rsidTr="00010D4D">
        <w:trPr>
          <w:trHeight w:val="20"/>
          <w:jc w:val="center"/>
        </w:trPr>
        <w:tc>
          <w:tcPr>
            <w:tcW w:w="0" w:type="auto"/>
            <w:tcBorders>
              <w:bottom w:val="single" w:sz="18" w:space="0" w:color="auto"/>
            </w:tcBorders>
          </w:tcPr>
          <w:p w14:paraId="0E2F26FE" w14:textId="3ED6EC41" w:rsidR="00456B59" w:rsidRPr="00BA3BAD" w:rsidRDefault="00456B59" w:rsidP="00456B59">
            <w:pPr>
              <w:rPr>
                <w:color w:val="000000"/>
                <w:lang w:eastAsia="ko-KR"/>
              </w:rPr>
            </w:pPr>
            <w:r w:rsidRPr="00BA3BAD">
              <w:rPr>
                <w:color w:val="000000"/>
                <w:lang w:eastAsia="ko-KR"/>
              </w:rPr>
              <w:t>28</w:t>
            </w:r>
          </w:p>
        </w:tc>
        <w:tc>
          <w:tcPr>
            <w:tcW w:w="0" w:type="auto"/>
            <w:tcBorders>
              <w:bottom w:val="single" w:sz="18" w:space="0" w:color="auto"/>
            </w:tcBorders>
          </w:tcPr>
          <w:p w14:paraId="41F78649" w14:textId="64597761" w:rsidR="00456B59" w:rsidRPr="00BA3BAD" w:rsidRDefault="00456B59" w:rsidP="00456B59">
            <w:pPr>
              <w:jc w:val="right"/>
              <w:rPr>
                <w:color w:val="000000"/>
                <w:lang w:eastAsia="ko-KR"/>
              </w:rPr>
            </w:pPr>
            <w:r w:rsidRPr="00BA3BAD">
              <w:rPr>
                <w:color w:val="000000"/>
                <w:lang w:eastAsia="ko-KR"/>
              </w:rPr>
              <w:t>100</w:t>
            </w:r>
          </w:p>
        </w:tc>
        <w:tc>
          <w:tcPr>
            <w:tcW w:w="0" w:type="auto"/>
            <w:tcBorders>
              <w:bottom w:val="single" w:sz="18" w:space="0" w:color="auto"/>
            </w:tcBorders>
          </w:tcPr>
          <w:p w14:paraId="4FE77835" w14:textId="27B0F5B4" w:rsidR="00456B59" w:rsidRPr="00BA3BAD" w:rsidRDefault="00456B59" w:rsidP="00456B59">
            <w:pPr>
              <w:jc w:val="right"/>
              <w:rPr>
                <w:color w:val="000000"/>
                <w:lang w:eastAsia="ko-KR"/>
              </w:rPr>
            </w:pPr>
            <w:r w:rsidRPr="00BA3BAD">
              <w:rPr>
                <w:color w:val="000000"/>
                <w:lang w:eastAsia="ko-KR"/>
              </w:rPr>
              <w:t>0.30</w:t>
            </w:r>
          </w:p>
        </w:tc>
      </w:tr>
      <w:bookmarkEnd w:id="57"/>
    </w:tbl>
    <w:p w14:paraId="1FEE007D" w14:textId="77777777" w:rsidR="00351AAF" w:rsidRPr="00BA3BAD" w:rsidRDefault="00351AAF" w:rsidP="00227B86"/>
    <w:p w14:paraId="6F504A64" w14:textId="23F9009C" w:rsidR="00456AAE" w:rsidRDefault="008E5910" w:rsidP="00227B86">
      <w:r w:rsidRPr="00BA3BAD">
        <w:t>In addition</w:t>
      </w:r>
      <w:r w:rsidR="00351AAF" w:rsidRPr="00BA3BAD">
        <w:t xml:space="preserve"> to CVs</w:t>
      </w:r>
      <w:r w:rsidR="00047087" w:rsidRPr="00BA3BAD">
        <w:t xml:space="preserve">, </w:t>
      </w:r>
      <w:r w:rsidRPr="00BA3BAD">
        <w:t xml:space="preserve">the proposed VSA algorithm was applied with the CACC vehicles such that the advisory speed was used as the reference speed of the CACC controller. </w:t>
      </w:r>
      <w:r w:rsidR="00351AAF" w:rsidRPr="00BA3BAD">
        <w:t>When an advisory speed was sent to CACC vehicles, it was assumed that the CACC controller would perfectly adopt the advisory speed as the reference speed. There was no random variation in the reference speed. The resulting scenarios can depict the effects of automated controllers on the VSA performance. The CACC scenarios are defined as the following:</w:t>
      </w:r>
    </w:p>
    <w:p w14:paraId="40B8B3CF" w14:textId="77777777" w:rsidR="00227B86" w:rsidRPr="00BA3BAD" w:rsidRDefault="00227B86" w:rsidP="00227B86"/>
    <w:p w14:paraId="68CDAC59" w14:textId="180216BA" w:rsidR="00351AAF" w:rsidRPr="00227B86" w:rsidRDefault="00351AAF" w:rsidP="00227B86">
      <w:pPr>
        <w:pStyle w:val="Caption"/>
        <w:rPr>
          <w:rFonts w:eastAsia="SimSun"/>
        </w:rPr>
      </w:pPr>
      <w:bookmarkStart w:id="58" w:name="_Toc35778058"/>
      <w:r w:rsidRPr="00227B86">
        <w:t xml:space="preserve">Table </w:t>
      </w:r>
      <w:r w:rsidR="00765E0D">
        <w:fldChar w:fldCharType="begin"/>
      </w:r>
      <w:r w:rsidR="00765E0D">
        <w:instrText xml:space="preserve"> SEQ Table \* ARABIC </w:instrText>
      </w:r>
      <w:r w:rsidR="00765E0D">
        <w:fldChar w:fldCharType="separate"/>
      </w:r>
      <w:r w:rsidR="00F101B8">
        <w:rPr>
          <w:noProof/>
        </w:rPr>
        <w:t>4</w:t>
      </w:r>
      <w:r w:rsidR="00765E0D">
        <w:rPr>
          <w:noProof/>
        </w:rPr>
        <w:fldChar w:fldCharType="end"/>
      </w:r>
      <w:r w:rsidRPr="00227B86">
        <w:t>.</w:t>
      </w:r>
      <w:r w:rsidRPr="00227B86">
        <w:rPr>
          <w:rFonts w:eastAsia="SimSun"/>
        </w:rPr>
        <w:t xml:space="preserve"> Simulation Scenarios for CACC vehicles.</w:t>
      </w:r>
      <w:bookmarkEnd w:id="58"/>
    </w:p>
    <w:tbl>
      <w:tblPr>
        <w:tblStyle w:val="EPAReportTable"/>
        <w:tblW w:w="0" w:type="auto"/>
        <w:jc w:val="center"/>
        <w:tblLook w:val="04A0" w:firstRow="1" w:lastRow="0" w:firstColumn="1" w:lastColumn="0" w:noHBand="0" w:noVBand="1"/>
      </w:tblPr>
      <w:tblGrid>
        <w:gridCol w:w="483"/>
        <w:gridCol w:w="1976"/>
        <w:gridCol w:w="1770"/>
      </w:tblGrid>
      <w:tr w:rsidR="00351AAF" w:rsidRPr="00BA3BAD" w14:paraId="71E2AFA5" w14:textId="77777777" w:rsidTr="003F4630">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noWrap/>
            <w:hideMark/>
          </w:tcPr>
          <w:p w14:paraId="3559CC64" w14:textId="77777777" w:rsidR="00351AAF" w:rsidRPr="00BA3BAD" w:rsidRDefault="00351AAF" w:rsidP="003F4630">
            <w:pPr>
              <w:rPr>
                <w:bCs/>
                <w:lang w:eastAsia="ko-KR"/>
              </w:rPr>
            </w:pPr>
            <w:r w:rsidRPr="00BA3BAD">
              <w:rPr>
                <w:bCs/>
                <w:lang w:eastAsia="ko-KR"/>
              </w:rPr>
              <w:t>ID</w:t>
            </w:r>
          </w:p>
        </w:tc>
        <w:tc>
          <w:tcPr>
            <w:tcW w:w="0" w:type="auto"/>
            <w:hideMark/>
          </w:tcPr>
          <w:p w14:paraId="5102EE0C" w14:textId="2EA8C53C" w:rsidR="00351AAF" w:rsidRPr="00BA3BAD" w:rsidRDefault="00351AAF" w:rsidP="003F4630">
            <w:pPr>
              <w:rPr>
                <w:bCs/>
                <w:color w:val="000000"/>
                <w:lang w:eastAsia="ko-KR"/>
              </w:rPr>
            </w:pPr>
            <w:r w:rsidRPr="00BA3BAD">
              <w:rPr>
                <w:bCs/>
              </w:rPr>
              <w:t>CACC MPR (%)</w:t>
            </w:r>
          </w:p>
        </w:tc>
        <w:tc>
          <w:tcPr>
            <w:tcW w:w="0" w:type="auto"/>
            <w:hideMark/>
          </w:tcPr>
          <w:p w14:paraId="78731467" w14:textId="5C86418A" w:rsidR="00351AAF" w:rsidRPr="00BA3BAD" w:rsidRDefault="00351AAF" w:rsidP="003F4630">
            <w:pPr>
              <w:rPr>
                <w:bCs/>
                <w:color w:val="000000"/>
                <w:lang w:eastAsia="ko-KR"/>
              </w:rPr>
            </w:pPr>
            <w:r w:rsidRPr="00BA3BAD">
              <w:rPr>
                <w:bCs/>
              </w:rPr>
              <w:t>VSA On or Off</w:t>
            </w:r>
          </w:p>
        </w:tc>
      </w:tr>
      <w:tr w:rsidR="00351AAF" w:rsidRPr="00BA3BAD" w14:paraId="0E6B6A24" w14:textId="77777777" w:rsidTr="003F4630">
        <w:trPr>
          <w:trHeight w:val="20"/>
          <w:jc w:val="center"/>
        </w:trPr>
        <w:tc>
          <w:tcPr>
            <w:tcW w:w="0" w:type="auto"/>
          </w:tcPr>
          <w:p w14:paraId="5099281A" w14:textId="24DAAE5E" w:rsidR="00351AAF" w:rsidRPr="00BA3BAD" w:rsidRDefault="00351AAF" w:rsidP="003F4630">
            <w:pPr>
              <w:rPr>
                <w:color w:val="000000"/>
                <w:lang w:eastAsia="ko-KR"/>
              </w:rPr>
            </w:pPr>
            <w:r w:rsidRPr="00BA3BAD">
              <w:rPr>
                <w:color w:val="000000"/>
                <w:lang w:eastAsia="ko-KR"/>
              </w:rPr>
              <w:t>33</w:t>
            </w:r>
          </w:p>
        </w:tc>
        <w:tc>
          <w:tcPr>
            <w:tcW w:w="0" w:type="auto"/>
          </w:tcPr>
          <w:p w14:paraId="1EA457C5" w14:textId="77777777" w:rsidR="00351AAF" w:rsidRPr="00BA3BAD" w:rsidRDefault="00351AAF" w:rsidP="003F4630">
            <w:pPr>
              <w:jc w:val="right"/>
              <w:rPr>
                <w:color w:val="000000"/>
                <w:lang w:eastAsia="ko-KR"/>
              </w:rPr>
            </w:pPr>
            <w:r w:rsidRPr="00BA3BAD">
              <w:rPr>
                <w:color w:val="000000"/>
                <w:lang w:eastAsia="ko-KR"/>
              </w:rPr>
              <w:t>10</w:t>
            </w:r>
          </w:p>
        </w:tc>
        <w:tc>
          <w:tcPr>
            <w:tcW w:w="0" w:type="auto"/>
          </w:tcPr>
          <w:p w14:paraId="21C7F0BE" w14:textId="0B951F1B" w:rsidR="00351AAF" w:rsidRPr="00BA3BAD" w:rsidRDefault="00351AAF" w:rsidP="003F4630">
            <w:pPr>
              <w:jc w:val="right"/>
              <w:rPr>
                <w:color w:val="000000"/>
                <w:lang w:eastAsia="ko-KR"/>
              </w:rPr>
            </w:pPr>
            <w:r w:rsidRPr="00BA3BAD">
              <w:rPr>
                <w:color w:val="000000"/>
                <w:lang w:eastAsia="ko-KR"/>
              </w:rPr>
              <w:t>Off</w:t>
            </w:r>
          </w:p>
        </w:tc>
      </w:tr>
      <w:tr w:rsidR="00351AAF" w:rsidRPr="00BA3BAD" w14:paraId="1E8B705B" w14:textId="77777777" w:rsidTr="003F4630">
        <w:trPr>
          <w:trHeight w:val="20"/>
          <w:jc w:val="center"/>
        </w:trPr>
        <w:tc>
          <w:tcPr>
            <w:tcW w:w="0" w:type="auto"/>
          </w:tcPr>
          <w:p w14:paraId="49D394A2" w14:textId="4F1B35BD" w:rsidR="00351AAF" w:rsidRPr="00BA3BAD" w:rsidRDefault="00351AAF" w:rsidP="00351AAF">
            <w:pPr>
              <w:rPr>
                <w:color w:val="000000"/>
                <w:lang w:eastAsia="ko-KR"/>
              </w:rPr>
            </w:pPr>
            <w:r w:rsidRPr="00BA3BAD">
              <w:rPr>
                <w:color w:val="000000"/>
                <w:lang w:eastAsia="ko-KR"/>
              </w:rPr>
              <w:lastRenderedPageBreak/>
              <w:t>34</w:t>
            </w:r>
          </w:p>
        </w:tc>
        <w:tc>
          <w:tcPr>
            <w:tcW w:w="0" w:type="auto"/>
          </w:tcPr>
          <w:p w14:paraId="54F9F579" w14:textId="77777777" w:rsidR="00351AAF" w:rsidRPr="00BA3BAD" w:rsidRDefault="00351AAF" w:rsidP="00351AAF">
            <w:pPr>
              <w:jc w:val="right"/>
              <w:rPr>
                <w:color w:val="000000"/>
                <w:lang w:eastAsia="ko-KR"/>
              </w:rPr>
            </w:pPr>
            <w:r w:rsidRPr="00BA3BAD">
              <w:rPr>
                <w:color w:val="000000"/>
                <w:lang w:eastAsia="ko-KR"/>
              </w:rPr>
              <w:t>20</w:t>
            </w:r>
          </w:p>
        </w:tc>
        <w:tc>
          <w:tcPr>
            <w:tcW w:w="0" w:type="auto"/>
          </w:tcPr>
          <w:p w14:paraId="144B0F02" w14:textId="078E96CE" w:rsidR="00351AAF" w:rsidRPr="00BA3BAD" w:rsidRDefault="00351AAF" w:rsidP="00351AAF">
            <w:pPr>
              <w:jc w:val="right"/>
              <w:rPr>
                <w:color w:val="000000"/>
                <w:lang w:eastAsia="ko-KR"/>
              </w:rPr>
            </w:pPr>
            <w:r w:rsidRPr="00BA3BAD">
              <w:rPr>
                <w:color w:val="000000"/>
                <w:lang w:eastAsia="ko-KR"/>
              </w:rPr>
              <w:t>Off</w:t>
            </w:r>
          </w:p>
        </w:tc>
      </w:tr>
      <w:tr w:rsidR="00351AAF" w:rsidRPr="00BA3BAD" w14:paraId="083BFBF7" w14:textId="77777777" w:rsidTr="003F4630">
        <w:trPr>
          <w:trHeight w:val="20"/>
          <w:jc w:val="center"/>
        </w:trPr>
        <w:tc>
          <w:tcPr>
            <w:tcW w:w="0" w:type="auto"/>
            <w:tcBorders>
              <w:bottom w:val="double" w:sz="4" w:space="0" w:color="auto"/>
            </w:tcBorders>
          </w:tcPr>
          <w:p w14:paraId="4F39DDB3" w14:textId="5234A384" w:rsidR="00351AAF" w:rsidRPr="00BA3BAD" w:rsidRDefault="00351AAF" w:rsidP="00351AAF">
            <w:pPr>
              <w:rPr>
                <w:color w:val="000000"/>
                <w:lang w:eastAsia="ko-KR"/>
              </w:rPr>
            </w:pPr>
            <w:r w:rsidRPr="00BA3BAD">
              <w:rPr>
                <w:color w:val="000000"/>
                <w:lang w:eastAsia="ko-KR"/>
              </w:rPr>
              <w:t>35</w:t>
            </w:r>
          </w:p>
        </w:tc>
        <w:tc>
          <w:tcPr>
            <w:tcW w:w="0" w:type="auto"/>
            <w:tcBorders>
              <w:bottom w:val="double" w:sz="4" w:space="0" w:color="auto"/>
            </w:tcBorders>
          </w:tcPr>
          <w:p w14:paraId="79FB0273" w14:textId="5C45E3D8" w:rsidR="00351AAF" w:rsidRPr="00BA3BAD" w:rsidRDefault="00351AAF" w:rsidP="00351AAF">
            <w:pPr>
              <w:jc w:val="right"/>
              <w:rPr>
                <w:color w:val="000000"/>
                <w:lang w:eastAsia="ko-KR"/>
              </w:rPr>
            </w:pPr>
            <w:r w:rsidRPr="00BA3BAD">
              <w:rPr>
                <w:color w:val="000000"/>
                <w:lang w:eastAsia="ko-KR"/>
              </w:rPr>
              <w:t>30</w:t>
            </w:r>
          </w:p>
        </w:tc>
        <w:tc>
          <w:tcPr>
            <w:tcW w:w="0" w:type="auto"/>
            <w:tcBorders>
              <w:bottom w:val="double" w:sz="4" w:space="0" w:color="auto"/>
            </w:tcBorders>
          </w:tcPr>
          <w:p w14:paraId="2D9A0198" w14:textId="1192247C" w:rsidR="00351AAF" w:rsidRPr="00BA3BAD" w:rsidRDefault="00351AAF" w:rsidP="00351AAF">
            <w:pPr>
              <w:jc w:val="right"/>
              <w:rPr>
                <w:color w:val="000000"/>
                <w:lang w:eastAsia="ko-KR"/>
              </w:rPr>
            </w:pPr>
            <w:r w:rsidRPr="00BA3BAD">
              <w:rPr>
                <w:color w:val="000000"/>
                <w:lang w:eastAsia="ko-KR"/>
              </w:rPr>
              <w:t>Off</w:t>
            </w:r>
          </w:p>
        </w:tc>
      </w:tr>
      <w:tr w:rsidR="00351AAF" w:rsidRPr="00BA3BAD" w14:paraId="0FE7A50E" w14:textId="77777777" w:rsidTr="003F4630">
        <w:trPr>
          <w:trHeight w:val="20"/>
          <w:jc w:val="center"/>
        </w:trPr>
        <w:tc>
          <w:tcPr>
            <w:tcW w:w="0" w:type="auto"/>
          </w:tcPr>
          <w:p w14:paraId="126EFEEF" w14:textId="55EF4EE1" w:rsidR="00351AAF" w:rsidRPr="00BA3BAD" w:rsidRDefault="00351AAF" w:rsidP="003F4630">
            <w:pPr>
              <w:rPr>
                <w:color w:val="000000"/>
                <w:lang w:eastAsia="ko-KR"/>
              </w:rPr>
            </w:pPr>
            <w:r w:rsidRPr="00BA3BAD">
              <w:rPr>
                <w:color w:val="000000"/>
                <w:lang w:eastAsia="ko-KR"/>
              </w:rPr>
              <w:t>36</w:t>
            </w:r>
          </w:p>
        </w:tc>
        <w:tc>
          <w:tcPr>
            <w:tcW w:w="0" w:type="auto"/>
          </w:tcPr>
          <w:p w14:paraId="4736CC8C" w14:textId="42ABF310" w:rsidR="00351AAF" w:rsidRPr="00BA3BAD" w:rsidRDefault="00351AAF" w:rsidP="003F4630">
            <w:pPr>
              <w:jc w:val="right"/>
              <w:rPr>
                <w:color w:val="000000"/>
                <w:lang w:eastAsia="ko-KR"/>
              </w:rPr>
            </w:pPr>
            <w:r w:rsidRPr="00BA3BAD">
              <w:rPr>
                <w:color w:val="000000"/>
                <w:lang w:eastAsia="ko-KR"/>
              </w:rPr>
              <w:t>10</w:t>
            </w:r>
          </w:p>
        </w:tc>
        <w:tc>
          <w:tcPr>
            <w:tcW w:w="0" w:type="auto"/>
          </w:tcPr>
          <w:p w14:paraId="1C51F9C4" w14:textId="337897EB" w:rsidR="00351AAF" w:rsidRPr="00BA3BAD" w:rsidRDefault="00351AAF" w:rsidP="003F4630">
            <w:pPr>
              <w:jc w:val="right"/>
              <w:rPr>
                <w:color w:val="000000"/>
                <w:lang w:eastAsia="ko-KR"/>
              </w:rPr>
            </w:pPr>
            <w:r w:rsidRPr="00BA3BAD">
              <w:rPr>
                <w:color w:val="000000"/>
                <w:lang w:eastAsia="ko-KR"/>
              </w:rPr>
              <w:t>On</w:t>
            </w:r>
          </w:p>
        </w:tc>
      </w:tr>
      <w:tr w:rsidR="00351AAF" w:rsidRPr="00BA3BAD" w14:paraId="06FADE67" w14:textId="77777777" w:rsidTr="003F4630">
        <w:trPr>
          <w:trHeight w:val="20"/>
          <w:jc w:val="center"/>
        </w:trPr>
        <w:tc>
          <w:tcPr>
            <w:tcW w:w="0" w:type="auto"/>
          </w:tcPr>
          <w:p w14:paraId="44B3BD30" w14:textId="3BEB6BFD" w:rsidR="00351AAF" w:rsidRPr="00BA3BAD" w:rsidRDefault="00351AAF" w:rsidP="003F4630">
            <w:pPr>
              <w:rPr>
                <w:color w:val="000000"/>
                <w:lang w:eastAsia="ko-KR"/>
              </w:rPr>
            </w:pPr>
            <w:r w:rsidRPr="00BA3BAD">
              <w:rPr>
                <w:color w:val="000000"/>
                <w:lang w:eastAsia="ko-KR"/>
              </w:rPr>
              <w:t>37</w:t>
            </w:r>
          </w:p>
        </w:tc>
        <w:tc>
          <w:tcPr>
            <w:tcW w:w="0" w:type="auto"/>
          </w:tcPr>
          <w:p w14:paraId="3E6DAFA2" w14:textId="523996CB" w:rsidR="00351AAF" w:rsidRPr="00BA3BAD" w:rsidRDefault="00351AAF" w:rsidP="003F4630">
            <w:pPr>
              <w:jc w:val="right"/>
              <w:rPr>
                <w:color w:val="000000"/>
                <w:lang w:eastAsia="ko-KR"/>
              </w:rPr>
            </w:pPr>
            <w:r w:rsidRPr="00BA3BAD">
              <w:rPr>
                <w:color w:val="000000"/>
                <w:lang w:eastAsia="ko-KR"/>
              </w:rPr>
              <w:t>20</w:t>
            </w:r>
          </w:p>
        </w:tc>
        <w:tc>
          <w:tcPr>
            <w:tcW w:w="0" w:type="auto"/>
          </w:tcPr>
          <w:p w14:paraId="10F7A17C" w14:textId="730EBFB1" w:rsidR="00351AAF" w:rsidRPr="00BA3BAD" w:rsidRDefault="00351AAF" w:rsidP="003F4630">
            <w:pPr>
              <w:jc w:val="right"/>
              <w:rPr>
                <w:color w:val="000000"/>
                <w:lang w:eastAsia="ko-KR"/>
              </w:rPr>
            </w:pPr>
            <w:r w:rsidRPr="00BA3BAD">
              <w:rPr>
                <w:color w:val="000000"/>
                <w:lang w:eastAsia="ko-KR"/>
              </w:rPr>
              <w:t>On</w:t>
            </w:r>
          </w:p>
        </w:tc>
      </w:tr>
      <w:tr w:rsidR="00351AAF" w:rsidRPr="00BA3BAD" w14:paraId="54DFC99A" w14:textId="77777777" w:rsidTr="003F4630">
        <w:trPr>
          <w:trHeight w:val="20"/>
          <w:jc w:val="center"/>
        </w:trPr>
        <w:tc>
          <w:tcPr>
            <w:tcW w:w="0" w:type="auto"/>
            <w:tcBorders>
              <w:bottom w:val="single" w:sz="18" w:space="0" w:color="auto"/>
            </w:tcBorders>
          </w:tcPr>
          <w:p w14:paraId="6132CC6A" w14:textId="35FA9F0F" w:rsidR="00351AAF" w:rsidRPr="00BA3BAD" w:rsidRDefault="00351AAF" w:rsidP="003F4630">
            <w:pPr>
              <w:rPr>
                <w:color w:val="000000"/>
                <w:lang w:eastAsia="ko-KR"/>
              </w:rPr>
            </w:pPr>
            <w:r w:rsidRPr="00BA3BAD">
              <w:rPr>
                <w:color w:val="000000"/>
                <w:lang w:eastAsia="ko-KR"/>
              </w:rPr>
              <w:t>38</w:t>
            </w:r>
          </w:p>
        </w:tc>
        <w:tc>
          <w:tcPr>
            <w:tcW w:w="0" w:type="auto"/>
            <w:tcBorders>
              <w:bottom w:val="single" w:sz="18" w:space="0" w:color="auto"/>
            </w:tcBorders>
          </w:tcPr>
          <w:p w14:paraId="74D8E4C8" w14:textId="74EADB97" w:rsidR="00351AAF" w:rsidRPr="00BA3BAD" w:rsidRDefault="00351AAF" w:rsidP="003F4630">
            <w:pPr>
              <w:jc w:val="right"/>
              <w:rPr>
                <w:color w:val="000000"/>
                <w:lang w:eastAsia="ko-KR"/>
              </w:rPr>
            </w:pPr>
            <w:r w:rsidRPr="00BA3BAD">
              <w:rPr>
                <w:color w:val="000000"/>
                <w:lang w:eastAsia="ko-KR"/>
              </w:rPr>
              <w:t>30</w:t>
            </w:r>
          </w:p>
        </w:tc>
        <w:tc>
          <w:tcPr>
            <w:tcW w:w="0" w:type="auto"/>
            <w:tcBorders>
              <w:bottom w:val="single" w:sz="18" w:space="0" w:color="auto"/>
            </w:tcBorders>
          </w:tcPr>
          <w:p w14:paraId="3FCDCA89" w14:textId="11F97FF9" w:rsidR="00351AAF" w:rsidRPr="00BA3BAD" w:rsidRDefault="00351AAF" w:rsidP="003F4630">
            <w:pPr>
              <w:jc w:val="right"/>
              <w:rPr>
                <w:color w:val="000000"/>
                <w:lang w:eastAsia="ko-KR"/>
              </w:rPr>
            </w:pPr>
            <w:r w:rsidRPr="00BA3BAD">
              <w:rPr>
                <w:color w:val="000000"/>
                <w:lang w:eastAsia="ko-KR"/>
              </w:rPr>
              <w:t>On</w:t>
            </w:r>
          </w:p>
        </w:tc>
      </w:tr>
    </w:tbl>
    <w:p w14:paraId="7642C461" w14:textId="5B5C0958" w:rsidR="00456AAE" w:rsidRPr="00BA3BAD" w:rsidRDefault="00456AAE" w:rsidP="00227B86"/>
    <w:p w14:paraId="74DF6582" w14:textId="4BBF4420" w:rsidR="00CB6C71" w:rsidRDefault="00CB6C71" w:rsidP="00227B86">
      <w:r w:rsidRPr="00BA3BAD">
        <w:t>The simulation scenarios were evaluated on a 7-kilometer freeway corridor</w:t>
      </w:r>
      <w:r w:rsidR="00100EDA" w:rsidRPr="00BA3BAD">
        <w:t xml:space="preserve"> (see </w:t>
      </w:r>
      <w:r w:rsidR="002D7424">
        <w:t>f</w:t>
      </w:r>
      <w:r w:rsidR="00100EDA" w:rsidRPr="00BA3BAD">
        <w:t xml:space="preserve">igure </w:t>
      </w:r>
      <w:r w:rsidR="005F2943" w:rsidRPr="00BA3BAD">
        <w:t>20</w:t>
      </w:r>
      <w:r w:rsidR="00100EDA" w:rsidRPr="00BA3BAD">
        <w:t>)</w:t>
      </w:r>
      <w:r w:rsidRPr="00BA3BAD">
        <w:t xml:space="preserve">. The freeway corridor was coded into the </w:t>
      </w:r>
      <w:r w:rsidR="005F2943" w:rsidRPr="00BA3BAD">
        <w:t xml:space="preserve">Aimsun </w:t>
      </w:r>
      <w:r w:rsidRPr="00BA3BAD">
        <w:t>simulation tool based on the real-world Statue Route 99 (SR-99) corridor south from downtown Sacramento</w:t>
      </w:r>
      <w:r w:rsidR="002D7424">
        <w:t>,</w:t>
      </w:r>
      <w:r w:rsidRPr="00BA3BAD">
        <w:t xml:space="preserve"> CA. The corridor contained three on-ramp bottlenecks at </w:t>
      </w:r>
      <w:r w:rsidR="002D7424">
        <w:t xml:space="preserve">the </w:t>
      </w:r>
      <w:r w:rsidRPr="00BA3BAD">
        <w:t>Elk Grove B</w:t>
      </w:r>
      <w:r w:rsidR="002D7424">
        <w:t>oulevard</w:t>
      </w:r>
      <w:r w:rsidRPr="00BA3BAD">
        <w:t>, Laguna B</w:t>
      </w:r>
      <w:r w:rsidR="002D7424">
        <w:t>oulevard,</w:t>
      </w:r>
      <w:r w:rsidRPr="00BA3BAD">
        <w:t xml:space="preserve"> and Sheldon R</w:t>
      </w:r>
      <w:r w:rsidR="002D7424">
        <w:t>oad</w:t>
      </w:r>
      <w:r w:rsidRPr="00BA3BAD">
        <w:t xml:space="preserve"> interchange</w:t>
      </w:r>
      <w:r w:rsidR="002D7424">
        <w:t>s</w:t>
      </w:r>
      <w:r w:rsidRPr="00BA3BAD">
        <w:t>, respectively. The Sheldon R</w:t>
      </w:r>
      <w:r w:rsidR="002D7424">
        <w:t>oa</w:t>
      </w:r>
      <w:r w:rsidRPr="00BA3BAD">
        <w:t xml:space="preserve">d interchange is the </w:t>
      </w:r>
      <w:r w:rsidR="00100EDA" w:rsidRPr="00BA3BAD">
        <w:t xml:space="preserve">most downstream bottleneck </w:t>
      </w:r>
      <w:r w:rsidR="002D7424">
        <w:t>causing</w:t>
      </w:r>
      <w:r w:rsidR="00100EDA" w:rsidRPr="00BA3BAD">
        <w:t xml:space="preserve"> the most severe congestion during the morning peak hours. The simulation runs cover an 8-hour period from 4 AM to 12 PM. The formation and recovery of the bottlenecks </w:t>
      </w:r>
      <w:r w:rsidR="002D7424">
        <w:t>may</w:t>
      </w:r>
      <w:r w:rsidR="00100EDA" w:rsidRPr="00BA3BAD">
        <w:t xml:space="preserve"> be captured entirely during the simulation period. The simulation inputs were real-world traffic counts obtained from the Performance Measurement System (PeMS) database. </w:t>
      </w:r>
    </w:p>
    <w:p w14:paraId="7283B5CF" w14:textId="77777777" w:rsidR="00227B86" w:rsidRPr="00BA3BAD" w:rsidRDefault="00227B86" w:rsidP="00227B86"/>
    <w:p w14:paraId="4897B6EE" w14:textId="0B6DBC35" w:rsidR="000863EE" w:rsidRPr="00BA3BAD" w:rsidRDefault="000863EE" w:rsidP="00227B86">
      <w:pPr>
        <w:jc w:val="center"/>
      </w:pPr>
      <w:r w:rsidRPr="00BA3BAD">
        <w:rPr>
          <w:noProof/>
          <w:lang w:eastAsia="zh-CN"/>
        </w:rPr>
        <w:drawing>
          <wp:inline distT="0" distB="0" distL="0" distR="0" wp14:anchorId="79CC35A4" wp14:editId="2FC8235E">
            <wp:extent cx="4785995" cy="247523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85995" cy="2475230"/>
                    </a:xfrm>
                    <a:prstGeom prst="rect">
                      <a:avLst/>
                    </a:prstGeom>
                    <a:noFill/>
                  </pic:spPr>
                </pic:pic>
              </a:graphicData>
            </a:graphic>
          </wp:inline>
        </w:drawing>
      </w:r>
    </w:p>
    <w:p w14:paraId="0BD9E798" w14:textId="41966E61" w:rsidR="0064774D" w:rsidRPr="00BA3BAD" w:rsidRDefault="0064774D" w:rsidP="00227B86">
      <w:pPr>
        <w:rPr>
          <w:b/>
          <w:bCs/>
        </w:rPr>
      </w:pPr>
      <w:r w:rsidRPr="00BA3BAD">
        <w:t>Source: FHWA.</w:t>
      </w:r>
    </w:p>
    <w:p w14:paraId="1CFBBFD6" w14:textId="503A04B1" w:rsidR="00100EDA" w:rsidRPr="00BA3BAD" w:rsidRDefault="00100EDA" w:rsidP="00227B86">
      <w:pPr>
        <w:pStyle w:val="Caption"/>
      </w:pPr>
      <w:bookmarkStart w:id="59" w:name="_Toc35778037"/>
      <w:r w:rsidRPr="00BA3BAD">
        <w:t xml:space="preserve">Figure </w:t>
      </w:r>
      <w:r w:rsidR="00765E0D">
        <w:fldChar w:fldCharType="begin"/>
      </w:r>
      <w:r w:rsidR="00765E0D">
        <w:instrText xml:space="preserve"> SEQ Figure \* ARABIC </w:instrText>
      </w:r>
      <w:r w:rsidR="00765E0D">
        <w:fldChar w:fldCharType="separate"/>
      </w:r>
      <w:r w:rsidR="00F101B8">
        <w:rPr>
          <w:noProof/>
        </w:rPr>
        <w:t>20</w:t>
      </w:r>
      <w:r w:rsidR="00765E0D">
        <w:rPr>
          <w:noProof/>
        </w:rPr>
        <w:fldChar w:fldCharType="end"/>
      </w:r>
      <w:r w:rsidRPr="00BA3BAD">
        <w:t>. Diagram. Simulated freeway corridor</w:t>
      </w:r>
      <w:r w:rsidRPr="00BA3BAD">
        <w:rPr>
          <w:rFonts w:cstheme="minorHAnsi"/>
          <w:color w:val="000000" w:themeColor="text1"/>
        </w:rPr>
        <w:t>.</w:t>
      </w:r>
      <w:bookmarkEnd w:id="59"/>
    </w:p>
    <w:p w14:paraId="4A44DDD3" w14:textId="77777777" w:rsidR="00100EDA" w:rsidRPr="00BA3BAD" w:rsidRDefault="00100EDA" w:rsidP="00227B86"/>
    <w:p w14:paraId="7A74A65C" w14:textId="77777777" w:rsidR="00456AAE" w:rsidRPr="00BA3BAD" w:rsidRDefault="00456AAE" w:rsidP="00227B86">
      <w:pPr>
        <w:pStyle w:val="Heading2"/>
      </w:pPr>
      <w:bookmarkStart w:id="60" w:name="_Toc35777854"/>
      <w:r w:rsidRPr="00BA3BAD">
        <w:t>Simulation results for the different scenarios</w:t>
      </w:r>
      <w:bookmarkEnd w:id="60"/>
    </w:p>
    <w:p w14:paraId="4CEA377F" w14:textId="77777777" w:rsidR="00227B86" w:rsidRDefault="00227B86" w:rsidP="00227B86"/>
    <w:p w14:paraId="088B0B66" w14:textId="1AA7265A" w:rsidR="00456AAE" w:rsidRDefault="0022328C" w:rsidP="00227B86">
      <w:r w:rsidRPr="00BA3BAD">
        <w:t>The impacts of CV market penetration are depicted by the average traffic speed and vehicle fuel economy. The fuel results were computed using t</w:t>
      </w:r>
      <w:r w:rsidR="005F2943" w:rsidRPr="00BA3BAD">
        <w:t>w</w:t>
      </w:r>
      <w:r w:rsidRPr="00BA3BAD">
        <w:t xml:space="preserve">o models: the Virginia Tech </w:t>
      </w:r>
      <w:r w:rsidR="00BE34C0" w:rsidRPr="00BA3BAD">
        <w:t xml:space="preserve">comprehensive power-based fuel consumption model </w:t>
      </w:r>
      <w:r w:rsidRPr="00BA3BAD">
        <w:t>(</w:t>
      </w:r>
      <w:r w:rsidR="00BE34C0" w:rsidRPr="00BA3BAD">
        <w:t>Rakha et al., 2011</w:t>
      </w:r>
      <w:r w:rsidRPr="00BA3BAD">
        <w:t xml:space="preserve">) and the </w:t>
      </w:r>
      <w:r w:rsidR="00BE34C0" w:rsidRPr="00BA3BAD">
        <w:t>motor vehicle emission simulator (MOVES)</w:t>
      </w:r>
      <w:r w:rsidRPr="00BA3BAD">
        <w:t xml:space="preserve"> model (</w:t>
      </w:r>
      <w:r w:rsidR="00BE34C0" w:rsidRPr="00BA3BAD">
        <w:t>Ramezani et al., 2019</w:t>
      </w:r>
      <w:r w:rsidRPr="00BA3BAD">
        <w:t xml:space="preserve">). Results from the two models could provide a comprehensive picture on the effectiveness of the CV speed adaptation. The parameters used in the two fuel models are listed in </w:t>
      </w:r>
      <w:r w:rsidR="004E5228">
        <w:t>t</w:t>
      </w:r>
      <w:r w:rsidRPr="00BA3BAD">
        <w:t xml:space="preserve">able </w:t>
      </w:r>
      <w:r w:rsidR="005F2943" w:rsidRPr="00BA3BAD">
        <w:t>5</w:t>
      </w:r>
      <w:r w:rsidRPr="00BA3BAD">
        <w:t xml:space="preserve">. </w:t>
      </w:r>
    </w:p>
    <w:p w14:paraId="2933D90E" w14:textId="77777777" w:rsidR="00227B86" w:rsidRPr="00BA3BAD" w:rsidRDefault="00227B86" w:rsidP="00227B86"/>
    <w:p w14:paraId="5B0649BB" w14:textId="464B8D6F" w:rsidR="0022328C" w:rsidRPr="00227B86" w:rsidRDefault="0022328C" w:rsidP="00227B86">
      <w:pPr>
        <w:pStyle w:val="Caption"/>
        <w:rPr>
          <w:rFonts w:eastAsia="SimSun"/>
        </w:rPr>
      </w:pPr>
      <w:bookmarkStart w:id="61" w:name="_Toc35778059"/>
      <w:r w:rsidRPr="00227B86">
        <w:t xml:space="preserve">Table </w:t>
      </w:r>
      <w:r w:rsidR="00765E0D">
        <w:fldChar w:fldCharType="begin"/>
      </w:r>
      <w:r w:rsidR="00765E0D">
        <w:instrText xml:space="preserve"> SEQ Table \* ARABIC </w:instrText>
      </w:r>
      <w:r w:rsidR="00765E0D">
        <w:fldChar w:fldCharType="separate"/>
      </w:r>
      <w:r w:rsidR="00F101B8">
        <w:rPr>
          <w:noProof/>
        </w:rPr>
        <w:t>5</w:t>
      </w:r>
      <w:r w:rsidR="00765E0D">
        <w:rPr>
          <w:noProof/>
        </w:rPr>
        <w:fldChar w:fldCharType="end"/>
      </w:r>
      <w:r w:rsidRPr="00227B86">
        <w:t>.</w:t>
      </w:r>
      <w:r w:rsidRPr="00227B86">
        <w:rPr>
          <w:rFonts w:eastAsia="SimSun"/>
        </w:rPr>
        <w:t xml:space="preserve"> Fuel model parameters.</w:t>
      </w:r>
      <w:bookmarkEnd w:id="61"/>
    </w:p>
    <w:tbl>
      <w:tblPr>
        <w:tblStyle w:val="EPAReportTable"/>
        <w:tblW w:w="5000" w:type="pct"/>
        <w:jc w:val="center"/>
        <w:tblLook w:val="04A0" w:firstRow="1" w:lastRow="0" w:firstColumn="1" w:lastColumn="0" w:noHBand="0" w:noVBand="1"/>
      </w:tblPr>
      <w:tblGrid>
        <w:gridCol w:w="2332"/>
        <w:gridCol w:w="2332"/>
        <w:gridCol w:w="2333"/>
        <w:gridCol w:w="2333"/>
      </w:tblGrid>
      <w:tr w:rsidR="00BE34C0" w:rsidRPr="00BA3BAD" w14:paraId="16412D2F" w14:textId="77777777" w:rsidTr="005F2943">
        <w:trPr>
          <w:cnfStyle w:val="100000000000" w:firstRow="1" w:lastRow="0" w:firstColumn="0" w:lastColumn="0" w:oddVBand="0" w:evenVBand="0" w:oddHBand="0" w:evenHBand="0" w:firstRowFirstColumn="0" w:firstRowLastColumn="0" w:lastRowFirstColumn="0" w:lastRowLastColumn="0"/>
          <w:trHeight w:val="20"/>
          <w:jc w:val="center"/>
        </w:trPr>
        <w:tc>
          <w:tcPr>
            <w:tcW w:w="2500" w:type="pct"/>
            <w:gridSpan w:val="2"/>
            <w:noWrap/>
          </w:tcPr>
          <w:p w14:paraId="1C98B59D" w14:textId="629DB856" w:rsidR="00BE34C0" w:rsidRPr="00BA3BAD" w:rsidRDefault="00BE34C0" w:rsidP="003F4630">
            <w:pPr>
              <w:rPr>
                <w:bCs/>
                <w:color w:val="000000"/>
                <w:lang w:eastAsia="ko-KR"/>
              </w:rPr>
            </w:pPr>
            <w:r w:rsidRPr="00BA3BAD">
              <w:rPr>
                <w:bCs/>
                <w:lang w:eastAsia="ko-KR"/>
              </w:rPr>
              <w:t>MOVES</w:t>
            </w:r>
            <w:r w:rsidR="001A6C99">
              <w:rPr>
                <w:bCs/>
                <w:lang w:eastAsia="ko-KR"/>
              </w:rPr>
              <w:t xml:space="preserve"> Model</w:t>
            </w:r>
            <w:r w:rsidRPr="00BA3BAD">
              <w:rPr>
                <w:bCs/>
                <w:lang w:eastAsia="ko-KR"/>
              </w:rPr>
              <w:t xml:space="preserve"> Parameters</w:t>
            </w:r>
          </w:p>
        </w:tc>
        <w:tc>
          <w:tcPr>
            <w:tcW w:w="2500" w:type="pct"/>
            <w:gridSpan w:val="2"/>
          </w:tcPr>
          <w:p w14:paraId="297C07BA" w14:textId="2F91F6CD" w:rsidR="00BE34C0" w:rsidRPr="00BA3BAD" w:rsidRDefault="00BE34C0" w:rsidP="003F4630">
            <w:pPr>
              <w:rPr>
                <w:bCs/>
                <w:color w:val="000000"/>
                <w:lang w:eastAsia="ko-KR"/>
              </w:rPr>
            </w:pPr>
            <w:r w:rsidRPr="00BA3BAD">
              <w:rPr>
                <w:bCs/>
                <w:color w:val="000000"/>
                <w:lang w:eastAsia="ko-KR"/>
              </w:rPr>
              <w:t>V</w:t>
            </w:r>
            <w:r w:rsidR="001A6C99">
              <w:rPr>
                <w:bCs/>
                <w:color w:val="000000"/>
                <w:lang w:eastAsia="ko-KR"/>
              </w:rPr>
              <w:t>irginia Tech</w:t>
            </w:r>
            <w:r w:rsidRPr="00BA3BAD">
              <w:rPr>
                <w:bCs/>
                <w:color w:val="000000"/>
                <w:lang w:eastAsia="ko-KR"/>
              </w:rPr>
              <w:t xml:space="preserve"> Model Parameters</w:t>
            </w:r>
          </w:p>
        </w:tc>
      </w:tr>
      <w:tr w:rsidR="00A47036" w:rsidRPr="00BA3BAD" w14:paraId="20FE9B09" w14:textId="77777777" w:rsidTr="005F2943">
        <w:trPr>
          <w:trHeight w:val="20"/>
          <w:jc w:val="center"/>
        </w:trPr>
        <w:tc>
          <w:tcPr>
            <w:tcW w:w="1250" w:type="pct"/>
            <w:vAlign w:val="center"/>
          </w:tcPr>
          <w:p w14:paraId="5D6F29E8" w14:textId="02A5BFE7" w:rsidR="00BE34C0" w:rsidRPr="00BA3BAD" w:rsidRDefault="00A47036" w:rsidP="00A47036">
            <w:pPr>
              <w:rPr>
                <w:color w:val="000000"/>
                <w:lang w:eastAsia="ko-KR"/>
              </w:rPr>
            </w:pPr>
            <w:r w:rsidRPr="00BA3BAD">
              <w:rPr>
                <w:color w:val="000000"/>
                <w:lang w:eastAsia="ko-KR"/>
              </w:rPr>
              <w:lastRenderedPageBreak/>
              <w:t>Rolling resistance (kw-s/m)</w:t>
            </w:r>
          </w:p>
        </w:tc>
        <w:tc>
          <w:tcPr>
            <w:tcW w:w="1250" w:type="pct"/>
            <w:vAlign w:val="center"/>
          </w:tcPr>
          <w:p w14:paraId="0CA78E37" w14:textId="4CDE881C" w:rsidR="00BE34C0" w:rsidRPr="00BA3BAD" w:rsidRDefault="00A47036" w:rsidP="00A47036">
            <w:pPr>
              <w:rPr>
                <w:color w:val="000000"/>
                <w:lang w:eastAsia="ko-KR"/>
              </w:rPr>
            </w:pPr>
            <w:r w:rsidRPr="00BA3BAD">
              <w:rPr>
                <w:color w:val="000000"/>
                <w:lang w:eastAsia="ko-KR"/>
              </w:rPr>
              <w:t>1.56E-1</w:t>
            </w:r>
          </w:p>
        </w:tc>
        <w:tc>
          <w:tcPr>
            <w:tcW w:w="1250" w:type="pct"/>
            <w:vAlign w:val="center"/>
          </w:tcPr>
          <w:p w14:paraId="02434FFD" w14:textId="5AC2A473" w:rsidR="00BE34C0" w:rsidRPr="00BA3BAD" w:rsidRDefault="007C6DF4" w:rsidP="00A47036">
            <w:pPr>
              <w:rPr>
                <w:color w:val="000000"/>
                <w:lang w:eastAsia="ko-KR"/>
              </w:rPr>
            </w:pPr>
            <w:r w:rsidRPr="00BA3BAD">
              <w:rPr>
                <w:color w:val="000000"/>
                <w:lang w:eastAsia="ko-KR"/>
              </w:rPr>
              <w:t>Alpha 0</w:t>
            </w:r>
          </w:p>
        </w:tc>
        <w:tc>
          <w:tcPr>
            <w:tcW w:w="1250" w:type="pct"/>
            <w:vAlign w:val="center"/>
          </w:tcPr>
          <w:p w14:paraId="13077ACC" w14:textId="77FADFF2" w:rsidR="00BE34C0" w:rsidRPr="00BA3BAD" w:rsidRDefault="007C6DF4" w:rsidP="00A47036">
            <w:pPr>
              <w:rPr>
                <w:color w:val="000000"/>
                <w:lang w:eastAsia="ko-KR"/>
              </w:rPr>
            </w:pPr>
            <w:r w:rsidRPr="00BA3BAD">
              <w:rPr>
                <w:color w:val="000000"/>
                <w:lang w:eastAsia="ko-KR"/>
              </w:rPr>
              <w:t>5.92E-4</w:t>
            </w:r>
          </w:p>
        </w:tc>
      </w:tr>
      <w:tr w:rsidR="00A47036" w:rsidRPr="00BA3BAD" w14:paraId="7DD21D21" w14:textId="77777777" w:rsidTr="005F2943">
        <w:trPr>
          <w:trHeight w:val="20"/>
          <w:jc w:val="center"/>
        </w:trPr>
        <w:tc>
          <w:tcPr>
            <w:tcW w:w="1250" w:type="pct"/>
            <w:vAlign w:val="center"/>
          </w:tcPr>
          <w:p w14:paraId="628E6137" w14:textId="2E3AF4D7" w:rsidR="00BE34C0" w:rsidRPr="00BA3BAD" w:rsidRDefault="00A47036" w:rsidP="00A47036">
            <w:pPr>
              <w:rPr>
                <w:color w:val="000000"/>
                <w:lang w:eastAsia="ko-KR"/>
              </w:rPr>
            </w:pPr>
            <w:r w:rsidRPr="00BA3BAD">
              <w:rPr>
                <w:color w:val="000000"/>
                <w:lang w:eastAsia="ko-KR"/>
              </w:rPr>
              <w:t>Rotational resistance (kw-s</w:t>
            </w:r>
            <w:r w:rsidRPr="00BA3BAD">
              <w:rPr>
                <w:color w:val="000000"/>
                <w:vertAlign w:val="superscript"/>
                <w:lang w:eastAsia="ko-KR"/>
              </w:rPr>
              <w:t>2</w:t>
            </w:r>
            <w:r w:rsidRPr="00BA3BAD">
              <w:rPr>
                <w:color w:val="000000"/>
                <w:lang w:eastAsia="ko-KR"/>
              </w:rPr>
              <w:t>/m</w:t>
            </w:r>
            <w:r w:rsidRPr="00BA3BAD">
              <w:rPr>
                <w:color w:val="000000"/>
                <w:vertAlign w:val="superscript"/>
                <w:lang w:eastAsia="ko-KR"/>
              </w:rPr>
              <w:t>2</w:t>
            </w:r>
            <w:r w:rsidRPr="00BA3BAD">
              <w:rPr>
                <w:color w:val="000000"/>
                <w:lang w:eastAsia="ko-KR"/>
              </w:rPr>
              <w:t>)</w:t>
            </w:r>
          </w:p>
        </w:tc>
        <w:tc>
          <w:tcPr>
            <w:tcW w:w="1250" w:type="pct"/>
            <w:vAlign w:val="center"/>
          </w:tcPr>
          <w:p w14:paraId="0B34569F" w14:textId="10187A4F" w:rsidR="00BE34C0" w:rsidRPr="00BA3BAD" w:rsidRDefault="00A47036" w:rsidP="00A47036">
            <w:pPr>
              <w:rPr>
                <w:color w:val="000000"/>
                <w:lang w:eastAsia="ko-KR"/>
              </w:rPr>
            </w:pPr>
            <w:r w:rsidRPr="00BA3BAD">
              <w:rPr>
                <w:color w:val="000000"/>
                <w:lang w:eastAsia="ko-KR"/>
              </w:rPr>
              <w:t>2.00E-3</w:t>
            </w:r>
          </w:p>
        </w:tc>
        <w:tc>
          <w:tcPr>
            <w:tcW w:w="1250" w:type="pct"/>
            <w:vAlign w:val="center"/>
          </w:tcPr>
          <w:p w14:paraId="66919350" w14:textId="55A8B086" w:rsidR="00BE34C0" w:rsidRPr="00BA3BAD" w:rsidRDefault="007C6DF4" w:rsidP="00A47036">
            <w:pPr>
              <w:rPr>
                <w:color w:val="000000"/>
                <w:lang w:eastAsia="ko-KR"/>
              </w:rPr>
            </w:pPr>
            <w:r w:rsidRPr="00BA3BAD">
              <w:rPr>
                <w:color w:val="000000"/>
                <w:lang w:eastAsia="ko-KR"/>
              </w:rPr>
              <w:t>Alpha 1</w:t>
            </w:r>
          </w:p>
        </w:tc>
        <w:tc>
          <w:tcPr>
            <w:tcW w:w="1250" w:type="pct"/>
            <w:vAlign w:val="center"/>
          </w:tcPr>
          <w:p w14:paraId="71EBCADB" w14:textId="21DDB201" w:rsidR="00BE34C0" w:rsidRPr="00BA3BAD" w:rsidRDefault="007C6DF4" w:rsidP="00A47036">
            <w:pPr>
              <w:rPr>
                <w:color w:val="000000"/>
                <w:lang w:eastAsia="ko-KR"/>
              </w:rPr>
            </w:pPr>
            <w:r w:rsidRPr="00BA3BAD">
              <w:rPr>
                <w:color w:val="000000"/>
                <w:lang w:eastAsia="ko-KR"/>
              </w:rPr>
              <w:t>4.24E-5</w:t>
            </w:r>
          </w:p>
        </w:tc>
      </w:tr>
      <w:tr w:rsidR="00A47036" w:rsidRPr="00BA3BAD" w14:paraId="4A597B70" w14:textId="77777777" w:rsidTr="005F2943">
        <w:trPr>
          <w:trHeight w:val="20"/>
          <w:jc w:val="center"/>
        </w:trPr>
        <w:tc>
          <w:tcPr>
            <w:tcW w:w="1250" w:type="pct"/>
            <w:vAlign w:val="center"/>
          </w:tcPr>
          <w:p w14:paraId="0B868A8C" w14:textId="5961F058" w:rsidR="00BE34C0" w:rsidRPr="00BA3BAD" w:rsidRDefault="00A47036" w:rsidP="00A47036">
            <w:pPr>
              <w:rPr>
                <w:color w:val="000000"/>
                <w:lang w:eastAsia="ko-KR"/>
              </w:rPr>
            </w:pPr>
            <w:r w:rsidRPr="00BA3BAD">
              <w:rPr>
                <w:color w:val="000000"/>
                <w:lang w:eastAsia="ko-KR"/>
              </w:rPr>
              <w:t>Aerodynamic drag coefficient (kw-s</w:t>
            </w:r>
            <w:r w:rsidRPr="00BA3BAD">
              <w:rPr>
                <w:color w:val="000000"/>
                <w:vertAlign w:val="superscript"/>
                <w:lang w:eastAsia="ko-KR"/>
              </w:rPr>
              <w:t>3</w:t>
            </w:r>
            <w:r w:rsidRPr="00BA3BAD">
              <w:rPr>
                <w:color w:val="000000"/>
                <w:lang w:eastAsia="ko-KR"/>
              </w:rPr>
              <w:t>/m</w:t>
            </w:r>
            <w:r w:rsidRPr="00BA3BAD">
              <w:rPr>
                <w:color w:val="000000"/>
                <w:vertAlign w:val="superscript"/>
                <w:lang w:eastAsia="ko-KR"/>
              </w:rPr>
              <w:t>3</w:t>
            </w:r>
            <w:r w:rsidRPr="00BA3BAD">
              <w:rPr>
                <w:color w:val="000000"/>
                <w:lang w:eastAsia="ko-KR"/>
              </w:rPr>
              <w:t>)</w:t>
            </w:r>
          </w:p>
        </w:tc>
        <w:tc>
          <w:tcPr>
            <w:tcW w:w="1250" w:type="pct"/>
            <w:vAlign w:val="center"/>
          </w:tcPr>
          <w:p w14:paraId="437DE012" w14:textId="05A5E83D" w:rsidR="00BE34C0" w:rsidRPr="00BA3BAD" w:rsidRDefault="00A47036" w:rsidP="00A47036">
            <w:pPr>
              <w:rPr>
                <w:color w:val="000000"/>
                <w:lang w:eastAsia="ko-KR"/>
              </w:rPr>
            </w:pPr>
            <w:r w:rsidRPr="00BA3BAD">
              <w:rPr>
                <w:color w:val="000000"/>
                <w:lang w:eastAsia="ko-KR"/>
              </w:rPr>
              <w:t>4.93E-4</w:t>
            </w:r>
          </w:p>
        </w:tc>
        <w:tc>
          <w:tcPr>
            <w:tcW w:w="1250" w:type="pct"/>
            <w:vAlign w:val="center"/>
          </w:tcPr>
          <w:p w14:paraId="393364DF" w14:textId="5EA68CF1" w:rsidR="00BE34C0" w:rsidRPr="00BA3BAD" w:rsidRDefault="007C6DF4" w:rsidP="00A47036">
            <w:pPr>
              <w:rPr>
                <w:color w:val="000000"/>
                <w:lang w:eastAsia="ko-KR"/>
              </w:rPr>
            </w:pPr>
            <w:r w:rsidRPr="00BA3BAD">
              <w:rPr>
                <w:color w:val="000000"/>
                <w:lang w:eastAsia="ko-KR"/>
              </w:rPr>
              <w:t>Alpha 2</w:t>
            </w:r>
          </w:p>
        </w:tc>
        <w:tc>
          <w:tcPr>
            <w:tcW w:w="1250" w:type="pct"/>
            <w:vAlign w:val="center"/>
          </w:tcPr>
          <w:p w14:paraId="4F09E9C1" w14:textId="50C531F7" w:rsidR="00BE34C0" w:rsidRPr="00BA3BAD" w:rsidRDefault="007C6DF4" w:rsidP="00A47036">
            <w:pPr>
              <w:rPr>
                <w:color w:val="000000"/>
                <w:lang w:eastAsia="ko-KR"/>
              </w:rPr>
            </w:pPr>
            <w:r w:rsidRPr="00BA3BAD">
              <w:rPr>
                <w:color w:val="000000"/>
                <w:lang w:eastAsia="ko-KR"/>
              </w:rPr>
              <w:t>1.00E-6</w:t>
            </w:r>
          </w:p>
        </w:tc>
      </w:tr>
      <w:tr w:rsidR="00A47036" w:rsidRPr="00BA3BAD" w14:paraId="3815E115" w14:textId="77777777" w:rsidTr="005F2943">
        <w:trPr>
          <w:trHeight w:val="20"/>
          <w:jc w:val="center"/>
        </w:trPr>
        <w:tc>
          <w:tcPr>
            <w:tcW w:w="1250" w:type="pct"/>
            <w:vAlign w:val="center"/>
          </w:tcPr>
          <w:p w14:paraId="65E147DC" w14:textId="7F5D6DCF" w:rsidR="00BE34C0" w:rsidRPr="00BA3BAD" w:rsidRDefault="00BE34C0" w:rsidP="00A47036">
            <w:pPr>
              <w:rPr>
                <w:color w:val="000000"/>
                <w:lang w:eastAsia="ko-KR"/>
              </w:rPr>
            </w:pPr>
            <w:r w:rsidRPr="00BA3BAD">
              <w:rPr>
                <w:color w:val="000000"/>
                <w:lang w:eastAsia="ko-KR"/>
              </w:rPr>
              <w:t>Vehicle age distribution</w:t>
            </w:r>
          </w:p>
        </w:tc>
        <w:tc>
          <w:tcPr>
            <w:tcW w:w="1250" w:type="pct"/>
            <w:vAlign w:val="center"/>
          </w:tcPr>
          <w:p w14:paraId="0E8EAA67" w14:textId="4F623BAC" w:rsidR="00BE34C0" w:rsidRPr="00BA3BAD" w:rsidRDefault="00A47036" w:rsidP="00A47036">
            <w:pPr>
              <w:rPr>
                <w:color w:val="000000"/>
                <w:lang w:eastAsia="ko-KR"/>
              </w:rPr>
            </w:pPr>
            <w:r w:rsidRPr="00BA3BAD">
              <w:rPr>
                <w:color w:val="000000"/>
                <w:lang w:eastAsia="ko-KR"/>
              </w:rPr>
              <w:t>California average vehicle age distribution in 2019</w:t>
            </w:r>
          </w:p>
        </w:tc>
        <w:tc>
          <w:tcPr>
            <w:tcW w:w="1250" w:type="pct"/>
            <w:vAlign w:val="center"/>
          </w:tcPr>
          <w:p w14:paraId="50ABE492" w14:textId="66AC8EF2" w:rsidR="00BE34C0" w:rsidRPr="00BA3BAD" w:rsidRDefault="007C6DF4" w:rsidP="00A47036">
            <w:pPr>
              <w:rPr>
                <w:color w:val="000000"/>
                <w:lang w:eastAsia="ko-KR"/>
              </w:rPr>
            </w:pPr>
            <w:r w:rsidRPr="00BA3BAD">
              <w:rPr>
                <w:color w:val="000000"/>
                <w:lang w:eastAsia="ko-KR"/>
              </w:rPr>
              <w:t>Vehicle mass (kg)</w:t>
            </w:r>
          </w:p>
        </w:tc>
        <w:tc>
          <w:tcPr>
            <w:tcW w:w="1250" w:type="pct"/>
            <w:vAlign w:val="center"/>
          </w:tcPr>
          <w:p w14:paraId="122BDEFA" w14:textId="279A3F59" w:rsidR="00BE34C0" w:rsidRPr="00BA3BAD" w:rsidRDefault="007C6DF4" w:rsidP="00A47036">
            <w:pPr>
              <w:rPr>
                <w:color w:val="000000"/>
                <w:lang w:eastAsia="ko-KR"/>
              </w:rPr>
            </w:pPr>
            <w:r w:rsidRPr="00BA3BAD">
              <w:rPr>
                <w:color w:val="000000"/>
                <w:lang w:eastAsia="ko-KR"/>
              </w:rPr>
              <w:t>1453</w:t>
            </w:r>
          </w:p>
        </w:tc>
      </w:tr>
      <w:tr w:rsidR="00A47036" w:rsidRPr="00BA3BAD" w14:paraId="375D4F14" w14:textId="77777777" w:rsidTr="005F2943">
        <w:trPr>
          <w:trHeight w:val="20"/>
          <w:jc w:val="center"/>
        </w:trPr>
        <w:tc>
          <w:tcPr>
            <w:tcW w:w="1250" w:type="pct"/>
            <w:vAlign w:val="center"/>
          </w:tcPr>
          <w:p w14:paraId="0BA19FA9" w14:textId="0CAE3CE1" w:rsidR="00A47036" w:rsidRPr="00BA3BAD" w:rsidRDefault="00A47036" w:rsidP="00A47036">
            <w:pPr>
              <w:rPr>
                <w:color w:val="000000"/>
                <w:lang w:eastAsia="ko-KR"/>
              </w:rPr>
            </w:pPr>
            <w:r w:rsidRPr="00BA3BAD">
              <w:rPr>
                <w:color w:val="000000"/>
                <w:lang w:eastAsia="ko-KR"/>
              </w:rPr>
              <w:t>Fuel supply</w:t>
            </w:r>
          </w:p>
        </w:tc>
        <w:tc>
          <w:tcPr>
            <w:tcW w:w="1250" w:type="pct"/>
            <w:vAlign w:val="center"/>
          </w:tcPr>
          <w:p w14:paraId="5276C7B2" w14:textId="59E76828" w:rsidR="00A47036" w:rsidRPr="00BA3BAD" w:rsidRDefault="00A47036" w:rsidP="00A47036">
            <w:pPr>
              <w:rPr>
                <w:color w:val="000000"/>
                <w:lang w:eastAsia="ko-KR"/>
              </w:rPr>
            </w:pPr>
            <w:r w:rsidRPr="00BA3BAD">
              <w:rPr>
                <w:color w:val="000000"/>
                <w:lang w:eastAsia="ko-KR"/>
              </w:rPr>
              <w:t>MOVES default</w:t>
            </w:r>
          </w:p>
        </w:tc>
        <w:tc>
          <w:tcPr>
            <w:tcW w:w="1250" w:type="pct"/>
            <w:vAlign w:val="center"/>
          </w:tcPr>
          <w:p w14:paraId="31D7E56F" w14:textId="5FB972D8" w:rsidR="00A47036" w:rsidRPr="00BA3BAD" w:rsidRDefault="007C6DF4" w:rsidP="00A47036">
            <w:pPr>
              <w:rPr>
                <w:color w:val="000000"/>
                <w:lang w:eastAsia="ko-KR"/>
              </w:rPr>
            </w:pPr>
            <w:r w:rsidRPr="00BA3BAD">
              <w:rPr>
                <w:color w:val="000000"/>
                <w:lang w:eastAsia="ko-KR"/>
              </w:rPr>
              <w:t>Driveline efficiency</w:t>
            </w:r>
          </w:p>
        </w:tc>
        <w:tc>
          <w:tcPr>
            <w:tcW w:w="1250" w:type="pct"/>
            <w:vAlign w:val="center"/>
          </w:tcPr>
          <w:p w14:paraId="4289B122" w14:textId="7DBFB55E" w:rsidR="00A47036" w:rsidRPr="00BA3BAD" w:rsidRDefault="007C6DF4" w:rsidP="00A47036">
            <w:pPr>
              <w:rPr>
                <w:color w:val="000000"/>
                <w:lang w:eastAsia="ko-KR"/>
              </w:rPr>
            </w:pPr>
            <w:r w:rsidRPr="00BA3BAD">
              <w:rPr>
                <w:color w:val="000000"/>
                <w:lang w:eastAsia="ko-KR"/>
              </w:rPr>
              <w:t>0.92</w:t>
            </w:r>
          </w:p>
        </w:tc>
      </w:tr>
      <w:tr w:rsidR="00A47036" w:rsidRPr="00BA3BAD" w14:paraId="4C799BFA" w14:textId="77777777" w:rsidTr="005F2943">
        <w:trPr>
          <w:trHeight w:val="20"/>
          <w:jc w:val="center"/>
        </w:trPr>
        <w:tc>
          <w:tcPr>
            <w:tcW w:w="1250" w:type="pct"/>
            <w:vAlign w:val="center"/>
          </w:tcPr>
          <w:p w14:paraId="1C3A89B3" w14:textId="255DFABE" w:rsidR="00A47036" w:rsidRPr="00BA3BAD" w:rsidRDefault="00A47036" w:rsidP="00A47036">
            <w:pPr>
              <w:rPr>
                <w:color w:val="000000"/>
                <w:lang w:eastAsia="ko-KR"/>
              </w:rPr>
            </w:pPr>
            <w:r w:rsidRPr="00BA3BAD">
              <w:rPr>
                <w:color w:val="000000"/>
                <w:lang w:eastAsia="ko-KR"/>
              </w:rPr>
              <w:t>Fuel formulation</w:t>
            </w:r>
          </w:p>
        </w:tc>
        <w:tc>
          <w:tcPr>
            <w:tcW w:w="1250" w:type="pct"/>
            <w:vAlign w:val="center"/>
          </w:tcPr>
          <w:p w14:paraId="0CC14B0F" w14:textId="45BEEEA6" w:rsidR="00A47036" w:rsidRPr="00BA3BAD" w:rsidRDefault="00A47036" w:rsidP="00A47036">
            <w:pPr>
              <w:rPr>
                <w:color w:val="000000"/>
                <w:lang w:eastAsia="ko-KR"/>
              </w:rPr>
            </w:pPr>
            <w:r w:rsidRPr="00BA3BAD">
              <w:rPr>
                <w:color w:val="000000"/>
                <w:lang w:eastAsia="ko-KR"/>
              </w:rPr>
              <w:t>MOVES default</w:t>
            </w:r>
          </w:p>
        </w:tc>
        <w:tc>
          <w:tcPr>
            <w:tcW w:w="1250" w:type="pct"/>
            <w:vAlign w:val="center"/>
          </w:tcPr>
          <w:p w14:paraId="6E69264F" w14:textId="6D4B0A5B" w:rsidR="00A47036" w:rsidRPr="00BA3BAD" w:rsidRDefault="007C6DF4" w:rsidP="00A47036">
            <w:pPr>
              <w:rPr>
                <w:color w:val="000000"/>
                <w:lang w:eastAsia="ko-KR"/>
              </w:rPr>
            </w:pPr>
            <w:r w:rsidRPr="00BA3BAD">
              <w:rPr>
                <w:color w:val="000000"/>
                <w:lang w:eastAsia="ko-KR"/>
              </w:rPr>
              <w:t>Density of air at sea level at a temperature of 15 °C (kg/m</w:t>
            </w:r>
            <w:r w:rsidRPr="00BA3BAD">
              <w:rPr>
                <w:color w:val="000000"/>
                <w:vertAlign w:val="superscript"/>
                <w:lang w:eastAsia="ko-KR"/>
              </w:rPr>
              <w:t>3</w:t>
            </w:r>
            <w:r w:rsidRPr="00BA3BAD">
              <w:rPr>
                <w:color w:val="000000"/>
                <w:lang w:eastAsia="ko-KR"/>
              </w:rPr>
              <w:t>)</w:t>
            </w:r>
          </w:p>
        </w:tc>
        <w:tc>
          <w:tcPr>
            <w:tcW w:w="1250" w:type="pct"/>
            <w:vAlign w:val="center"/>
          </w:tcPr>
          <w:p w14:paraId="52EF96D0" w14:textId="4865A034" w:rsidR="00A47036" w:rsidRPr="00BA3BAD" w:rsidRDefault="007C6DF4" w:rsidP="00A47036">
            <w:pPr>
              <w:rPr>
                <w:color w:val="000000"/>
                <w:lang w:eastAsia="ko-KR"/>
              </w:rPr>
            </w:pPr>
            <w:r w:rsidRPr="00BA3BAD">
              <w:rPr>
                <w:color w:val="000000"/>
                <w:lang w:eastAsia="ko-KR"/>
              </w:rPr>
              <w:t>1.23</w:t>
            </w:r>
          </w:p>
        </w:tc>
      </w:tr>
      <w:tr w:rsidR="00A47036" w:rsidRPr="00BA3BAD" w14:paraId="7124B48E" w14:textId="77777777" w:rsidTr="005F2943">
        <w:trPr>
          <w:trHeight w:val="20"/>
          <w:jc w:val="center"/>
        </w:trPr>
        <w:tc>
          <w:tcPr>
            <w:tcW w:w="1250" w:type="pct"/>
            <w:vAlign w:val="center"/>
          </w:tcPr>
          <w:p w14:paraId="43B01479" w14:textId="2CB54CA3" w:rsidR="00A47036" w:rsidRPr="00BA3BAD" w:rsidRDefault="00A47036" w:rsidP="00A47036">
            <w:pPr>
              <w:rPr>
                <w:color w:val="000000"/>
                <w:lang w:eastAsia="ko-KR"/>
              </w:rPr>
            </w:pPr>
            <w:r w:rsidRPr="00BA3BAD">
              <w:rPr>
                <w:color w:val="000000"/>
                <w:lang w:eastAsia="ko-KR"/>
              </w:rPr>
              <w:t>Alternative vehicle and fuels technology</w:t>
            </w:r>
          </w:p>
        </w:tc>
        <w:tc>
          <w:tcPr>
            <w:tcW w:w="1250" w:type="pct"/>
            <w:vAlign w:val="center"/>
          </w:tcPr>
          <w:p w14:paraId="550E4F4E" w14:textId="7A5618B6" w:rsidR="00A47036" w:rsidRPr="00BA3BAD" w:rsidRDefault="00A47036" w:rsidP="00A47036">
            <w:pPr>
              <w:rPr>
                <w:color w:val="000000"/>
                <w:lang w:eastAsia="ko-KR"/>
              </w:rPr>
            </w:pPr>
            <w:r w:rsidRPr="00BA3BAD">
              <w:rPr>
                <w:color w:val="000000"/>
                <w:lang w:eastAsia="ko-KR"/>
              </w:rPr>
              <w:t>MOVES default</w:t>
            </w:r>
          </w:p>
        </w:tc>
        <w:tc>
          <w:tcPr>
            <w:tcW w:w="1250" w:type="pct"/>
            <w:vAlign w:val="center"/>
          </w:tcPr>
          <w:p w14:paraId="21054C03" w14:textId="3B1C5F3A" w:rsidR="00A47036" w:rsidRPr="00BA3BAD" w:rsidRDefault="007C6DF4" w:rsidP="00A47036">
            <w:pPr>
              <w:rPr>
                <w:color w:val="000000"/>
                <w:lang w:eastAsia="ko-KR"/>
              </w:rPr>
            </w:pPr>
            <w:r w:rsidRPr="00BA3BAD">
              <w:rPr>
                <w:color w:val="000000"/>
                <w:lang w:eastAsia="ko-KR"/>
              </w:rPr>
              <w:t>Vehicle drag coefficient</w:t>
            </w:r>
          </w:p>
        </w:tc>
        <w:tc>
          <w:tcPr>
            <w:tcW w:w="1250" w:type="pct"/>
            <w:vAlign w:val="center"/>
          </w:tcPr>
          <w:p w14:paraId="6341DF69" w14:textId="2A784849" w:rsidR="00A47036" w:rsidRPr="00BA3BAD" w:rsidRDefault="007C6DF4" w:rsidP="00A47036">
            <w:pPr>
              <w:rPr>
                <w:color w:val="000000"/>
                <w:lang w:eastAsia="ko-KR"/>
              </w:rPr>
            </w:pPr>
            <w:r w:rsidRPr="00BA3BAD">
              <w:rPr>
                <w:color w:val="000000"/>
                <w:lang w:eastAsia="ko-KR"/>
              </w:rPr>
              <w:t>0.30</w:t>
            </w:r>
          </w:p>
        </w:tc>
      </w:tr>
      <w:tr w:rsidR="00A47036" w:rsidRPr="00BA3BAD" w14:paraId="114FD74A" w14:textId="77777777" w:rsidTr="005F2943">
        <w:trPr>
          <w:trHeight w:val="20"/>
          <w:jc w:val="center"/>
        </w:trPr>
        <w:tc>
          <w:tcPr>
            <w:tcW w:w="1250" w:type="pct"/>
            <w:vAlign w:val="center"/>
          </w:tcPr>
          <w:p w14:paraId="67BC7C90" w14:textId="33C5DD68" w:rsidR="00A47036" w:rsidRPr="00BA3BAD" w:rsidRDefault="00A47036" w:rsidP="00A47036">
            <w:pPr>
              <w:rPr>
                <w:color w:val="000000"/>
                <w:lang w:eastAsia="ko-KR"/>
              </w:rPr>
            </w:pPr>
            <w:r w:rsidRPr="00BA3BAD">
              <w:rPr>
                <w:color w:val="000000"/>
                <w:lang w:eastAsia="ko-KR"/>
              </w:rPr>
              <w:t>Temperature</w:t>
            </w:r>
          </w:p>
        </w:tc>
        <w:tc>
          <w:tcPr>
            <w:tcW w:w="1250" w:type="pct"/>
            <w:vAlign w:val="center"/>
          </w:tcPr>
          <w:p w14:paraId="45039DF8" w14:textId="343F9AEA" w:rsidR="00A47036" w:rsidRPr="00BA3BAD" w:rsidRDefault="00A47036" w:rsidP="00A47036">
            <w:pPr>
              <w:rPr>
                <w:color w:val="000000"/>
                <w:lang w:eastAsia="ko-KR"/>
              </w:rPr>
            </w:pPr>
            <w:r w:rsidRPr="00BA3BAD">
              <w:rPr>
                <w:color w:val="000000"/>
                <w:lang w:eastAsia="ko-KR"/>
              </w:rPr>
              <w:t>Average July temperature measured in Sacramento, CA</w:t>
            </w:r>
          </w:p>
        </w:tc>
        <w:tc>
          <w:tcPr>
            <w:tcW w:w="1250" w:type="pct"/>
            <w:vAlign w:val="center"/>
          </w:tcPr>
          <w:p w14:paraId="36CFFE06" w14:textId="4EA74BD1" w:rsidR="00A47036" w:rsidRPr="00BA3BAD" w:rsidRDefault="007C6DF4" w:rsidP="00A47036">
            <w:pPr>
              <w:rPr>
                <w:color w:val="000000"/>
                <w:lang w:eastAsia="ko-KR"/>
              </w:rPr>
            </w:pPr>
            <w:r w:rsidRPr="00BA3BAD">
              <w:rPr>
                <w:color w:val="000000"/>
                <w:lang w:eastAsia="ko-KR"/>
              </w:rPr>
              <w:t>Correction factor for altitude</w:t>
            </w:r>
          </w:p>
        </w:tc>
        <w:tc>
          <w:tcPr>
            <w:tcW w:w="1250" w:type="pct"/>
            <w:vAlign w:val="center"/>
          </w:tcPr>
          <w:p w14:paraId="6450F83B" w14:textId="21934985" w:rsidR="00A47036" w:rsidRPr="00BA3BAD" w:rsidRDefault="007C6DF4" w:rsidP="00A47036">
            <w:pPr>
              <w:rPr>
                <w:color w:val="000000"/>
                <w:lang w:eastAsia="ko-KR"/>
              </w:rPr>
            </w:pPr>
            <w:r w:rsidRPr="00BA3BAD">
              <w:rPr>
                <w:color w:val="000000"/>
                <w:lang w:eastAsia="ko-KR"/>
              </w:rPr>
              <w:t>1.00</w:t>
            </w:r>
          </w:p>
        </w:tc>
      </w:tr>
      <w:tr w:rsidR="00A47036" w:rsidRPr="00BA3BAD" w14:paraId="4D2E6366" w14:textId="77777777" w:rsidTr="005F2943">
        <w:trPr>
          <w:trHeight w:val="20"/>
          <w:jc w:val="center"/>
        </w:trPr>
        <w:tc>
          <w:tcPr>
            <w:tcW w:w="1250" w:type="pct"/>
            <w:vAlign w:val="center"/>
          </w:tcPr>
          <w:p w14:paraId="3A68A850" w14:textId="2409D993" w:rsidR="00BE34C0" w:rsidRPr="00BA3BAD" w:rsidRDefault="00A47036" w:rsidP="00A47036">
            <w:pPr>
              <w:rPr>
                <w:color w:val="000000"/>
                <w:lang w:eastAsia="ko-KR"/>
              </w:rPr>
            </w:pPr>
            <w:r w:rsidRPr="00BA3BAD">
              <w:rPr>
                <w:color w:val="000000"/>
                <w:lang w:eastAsia="ko-KR"/>
              </w:rPr>
              <w:t>Humidity</w:t>
            </w:r>
          </w:p>
        </w:tc>
        <w:tc>
          <w:tcPr>
            <w:tcW w:w="1250" w:type="pct"/>
            <w:vAlign w:val="center"/>
          </w:tcPr>
          <w:p w14:paraId="5C0DDC0E" w14:textId="2C0348AC" w:rsidR="00BE34C0" w:rsidRPr="00BA3BAD" w:rsidRDefault="00A47036" w:rsidP="00A47036">
            <w:pPr>
              <w:rPr>
                <w:color w:val="000000"/>
                <w:lang w:eastAsia="ko-KR"/>
              </w:rPr>
            </w:pPr>
            <w:r w:rsidRPr="00BA3BAD">
              <w:rPr>
                <w:color w:val="000000"/>
                <w:lang w:eastAsia="ko-KR"/>
              </w:rPr>
              <w:t>Average July humidity measured in Sacramento, CA</w:t>
            </w:r>
          </w:p>
        </w:tc>
        <w:tc>
          <w:tcPr>
            <w:tcW w:w="1250" w:type="pct"/>
            <w:vAlign w:val="center"/>
          </w:tcPr>
          <w:p w14:paraId="7B4D0167" w14:textId="7407C28C" w:rsidR="00BE34C0" w:rsidRPr="00BA3BAD" w:rsidRDefault="007C6DF4" w:rsidP="00A47036">
            <w:pPr>
              <w:rPr>
                <w:color w:val="000000"/>
                <w:lang w:eastAsia="ko-KR"/>
              </w:rPr>
            </w:pPr>
            <w:r w:rsidRPr="00BA3BAD">
              <w:rPr>
                <w:color w:val="000000"/>
                <w:lang w:eastAsia="ko-KR"/>
              </w:rPr>
              <w:t>Vehicle frontal area (m</w:t>
            </w:r>
            <w:r w:rsidRPr="00BA3BAD">
              <w:rPr>
                <w:color w:val="000000"/>
                <w:vertAlign w:val="superscript"/>
                <w:lang w:eastAsia="ko-KR"/>
              </w:rPr>
              <w:t>2</w:t>
            </w:r>
            <w:r w:rsidRPr="00BA3BAD">
              <w:rPr>
                <w:color w:val="000000"/>
                <w:lang w:eastAsia="ko-KR"/>
              </w:rPr>
              <w:t>)</w:t>
            </w:r>
          </w:p>
        </w:tc>
        <w:tc>
          <w:tcPr>
            <w:tcW w:w="1250" w:type="pct"/>
            <w:vAlign w:val="center"/>
          </w:tcPr>
          <w:p w14:paraId="1ABFDA82" w14:textId="0E651B9E" w:rsidR="00BE34C0" w:rsidRPr="00BA3BAD" w:rsidRDefault="007C6DF4" w:rsidP="00A47036">
            <w:pPr>
              <w:rPr>
                <w:color w:val="000000"/>
                <w:lang w:eastAsia="ko-KR"/>
              </w:rPr>
            </w:pPr>
            <w:r w:rsidRPr="00BA3BAD">
              <w:rPr>
                <w:color w:val="000000"/>
                <w:lang w:eastAsia="ko-KR"/>
              </w:rPr>
              <w:t>2.32</w:t>
            </w:r>
          </w:p>
        </w:tc>
      </w:tr>
      <w:tr w:rsidR="007C6DF4" w:rsidRPr="00BA3BAD" w14:paraId="4CEAF457" w14:textId="77777777" w:rsidTr="005F2943">
        <w:trPr>
          <w:trHeight w:val="20"/>
          <w:jc w:val="center"/>
        </w:trPr>
        <w:tc>
          <w:tcPr>
            <w:tcW w:w="1250" w:type="pct"/>
            <w:tcBorders>
              <w:bottom w:val="single" w:sz="18" w:space="0" w:color="auto"/>
            </w:tcBorders>
            <w:vAlign w:val="center"/>
          </w:tcPr>
          <w:p w14:paraId="26EDF4FB" w14:textId="77777777" w:rsidR="007C6DF4" w:rsidRPr="00BA3BAD" w:rsidRDefault="007C6DF4" w:rsidP="00A47036">
            <w:pPr>
              <w:rPr>
                <w:color w:val="000000"/>
                <w:lang w:eastAsia="ko-KR"/>
              </w:rPr>
            </w:pPr>
          </w:p>
        </w:tc>
        <w:tc>
          <w:tcPr>
            <w:tcW w:w="1250" w:type="pct"/>
            <w:tcBorders>
              <w:bottom w:val="single" w:sz="18" w:space="0" w:color="auto"/>
            </w:tcBorders>
            <w:vAlign w:val="center"/>
          </w:tcPr>
          <w:p w14:paraId="11DC1BA0" w14:textId="77777777" w:rsidR="007C6DF4" w:rsidRPr="00BA3BAD" w:rsidRDefault="007C6DF4" w:rsidP="00A47036">
            <w:pPr>
              <w:rPr>
                <w:color w:val="000000"/>
                <w:lang w:eastAsia="ko-KR"/>
              </w:rPr>
            </w:pPr>
          </w:p>
        </w:tc>
        <w:tc>
          <w:tcPr>
            <w:tcW w:w="1250" w:type="pct"/>
            <w:tcBorders>
              <w:bottom w:val="single" w:sz="18" w:space="0" w:color="auto"/>
            </w:tcBorders>
            <w:vAlign w:val="center"/>
          </w:tcPr>
          <w:p w14:paraId="441C85D1" w14:textId="6A634B6E" w:rsidR="007C6DF4" w:rsidRPr="00BA3BAD" w:rsidRDefault="007C6DF4" w:rsidP="00A47036">
            <w:pPr>
              <w:rPr>
                <w:color w:val="000000"/>
                <w:lang w:eastAsia="ko-KR"/>
              </w:rPr>
            </w:pPr>
            <w:r w:rsidRPr="00BA3BAD">
              <w:rPr>
                <w:color w:val="000000"/>
                <w:lang w:eastAsia="ko-KR"/>
              </w:rPr>
              <w:t>Rolling resistance parameters Cr, C1 and C2</w:t>
            </w:r>
          </w:p>
        </w:tc>
        <w:tc>
          <w:tcPr>
            <w:tcW w:w="1250" w:type="pct"/>
            <w:tcBorders>
              <w:bottom w:val="single" w:sz="18" w:space="0" w:color="auto"/>
            </w:tcBorders>
            <w:vAlign w:val="center"/>
          </w:tcPr>
          <w:p w14:paraId="154681B7" w14:textId="5D0E9850" w:rsidR="007C6DF4" w:rsidRPr="00BA3BAD" w:rsidRDefault="007C6DF4" w:rsidP="00A47036">
            <w:pPr>
              <w:rPr>
                <w:color w:val="000000"/>
                <w:lang w:eastAsia="ko-KR"/>
              </w:rPr>
            </w:pPr>
            <w:r w:rsidRPr="00BA3BAD">
              <w:rPr>
                <w:color w:val="000000"/>
                <w:lang w:eastAsia="ko-KR"/>
              </w:rPr>
              <w:t>1.75, 3.28E-1, 4.58</w:t>
            </w:r>
          </w:p>
        </w:tc>
      </w:tr>
    </w:tbl>
    <w:p w14:paraId="07A82669" w14:textId="77777777" w:rsidR="0022328C" w:rsidRPr="00BA3BAD" w:rsidRDefault="0022328C" w:rsidP="00227B86"/>
    <w:p w14:paraId="2534B6CC" w14:textId="612CA756" w:rsidR="00CB6C71" w:rsidRDefault="0022328C" w:rsidP="00227B86">
      <w:r w:rsidRPr="00BA3BAD">
        <w:t xml:space="preserve">As </w:t>
      </w:r>
      <w:r w:rsidR="00391818">
        <w:t>f</w:t>
      </w:r>
      <w:r w:rsidRPr="00BA3BAD">
        <w:t xml:space="preserve">igure </w:t>
      </w:r>
      <w:r w:rsidR="005F2943" w:rsidRPr="00BA3BAD">
        <w:t>21</w:t>
      </w:r>
      <w:r w:rsidRPr="00BA3BAD">
        <w:t xml:space="preserve"> shows, the average speed of the traffic flow slightly decreased with CV market penetration</w:t>
      </w:r>
      <w:r w:rsidR="00261611">
        <w:t xml:space="preserve"> increase. </w:t>
      </w:r>
      <w:r w:rsidRPr="00BA3BAD">
        <w:t xml:space="preserve">The decrease is between 2 </w:t>
      </w:r>
      <w:r w:rsidR="004D1B11">
        <w:t>and</w:t>
      </w:r>
      <w:r w:rsidRPr="00BA3BAD">
        <w:t xml:space="preserve"> 6</w:t>
      </w:r>
      <w:r w:rsidR="00391818">
        <w:t xml:space="preserve"> percent</w:t>
      </w:r>
      <w:r w:rsidRPr="00BA3BAD">
        <w:t>. The speed decrease</w:t>
      </w:r>
      <w:r w:rsidR="005F2943" w:rsidRPr="00BA3BAD">
        <w:t>d</w:t>
      </w:r>
      <w:r w:rsidRPr="00BA3BAD">
        <w:t xml:space="preserve"> because the CVs </w:t>
      </w:r>
      <w:r w:rsidR="005F2943" w:rsidRPr="00BA3BAD">
        <w:t xml:space="preserve">upstream from the bottleneck </w:t>
      </w:r>
      <w:r w:rsidRPr="00BA3BAD">
        <w:t>adopt</w:t>
      </w:r>
      <w:r w:rsidR="005F2943" w:rsidRPr="00BA3BAD">
        <w:t>ed</w:t>
      </w:r>
      <w:r w:rsidRPr="00BA3BAD">
        <w:t xml:space="preserve"> </w:t>
      </w:r>
      <w:r w:rsidR="00921BF9">
        <w:t xml:space="preserve">the </w:t>
      </w:r>
      <w:r w:rsidRPr="00BA3BAD">
        <w:t xml:space="preserve">reduced speeds recommended by the VSA </w:t>
      </w:r>
      <w:r w:rsidR="005F2943" w:rsidRPr="00BA3BAD">
        <w:t>algorithm</w:t>
      </w:r>
      <w:r w:rsidRPr="00BA3BAD">
        <w:t xml:space="preserve">. </w:t>
      </w:r>
      <w:r w:rsidR="002E40FA" w:rsidRPr="00BA3BAD">
        <w:t xml:space="preserve">As CVs </w:t>
      </w:r>
      <w:r w:rsidR="004D1B11">
        <w:t>began</w:t>
      </w:r>
      <w:r w:rsidR="004D1B11" w:rsidRPr="00BA3BAD">
        <w:t xml:space="preserve"> </w:t>
      </w:r>
      <w:r w:rsidR="002E40FA" w:rsidRPr="00BA3BAD">
        <w:t xml:space="preserve">to slow down, they </w:t>
      </w:r>
      <w:r w:rsidR="004D1B11">
        <w:t>caused</w:t>
      </w:r>
      <w:r w:rsidR="002E40FA" w:rsidRPr="00BA3BAD">
        <w:t xml:space="preserve"> following vehicles</w:t>
      </w:r>
      <w:r w:rsidR="004D1B11">
        <w:t xml:space="preserve"> to</w:t>
      </w:r>
      <w:r w:rsidR="002E40FA" w:rsidRPr="00BA3BAD">
        <w:t xml:space="preserve"> reduce the</w:t>
      </w:r>
      <w:r w:rsidR="004D1B11">
        <w:t>ir</w:t>
      </w:r>
      <w:r w:rsidR="002E40FA" w:rsidRPr="00BA3BAD">
        <w:t xml:space="preserve"> speed</w:t>
      </w:r>
      <w:r w:rsidR="004D1B11">
        <w:t>s</w:t>
      </w:r>
      <w:r w:rsidR="002E40FA" w:rsidRPr="00BA3BAD">
        <w:t xml:space="preserve"> as well</w:t>
      </w:r>
      <w:r w:rsidR="004D1B11">
        <w:t>, eventual</w:t>
      </w:r>
      <w:r w:rsidR="00B0185E">
        <w:t>ly leading to the slowdown of</w:t>
      </w:r>
      <w:r w:rsidR="004D1B11">
        <w:t xml:space="preserve"> traffic flow</w:t>
      </w:r>
      <w:r w:rsidR="002E40FA" w:rsidRPr="00BA3BAD">
        <w:t xml:space="preserve">. </w:t>
      </w:r>
      <w:r w:rsidR="00FB6BC4">
        <w:t>T</w:t>
      </w:r>
      <w:r w:rsidR="002E40FA" w:rsidRPr="00BA3BAD">
        <w:t>he speed reduction help</w:t>
      </w:r>
      <w:r w:rsidR="005F2943" w:rsidRPr="00BA3BAD">
        <w:t>ed</w:t>
      </w:r>
      <w:r w:rsidR="002E40FA" w:rsidRPr="00BA3BAD">
        <w:t xml:space="preserve"> the bottleneck recover from </w:t>
      </w:r>
      <w:r w:rsidR="00FB6BC4">
        <w:t>congestion</w:t>
      </w:r>
      <w:r w:rsidR="002E40FA" w:rsidRPr="00BA3BAD">
        <w:t>,</w:t>
      </w:r>
      <w:r w:rsidR="00FB6BC4">
        <w:t xml:space="preserve"> as queued vehicles were released faster</w:t>
      </w:r>
      <w:r w:rsidR="002E40FA" w:rsidRPr="00BA3BAD">
        <w:t xml:space="preserve"> </w:t>
      </w:r>
      <w:r w:rsidR="00FB6BC4">
        <w:t>and spent less time in congested status</w:t>
      </w:r>
      <w:r w:rsidR="002E40FA" w:rsidRPr="00BA3BAD">
        <w:t>. For this reason, the average speed of modeled vehicles did not drop significantly</w:t>
      </w:r>
      <w:r w:rsidR="00FB6BC4">
        <w:t xml:space="preserve"> despite </w:t>
      </w:r>
      <w:r w:rsidR="002E40FA" w:rsidRPr="00BA3BAD">
        <w:t>CV</w:t>
      </w:r>
      <w:r w:rsidR="00FB6BC4">
        <w:t>s</w:t>
      </w:r>
      <w:r w:rsidR="002E40FA" w:rsidRPr="00BA3BAD">
        <w:t xml:space="preserve"> </w:t>
      </w:r>
      <w:r w:rsidR="00FB6BC4">
        <w:t>suggesting</w:t>
      </w:r>
      <w:r w:rsidR="002E40FA" w:rsidRPr="00BA3BAD">
        <w:t xml:space="preserve"> th</w:t>
      </w:r>
      <w:r w:rsidR="00FB6BC4">
        <w:t>at</w:t>
      </w:r>
      <w:r w:rsidR="002E40FA" w:rsidRPr="00BA3BAD">
        <w:t xml:space="preserve"> drivers travel at speeds much lower than the posted speed limit. </w:t>
      </w:r>
    </w:p>
    <w:p w14:paraId="1B2A83B2" w14:textId="77777777" w:rsidR="00227B86" w:rsidRPr="00BA3BAD" w:rsidRDefault="00227B86" w:rsidP="00227B86"/>
    <w:p w14:paraId="5186BB67" w14:textId="7D9B5DAF" w:rsidR="00CB6C71" w:rsidRPr="00BA3BAD" w:rsidRDefault="00CB6C71" w:rsidP="00227B86">
      <w:pPr>
        <w:jc w:val="center"/>
      </w:pPr>
      <w:r w:rsidRPr="00BA3BAD">
        <w:rPr>
          <w:noProof/>
          <w:lang w:eastAsia="zh-CN"/>
        </w:rPr>
        <w:lastRenderedPageBreak/>
        <w:drawing>
          <wp:inline distT="0" distB="0" distL="0" distR="0" wp14:anchorId="5877910B" wp14:editId="297961C6">
            <wp:extent cx="4688205"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688205" cy="2743200"/>
                    </a:xfrm>
                    <a:prstGeom prst="rect">
                      <a:avLst/>
                    </a:prstGeom>
                    <a:noFill/>
                  </pic:spPr>
                </pic:pic>
              </a:graphicData>
            </a:graphic>
          </wp:inline>
        </w:drawing>
      </w:r>
    </w:p>
    <w:p w14:paraId="4C660AF1" w14:textId="01BEAFDF" w:rsidR="0064774D" w:rsidRPr="00BA3BAD" w:rsidRDefault="0064774D" w:rsidP="00227B86">
      <w:r w:rsidRPr="00BA3BAD">
        <w:t>Source: FHWA.</w:t>
      </w:r>
    </w:p>
    <w:p w14:paraId="03CED717" w14:textId="5E6D54E1" w:rsidR="00CB6C71" w:rsidRPr="00BA3BAD" w:rsidRDefault="00CB6C71" w:rsidP="00227B86">
      <w:pPr>
        <w:pStyle w:val="Caption"/>
      </w:pPr>
      <w:bookmarkStart w:id="62" w:name="_Toc35778038"/>
      <w:r w:rsidRPr="00BA3BAD">
        <w:t xml:space="preserve">Figure </w:t>
      </w:r>
      <w:r w:rsidR="00765E0D">
        <w:fldChar w:fldCharType="begin"/>
      </w:r>
      <w:r w:rsidR="00765E0D">
        <w:instrText xml:space="preserve"> SEQ Figure \* ARABIC </w:instrText>
      </w:r>
      <w:r w:rsidR="00765E0D">
        <w:fldChar w:fldCharType="separate"/>
      </w:r>
      <w:r w:rsidR="00F101B8">
        <w:rPr>
          <w:noProof/>
        </w:rPr>
        <w:t>21</w:t>
      </w:r>
      <w:r w:rsidR="00765E0D">
        <w:rPr>
          <w:noProof/>
        </w:rPr>
        <w:fldChar w:fldCharType="end"/>
      </w:r>
      <w:r w:rsidRPr="00BA3BAD">
        <w:t>. Diagram. Average vehicle speed and standard deviation of the speed</w:t>
      </w:r>
      <w:r w:rsidR="00CE7CF1" w:rsidRPr="00BA3BAD">
        <w:t xml:space="preserve"> under various </w:t>
      </w:r>
      <w:r w:rsidR="00FB6BC4">
        <w:t>CV</w:t>
      </w:r>
      <w:r w:rsidR="00CE7CF1" w:rsidRPr="00BA3BAD">
        <w:t xml:space="preserve"> market penetrations</w:t>
      </w:r>
      <w:r w:rsidRPr="00BA3BAD">
        <w:rPr>
          <w:rFonts w:cstheme="minorHAnsi"/>
          <w:color w:val="000000" w:themeColor="text1"/>
        </w:rPr>
        <w:t>.</w:t>
      </w:r>
      <w:bookmarkEnd w:id="62"/>
    </w:p>
    <w:p w14:paraId="145EBEA5" w14:textId="77777777" w:rsidR="00227B86" w:rsidRDefault="00227B86" w:rsidP="00227B86"/>
    <w:p w14:paraId="097B5205" w14:textId="5EC10B33" w:rsidR="0022328C" w:rsidRDefault="002E40FA" w:rsidP="00227B86">
      <w:r w:rsidRPr="00BA3BAD">
        <w:t xml:space="preserve">The standard deviation of the speed </w:t>
      </w:r>
      <w:r w:rsidR="00FB6BC4">
        <w:t>decreased</w:t>
      </w:r>
      <w:r w:rsidR="00FB6BC4" w:rsidRPr="00BA3BAD">
        <w:t xml:space="preserve"> </w:t>
      </w:r>
      <w:r w:rsidRPr="00BA3BAD">
        <w:t>with</w:t>
      </w:r>
      <w:r w:rsidR="00FB6BC4">
        <w:t xml:space="preserve"> </w:t>
      </w:r>
      <w:r w:rsidRPr="00BA3BAD">
        <w:t>CV market penetration</w:t>
      </w:r>
      <w:r w:rsidR="00261611">
        <w:t xml:space="preserve"> increase</w:t>
      </w:r>
      <w:r w:rsidR="00FB6BC4">
        <w:t>, which</w:t>
      </w:r>
      <w:r w:rsidRPr="00BA3BAD">
        <w:t xml:space="preserve"> indicates that speed behavior bec</w:t>
      </w:r>
      <w:r w:rsidR="005F2943" w:rsidRPr="00BA3BAD">
        <w:t>a</w:t>
      </w:r>
      <w:r w:rsidRPr="00BA3BAD">
        <w:t>me more consistent as more vehicles receive</w:t>
      </w:r>
      <w:r w:rsidR="005F2943" w:rsidRPr="00BA3BAD">
        <w:t>d</w:t>
      </w:r>
      <w:r w:rsidRPr="00BA3BAD">
        <w:t xml:space="preserve"> the VSA. </w:t>
      </w:r>
      <w:r w:rsidR="00CB6C71" w:rsidRPr="00BA3BAD">
        <w:t xml:space="preserve">Notably, speed variation </w:t>
      </w:r>
      <w:r w:rsidR="00FC45AB">
        <w:t>showed</w:t>
      </w:r>
      <w:r w:rsidR="00FC45AB" w:rsidRPr="00BA3BAD">
        <w:t xml:space="preserve"> </w:t>
      </w:r>
      <w:r w:rsidR="00CB6C71" w:rsidRPr="00BA3BAD">
        <w:t xml:space="preserve">the most significant decrease when CV market penetration </w:t>
      </w:r>
      <w:r w:rsidR="00FC45AB">
        <w:t>increased</w:t>
      </w:r>
      <w:r w:rsidR="00FC45AB" w:rsidRPr="00BA3BAD">
        <w:t xml:space="preserve"> </w:t>
      </w:r>
      <w:r w:rsidR="00CB6C71" w:rsidRPr="00BA3BAD">
        <w:t>from 0 to 10</w:t>
      </w:r>
      <w:r w:rsidR="00FC45AB">
        <w:t xml:space="preserve"> percent</w:t>
      </w:r>
      <w:r w:rsidR="00CB6C71" w:rsidRPr="00BA3BAD">
        <w:t xml:space="preserve">. </w:t>
      </w:r>
      <w:r w:rsidR="00FC45AB">
        <w:t xml:space="preserve">Further increases in CV market penetration rate resulted in only minor </w:t>
      </w:r>
      <w:r w:rsidR="009523C8">
        <w:t>changes</w:t>
      </w:r>
      <w:r w:rsidR="00FC45AB">
        <w:t xml:space="preserve"> in</w:t>
      </w:r>
      <w:r w:rsidR="00CB6C71" w:rsidRPr="00BA3BAD">
        <w:t xml:space="preserve"> </w:t>
      </w:r>
      <w:r w:rsidR="00100EDA" w:rsidRPr="00BA3BAD">
        <w:t xml:space="preserve">speed deviation. This finding suggests that traffic flow can be substantially improved </w:t>
      </w:r>
      <w:r w:rsidR="00FC45AB">
        <w:t xml:space="preserve">even with </w:t>
      </w:r>
      <w:r w:rsidR="00100EDA" w:rsidRPr="00BA3BAD">
        <w:t>a small portion of vehicles follow</w:t>
      </w:r>
      <w:r w:rsidR="00FC45AB">
        <w:t>ing</w:t>
      </w:r>
      <w:r w:rsidR="00100EDA" w:rsidRPr="00BA3BAD">
        <w:t xml:space="preserve"> the VSA. The speed adaptation of th</w:t>
      </w:r>
      <w:r w:rsidR="00FC45AB">
        <w:t>e small percentage of</w:t>
      </w:r>
      <w:r w:rsidR="00100EDA" w:rsidRPr="00BA3BAD">
        <w:t xml:space="preserve"> </w:t>
      </w:r>
      <w:r w:rsidR="00FC45AB">
        <w:t>CVs following the VSA</w:t>
      </w:r>
      <w:r w:rsidR="00100EDA" w:rsidRPr="00BA3BAD">
        <w:t xml:space="preserve"> can affect following non-CVs, </w:t>
      </w:r>
      <w:r w:rsidR="00FC45AB">
        <w:t>thereby resulting in changes</w:t>
      </w:r>
      <w:r w:rsidR="00100EDA" w:rsidRPr="00BA3BAD">
        <w:t xml:space="preserve"> </w:t>
      </w:r>
      <w:r w:rsidR="006D091D">
        <w:t>to</w:t>
      </w:r>
      <w:r w:rsidR="009523C8">
        <w:t xml:space="preserve"> </w:t>
      </w:r>
      <w:r w:rsidR="00100EDA" w:rsidRPr="00BA3BAD">
        <w:t xml:space="preserve">overall traffic flow pattern. </w:t>
      </w:r>
    </w:p>
    <w:p w14:paraId="778027A4" w14:textId="77777777" w:rsidR="00227B86" w:rsidRPr="00BA3BAD" w:rsidRDefault="00227B86" w:rsidP="00227B86"/>
    <w:p w14:paraId="2E30F893" w14:textId="7C78985A" w:rsidR="00100EDA" w:rsidRPr="00BA3BAD" w:rsidRDefault="00100EDA" w:rsidP="00227B86">
      <w:r w:rsidRPr="00BA3BAD">
        <w:t xml:space="preserve">The </w:t>
      </w:r>
      <w:r w:rsidR="005F2943" w:rsidRPr="00BA3BAD">
        <w:t xml:space="preserve">reduction of speed </w:t>
      </w:r>
      <w:r w:rsidR="00D13D73" w:rsidRPr="00BA3BAD">
        <w:t>variation</w:t>
      </w:r>
      <w:r w:rsidR="005F2943" w:rsidRPr="00BA3BAD">
        <w:t xml:space="preserve"> led to the </w:t>
      </w:r>
      <w:r w:rsidRPr="00BA3BAD">
        <w:t>harmonization of vehicle speed</w:t>
      </w:r>
      <w:r w:rsidR="005F2943" w:rsidRPr="00BA3BAD">
        <w:t>, which resulted in</w:t>
      </w:r>
      <w:r w:rsidRPr="00BA3BAD">
        <w:t xml:space="preserve"> improved vehicle fuel efficiency. As </w:t>
      </w:r>
      <w:r w:rsidR="006D79F3">
        <w:t>f</w:t>
      </w:r>
      <w:r w:rsidRPr="00BA3BAD">
        <w:t xml:space="preserve">igure </w:t>
      </w:r>
      <w:r w:rsidR="005F2943" w:rsidRPr="00BA3BAD">
        <w:t>22</w:t>
      </w:r>
      <w:r w:rsidRPr="00BA3BAD">
        <w:t xml:space="preserve"> shows, vehicle fuel efficiency increase</w:t>
      </w:r>
      <w:r w:rsidR="00D13D73" w:rsidRPr="00BA3BAD">
        <w:t>d</w:t>
      </w:r>
      <w:r w:rsidRPr="00BA3BAD">
        <w:t xml:space="preserve"> with CV market penetration. The largest increase </w:t>
      </w:r>
      <w:r w:rsidR="00D13D73" w:rsidRPr="00BA3BAD">
        <w:t>was</w:t>
      </w:r>
      <w:r w:rsidRPr="00BA3BAD">
        <w:t xml:space="preserve"> observed when </w:t>
      </w:r>
      <w:r w:rsidR="006D79F3">
        <w:t xml:space="preserve">CV </w:t>
      </w:r>
      <w:r w:rsidRPr="00BA3BAD">
        <w:t xml:space="preserve">market penetration </w:t>
      </w:r>
      <w:r w:rsidR="006D79F3">
        <w:t xml:space="preserve">increased </w:t>
      </w:r>
      <w:r w:rsidRPr="00BA3BAD">
        <w:t>from 0 to 10</w:t>
      </w:r>
      <w:r w:rsidR="006D79F3">
        <w:t xml:space="preserve"> percent, which </w:t>
      </w:r>
      <w:r w:rsidRPr="00BA3BAD">
        <w:t>is consistent with the trend</w:t>
      </w:r>
      <w:r w:rsidR="006D79F3">
        <w:t xml:space="preserve"> in</w:t>
      </w:r>
      <w:r w:rsidRPr="00BA3BAD">
        <w:t xml:space="preserve"> speed</w:t>
      </w:r>
      <w:r w:rsidR="00D13D73" w:rsidRPr="00BA3BAD">
        <w:t xml:space="preserve"> variation</w:t>
      </w:r>
      <w:r w:rsidR="006D79F3">
        <w:t xml:space="preserve"> reduction</w:t>
      </w:r>
      <w:r w:rsidRPr="00BA3BAD">
        <w:t>. The V</w:t>
      </w:r>
      <w:r w:rsidR="005522E0">
        <w:t>irginia Tech</w:t>
      </w:r>
      <w:r w:rsidRPr="00BA3BAD">
        <w:t xml:space="preserve"> model g</w:t>
      </w:r>
      <w:r w:rsidR="00D13D73" w:rsidRPr="00BA3BAD">
        <w:t>a</w:t>
      </w:r>
      <w:r w:rsidRPr="00BA3BAD">
        <w:t>ve a higher estimation</w:t>
      </w:r>
      <w:r w:rsidR="006D79F3">
        <w:t xml:space="preserve"> of vehicle fuel efficiency</w:t>
      </w:r>
      <w:r w:rsidRPr="00BA3BAD">
        <w:t xml:space="preserve"> than </w:t>
      </w:r>
      <w:r w:rsidR="006D79F3">
        <w:t xml:space="preserve">did </w:t>
      </w:r>
      <w:r w:rsidRPr="00BA3BAD">
        <w:t>the MOVES model</w:t>
      </w:r>
      <w:r w:rsidR="006D091D">
        <w:t xml:space="preserve">, as </w:t>
      </w:r>
      <w:r w:rsidR="007F3A0C" w:rsidRPr="00BA3BAD">
        <w:t>the V</w:t>
      </w:r>
      <w:r w:rsidR="00E03C48">
        <w:t>irginia Tech</w:t>
      </w:r>
      <w:r w:rsidR="007F3A0C" w:rsidRPr="00BA3BAD">
        <w:t xml:space="preserve"> model use</w:t>
      </w:r>
      <w:r w:rsidR="00D13D73" w:rsidRPr="00BA3BAD">
        <w:t>d</w:t>
      </w:r>
      <w:r w:rsidR="007F3A0C" w:rsidRPr="00BA3BAD">
        <w:t xml:space="preserve"> parameters of more recent vehicles than </w:t>
      </w:r>
      <w:r w:rsidR="00CC444B">
        <w:t>did</w:t>
      </w:r>
      <w:r w:rsidR="007F3A0C" w:rsidRPr="00BA3BAD">
        <w:t xml:space="preserve"> the MOVE model</w:t>
      </w:r>
      <w:r w:rsidR="00CC444B">
        <w:t xml:space="preserve"> (</w:t>
      </w:r>
      <w:r w:rsidR="007F3A0C" w:rsidRPr="00BA3BAD">
        <w:t>newer vehicles generally have higher energy performance than older vehicles</w:t>
      </w:r>
      <w:r w:rsidR="00CC444B">
        <w:t>)</w:t>
      </w:r>
      <w:r w:rsidR="007F3A0C" w:rsidRPr="00BA3BAD">
        <w:t>. Despite difference</w:t>
      </w:r>
      <w:r w:rsidR="006D091D">
        <w:t>s</w:t>
      </w:r>
      <w:r w:rsidR="007F3A0C" w:rsidRPr="00BA3BAD">
        <w:t xml:space="preserve"> in result magnitude</w:t>
      </w:r>
      <w:r w:rsidR="006D091D">
        <w:t>s</w:t>
      </w:r>
      <w:r w:rsidR="007F3A0C" w:rsidRPr="00BA3BAD">
        <w:t xml:space="preserve">, the two models </w:t>
      </w:r>
      <w:r w:rsidR="00CC444B" w:rsidRPr="00BA3BAD">
        <w:t>pro</w:t>
      </w:r>
      <w:r w:rsidR="00CC444B">
        <w:t>duce</w:t>
      </w:r>
      <w:r w:rsidR="00CC444B" w:rsidRPr="00BA3BAD">
        <w:t xml:space="preserve"> </w:t>
      </w:r>
      <w:r w:rsidR="007F3A0C" w:rsidRPr="00BA3BAD">
        <w:t>curves with similar trend</w:t>
      </w:r>
      <w:r w:rsidR="00CC444B">
        <w:t>s</w:t>
      </w:r>
      <w:r w:rsidR="007F3A0C" w:rsidRPr="00BA3BAD">
        <w:t>.</w:t>
      </w:r>
    </w:p>
    <w:p w14:paraId="6A801280" w14:textId="0E244A48" w:rsidR="00CE7CF1" w:rsidRPr="00BA3BAD" w:rsidRDefault="00CE7CF1" w:rsidP="00227B86">
      <w:pPr>
        <w:jc w:val="center"/>
      </w:pPr>
      <w:r w:rsidRPr="00BA3BAD">
        <w:rPr>
          <w:noProof/>
          <w:lang w:eastAsia="zh-CN"/>
        </w:rPr>
        <w:lastRenderedPageBreak/>
        <w:drawing>
          <wp:inline distT="0" distB="0" distL="0" distR="0" wp14:anchorId="5653C543" wp14:editId="4901C4E4">
            <wp:extent cx="4681855" cy="274320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81855" cy="2743200"/>
                    </a:xfrm>
                    <a:prstGeom prst="rect">
                      <a:avLst/>
                    </a:prstGeom>
                    <a:noFill/>
                  </pic:spPr>
                </pic:pic>
              </a:graphicData>
            </a:graphic>
          </wp:inline>
        </w:drawing>
      </w:r>
    </w:p>
    <w:p w14:paraId="2142543F" w14:textId="08A6AF2F" w:rsidR="0064774D" w:rsidRPr="00BA3BAD" w:rsidRDefault="0064774D" w:rsidP="00227B86">
      <w:r w:rsidRPr="00BA3BAD">
        <w:t>Source: FHWA.</w:t>
      </w:r>
    </w:p>
    <w:p w14:paraId="58BBA65D" w14:textId="38A3D9A7" w:rsidR="00CE7CF1" w:rsidRPr="00BA3BAD" w:rsidRDefault="00CE7CF1" w:rsidP="00227B86">
      <w:pPr>
        <w:pStyle w:val="Caption"/>
      </w:pPr>
      <w:bookmarkStart w:id="63" w:name="_Toc35778039"/>
      <w:r w:rsidRPr="00BA3BAD">
        <w:t xml:space="preserve">Figure </w:t>
      </w:r>
      <w:r w:rsidR="00765E0D">
        <w:fldChar w:fldCharType="begin"/>
      </w:r>
      <w:r w:rsidR="00765E0D">
        <w:instrText xml:space="preserve"> SEQ Figure \* ARABIC </w:instrText>
      </w:r>
      <w:r w:rsidR="00765E0D">
        <w:fldChar w:fldCharType="separate"/>
      </w:r>
      <w:r w:rsidR="00F101B8">
        <w:rPr>
          <w:noProof/>
        </w:rPr>
        <w:t>22</w:t>
      </w:r>
      <w:r w:rsidR="00765E0D">
        <w:rPr>
          <w:noProof/>
        </w:rPr>
        <w:fldChar w:fldCharType="end"/>
      </w:r>
      <w:r w:rsidRPr="00BA3BAD">
        <w:t xml:space="preserve">. Diagram. Average vehicle fuel efficiency under various </w:t>
      </w:r>
      <w:r w:rsidR="00CC444B">
        <w:t>CV</w:t>
      </w:r>
      <w:r w:rsidRPr="00BA3BAD">
        <w:t xml:space="preserve"> market penetrations</w:t>
      </w:r>
      <w:r w:rsidRPr="00BA3BAD">
        <w:rPr>
          <w:rFonts w:cstheme="minorHAnsi"/>
          <w:color w:val="000000" w:themeColor="text1"/>
        </w:rPr>
        <w:t>.</w:t>
      </w:r>
      <w:bookmarkEnd w:id="63"/>
    </w:p>
    <w:p w14:paraId="55F4C483" w14:textId="2A23A7DD" w:rsidR="00CE7CF1" w:rsidRPr="00BA3BAD" w:rsidRDefault="00CE7CF1" w:rsidP="00227B86"/>
    <w:p w14:paraId="34EB8DB2" w14:textId="2E924102" w:rsidR="00CE7CF1" w:rsidRDefault="00456B59" w:rsidP="00227B86">
      <w:r w:rsidRPr="00BA3BAD">
        <w:t xml:space="preserve">The effects of driver compliance are depicted in </w:t>
      </w:r>
      <w:r w:rsidR="00DA1D4C">
        <w:t>t</w:t>
      </w:r>
      <w:r w:rsidRPr="00BA3BAD">
        <w:t xml:space="preserve">ables </w:t>
      </w:r>
      <w:r w:rsidR="00D13D73" w:rsidRPr="00BA3BAD">
        <w:t>6</w:t>
      </w:r>
      <w:r w:rsidRPr="00BA3BAD">
        <w:t xml:space="preserve">, </w:t>
      </w:r>
      <w:r w:rsidR="00D13D73" w:rsidRPr="00BA3BAD">
        <w:t>7</w:t>
      </w:r>
      <w:r w:rsidR="00DA1D4C">
        <w:t>,</w:t>
      </w:r>
      <w:r w:rsidRPr="00BA3BAD">
        <w:t xml:space="preserve"> and </w:t>
      </w:r>
      <w:r w:rsidR="00D13D73" w:rsidRPr="00BA3BAD">
        <w:t>8</w:t>
      </w:r>
      <w:r w:rsidRPr="00BA3BAD">
        <w:t xml:space="preserve">. The results indicate that </w:t>
      </w:r>
      <w:r w:rsidR="00D13D73" w:rsidRPr="00BA3BAD">
        <w:t>a small</w:t>
      </w:r>
      <w:r w:rsidRPr="00BA3BAD">
        <w:t xml:space="preserve"> change </w:t>
      </w:r>
      <w:r w:rsidR="00DA1D4C">
        <w:t>in</w:t>
      </w:r>
      <w:r w:rsidRPr="00BA3BAD">
        <w:t xml:space="preserve"> driver compliance level </w:t>
      </w:r>
      <w:r w:rsidR="00DA1D4C" w:rsidRPr="00BA3BAD">
        <w:t>ha</w:t>
      </w:r>
      <w:r w:rsidR="00DA1D4C">
        <w:t>s</w:t>
      </w:r>
      <w:r w:rsidR="00DA1D4C" w:rsidRPr="00BA3BAD">
        <w:t xml:space="preserve"> </w:t>
      </w:r>
      <w:r w:rsidRPr="00BA3BAD">
        <w:t xml:space="preserve">little influence on both average speed and fuel efficiency. </w:t>
      </w:r>
      <w:r w:rsidR="006F33D0" w:rsidRPr="00BA3BAD">
        <w:t>T</w:t>
      </w:r>
      <w:r w:rsidRPr="00BA3BAD">
        <w:t xml:space="preserve">he speed and fuel performance of the studied freeway corridor </w:t>
      </w:r>
      <w:r w:rsidR="006F33D0" w:rsidRPr="00BA3BAD">
        <w:t>change</w:t>
      </w:r>
      <w:r w:rsidR="00D13D73" w:rsidRPr="00BA3BAD">
        <w:t>d</w:t>
      </w:r>
      <w:r w:rsidR="006F33D0" w:rsidRPr="00BA3BAD">
        <w:t xml:space="preserve"> less than 2</w:t>
      </w:r>
      <w:r w:rsidR="00DA1D4C">
        <w:t xml:space="preserve"> percent</w:t>
      </w:r>
      <w:r w:rsidR="006F33D0" w:rsidRPr="00BA3BAD">
        <w:t xml:space="preserve"> as driver compliance level increase</w:t>
      </w:r>
      <w:r w:rsidR="00DA1D4C">
        <w:t>d</w:t>
      </w:r>
      <w:r w:rsidR="006F33D0" w:rsidRPr="00BA3BAD">
        <w:t xml:space="preserve"> from 5 to 30</w:t>
      </w:r>
      <w:r w:rsidR="00DA1D4C">
        <w:t xml:space="preserve"> percent</w:t>
      </w:r>
      <w:r w:rsidR="006F33D0" w:rsidRPr="00BA3BAD">
        <w:t xml:space="preserve">. This trend is consistent when CV market penetration </w:t>
      </w:r>
      <w:r w:rsidR="00DA1D4C">
        <w:t>is</w:t>
      </w:r>
      <w:r w:rsidR="006F33D0" w:rsidRPr="00BA3BAD">
        <w:t xml:space="preserve"> 10</w:t>
      </w:r>
      <w:r w:rsidR="00DA1D4C">
        <w:t xml:space="preserve"> percent</w:t>
      </w:r>
      <w:r w:rsidR="006F33D0" w:rsidRPr="00BA3BAD">
        <w:t>, 20</w:t>
      </w:r>
      <w:r w:rsidR="00DA1D4C">
        <w:t xml:space="preserve"> percent,</w:t>
      </w:r>
      <w:r w:rsidR="006F33D0" w:rsidRPr="00BA3BAD">
        <w:t xml:space="preserve"> or 100</w:t>
      </w:r>
      <w:r w:rsidR="00DA1D4C">
        <w:t xml:space="preserve"> percent, </w:t>
      </w:r>
      <w:r w:rsidR="006D091D">
        <w:t>implying</w:t>
      </w:r>
      <w:r w:rsidR="006F33D0" w:rsidRPr="00BA3BAD">
        <w:t xml:space="preserve"> that VSA</w:t>
      </w:r>
      <w:r w:rsidR="003F4630" w:rsidRPr="00BA3BAD">
        <w:t xml:space="preserve"> </w:t>
      </w:r>
      <w:r w:rsidR="006D091D">
        <w:t xml:space="preserve">performance </w:t>
      </w:r>
      <w:r w:rsidR="00D13D73" w:rsidRPr="00BA3BAD">
        <w:t>is</w:t>
      </w:r>
      <w:r w:rsidR="003F4630" w:rsidRPr="00BA3BAD">
        <w:t xml:space="preserve"> not sensitive to small increase</w:t>
      </w:r>
      <w:r w:rsidR="00DA1D4C">
        <w:t>s</w:t>
      </w:r>
      <w:r w:rsidR="003F4630" w:rsidRPr="00BA3BAD">
        <w:t xml:space="preserve"> </w:t>
      </w:r>
      <w:r w:rsidR="00DA1D4C">
        <w:t>in</w:t>
      </w:r>
      <w:r w:rsidR="003F4630" w:rsidRPr="00BA3BAD">
        <w:t xml:space="preserve"> driver compliance,</w:t>
      </w:r>
      <w:r w:rsidR="006F33D0" w:rsidRPr="00BA3BAD">
        <w:t xml:space="preserve"> regardless of CV market penetration levels.</w:t>
      </w:r>
    </w:p>
    <w:p w14:paraId="7043F65C" w14:textId="77777777" w:rsidR="00227B86" w:rsidRPr="00BA3BAD" w:rsidRDefault="00227B86" w:rsidP="00227B86"/>
    <w:p w14:paraId="28B81BE6" w14:textId="69A90338" w:rsidR="006F33D0" w:rsidRPr="00227B86" w:rsidRDefault="006F33D0" w:rsidP="00227B86">
      <w:pPr>
        <w:pStyle w:val="Caption"/>
        <w:rPr>
          <w:rFonts w:eastAsia="SimSun"/>
        </w:rPr>
      </w:pPr>
      <w:bookmarkStart w:id="64" w:name="_Toc35778060"/>
      <w:r w:rsidRPr="00227B86">
        <w:t xml:space="preserve">Table </w:t>
      </w:r>
      <w:r w:rsidR="00765E0D">
        <w:fldChar w:fldCharType="begin"/>
      </w:r>
      <w:r w:rsidR="00765E0D">
        <w:instrText xml:space="preserve"> SEQ Table \* ARABIC </w:instrText>
      </w:r>
      <w:r w:rsidR="00765E0D">
        <w:fldChar w:fldCharType="separate"/>
      </w:r>
      <w:r w:rsidR="00F101B8">
        <w:rPr>
          <w:noProof/>
        </w:rPr>
        <w:t>6</w:t>
      </w:r>
      <w:r w:rsidR="00765E0D">
        <w:rPr>
          <w:noProof/>
        </w:rPr>
        <w:fldChar w:fldCharType="end"/>
      </w:r>
      <w:r w:rsidRPr="00227B86">
        <w:t>.</w:t>
      </w:r>
      <w:r w:rsidRPr="00227B86">
        <w:rPr>
          <w:rFonts w:eastAsia="SimSun"/>
        </w:rPr>
        <w:t xml:space="preserve"> Effects of driver compliance level on speed and vehicle fuel efficiency at 10</w:t>
      </w:r>
      <w:r w:rsidR="00DA1D4C">
        <w:rPr>
          <w:rFonts w:eastAsia="SimSun"/>
        </w:rPr>
        <w:t xml:space="preserve"> percent</w:t>
      </w:r>
      <w:r w:rsidRPr="00227B86">
        <w:rPr>
          <w:rFonts w:eastAsia="SimSun"/>
        </w:rPr>
        <w:t xml:space="preserve"> </w:t>
      </w:r>
      <w:r w:rsidR="00DA1D4C">
        <w:rPr>
          <w:rFonts w:eastAsia="SimSun"/>
        </w:rPr>
        <w:t>CV</w:t>
      </w:r>
      <w:r w:rsidRPr="00227B86">
        <w:rPr>
          <w:rFonts w:eastAsia="SimSun"/>
        </w:rPr>
        <w:t xml:space="preserve"> market penetration.</w:t>
      </w:r>
      <w:bookmarkEnd w:id="64"/>
    </w:p>
    <w:tbl>
      <w:tblPr>
        <w:tblStyle w:val="EPAReportTable"/>
        <w:tblW w:w="0" w:type="auto"/>
        <w:jc w:val="center"/>
        <w:tblLayout w:type="fixed"/>
        <w:tblLook w:val="04A0" w:firstRow="1" w:lastRow="0" w:firstColumn="1" w:lastColumn="0" w:noHBand="0" w:noVBand="1"/>
      </w:tblPr>
      <w:tblGrid>
        <w:gridCol w:w="1605"/>
        <w:gridCol w:w="1815"/>
        <w:gridCol w:w="1965"/>
        <w:gridCol w:w="1455"/>
        <w:gridCol w:w="1710"/>
      </w:tblGrid>
      <w:tr w:rsidR="006F33D0" w:rsidRPr="00BA3BAD" w14:paraId="6D42268D" w14:textId="77777777" w:rsidTr="006F33D0">
        <w:trPr>
          <w:cnfStyle w:val="100000000000" w:firstRow="1" w:lastRow="0" w:firstColumn="0" w:lastColumn="0" w:oddVBand="0" w:evenVBand="0" w:oddHBand="0" w:evenHBand="0" w:firstRowFirstColumn="0" w:firstRowLastColumn="0" w:lastRowFirstColumn="0" w:lastRowLastColumn="0"/>
          <w:trHeight w:val="300"/>
          <w:jc w:val="center"/>
        </w:trPr>
        <w:tc>
          <w:tcPr>
            <w:tcW w:w="1605" w:type="dxa"/>
            <w:noWrap/>
          </w:tcPr>
          <w:p w14:paraId="4E3E9372" w14:textId="7A03F96D" w:rsidR="006F33D0" w:rsidRPr="00BA3BAD" w:rsidRDefault="006F33D0" w:rsidP="006F33D0">
            <w:r w:rsidRPr="00BA3BAD">
              <w:t>Compliance Increase (%)</w:t>
            </w:r>
          </w:p>
        </w:tc>
        <w:tc>
          <w:tcPr>
            <w:tcW w:w="1815" w:type="dxa"/>
            <w:noWrap/>
          </w:tcPr>
          <w:p w14:paraId="51AB63D0" w14:textId="50192BFC" w:rsidR="006F33D0" w:rsidRPr="00BA3BAD" w:rsidRDefault="006F33D0">
            <w:r w:rsidRPr="00BA3BAD">
              <w:t>Fuel Efficiency from MOVES</w:t>
            </w:r>
            <w:r w:rsidR="001A6C99">
              <w:t xml:space="preserve"> Model</w:t>
            </w:r>
            <w:r w:rsidRPr="00BA3BAD">
              <w:t xml:space="preserve"> (</w:t>
            </w:r>
            <w:r w:rsidR="00BC1164">
              <w:t>mpg</w:t>
            </w:r>
            <w:r w:rsidRPr="00BA3BAD">
              <w:t>)</w:t>
            </w:r>
          </w:p>
        </w:tc>
        <w:tc>
          <w:tcPr>
            <w:tcW w:w="1965" w:type="dxa"/>
            <w:noWrap/>
          </w:tcPr>
          <w:p w14:paraId="372115E1" w14:textId="10D22B29" w:rsidR="006F33D0" w:rsidRPr="00BA3BAD" w:rsidRDefault="006F33D0">
            <w:r w:rsidRPr="00BA3BAD">
              <w:t>Fuel Efficiency from V</w:t>
            </w:r>
            <w:r w:rsidR="006D091D">
              <w:t>irginia Tech</w:t>
            </w:r>
            <w:r w:rsidR="001A6C99">
              <w:t xml:space="preserve"> Model</w:t>
            </w:r>
            <w:r w:rsidRPr="00BA3BAD">
              <w:t xml:space="preserve"> (</w:t>
            </w:r>
            <w:r w:rsidR="00BC1164">
              <w:t>mpg</w:t>
            </w:r>
            <w:r w:rsidRPr="00BA3BAD">
              <w:t>)</w:t>
            </w:r>
          </w:p>
        </w:tc>
        <w:tc>
          <w:tcPr>
            <w:tcW w:w="1455" w:type="dxa"/>
            <w:noWrap/>
          </w:tcPr>
          <w:p w14:paraId="0B51211F" w14:textId="1BE29479" w:rsidR="006F33D0" w:rsidRPr="00BA3BAD" w:rsidRDefault="006F33D0" w:rsidP="006F33D0">
            <w:r w:rsidRPr="00BA3BAD">
              <w:t>Vehicle Speed (m/s)</w:t>
            </w:r>
          </w:p>
        </w:tc>
        <w:tc>
          <w:tcPr>
            <w:tcW w:w="1710" w:type="dxa"/>
            <w:noWrap/>
          </w:tcPr>
          <w:p w14:paraId="42706792" w14:textId="292F99AF" w:rsidR="006F33D0" w:rsidRPr="00BA3BAD" w:rsidRDefault="006F33D0" w:rsidP="006F33D0">
            <w:r w:rsidRPr="00BA3BAD">
              <w:t xml:space="preserve">Std of Vehicle Speed </w:t>
            </w:r>
            <w:r w:rsidR="003A73BE" w:rsidRPr="00BA3BAD">
              <w:t>(m/s)</w:t>
            </w:r>
          </w:p>
        </w:tc>
      </w:tr>
      <w:tr w:rsidR="006F33D0" w:rsidRPr="00BA3BAD" w14:paraId="3E3A07B6" w14:textId="77777777" w:rsidTr="006F33D0">
        <w:trPr>
          <w:trHeight w:val="300"/>
          <w:jc w:val="center"/>
        </w:trPr>
        <w:tc>
          <w:tcPr>
            <w:tcW w:w="1605" w:type="dxa"/>
            <w:noWrap/>
            <w:vAlign w:val="center"/>
            <w:hideMark/>
          </w:tcPr>
          <w:p w14:paraId="7DA52C2B" w14:textId="77777777" w:rsidR="006F33D0" w:rsidRPr="00BA3BAD" w:rsidRDefault="006F33D0" w:rsidP="006F33D0">
            <w:pPr>
              <w:jc w:val="center"/>
            </w:pPr>
            <w:r w:rsidRPr="00BA3BAD">
              <w:t>0</w:t>
            </w:r>
          </w:p>
        </w:tc>
        <w:tc>
          <w:tcPr>
            <w:tcW w:w="1815" w:type="dxa"/>
            <w:noWrap/>
            <w:vAlign w:val="center"/>
            <w:hideMark/>
          </w:tcPr>
          <w:p w14:paraId="449C7158" w14:textId="77777777" w:rsidR="006F33D0" w:rsidRPr="00BA3BAD" w:rsidRDefault="006F33D0" w:rsidP="006F33D0">
            <w:pPr>
              <w:jc w:val="center"/>
            </w:pPr>
            <w:r w:rsidRPr="00BA3BAD">
              <w:t>24.8</w:t>
            </w:r>
          </w:p>
        </w:tc>
        <w:tc>
          <w:tcPr>
            <w:tcW w:w="1965" w:type="dxa"/>
            <w:noWrap/>
            <w:vAlign w:val="center"/>
            <w:hideMark/>
          </w:tcPr>
          <w:p w14:paraId="40B52365" w14:textId="77777777" w:rsidR="006F33D0" w:rsidRPr="00BA3BAD" w:rsidRDefault="006F33D0" w:rsidP="006F33D0">
            <w:pPr>
              <w:jc w:val="center"/>
            </w:pPr>
            <w:r w:rsidRPr="00BA3BAD">
              <w:t>30.1</w:t>
            </w:r>
          </w:p>
        </w:tc>
        <w:tc>
          <w:tcPr>
            <w:tcW w:w="1455" w:type="dxa"/>
            <w:noWrap/>
            <w:vAlign w:val="center"/>
            <w:hideMark/>
          </w:tcPr>
          <w:p w14:paraId="001BBF26" w14:textId="77777777" w:rsidR="006F33D0" w:rsidRPr="00BA3BAD" w:rsidRDefault="006F33D0" w:rsidP="006F33D0">
            <w:pPr>
              <w:jc w:val="center"/>
            </w:pPr>
            <w:r w:rsidRPr="00BA3BAD">
              <w:t>12.7</w:t>
            </w:r>
          </w:p>
        </w:tc>
        <w:tc>
          <w:tcPr>
            <w:tcW w:w="1710" w:type="dxa"/>
            <w:noWrap/>
            <w:vAlign w:val="center"/>
            <w:hideMark/>
          </w:tcPr>
          <w:p w14:paraId="4380C608" w14:textId="77777777" w:rsidR="006F33D0" w:rsidRPr="00BA3BAD" w:rsidRDefault="006F33D0" w:rsidP="006F33D0">
            <w:pPr>
              <w:jc w:val="center"/>
            </w:pPr>
            <w:r w:rsidRPr="00BA3BAD">
              <w:t>15.6</w:t>
            </w:r>
          </w:p>
        </w:tc>
      </w:tr>
      <w:tr w:rsidR="006F33D0" w:rsidRPr="00BA3BAD" w14:paraId="4E2ABDA8" w14:textId="77777777" w:rsidTr="006F33D0">
        <w:trPr>
          <w:trHeight w:val="300"/>
          <w:jc w:val="center"/>
        </w:trPr>
        <w:tc>
          <w:tcPr>
            <w:tcW w:w="1605" w:type="dxa"/>
            <w:noWrap/>
            <w:vAlign w:val="center"/>
            <w:hideMark/>
          </w:tcPr>
          <w:p w14:paraId="53469B12" w14:textId="77777777" w:rsidR="006F33D0" w:rsidRPr="00BA3BAD" w:rsidRDefault="006F33D0" w:rsidP="006F33D0">
            <w:pPr>
              <w:jc w:val="center"/>
            </w:pPr>
            <w:r w:rsidRPr="00BA3BAD">
              <w:t>5</w:t>
            </w:r>
          </w:p>
        </w:tc>
        <w:tc>
          <w:tcPr>
            <w:tcW w:w="1815" w:type="dxa"/>
            <w:noWrap/>
            <w:vAlign w:val="center"/>
            <w:hideMark/>
          </w:tcPr>
          <w:p w14:paraId="56B7E617" w14:textId="77777777" w:rsidR="006F33D0" w:rsidRPr="00BA3BAD" w:rsidRDefault="006F33D0" w:rsidP="006F33D0">
            <w:pPr>
              <w:jc w:val="center"/>
            </w:pPr>
            <w:r w:rsidRPr="00BA3BAD">
              <w:t>24.8</w:t>
            </w:r>
          </w:p>
        </w:tc>
        <w:tc>
          <w:tcPr>
            <w:tcW w:w="1965" w:type="dxa"/>
            <w:noWrap/>
            <w:vAlign w:val="center"/>
            <w:hideMark/>
          </w:tcPr>
          <w:p w14:paraId="6802F76A" w14:textId="77777777" w:rsidR="006F33D0" w:rsidRPr="00BA3BAD" w:rsidRDefault="006F33D0" w:rsidP="006F33D0">
            <w:pPr>
              <w:jc w:val="center"/>
            </w:pPr>
            <w:r w:rsidRPr="00BA3BAD">
              <w:t>30.0</w:t>
            </w:r>
          </w:p>
        </w:tc>
        <w:tc>
          <w:tcPr>
            <w:tcW w:w="1455" w:type="dxa"/>
            <w:noWrap/>
            <w:vAlign w:val="center"/>
            <w:hideMark/>
          </w:tcPr>
          <w:p w14:paraId="54DA8F66" w14:textId="77777777" w:rsidR="006F33D0" w:rsidRPr="00BA3BAD" w:rsidRDefault="006F33D0" w:rsidP="006F33D0">
            <w:pPr>
              <w:jc w:val="center"/>
            </w:pPr>
            <w:r w:rsidRPr="00BA3BAD">
              <w:t>12.6</w:t>
            </w:r>
          </w:p>
        </w:tc>
        <w:tc>
          <w:tcPr>
            <w:tcW w:w="1710" w:type="dxa"/>
            <w:noWrap/>
            <w:vAlign w:val="center"/>
            <w:hideMark/>
          </w:tcPr>
          <w:p w14:paraId="5FBC197D" w14:textId="77777777" w:rsidR="006F33D0" w:rsidRPr="00BA3BAD" w:rsidRDefault="006F33D0" w:rsidP="006F33D0">
            <w:pPr>
              <w:jc w:val="center"/>
            </w:pPr>
            <w:r w:rsidRPr="00BA3BAD">
              <w:t>15.5</w:t>
            </w:r>
          </w:p>
        </w:tc>
      </w:tr>
      <w:tr w:rsidR="006F33D0" w:rsidRPr="00BA3BAD" w14:paraId="7190107F" w14:textId="77777777" w:rsidTr="006F33D0">
        <w:trPr>
          <w:trHeight w:val="300"/>
          <w:jc w:val="center"/>
        </w:trPr>
        <w:tc>
          <w:tcPr>
            <w:tcW w:w="1605" w:type="dxa"/>
            <w:noWrap/>
            <w:vAlign w:val="center"/>
            <w:hideMark/>
          </w:tcPr>
          <w:p w14:paraId="58BAA96D" w14:textId="77777777" w:rsidR="006F33D0" w:rsidRPr="00BA3BAD" w:rsidRDefault="006F33D0" w:rsidP="006F33D0">
            <w:pPr>
              <w:jc w:val="center"/>
            </w:pPr>
            <w:r w:rsidRPr="00BA3BAD">
              <w:t>10</w:t>
            </w:r>
          </w:p>
        </w:tc>
        <w:tc>
          <w:tcPr>
            <w:tcW w:w="1815" w:type="dxa"/>
            <w:noWrap/>
            <w:vAlign w:val="center"/>
            <w:hideMark/>
          </w:tcPr>
          <w:p w14:paraId="0C029ACF" w14:textId="77777777" w:rsidR="006F33D0" w:rsidRPr="00BA3BAD" w:rsidRDefault="006F33D0" w:rsidP="006F33D0">
            <w:pPr>
              <w:jc w:val="center"/>
            </w:pPr>
            <w:r w:rsidRPr="00BA3BAD">
              <w:t>25.0</w:t>
            </w:r>
          </w:p>
        </w:tc>
        <w:tc>
          <w:tcPr>
            <w:tcW w:w="1965" w:type="dxa"/>
            <w:noWrap/>
            <w:vAlign w:val="center"/>
            <w:hideMark/>
          </w:tcPr>
          <w:p w14:paraId="5AF9B35E" w14:textId="77777777" w:rsidR="006F33D0" w:rsidRPr="00BA3BAD" w:rsidRDefault="006F33D0" w:rsidP="006F33D0">
            <w:pPr>
              <w:jc w:val="center"/>
            </w:pPr>
            <w:r w:rsidRPr="00BA3BAD">
              <w:t>30.3</w:t>
            </w:r>
          </w:p>
        </w:tc>
        <w:tc>
          <w:tcPr>
            <w:tcW w:w="1455" w:type="dxa"/>
            <w:noWrap/>
            <w:vAlign w:val="center"/>
            <w:hideMark/>
          </w:tcPr>
          <w:p w14:paraId="3862F185" w14:textId="77777777" w:rsidR="006F33D0" w:rsidRPr="00BA3BAD" w:rsidRDefault="006F33D0" w:rsidP="006F33D0">
            <w:pPr>
              <w:jc w:val="center"/>
            </w:pPr>
            <w:r w:rsidRPr="00BA3BAD">
              <w:t>12.8</w:t>
            </w:r>
          </w:p>
        </w:tc>
        <w:tc>
          <w:tcPr>
            <w:tcW w:w="1710" w:type="dxa"/>
            <w:noWrap/>
            <w:vAlign w:val="center"/>
            <w:hideMark/>
          </w:tcPr>
          <w:p w14:paraId="46D84306" w14:textId="77777777" w:rsidR="006F33D0" w:rsidRPr="00BA3BAD" w:rsidRDefault="006F33D0" w:rsidP="006F33D0">
            <w:pPr>
              <w:jc w:val="center"/>
            </w:pPr>
            <w:r w:rsidRPr="00BA3BAD">
              <w:t>15.4</w:t>
            </w:r>
          </w:p>
        </w:tc>
      </w:tr>
      <w:tr w:rsidR="006F33D0" w:rsidRPr="00BA3BAD" w14:paraId="79C5E1A9" w14:textId="77777777" w:rsidTr="006F33D0">
        <w:trPr>
          <w:trHeight w:val="300"/>
          <w:jc w:val="center"/>
        </w:trPr>
        <w:tc>
          <w:tcPr>
            <w:tcW w:w="1605" w:type="dxa"/>
            <w:noWrap/>
            <w:vAlign w:val="center"/>
            <w:hideMark/>
          </w:tcPr>
          <w:p w14:paraId="3ED5D7BD" w14:textId="77777777" w:rsidR="006F33D0" w:rsidRPr="00BA3BAD" w:rsidRDefault="006F33D0" w:rsidP="006F33D0">
            <w:pPr>
              <w:jc w:val="center"/>
            </w:pPr>
            <w:r w:rsidRPr="00BA3BAD">
              <w:t>15</w:t>
            </w:r>
          </w:p>
        </w:tc>
        <w:tc>
          <w:tcPr>
            <w:tcW w:w="1815" w:type="dxa"/>
            <w:noWrap/>
            <w:vAlign w:val="center"/>
            <w:hideMark/>
          </w:tcPr>
          <w:p w14:paraId="2CC25463" w14:textId="77777777" w:rsidR="006F33D0" w:rsidRPr="00BA3BAD" w:rsidRDefault="006F33D0" w:rsidP="006F33D0">
            <w:pPr>
              <w:jc w:val="center"/>
            </w:pPr>
            <w:r w:rsidRPr="00BA3BAD">
              <w:t>24.7</w:t>
            </w:r>
          </w:p>
        </w:tc>
        <w:tc>
          <w:tcPr>
            <w:tcW w:w="1965" w:type="dxa"/>
            <w:noWrap/>
            <w:vAlign w:val="center"/>
            <w:hideMark/>
          </w:tcPr>
          <w:p w14:paraId="362C34EE" w14:textId="77777777" w:rsidR="006F33D0" w:rsidRPr="00BA3BAD" w:rsidRDefault="006F33D0" w:rsidP="006F33D0">
            <w:pPr>
              <w:jc w:val="center"/>
            </w:pPr>
            <w:r w:rsidRPr="00BA3BAD">
              <w:t>30.1</w:t>
            </w:r>
          </w:p>
        </w:tc>
        <w:tc>
          <w:tcPr>
            <w:tcW w:w="1455" w:type="dxa"/>
            <w:noWrap/>
            <w:vAlign w:val="center"/>
            <w:hideMark/>
          </w:tcPr>
          <w:p w14:paraId="58F75591" w14:textId="77777777" w:rsidR="006F33D0" w:rsidRPr="00BA3BAD" w:rsidRDefault="006F33D0" w:rsidP="006F33D0">
            <w:pPr>
              <w:jc w:val="center"/>
            </w:pPr>
            <w:r w:rsidRPr="00BA3BAD">
              <w:t>12.4</w:t>
            </w:r>
          </w:p>
        </w:tc>
        <w:tc>
          <w:tcPr>
            <w:tcW w:w="1710" w:type="dxa"/>
            <w:noWrap/>
            <w:vAlign w:val="center"/>
            <w:hideMark/>
          </w:tcPr>
          <w:p w14:paraId="239A83FA" w14:textId="77777777" w:rsidR="006F33D0" w:rsidRPr="00BA3BAD" w:rsidRDefault="006F33D0" w:rsidP="006F33D0">
            <w:pPr>
              <w:jc w:val="center"/>
            </w:pPr>
            <w:r w:rsidRPr="00BA3BAD">
              <w:t>15.4</w:t>
            </w:r>
          </w:p>
        </w:tc>
      </w:tr>
      <w:tr w:rsidR="006F33D0" w:rsidRPr="00BA3BAD" w14:paraId="79F29A21" w14:textId="77777777" w:rsidTr="006F33D0">
        <w:trPr>
          <w:trHeight w:val="300"/>
          <w:jc w:val="center"/>
        </w:trPr>
        <w:tc>
          <w:tcPr>
            <w:tcW w:w="1605" w:type="dxa"/>
            <w:noWrap/>
            <w:vAlign w:val="center"/>
            <w:hideMark/>
          </w:tcPr>
          <w:p w14:paraId="376F1A6A" w14:textId="77777777" w:rsidR="006F33D0" w:rsidRPr="00BA3BAD" w:rsidRDefault="006F33D0" w:rsidP="006F33D0">
            <w:pPr>
              <w:jc w:val="center"/>
            </w:pPr>
            <w:r w:rsidRPr="00BA3BAD">
              <w:t>20</w:t>
            </w:r>
          </w:p>
        </w:tc>
        <w:tc>
          <w:tcPr>
            <w:tcW w:w="1815" w:type="dxa"/>
            <w:noWrap/>
            <w:vAlign w:val="center"/>
            <w:hideMark/>
          </w:tcPr>
          <w:p w14:paraId="3C551E76" w14:textId="77777777" w:rsidR="006F33D0" w:rsidRPr="00BA3BAD" w:rsidRDefault="006F33D0" w:rsidP="006F33D0">
            <w:pPr>
              <w:jc w:val="center"/>
            </w:pPr>
            <w:r w:rsidRPr="00BA3BAD">
              <w:t>24.9</w:t>
            </w:r>
          </w:p>
        </w:tc>
        <w:tc>
          <w:tcPr>
            <w:tcW w:w="1965" w:type="dxa"/>
            <w:noWrap/>
            <w:vAlign w:val="center"/>
            <w:hideMark/>
          </w:tcPr>
          <w:p w14:paraId="287E796C" w14:textId="77777777" w:rsidR="006F33D0" w:rsidRPr="00BA3BAD" w:rsidRDefault="006F33D0" w:rsidP="006F33D0">
            <w:pPr>
              <w:jc w:val="center"/>
            </w:pPr>
            <w:r w:rsidRPr="00BA3BAD">
              <w:t>30.2</w:t>
            </w:r>
          </w:p>
        </w:tc>
        <w:tc>
          <w:tcPr>
            <w:tcW w:w="1455" w:type="dxa"/>
            <w:noWrap/>
            <w:vAlign w:val="center"/>
            <w:hideMark/>
          </w:tcPr>
          <w:p w14:paraId="1704F4EF" w14:textId="77777777" w:rsidR="006F33D0" w:rsidRPr="00BA3BAD" w:rsidRDefault="006F33D0" w:rsidP="006F33D0">
            <w:pPr>
              <w:jc w:val="center"/>
            </w:pPr>
            <w:r w:rsidRPr="00BA3BAD">
              <w:t>12.6</w:t>
            </w:r>
          </w:p>
        </w:tc>
        <w:tc>
          <w:tcPr>
            <w:tcW w:w="1710" w:type="dxa"/>
            <w:noWrap/>
            <w:vAlign w:val="center"/>
            <w:hideMark/>
          </w:tcPr>
          <w:p w14:paraId="3435405A" w14:textId="77777777" w:rsidR="006F33D0" w:rsidRPr="00BA3BAD" w:rsidRDefault="006F33D0" w:rsidP="006F33D0">
            <w:pPr>
              <w:jc w:val="center"/>
            </w:pPr>
            <w:r w:rsidRPr="00BA3BAD">
              <w:t>15.4</w:t>
            </w:r>
          </w:p>
        </w:tc>
      </w:tr>
      <w:tr w:rsidR="006F33D0" w:rsidRPr="00BA3BAD" w14:paraId="347211FB" w14:textId="77777777" w:rsidTr="006F33D0">
        <w:trPr>
          <w:trHeight w:val="300"/>
          <w:jc w:val="center"/>
        </w:trPr>
        <w:tc>
          <w:tcPr>
            <w:tcW w:w="1605" w:type="dxa"/>
            <w:noWrap/>
            <w:vAlign w:val="center"/>
            <w:hideMark/>
          </w:tcPr>
          <w:p w14:paraId="6B0FD13B" w14:textId="77777777" w:rsidR="006F33D0" w:rsidRPr="00BA3BAD" w:rsidRDefault="006F33D0" w:rsidP="006F33D0">
            <w:pPr>
              <w:jc w:val="center"/>
            </w:pPr>
            <w:r w:rsidRPr="00BA3BAD">
              <w:t>25</w:t>
            </w:r>
          </w:p>
        </w:tc>
        <w:tc>
          <w:tcPr>
            <w:tcW w:w="1815" w:type="dxa"/>
            <w:noWrap/>
            <w:vAlign w:val="center"/>
            <w:hideMark/>
          </w:tcPr>
          <w:p w14:paraId="58DABE57" w14:textId="77777777" w:rsidR="006F33D0" w:rsidRPr="00BA3BAD" w:rsidRDefault="006F33D0" w:rsidP="006F33D0">
            <w:pPr>
              <w:jc w:val="center"/>
            </w:pPr>
            <w:r w:rsidRPr="00BA3BAD">
              <w:t>24.7</w:t>
            </w:r>
          </w:p>
        </w:tc>
        <w:tc>
          <w:tcPr>
            <w:tcW w:w="1965" w:type="dxa"/>
            <w:noWrap/>
            <w:vAlign w:val="center"/>
            <w:hideMark/>
          </w:tcPr>
          <w:p w14:paraId="5AC4FDD3" w14:textId="77777777" w:rsidR="006F33D0" w:rsidRPr="00BA3BAD" w:rsidRDefault="006F33D0" w:rsidP="006F33D0">
            <w:pPr>
              <w:jc w:val="center"/>
            </w:pPr>
            <w:r w:rsidRPr="00BA3BAD">
              <w:t>30.0</w:t>
            </w:r>
          </w:p>
        </w:tc>
        <w:tc>
          <w:tcPr>
            <w:tcW w:w="1455" w:type="dxa"/>
            <w:noWrap/>
            <w:vAlign w:val="center"/>
            <w:hideMark/>
          </w:tcPr>
          <w:p w14:paraId="524A68E9" w14:textId="77777777" w:rsidR="006F33D0" w:rsidRPr="00BA3BAD" w:rsidRDefault="006F33D0" w:rsidP="006F33D0">
            <w:pPr>
              <w:jc w:val="center"/>
            </w:pPr>
            <w:r w:rsidRPr="00BA3BAD">
              <w:t>12.4</w:t>
            </w:r>
          </w:p>
        </w:tc>
        <w:tc>
          <w:tcPr>
            <w:tcW w:w="1710" w:type="dxa"/>
            <w:noWrap/>
            <w:vAlign w:val="center"/>
            <w:hideMark/>
          </w:tcPr>
          <w:p w14:paraId="0BA783A5" w14:textId="77777777" w:rsidR="006F33D0" w:rsidRPr="00BA3BAD" w:rsidRDefault="006F33D0" w:rsidP="006F33D0">
            <w:pPr>
              <w:jc w:val="center"/>
            </w:pPr>
            <w:r w:rsidRPr="00BA3BAD">
              <w:t>15.3</w:t>
            </w:r>
          </w:p>
        </w:tc>
      </w:tr>
      <w:tr w:rsidR="006F33D0" w:rsidRPr="00BA3BAD" w14:paraId="03CF42A8" w14:textId="77777777" w:rsidTr="006F33D0">
        <w:trPr>
          <w:trHeight w:val="300"/>
          <w:jc w:val="center"/>
        </w:trPr>
        <w:tc>
          <w:tcPr>
            <w:tcW w:w="1605" w:type="dxa"/>
            <w:noWrap/>
            <w:vAlign w:val="center"/>
            <w:hideMark/>
          </w:tcPr>
          <w:p w14:paraId="17289723" w14:textId="77777777" w:rsidR="006F33D0" w:rsidRPr="00BA3BAD" w:rsidRDefault="006F33D0" w:rsidP="006F33D0">
            <w:pPr>
              <w:jc w:val="center"/>
            </w:pPr>
            <w:r w:rsidRPr="00BA3BAD">
              <w:t>30</w:t>
            </w:r>
          </w:p>
        </w:tc>
        <w:tc>
          <w:tcPr>
            <w:tcW w:w="1815" w:type="dxa"/>
            <w:noWrap/>
            <w:vAlign w:val="center"/>
            <w:hideMark/>
          </w:tcPr>
          <w:p w14:paraId="0B3AE219" w14:textId="77777777" w:rsidR="006F33D0" w:rsidRPr="00BA3BAD" w:rsidRDefault="006F33D0" w:rsidP="006F33D0">
            <w:pPr>
              <w:jc w:val="center"/>
            </w:pPr>
            <w:r w:rsidRPr="00BA3BAD">
              <w:t>25.0</w:t>
            </w:r>
          </w:p>
        </w:tc>
        <w:tc>
          <w:tcPr>
            <w:tcW w:w="1965" w:type="dxa"/>
            <w:noWrap/>
            <w:vAlign w:val="center"/>
            <w:hideMark/>
          </w:tcPr>
          <w:p w14:paraId="6D009E63" w14:textId="77777777" w:rsidR="006F33D0" w:rsidRPr="00BA3BAD" w:rsidRDefault="006F33D0" w:rsidP="006F33D0">
            <w:pPr>
              <w:jc w:val="center"/>
            </w:pPr>
            <w:r w:rsidRPr="00BA3BAD">
              <w:t>30.3</w:t>
            </w:r>
          </w:p>
        </w:tc>
        <w:tc>
          <w:tcPr>
            <w:tcW w:w="1455" w:type="dxa"/>
            <w:noWrap/>
            <w:vAlign w:val="center"/>
            <w:hideMark/>
          </w:tcPr>
          <w:p w14:paraId="4BC93CD7" w14:textId="77777777" w:rsidR="006F33D0" w:rsidRPr="00BA3BAD" w:rsidRDefault="006F33D0" w:rsidP="006F33D0">
            <w:pPr>
              <w:jc w:val="center"/>
            </w:pPr>
            <w:r w:rsidRPr="00BA3BAD">
              <w:t>12.7</w:t>
            </w:r>
          </w:p>
        </w:tc>
        <w:tc>
          <w:tcPr>
            <w:tcW w:w="1710" w:type="dxa"/>
            <w:noWrap/>
            <w:vAlign w:val="center"/>
            <w:hideMark/>
          </w:tcPr>
          <w:p w14:paraId="022FEE22" w14:textId="77777777" w:rsidR="006F33D0" w:rsidRPr="00BA3BAD" w:rsidRDefault="006F33D0" w:rsidP="006F33D0">
            <w:pPr>
              <w:jc w:val="center"/>
            </w:pPr>
            <w:r w:rsidRPr="00BA3BAD">
              <w:t>15.3</w:t>
            </w:r>
          </w:p>
        </w:tc>
      </w:tr>
    </w:tbl>
    <w:p w14:paraId="3DF8DFCC" w14:textId="3120FB06" w:rsidR="006F33D0" w:rsidRPr="00BA3BAD" w:rsidRDefault="006F33D0" w:rsidP="00227B86"/>
    <w:p w14:paraId="7B643523" w14:textId="59290954" w:rsidR="0042036B" w:rsidRPr="00227B86" w:rsidRDefault="0042036B" w:rsidP="00227B86">
      <w:pPr>
        <w:pStyle w:val="Caption"/>
        <w:rPr>
          <w:rFonts w:eastAsia="SimSun"/>
        </w:rPr>
      </w:pPr>
      <w:bookmarkStart w:id="65" w:name="_Toc35778061"/>
      <w:r w:rsidRPr="00227B86">
        <w:t xml:space="preserve">Table </w:t>
      </w:r>
      <w:r w:rsidR="00765E0D">
        <w:fldChar w:fldCharType="begin"/>
      </w:r>
      <w:r w:rsidR="00765E0D">
        <w:instrText xml:space="preserve"> SEQ Table \* ARABIC </w:instrText>
      </w:r>
      <w:r w:rsidR="00765E0D">
        <w:fldChar w:fldCharType="separate"/>
      </w:r>
      <w:r w:rsidR="00F101B8">
        <w:rPr>
          <w:noProof/>
        </w:rPr>
        <w:t>7</w:t>
      </w:r>
      <w:r w:rsidR="00765E0D">
        <w:rPr>
          <w:noProof/>
        </w:rPr>
        <w:fldChar w:fldCharType="end"/>
      </w:r>
      <w:r w:rsidRPr="00227B86">
        <w:t>.</w:t>
      </w:r>
      <w:r w:rsidRPr="00227B86">
        <w:rPr>
          <w:rFonts w:eastAsia="SimSun"/>
        </w:rPr>
        <w:t xml:space="preserve"> Effects of driver compliance level on speed and vehicle fuel efficiency at 20</w:t>
      </w:r>
      <w:r w:rsidR="00526D52">
        <w:rPr>
          <w:rFonts w:eastAsia="SimSun"/>
        </w:rPr>
        <w:t xml:space="preserve"> percent</w:t>
      </w:r>
      <w:r w:rsidRPr="00227B86">
        <w:rPr>
          <w:rFonts w:eastAsia="SimSun"/>
        </w:rPr>
        <w:t xml:space="preserve"> </w:t>
      </w:r>
      <w:r w:rsidR="00526D52">
        <w:rPr>
          <w:rFonts w:eastAsia="SimSun"/>
        </w:rPr>
        <w:t>CV</w:t>
      </w:r>
      <w:r w:rsidRPr="00227B86">
        <w:rPr>
          <w:rFonts w:eastAsia="SimSun"/>
        </w:rPr>
        <w:t xml:space="preserve"> market penetration.</w:t>
      </w:r>
      <w:bookmarkEnd w:id="65"/>
    </w:p>
    <w:tbl>
      <w:tblPr>
        <w:tblStyle w:val="EPAReportTable"/>
        <w:tblW w:w="0" w:type="auto"/>
        <w:jc w:val="center"/>
        <w:tblLayout w:type="fixed"/>
        <w:tblLook w:val="04A0" w:firstRow="1" w:lastRow="0" w:firstColumn="1" w:lastColumn="0" w:noHBand="0" w:noVBand="1"/>
      </w:tblPr>
      <w:tblGrid>
        <w:gridCol w:w="1605"/>
        <w:gridCol w:w="1815"/>
        <w:gridCol w:w="1965"/>
        <w:gridCol w:w="1455"/>
        <w:gridCol w:w="1710"/>
      </w:tblGrid>
      <w:tr w:rsidR="0042036B" w:rsidRPr="00BA3BAD" w14:paraId="74B6D5E2" w14:textId="77777777" w:rsidTr="003F4630">
        <w:trPr>
          <w:cnfStyle w:val="100000000000" w:firstRow="1" w:lastRow="0" w:firstColumn="0" w:lastColumn="0" w:oddVBand="0" w:evenVBand="0" w:oddHBand="0" w:evenHBand="0" w:firstRowFirstColumn="0" w:firstRowLastColumn="0" w:lastRowFirstColumn="0" w:lastRowLastColumn="0"/>
          <w:trHeight w:val="300"/>
          <w:jc w:val="center"/>
        </w:trPr>
        <w:tc>
          <w:tcPr>
            <w:tcW w:w="1605" w:type="dxa"/>
            <w:noWrap/>
          </w:tcPr>
          <w:p w14:paraId="4E577C3F" w14:textId="77777777" w:rsidR="0042036B" w:rsidRPr="00BA3BAD" w:rsidRDefault="0042036B" w:rsidP="003F4630">
            <w:r w:rsidRPr="00BA3BAD">
              <w:lastRenderedPageBreak/>
              <w:t>Compliance Increase (%)</w:t>
            </w:r>
          </w:p>
        </w:tc>
        <w:tc>
          <w:tcPr>
            <w:tcW w:w="1815" w:type="dxa"/>
            <w:noWrap/>
          </w:tcPr>
          <w:p w14:paraId="0D465288" w14:textId="2B17F71D" w:rsidR="0042036B" w:rsidRPr="00BA3BAD" w:rsidRDefault="0042036B">
            <w:r w:rsidRPr="00BA3BAD">
              <w:t>Fuel Efficiency from MOVES</w:t>
            </w:r>
            <w:r w:rsidR="001A6C99">
              <w:t xml:space="preserve"> Model</w:t>
            </w:r>
            <w:r w:rsidRPr="00BA3BAD">
              <w:t xml:space="preserve"> (</w:t>
            </w:r>
            <w:r w:rsidR="00BC1164">
              <w:t>mpg</w:t>
            </w:r>
            <w:r w:rsidRPr="00BA3BAD">
              <w:t>)</w:t>
            </w:r>
          </w:p>
        </w:tc>
        <w:tc>
          <w:tcPr>
            <w:tcW w:w="1965" w:type="dxa"/>
            <w:noWrap/>
          </w:tcPr>
          <w:p w14:paraId="5DD8F67C" w14:textId="4B3D8CB7" w:rsidR="0042036B" w:rsidRPr="00BA3BAD" w:rsidRDefault="0042036B">
            <w:r w:rsidRPr="00BA3BAD">
              <w:t xml:space="preserve">Fuel Efficiency from </w:t>
            </w:r>
            <w:r w:rsidR="006D091D" w:rsidRPr="00BA3BAD">
              <w:t>V</w:t>
            </w:r>
            <w:r w:rsidR="006D091D">
              <w:t>irginia Tech</w:t>
            </w:r>
            <w:r w:rsidR="001A6C99">
              <w:t xml:space="preserve"> Model</w:t>
            </w:r>
            <w:r w:rsidRPr="00BA3BAD">
              <w:t xml:space="preserve"> (</w:t>
            </w:r>
            <w:r w:rsidR="00BC1164">
              <w:t>mpg</w:t>
            </w:r>
            <w:r w:rsidRPr="00BA3BAD">
              <w:t>)</w:t>
            </w:r>
          </w:p>
        </w:tc>
        <w:tc>
          <w:tcPr>
            <w:tcW w:w="1455" w:type="dxa"/>
            <w:noWrap/>
          </w:tcPr>
          <w:p w14:paraId="6774CD09" w14:textId="77777777" w:rsidR="0042036B" w:rsidRPr="00BA3BAD" w:rsidRDefault="0042036B" w:rsidP="003F4630">
            <w:r w:rsidRPr="00BA3BAD">
              <w:t>Vehicle Speed (m/s)</w:t>
            </w:r>
          </w:p>
        </w:tc>
        <w:tc>
          <w:tcPr>
            <w:tcW w:w="1710" w:type="dxa"/>
            <w:noWrap/>
          </w:tcPr>
          <w:p w14:paraId="06EAB1E2" w14:textId="6DE299B5" w:rsidR="0042036B" w:rsidRPr="00BA3BAD" w:rsidRDefault="0042036B" w:rsidP="003F4630">
            <w:r w:rsidRPr="00BA3BAD">
              <w:t xml:space="preserve">Std of Vehicle Speed </w:t>
            </w:r>
            <w:r w:rsidR="003A73BE" w:rsidRPr="00BA3BAD">
              <w:t>(m/s)</w:t>
            </w:r>
          </w:p>
        </w:tc>
      </w:tr>
      <w:tr w:rsidR="0042036B" w:rsidRPr="00BA3BAD" w14:paraId="5DD2754D" w14:textId="77777777" w:rsidTr="003F4630">
        <w:trPr>
          <w:trHeight w:val="300"/>
          <w:jc w:val="center"/>
        </w:trPr>
        <w:tc>
          <w:tcPr>
            <w:tcW w:w="1605" w:type="dxa"/>
            <w:noWrap/>
            <w:vAlign w:val="center"/>
            <w:hideMark/>
          </w:tcPr>
          <w:p w14:paraId="25383471" w14:textId="77777777" w:rsidR="0042036B" w:rsidRPr="00BA3BAD" w:rsidRDefault="0042036B" w:rsidP="0042036B">
            <w:pPr>
              <w:jc w:val="center"/>
            </w:pPr>
            <w:r w:rsidRPr="00BA3BAD">
              <w:t>0</w:t>
            </w:r>
          </w:p>
        </w:tc>
        <w:tc>
          <w:tcPr>
            <w:tcW w:w="1815" w:type="dxa"/>
            <w:noWrap/>
            <w:hideMark/>
          </w:tcPr>
          <w:p w14:paraId="784097E8" w14:textId="747DA863" w:rsidR="0042036B" w:rsidRPr="00BA3BAD" w:rsidRDefault="0042036B" w:rsidP="0042036B">
            <w:pPr>
              <w:jc w:val="center"/>
            </w:pPr>
            <w:r w:rsidRPr="00BA3BAD">
              <w:t>24.8</w:t>
            </w:r>
          </w:p>
        </w:tc>
        <w:tc>
          <w:tcPr>
            <w:tcW w:w="1965" w:type="dxa"/>
            <w:noWrap/>
            <w:hideMark/>
          </w:tcPr>
          <w:p w14:paraId="61109CB6" w14:textId="27F5BCC5" w:rsidR="0042036B" w:rsidRPr="00BA3BAD" w:rsidRDefault="0042036B" w:rsidP="0042036B">
            <w:pPr>
              <w:jc w:val="center"/>
            </w:pPr>
            <w:r w:rsidRPr="00BA3BAD">
              <w:t>30.6</w:t>
            </w:r>
          </w:p>
        </w:tc>
        <w:tc>
          <w:tcPr>
            <w:tcW w:w="1455" w:type="dxa"/>
            <w:noWrap/>
            <w:hideMark/>
          </w:tcPr>
          <w:p w14:paraId="5558CEA7" w14:textId="4F3895EA" w:rsidR="0042036B" w:rsidRPr="00BA3BAD" w:rsidRDefault="0042036B" w:rsidP="0042036B">
            <w:pPr>
              <w:jc w:val="center"/>
            </w:pPr>
            <w:r w:rsidRPr="00BA3BAD">
              <w:t>12.4</w:t>
            </w:r>
          </w:p>
        </w:tc>
        <w:tc>
          <w:tcPr>
            <w:tcW w:w="1710" w:type="dxa"/>
            <w:noWrap/>
            <w:hideMark/>
          </w:tcPr>
          <w:p w14:paraId="4AFCC305" w14:textId="3F1DDA37" w:rsidR="0042036B" w:rsidRPr="00BA3BAD" w:rsidRDefault="0042036B" w:rsidP="0042036B">
            <w:pPr>
              <w:jc w:val="center"/>
            </w:pPr>
            <w:r w:rsidRPr="00BA3BAD">
              <w:t>15.4</w:t>
            </w:r>
          </w:p>
        </w:tc>
      </w:tr>
      <w:tr w:rsidR="0042036B" w:rsidRPr="00BA3BAD" w14:paraId="0A83626F" w14:textId="77777777" w:rsidTr="003F4630">
        <w:trPr>
          <w:trHeight w:val="300"/>
          <w:jc w:val="center"/>
        </w:trPr>
        <w:tc>
          <w:tcPr>
            <w:tcW w:w="1605" w:type="dxa"/>
            <w:noWrap/>
            <w:vAlign w:val="center"/>
            <w:hideMark/>
          </w:tcPr>
          <w:p w14:paraId="6DEAE6AF" w14:textId="77777777" w:rsidR="0042036B" w:rsidRPr="00BA3BAD" w:rsidRDefault="0042036B" w:rsidP="0042036B">
            <w:pPr>
              <w:jc w:val="center"/>
            </w:pPr>
            <w:r w:rsidRPr="00BA3BAD">
              <w:t>5</w:t>
            </w:r>
          </w:p>
        </w:tc>
        <w:tc>
          <w:tcPr>
            <w:tcW w:w="1815" w:type="dxa"/>
            <w:noWrap/>
            <w:hideMark/>
          </w:tcPr>
          <w:p w14:paraId="67A0AE00" w14:textId="537C199F" w:rsidR="0042036B" w:rsidRPr="00BA3BAD" w:rsidRDefault="0042036B" w:rsidP="0042036B">
            <w:pPr>
              <w:jc w:val="center"/>
            </w:pPr>
            <w:r w:rsidRPr="00BA3BAD">
              <w:t>24.7</w:t>
            </w:r>
          </w:p>
        </w:tc>
        <w:tc>
          <w:tcPr>
            <w:tcW w:w="1965" w:type="dxa"/>
            <w:noWrap/>
            <w:hideMark/>
          </w:tcPr>
          <w:p w14:paraId="1A401B88" w14:textId="3C904E08" w:rsidR="0042036B" w:rsidRPr="00BA3BAD" w:rsidRDefault="0042036B" w:rsidP="0042036B">
            <w:pPr>
              <w:jc w:val="center"/>
            </w:pPr>
            <w:r w:rsidRPr="00BA3BAD">
              <w:t>30.4</w:t>
            </w:r>
          </w:p>
        </w:tc>
        <w:tc>
          <w:tcPr>
            <w:tcW w:w="1455" w:type="dxa"/>
            <w:noWrap/>
            <w:hideMark/>
          </w:tcPr>
          <w:p w14:paraId="286CE89B" w14:textId="4A5CF42F" w:rsidR="0042036B" w:rsidRPr="00BA3BAD" w:rsidRDefault="0042036B" w:rsidP="0042036B">
            <w:pPr>
              <w:jc w:val="center"/>
            </w:pPr>
            <w:r w:rsidRPr="00BA3BAD">
              <w:t>12.2</w:t>
            </w:r>
          </w:p>
        </w:tc>
        <w:tc>
          <w:tcPr>
            <w:tcW w:w="1710" w:type="dxa"/>
            <w:noWrap/>
            <w:hideMark/>
          </w:tcPr>
          <w:p w14:paraId="75243E9F" w14:textId="753BC0D9" w:rsidR="0042036B" w:rsidRPr="00BA3BAD" w:rsidRDefault="0042036B" w:rsidP="0042036B">
            <w:pPr>
              <w:jc w:val="center"/>
            </w:pPr>
            <w:r w:rsidRPr="00BA3BAD">
              <w:t>15.3</w:t>
            </w:r>
          </w:p>
        </w:tc>
      </w:tr>
      <w:tr w:rsidR="0042036B" w:rsidRPr="00BA3BAD" w14:paraId="57D3F33A" w14:textId="77777777" w:rsidTr="003F4630">
        <w:trPr>
          <w:trHeight w:val="300"/>
          <w:jc w:val="center"/>
        </w:trPr>
        <w:tc>
          <w:tcPr>
            <w:tcW w:w="1605" w:type="dxa"/>
            <w:noWrap/>
            <w:vAlign w:val="center"/>
            <w:hideMark/>
          </w:tcPr>
          <w:p w14:paraId="6D63FBC9" w14:textId="77777777" w:rsidR="0042036B" w:rsidRPr="00BA3BAD" w:rsidRDefault="0042036B" w:rsidP="0042036B">
            <w:pPr>
              <w:jc w:val="center"/>
            </w:pPr>
            <w:r w:rsidRPr="00BA3BAD">
              <w:t>10</w:t>
            </w:r>
          </w:p>
        </w:tc>
        <w:tc>
          <w:tcPr>
            <w:tcW w:w="1815" w:type="dxa"/>
            <w:noWrap/>
            <w:hideMark/>
          </w:tcPr>
          <w:p w14:paraId="2FBF4874" w14:textId="24024766" w:rsidR="0042036B" w:rsidRPr="00BA3BAD" w:rsidRDefault="0042036B" w:rsidP="0042036B">
            <w:pPr>
              <w:jc w:val="center"/>
            </w:pPr>
            <w:r w:rsidRPr="00BA3BAD">
              <w:t>25.1</w:t>
            </w:r>
          </w:p>
        </w:tc>
        <w:tc>
          <w:tcPr>
            <w:tcW w:w="1965" w:type="dxa"/>
            <w:noWrap/>
            <w:hideMark/>
          </w:tcPr>
          <w:p w14:paraId="584B5C7C" w14:textId="0C7D74D4" w:rsidR="0042036B" w:rsidRPr="00BA3BAD" w:rsidRDefault="0042036B" w:rsidP="0042036B">
            <w:pPr>
              <w:jc w:val="center"/>
            </w:pPr>
            <w:r w:rsidRPr="00BA3BAD">
              <w:t>30.8</w:t>
            </w:r>
          </w:p>
        </w:tc>
        <w:tc>
          <w:tcPr>
            <w:tcW w:w="1455" w:type="dxa"/>
            <w:noWrap/>
            <w:hideMark/>
          </w:tcPr>
          <w:p w14:paraId="5E27F2C9" w14:textId="0BA051F1" w:rsidR="0042036B" w:rsidRPr="00BA3BAD" w:rsidRDefault="0042036B" w:rsidP="0042036B">
            <w:pPr>
              <w:jc w:val="center"/>
            </w:pPr>
            <w:r w:rsidRPr="00BA3BAD">
              <w:t>12.5</w:t>
            </w:r>
          </w:p>
        </w:tc>
        <w:tc>
          <w:tcPr>
            <w:tcW w:w="1710" w:type="dxa"/>
            <w:noWrap/>
            <w:hideMark/>
          </w:tcPr>
          <w:p w14:paraId="3D99FEE2" w14:textId="287EED11" w:rsidR="0042036B" w:rsidRPr="00BA3BAD" w:rsidRDefault="0042036B" w:rsidP="0042036B">
            <w:pPr>
              <w:jc w:val="center"/>
            </w:pPr>
            <w:r w:rsidRPr="00BA3BAD">
              <w:t>15.1</w:t>
            </w:r>
          </w:p>
        </w:tc>
      </w:tr>
      <w:tr w:rsidR="0042036B" w:rsidRPr="00BA3BAD" w14:paraId="3E16AED7" w14:textId="77777777" w:rsidTr="003F4630">
        <w:trPr>
          <w:trHeight w:val="300"/>
          <w:jc w:val="center"/>
        </w:trPr>
        <w:tc>
          <w:tcPr>
            <w:tcW w:w="1605" w:type="dxa"/>
            <w:noWrap/>
            <w:vAlign w:val="center"/>
            <w:hideMark/>
          </w:tcPr>
          <w:p w14:paraId="7926CAB7" w14:textId="77777777" w:rsidR="0042036B" w:rsidRPr="00BA3BAD" w:rsidRDefault="0042036B" w:rsidP="0042036B">
            <w:pPr>
              <w:jc w:val="center"/>
            </w:pPr>
            <w:r w:rsidRPr="00BA3BAD">
              <w:t>15</w:t>
            </w:r>
          </w:p>
        </w:tc>
        <w:tc>
          <w:tcPr>
            <w:tcW w:w="1815" w:type="dxa"/>
            <w:noWrap/>
            <w:hideMark/>
          </w:tcPr>
          <w:p w14:paraId="603BB5BB" w14:textId="0B08FE09" w:rsidR="0042036B" w:rsidRPr="00BA3BAD" w:rsidRDefault="0042036B" w:rsidP="0042036B">
            <w:pPr>
              <w:jc w:val="center"/>
            </w:pPr>
            <w:r w:rsidRPr="00BA3BAD">
              <w:t>24.9</w:t>
            </w:r>
          </w:p>
        </w:tc>
        <w:tc>
          <w:tcPr>
            <w:tcW w:w="1965" w:type="dxa"/>
            <w:noWrap/>
            <w:hideMark/>
          </w:tcPr>
          <w:p w14:paraId="6DB7AC75" w14:textId="55C94DBD" w:rsidR="0042036B" w:rsidRPr="00BA3BAD" w:rsidRDefault="0042036B" w:rsidP="0042036B">
            <w:pPr>
              <w:jc w:val="center"/>
            </w:pPr>
            <w:r w:rsidRPr="00BA3BAD">
              <w:t>30.7</w:t>
            </w:r>
          </w:p>
        </w:tc>
        <w:tc>
          <w:tcPr>
            <w:tcW w:w="1455" w:type="dxa"/>
            <w:noWrap/>
            <w:hideMark/>
          </w:tcPr>
          <w:p w14:paraId="3A60096D" w14:textId="01163617" w:rsidR="0042036B" w:rsidRPr="00BA3BAD" w:rsidRDefault="0042036B" w:rsidP="0042036B">
            <w:pPr>
              <w:jc w:val="center"/>
            </w:pPr>
            <w:r w:rsidRPr="00BA3BAD">
              <w:t>12.4</w:t>
            </w:r>
          </w:p>
        </w:tc>
        <w:tc>
          <w:tcPr>
            <w:tcW w:w="1710" w:type="dxa"/>
            <w:noWrap/>
            <w:hideMark/>
          </w:tcPr>
          <w:p w14:paraId="11567D6E" w14:textId="603E0F65" w:rsidR="0042036B" w:rsidRPr="00BA3BAD" w:rsidRDefault="0042036B" w:rsidP="0042036B">
            <w:pPr>
              <w:jc w:val="center"/>
            </w:pPr>
            <w:r w:rsidRPr="00BA3BAD">
              <w:t>15.2</w:t>
            </w:r>
          </w:p>
        </w:tc>
      </w:tr>
      <w:tr w:rsidR="0042036B" w:rsidRPr="00BA3BAD" w14:paraId="3998A334" w14:textId="77777777" w:rsidTr="003F4630">
        <w:trPr>
          <w:trHeight w:val="300"/>
          <w:jc w:val="center"/>
        </w:trPr>
        <w:tc>
          <w:tcPr>
            <w:tcW w:w="1605" w:type="dxa"/>
            <w:noWrap/>
            <w:vAlign w:val="center"/>
            <w:hideMark/>
          </w:tcPr>
          <w:p w14:paraId="073E4BB2" w14:textId="77777777" w:rsidR="0042036B" w:rsidRPr="00BA3BAD" w:rsidRDefault="0042036B" w:rsidP="0042036B">
            <w:pPr>
              <w:jc w:val="center"/>
            </w:pPr>
            <w:r w:rsidRPr="00BA3BAD">
              <w:t>20</w:t>
            </w:r>
          </w:p>
        </w:tc>
        <w:tc>
          <w:tcPr>
            <w:tcW w:w="1815" w:type="dxa"/>
            <w:noWrap/>
            <w:hideMark/>
          </w:tcPr>
          <w:p w14:paraId="7BEA9A1E" w14:textId="30EA8A46" w:rsidR="0042036B" w:rsidRPr="00BA3BAD" w:rsidRDefault="0042036B" w:rsidP="0042036B">
            <w:pPr>
              <w:jc w:val="center"/>
            </w:pPr>
            <w:r w:rsidRPr="00BA3BAD">
              <w:t>25.0</w:t>
            </w:r>
          </w:p>
        </w:tc>
        <w:tc>
          <w:tcPr>
            <w:tcW w:w="1965" w:type="dxa"/>
            <w:noWrap/>
            <w:hideMark/>
          </w:tcPr>
          <w:p w14:paraId="72276269" w14:textId="6EE604D9" w:rsidR="0042036B" w:rsidRPr="00BA3BAD" w:rsidRDefault="0042036B" w:rsidP="0042036B">
            <w:pPr>
              <w:jc w:val="center"/>
            </w:pPr>
            <w:r w:rsidRPr="00BA3BAD">
              <w:t>30.8</w:t>
            </w:r>
          </w:p>
        </w:tc>
        <w:tc>
          <w:tcPr>
            <w:tcW w:w="1455" w:type="dxa"/>
            <w:noWrap/>
            <w:hideMark/>
          </w:tcPr>
          <w:p w14:paraId="6BF75D8A" w14:textId="1B4A46F3" w:rsidR="0042036B" w:rsidRPr="00BA3BAD" w:rsidRDefault="0042036B" w:rsidP="0042036B">
            <w:pPr>
              <w:jc w:val="center"/>
            </w:pPr>
            <w:r w:rsidRPr="00BA3BAD">
              <w:t>12.5</w:t>
            </w:r>
          </w:p>
        </w:tc>
        <w:tc>
          <w:tcPr>
            <w:tcW w:w="1710" w:type="dxa"/>
            <w:noWrap/>
            <w:hideMark/>
          </w:tcPr>
          <w:p w14:paraId="0BCC59AB" w14:textId="439059D0" w:rsidR="0042036B" w:rsidRPr="00BA3BAD" w:rsidRDefault="0042036B" w:rsidP="0042036B">
            <w:pPr>
              <w:jc w:val="center"/>
            </w:pPr>
            <w:r w:rsidRPr="00BA3BAD">
              <w:t>15.1</w:t>
            </w:r>
          </w:p>
        </w:tc>
      </w:tr>
      <w:tr w:rsidR="0042036B" w:rsidRPr="00BA3BAD" w14:paraId="3A61A403" w14:textId="77777777" w:rsidTr="003F4630">
        <w:trPr>
          <w:trHeight w:val="300"/>
          <w:jc w:val="center"/>
        </w:trPr>
        <w:tc>
          <w:tcPr>
            <w:tcW w:w="1605" w:type="dxa"/>
            <w:noWrap/>
            <w:vAlign w:val="center"/>
            <w:hideMark/>
          </w:tcPr>
          <w:p w14:paraId="2FB9D091" w14:textId="77777777" w:rsidR="0042036B" w:rsidRPr="00BA3BAD" w:rsidRDefault="0042036B" w:rsidP="0042036B">
            <w:pPr>
              <w:jc w:val="center"/>
            </w:pPr>
            <w:r w:rsidRPr="00BA3BAD">
              <w:t>25</w:t>
            </w:r>
          </w:p>
        </w:tc>
        <w:tc>
          <w:tcPr>
            <w:tcW w:w="1815" w:type="dxa"/>
            <w:noWrap/>
            <w:hideMark/>
          </w:tcPr>
          <w:p w14:paraId="068319E1" w14:textId="051CF30A" w:rsidR="0042036B" w:rsidRPr="00BA3BAD" w:rsidRDefault="0042036B" w:rsidP="0042036B">
            <w:pPr>
              <w:jc w:val="center"/>
            </w:pPr>
            <w:r w:rsidRPr="00BA3BAD">
              <w:t>25.0</w:t>
            </w:r>
          </w:p>
        </w:tc>
        <w:tc>
          <w:tcPr>
            <w:tcW w:w="1965" w:type="dxa"/>
            <w:noWrap/>
            <w:hideMark/>
          </w:tcPr>
          <w:p w14:paraId="6E847FFD" w14:textId="382D1588" w:rsidR="0042036B" w:rsidRPr="00BA3BAD" w:rsidRDefault="0042036B" w:rsidP="0042036B">
            <w:pPr>
              <w:jc w:val="center"/>
            </w:pPr>
            <w:r w:rsidRPr="00BA3BAD">
              <w:t>30.8</w:t>
            </w:r>
          </w:p>
        </w:tc>
        <w:tc>
          <w:tcPr>
            <w:tcW w:w="1455" w:type="dxa"/>
            <w:noWrap/>
            <w:hideMark/>
          </w:tcPr>
          <w:p w14:paraId="6C2EF00A" w14:textId="6FD4BC77" w:rsidR="0042036B" w:rsidRPr="00BA3BAD" w:rsidRDefault="0042036B" w:rsidP="0042036B">
            <w:pPr>
              <w:jc w:val="center"/>
            </w:pPr>
            <w:r w:rsidRPr="00BA3BAD">
              <w:t>12.4</w:t>
            </w:r>
          </w:p>
        </w:tc>
        <w:tc>
          <w:tcPr>
            <w:tcW w:w="1710" w:type="dxa"/>
            <w:noWrap/>
            <w:hideMark/>
          </w:tcPr>
          <w:p w14:paraId="5FBB9575" w14:textId="2A778900" w:rsidR="0042036B" w:rsidRPr="00BA3BAD" w:rsidRDefault="0042036B" w:rsidP="0042036B">
            <w:pPr>
              <w:jc w:val="center"/>
            </w:pPr>
            <w:r w:rsidRPr="00BA3BAD">
              <w:t>15.2</w:t>
            </w:r>
          </w:p>
        </w:tc>
      </w:tr>
      <w:tr w:rsidR="0042036B" w:rsidRPr="00BA3BAD" w14:paraId="161F9F2F" w14:textId="77777777" w:rsidTr="003F4630">
        <w:trPr>
          <w:trHeight w:val="300"/>
          <w:jc w:val="center"/>
        </w:trPr>
        <w:tc>
          <w:tcPr>
            <w:tcW w:w="1605" w:type="dxa"/>
            <w:noWrap/>
            <w:vAlign w:val="center"/>
            <w:hideMark/>
          </w:tcPr>
          <w:p w14:paraId="4EDDE041" w14:textId="77777777" w:rsidR="0042036B" w:rsidRPr="00BA3BAD" w:rsidRDefault="0042036B" w:rsidP="0042036B">
            <w:pPr>
              <w:jc w:val="center"/>
            </w:pPr>
            <w:r w:rsidRPr="00BA3BAD">
              <w:t>30</w:t>
            </w:r>
          </w:p>
        </w:tc>
        <w:tc>
          <w:tcPr>
            <w:tcW w:w="1815" w:type="dxa"/>
            <w:noWrap/>
            <w:hideMark/>
          </w:tcPr>
          <w:p w14:paraId="30F0FD4C" w14:textId="23A92B53" w:rsidR="0042036B" w:rsidRPr="00BA3BAD" w:rsidRDefault="0042036B" w:rsidP="0042036B">
            <w:pPr>
              <w:jc w:val="center"/>
            </w:pPr>
            <w:r w:rsidRPr="00BA3BAD">
              <w:t>25.1</w:t>
            </w:r>
          </w:p>
        </w:tc>
        <w:tc>
          <w:tcPr>
            <w:tcW w:w="1965" w:type="dxa"/>
            <w:noWrap/>
            <w:hideMark/>
          </w:tcPr>
          <w:p w14:paraId="283224BA" w14:textId="2D09929D" w:rsidR="0042036B" w:rsidRPr="00BA3BAD" w:rsidRDefault="0042036B" w:rsidP="0042036B">
            <w:pPr>
              <w:jc w:val="center"/>
            </w:pPr>
            <w:r w:rsidRPr="00BA3BAD">
              <w:t>30.9</w:t>
            </w:r>
          </w:p>
        </w:tc>
        <w:tc>
          <w:tcPr>
            <w:tcW w:w="1455" w:type="dxa"/>
            <w:noWrap/>
            <w:hideMark/>
          </w:tcPr>
          <w:p w14:paraId="26B7BE6D" w14:textId="34443AFA" w:rsidR="0042036B" w:rsidRPr="00BA3BAD" w:rsidRDefault="0042036B" w:rsidP="0042036B">
            <w:pPr>
              <w:jc w:val="center"/>
            </w:pPr>
            <w:r w:rsidRPr="00BA3BAD">
              <w:t>12.5</w:t>
            </w:r>
          </w:p>
        </w:tc>
        <w:tc>
          <w:tcPr>
            <w:tcW w:w="1710" w:type="dxa"/>
            <w:noWrap/>
            <w:hideMark/>
          </w:tcPr>
          <w:p w14:paraId="721120AE" w14:textId="2171AD6C" w:rsidR="0042036B" w:rsidRPr="00BA3BAD" w:rsidRDefault="0042036B" w:rsidP="0042036B">
            <w:pPr>
              <w:jc w:val="center"/>
            </w:pPr>
            <w:r w:rsidRPr="00BA3BAD">
              <w:t>15.1</w:t>
            </w:r>
          </w:p>
        </w:tc>
      </w:tr>
    </w:tbl>
    <w:p w14:paraId="562A9E2C" w14:textId="77777777" w:rsidR="0042036B" w:rsidRPr="00BA3BAD" w:rsidRDefault="0042036B" w:rsidP="00227B86"/>
    <w:p w14:paraId="3C02DE7E" w14:textId="7DAA31C7" w:rsidR="0042036B" w:rsidRPr="00227B86" w:rsidRDefault="0042036B" w:rsidP="00227B86">
      <w:pPr>
        <w:pStyle w:val="Caption"/>
        <w:rPr>
          <w:rFonts w:eastAsia="SimSun"/>
        </w:rPr>
      </w:pPr>
      <w:bookmarkStart w:id="66" w:name="_Toc35778062"/>
      <w:r w:rsidRPr="00227B86">
        <w:t xml:space="preserve">Table </w:t>
      </w:r>
      <w:r w:rsidR="00765E0D">
        <w:fldChar w:fldCharType="begin"/>
      </w:r>
      <w:r w:rsidR="00765E0D">
        <w:instrText xml:space="preserve"> SEQ Table \* ARABIC </w:instrText>
      </w:r>
      <w:r w:rsidR="00765E0D">
        <w:fldChar w:fldCharType="separate"/>
      </w:r>
      <w:r w:rsidR="00F101B8">
        <w:rPr>
          <w:noProof/>
        </w:rPr>
        <w:t>8</w:t>
      </w:r>
      <w:r w:rsidR="00765E0D">
        <w:rPr>
          <w:noProof/>
        </w:rPr>
        <w:fldChar w:fldCharType="end"/>
      </w:r>
      <w:r w:rsidRPr="00227B86">
        <w:t>.</w:t>
      </w:r>
      <w:r w:rsidRPr="00227B86">
        <w:rPr>
          <w:rFonts w:eastAsia="SimSun"/>
        </w:rPr>
        <w:t xml:space="preserve"> Effects of driver compliance level on speed and vehicle fuel efficiency at 100</w:t>
      </w:r>
      <w:r w:rsidR="00526D52">
        <w:rPr>
          <w:rFonts w:eastAsia="SimSun"/>
        </w:rPr>
        <w:t xml:space="preserve"> percent</w:t>
      </w:r>
      <w:r w:rsidRPr="00227B86">
        <w:rPr>
          <w:rFonts w:eastAsia="SimSun"/>
        </w:rPr>
        <w:t xml:space="preserve"> </w:t>
      </w:r>
      <w:r w:rsidR="00526D52">
        <w:rPr>
          <w:rFonts w:eastAsia="SimSun"/>
        </w:rPr>
        <w:t>CV</w:t>
      </w:r>
      <w:r w:rsidRPr="00227B86">
        <w:rPr>
          <w:rFonts w:eastAsia="SimSun"/>
        </w:rPr>
        <w:t xml:space="preserve"> market penetration.</w:t>
      </w:r>
      <w:bookmarkEnd w:id="66"/>
    </w:p>
    <w:tbl>
      <w:tblPr>
        <w:tblStyle w:val="EPAReportTable"/>
        <w:tblW w:w="0" w:type="auto"/>
        <w:jc w:val="center"/>
        <w:tblLayout w:type="fixed"/>
        <w:tblLook w:val="04A0" w:firstRow="1" w:lastRow="0" w:firstColumn="1" w:lastColumn="0" w:noHBand="0" w:noVBand="1"/>
      </w:tblPr>
      <w:tblGrid>
        <w:gridCol w:w="1605"/>
        <w:gridCol w:w="1815"/>
        <w:gridCol w:w="1965"/>
        <w:gridCol w:w="1455"/>
        <w:gridCol w:w="1710"/>
      </w:tblGrid>
      <w:tr w:rsidR="0042036B" w:rsidRPr="00BA3BAD" w14:paraId="664B5999" w14:textId="77777777" w:rsidTr="003F4630">
        <w:trPr>
          <w:cnfStyle w:val="100000000000" w:firstRow="1" w:lastRow="0" w:firstColumn="0" w:lastColumn="0" w:oddVBand="0" w:evenVBand="0" w:oddHBand="0" w:evenHBand="0" w:firstRowFirstColumn="0" w:firstRowLastColumn="0" w:lastRowFirstColumn="0" w:lastRowLastColumn="0"/>
          <w:trHeight w:val="300"/>
          <w:jc w:val="center"/>
        </w:trPr>
        <w:tc>
          <w:tcPr>
            <w:tcW w:w="1605" w:type="dxa"/>
            <w:noWrap/>
          </w:tcPr>
          <w:p w14:paraId="551E5FD0" w14:textId="77777777" w:rsidR="0042036B" w:rsidRPr="00BA3BAD" w:rsidRDefault="0042036B" w:rsidP="003F4630">
            <w:r w:rsidRPr="00BA3BAD">
              <w:t>Compliance Increase (%)</w:t>
            </w:r>
          </w:p>
        </w:tc>
        <w:tc>
          <w:tcPr>
            <w:tcW w:w="1815" w:type="dxa"/>
            <w:noWrap/>
          </w:tcPr>
          <w:p w14:paraId="094E98D1" w14:textId="168502FE" w:rsidR="0042036B" w:rsidRPr="00BA3BAD" w:rsidRDefault="0042036B">
            <w:r w:rsidRPr="00BA3BAD">
              <w:t>Fuel Efficiency from MOVES</w:t>
            </w:r>
            <w:r w:rsidR="001A6C99">
              <w:t xml:space="preserve"> Model</w:t>
            </w:r>
            <w:r w:rsidRPr="00BA3BAD">
              <w:t xml:space="preserve"> (</w:t>
            </w:r>
            <w:r w:rsidR="00BC1164">
              <w:t>mpg</w:t>
            </w:r>
            <w:r w:rsidRPr="00BA3BAD">
              <w:t>)</w:t>
            </w:r>
          </w:p>
        </w:tc>
        <w:tc>
          <w:tcPr>
            <w:tcW w:w="1965" w:type="dxa"/>
            <w:noWrap/>
          </w:tcPr>
          <w:p w14:paraId="27492CC5" w14:textId="65D3B0A4" w:rsidR="0042036B" w:rsidRPr="00BA3BAD" w:rsidRDefault="0042036B">
            <w:r w:rsidRPr="00BA3BAD">
              <w:t xml:space="preserve">Fuel Efficiency from </w:t>
            </w:r>
            <w:r w:rsidR="006D091D" w:rsidRPr="00BA3BAD">
              <w:t>V</w:t>
            </w:r>
            <w:r w:rsidR="006D091D">
              <w:t>irginia Tech</w:t>
            </w:r>
            <w:r w:rsidR="001A6C99">
              <w:t xml:space="preserve"> Model</w:t>
            </w:r>
            <w:r w:rsidRPr="00BA3BAD">
              <w:t xml:space="preserve"> (</w:t>
            </w:r>
            <w:r w:rsidR="00BC1164">
              <w:t>mpg</w:t>
            </w:r>
            <w:r w:rsidRPr="00BA3BAD">
              <w:t>)</w:t>
            </w:r>
          </w:p>
        </w:tc>
        <w:tc>
          <w:tcPr>
            <w:tcW w:w="1455" w:type="dxa"/>
            <w:noWrap/>
          </w:tcPr>
          <w:p w14:paraId="3D4746CD" w14:textId="77777777" w:rsidR="0042036B" w:rsidRPr="00BA3BAD" w:rsidRDefault="0042036B" w:rsidP="003F4630">
            <w:r w:rsidRPr="00BA3BAD">
              <w:t>Vehicle Speed (m/s)</w:t>
            </w:r>
          </w:p>
        </w:tc>
        <w:tc>
          <w:tcPr>
            <w:tcW w:w="1710" w:type="dxa"/>
            <w:noWrap/>
          </w:tcPr>
          <w:p w14:paraId="7273FA04" w14:textId="70184381" w:rsidR="0042036B" w:rsidRPr="00BA3BAD" w:rsidRDefault="0042036B" w:rsidP="003F4630">
            <w:r w:rsidRPr="00BA3BAD">
              <w:t xml:space="preserve">Std of Vehicle Speed </w:t>
            </w:r>
            <w:r w:rsidR="003A73BE" w:rsidRPr="00BA3BAD">
              <w:t>(m/s)</w:t>
            </w:r>
          </w:p>
        </w:tc>
      </w:tr>
      <w:tr w:rsidR="0042036B" w:rsidRPr="00BA3BAD" w14:paraId="77CD4CA5" w14:textId="77777777" w:rsidTr="003F4630">
        <w:trPr>
          <w:trHeight w:val="300"/>
          <w:jc w:val="center"/>
        </w:trPr>
        <w:tc>
          <w:tcPr>
            <w:tcW w:w="1605" w:type="dxa"/>
            <w:noWrap/>
            <w:vAlign w:val="center"/>
            <w:hideMark/>
          </w:tcPr>
          <w:p w14:paraId="73B91D05" w14:textId="77777777" w:rsidR="0042036B" w:rsidRPr="00BA3BAD" w:rsidRDefault="0042036B" w:rsidP="0042036B">
            <w:pPr>
              <w:jc w:val="center"/>
            </w:pPr>
            <w:r w:rsidRPr="00BA3BAD">
              <w:t>0</w:t>
            </w:r>
          </w:p>
        </w:tc>
        <w:tc>
          <w:tcPr>
            <w:tcW w:w="1815" w:type="dxa"/>
            <w:noWrap/>
            <w:hideMark/>
          </w:tcPr>
          <w:p w14:paraId="1F9B2BE0" w14:textId="17346409" w:rsidR="0042036B" w:rsidRPr="00BA3BAD" w:rsidRDefault="0042036B" w:rsidP="0042036B">
            <w:pPr>
              <w:jc w:val="center"/>
            </w:pPr>
            <w:r w:rsidRPr="00BA3BAD">
              <w:t>25.0</w:t>
            </w:r>
          </w:p>
        </w:tc>
        <w:tc>
          <w:tcPr>
            <w:tcW w:w="1965" w:type="dxa"/>
            <w:noWrap/>
            <w:hideMark/>
          </w:tcPr>
          <w:p w14:paraId="1EEEE8F3" w14:textId="06449999" w:rsidR="0042036B" w:rsidRPr="00BA3BAD" w:rsidRDefault="0042036B" w:rsidP="0042036B">
            <w:pPr>
              <w:jc w:val="center"/>
            </w:pPr>
            <w:r w:rsidRPr="00BA3BAD">
              <w:t>31.6</w:t>
            </w:r>
          </w:p>
        </w:tc>
        <w:tc>
          <w:tcPr>
            <w:tcW w:w="1455" w:type="dxa"/>
            <w:noWrap/>
            <w:hideMark/>
          </w:tcPr>
          <w:p w14:paraId="4E6B6B13" w14:textId="792AA9F2" w:rsidR="0042036B" w:rsidRPr="00BA3BAD" w:rsidRDefault="0042036B" w:rsidP="0042036B">
            <w:pPr>
              <w:jc w:val="center"/>
            </w:pPr>
            <w:r w:rsidRPr="00BA3BAD">
              <w:t>12.1</w:t>
            </w:r>
          </w:p>
        </w:tc>
        <w:tc>
          <w:tcPr>
            <w:tcW w:w="1710" w:type="dxa"/>
            <w:noWrap/>
            <w:hideMark/>
          </w:tcPr>
          <w:p w14:paraId="09F7859B" w14:textId="028C8A15" w:rsidR="0042036B" w:rsidRPr="00BA3BAD" w:rsidRDefault="0042036B" w:rsidP="0042036B">
            <w:pPr>
              <w:jc w:val="center"/>
            </w:pPr>
            <w:r w:rsidRPr="00BA3BAD">
              <w:t>15.0</w:t>
            </w:r>
          </w:p>
        </w:tc>
      </w:tr>
      <w:tr w:rsidR="0042036B" w:rsidRPr="00BA3BAD" w14:paraId="64EE2DD1" w14:textId="77777777" w:rsidTr="003F4630">
        <w:trPr>
          <w:trHeight w:val="300"/>
          <w:jc w:val="center"/>
        </w:trPr>
        <w:tc>
          <w:tcPr>
            <w:tcW w:w="1605" w:type="dxa"/>
            <w:noWrap/>
            <w:vAlign w:val="center"/>
            <w:hideMark/>
          </w:tcPr>
          <w:p w14:paraId="1A023EC5" w14:textId="77777777" w:rsidR="0042036B" w:rsidRPr="00BA3BAD" w:rsidRDefault="0042036B" w:rsidP="0042036B">
            <w:pPr>
              <w:jc w:val="center"/>
            </w:pPr>
            <w:r w:rsidRPr="00BA3BAD">
              <w:t>5</w:t>
            </w:r>
          </w:p>
        </w:tc>
        <w:tc>
          <w:tcPr>
            <w:tcW w:w="1815" w:type="dxa"/>
            <w:noWrap/>
            <w:hideMark/>
          </w:tcPr>
          <w:p w14:paraId="632EC389" w14:textId="0317C2EB" w:rsidR="0042036B" w:rsidRPr="00BA3BAD" w:rsidRDefault="0042036B" w:rsidP="0042036B">
            <w:pPr>
              <w:jc w:val="center"/>
            </w:pPr>
            <w:r w:rsidRPr="00BA3BAD">
              <w:t>25.1</w:t>
            </w:r>
          </w:p>
        </w:tc>
        <w:tc>
          <w:tcPr>
            <w:tcW w:w="1965" w:type="dxa"/>
            <w:noWrap/>
            <w:hideMark/>
          </w:tcPr>
          <w:p w14:paraId="141052E9" w14:textId="4C1EE26E" w:rsidR="0042036B" w:rsidRPr="00BA3BAD" w:rsidRDefault="0042036B" w:rsidP="0042036B">
            <w:pPr>
              <w:jc w:val="center"/>
            </w:pPr>
            <w:r w:rsidRPr="00BA3BAD">
              <w:t>31.6</w:t>
            </w:r>
          </w:p>
        </w:tc>
        <w:tc>
          <w:tcPr>
            <w:tcW w:w="1455" w:type="dxa"/>
            <w:noWrap/>
            <w:hideMark/>
          </w:tcPr>
          <w:p w14:paraId="51497CF3" w14:textId="01313EA1" w:rsidR="0042036B" w:rsidRPr="00BA3BAD" w:rsidRDefault="0042036B" w:rsidP="0042036B">
            <w:pPr>
              <w:jc w:val="center"/>
            </w:pPr>
            <w:r w:rsidRPr="00BA3BAD">
              <w:t>12.1</w:t>
            </w:r>
          </w:p>
        </w:tc>
        <w:tc>
          <w:tcPr>
            <w:tcW w:w="1710" w:type="dxa"/>
            <w:noWrap/>
            <w:hideMark/>
          </w:tcPr>
          <w:p w14:paraId="0B4B5AFC" w14:textId="793D8274" w:rsidR="0042036B" w:rsidRPr="00BA3BAD" w:rsidRDefault="0042036B" w:rsidP="0042036B">
            <w:pPr>
              <w:jc w:val="center"/>
            </w:pPr>
            <w:r w:rsidRPr="00BA3BAD">
              <w:t>15.1</w:t>
            </w:r>
          </w:p>
        </w:tc>
      </w:tr>
      <w:tr w:rsidR="0042036B" w:rsidRPr="00BA3BAD" w14:paraId="65B7F3B7" w14:textId="77777777" w:rsidTr="003F4630">
        <w:trPr>
          <w:trHeight w:val="300"/>
          <w:jc w:val="center"/>
        </w:trPr>
        <w:tc>
          <w:tcPr>
            <w:tcW w:w="1605" w:type="dxa"/>
            <w:noWrap/>
            <w:vAlign w:val="center"/>
            <w:hideMark/>
          </w:tcPr>
          <w:p w14:paraId="20609494" w14:textId="77777777" w:rsidR="0042036B" w:rsidRPr="00BA3BAD" w:rsidRDefault="0042036B" w:rsidP="0042036B">
            <w:pPr>
              <w:jc w:val="center"/>
            </w:pPr>
            <w:r w:rsidRPr="00BA3BAD">
              <w:t>10</w:t>
            </w:r>
          </w:p>
        </w:tc>
        <w:tc>
          <w:tcPr>
            <w:tcW w:w="1815" w:type="dxa"/>
            <w:noWrap/>
            <w:hideMark/>
          </w:tcPr>
          <w:p w14:paraId="3430A997" w14:textId="117E7BED" w:rsidR="0042036B" w:rsidRPr="00BA3BAD" w:rsidRDefault="0042036B" w:rsidP="0042036B">
            <w:pPr>
              <w:jc w:val="center"/>
            </w:pPr>
            <w:r w:rsidRPr="00BA3BAD">
              <w:t>25.0</w:t>
            </w:r>
          </w:p>
        </w:tc>
        <w:tc>
          <w:tcPr>
            <w:tcW w:w="1965" w:type="dxa"/>
            <w:noWrap/>
            <w:hideMark/>
          </w:tcPr>
          <w:p w14:paraId="49E6C5B2" w14:textId="077DF51A" w:rsidR="0042036B" w:rsidRPr="00BA3BAD" w:rsidRDefault="0042036B" w:rsidP="0042036B">
            <w:pPr>
              <w:jc w:val="center"/>
            </w:pPr>
            <w:r w:rsidRPr="00BA3BAD">
              <w:t>31.5</w:t>
            </w:r>
          </w:p>
        </w:tc>
        <w:tc>
          <w:tcPr>
            <w:tcW w:w="1455" w:type="dxa"/>
            <w:noWrap/>
            <w:hideMark/>
          </w:tcPr>
          <w:p w14:paraId="353B0E37" w14:textId="11E120A9" w:rsidR="0042036B" w:rsidRPr="00BA3BAD" w:rsidRDefault="0042036B" w:rsidP="0042036B">
            <w:pPr>
              <w:jc w:val="center"/>
            </w:pPr>
            <w:r w:rsidRPr="00BA3BAD">
              <w:t>11.9</w:t>
            </w:r>
          </w:p>
        </w:tc>
        <w:tc>
          <w:tcPr>
            <w:tcW w:w="1710" w:type="dxa"/>
            <w:noWrap/>
            <w:hideMark/>
          </w:tcPr>
          <w:p w14:paraId="359D1193" w14:textId="3A89B317" w:rsidR="0042036B" w:rsidRPr="00BA3BAD" w:rsidRDefault="0042036B" w:rsidP="0042036B">
            <w:pPr>
              <w:jc w:val="center"/>
            </w:pPr>
            <w:r w:rsidRPr="00BA3BAD">
              <w:t>14.9</w:t>
            </w:r>
          </w:p>
        </w:tc>
      </w:tr>
      <w:tr w:rsidR="0042036B" w:rsidRPr="00BA3BAD" w14:paraId="1E6FE968" w14:textId="77777777" w:rsidTr="003F4630">
        <w:trPr>
          <w:trHeight w:val="300"/>
          <w:jc w:val="center"/>
        </w:trPr>
        <w:tc>
          <w:tcPr>
            <w:tcW w:w="1605" w:type="dxa"/>
            <w:noWrap/>
            <w:vAlign w:val="center"/>
            <w:hideMark/>
          </w:tcPr>
          <w:p w14:paraId="5D0D9FFA" w14:textId="77777777" w:rsidR="0042036B" w:rsidRPr="00BA3BAD" w:rsidRDefault="0042036B" w:rsidP="0042036B">
            <w:pPr>
              <w:jc w:val="center"/>
            </w:pPr>
            <w:r w:rsidRPr="00BA3BAD">
              <w:t>15</w:t>
            </w:r>
          </w:p>
        </w:tc>
        <w:tc>
          <w:tcPr>
            <w:tcW w:w="1815" w:type="dxa"/>
            <w:noWrap/>
            <w:hideMark/>
          </w:tcPr>
          <w:p w14:paraId="6EBF1442" w14:textId="076158C8" w:rsidR="0042036B" w:rsidRPr="00BA3BAD" w:rsidRDefault="0042036B" w:rsidP="0042036B">
            <w:pPr>
              <w:jc w:val="center"/>
            </w:pPr>
            <w:r w:rsidRPr="00BA3BAD">
              <w:t>25.0</w:t>
            </w:r>
          </w:p>
        </w:tc>
        <w:tc>
          <w:tcPr>
            <w:tcW w:w="1965" w:type="dxa"/>
            <w:noWrap/>
            <w:hideMark/>
          </w:tcPr>
          <w:p w14:paraId="33790B08" w14:textId="1E33388A" w:rsidR="0042036B" w:rsidRPr="00BA3BAD" w:rsidRDefault="0042036B" w:rsidP="0042036B">
            <w:pPr>
              <w:jc w:val="center"/>
            </w:pPr>
            <w:r w:rsidRPr="00BA3BAD">
              <w:t>31.5</w:t>
            </w:r>
          </w:p>
        </w:tc>
        <w:tc>
          <w:tcPr>
            <w:tcW w:w="1455" w:type="dxa"/>
            <w:noWrap/>
            <w:hideMark/>
          </w:tcPr>
          <w:p w14:paraId="45A910D7" w14:textId="3947C6B3" w:rsidR="0042036B" w:rsidRPr="00BA3BAD" w:rsidRDefault="0042036B" w:rsidP="0042036B">
            <w:pPr>
              <w:jc w:val="center"/>
            </w:pPr>
            <w:r w:rsidRPr="00BA3BAD">
              <w:t>11.9</w:t>
            </w:r>
          </w:p>
        </w:tc>
        <w:tc>
          <w:tcPr>
            <w:tcW w:w="1710" w:type="dxa"/>
            <w:noWrap/>
            <w:hideMark/>
          </w:tcPr>
          <w:p w14:paraId="01F7E745" w14:textId="09804CAA" w:rsidR="0042036B" w:rsidRPr="00BA3BAD" w:rsidRDefault="0042036B" w:rsidP="0042036B">
            <w:pPr>
              <w:jc w:val="center"/>
            </w:pPr>
            <w:r w:rsidRPr="00BA3BAD">
              <w:t>15.0</w:t>
            </w:r>
          </w:p>
        </w:tc>
      </w:tr>
      <w:tr w:rsidR="0042036B" w:rsidRPr="00BA3BAD" w14:paraId="013AA015" w14:textId="77777777" w:rsidTr="003F4630">
        <w:trPr>
          <w:trHeight w:val="300"/>
          <w:jc w:val="center"/>
        </w:trPr>
        <w:tc>
          <w:tcPr>
            <w:tcW w:w="1605" w:type="dxa"/>
            <w:noWrap/>
            <w:vAlign w:val="center"/>
            <w:hideMark/>
          </w:tcPr>
          <w:p w14:paraId="4659FC1F" w14:textId="77777777" w:rsidR="0042036B" w:rsidRPr="00BA3BAD" w:rsidRDefault="0042036B" w:rsidP="0042036B">
            <w:pPr>
              <w:jc w:val="center"/>
            </w:pPr>
            <w:r w:rsidRPr="00BA3BAD">
              <w:t>20</w:t>
            </w:r>
          </w:p>
        </w:tc>
        <w:tc>
          <w:tcPr>
            <w:tcW w:w="1815" w:type="dxa"/>
            <w:noWrap/>
            <w:hideMark/>
          </w:tcPr>
          <w:p w14:paraId="052A0ABB" w14:textId="0579A8F6" w:rsidR="0042036B" w:rsidRPr="00BA3BAD" w:rsidRDefault="0042036B" w:rsidP="0042036B">
            <w:pPr>
              <w:jc w:val="center"/>
            </w:pPr>
            <w:r w:rsidRPr="00BA3BAD">
              <w:t>24.9</w:t>
            </w:r>
          </w:p>
        </w:tc>
        <w:tc>
          <w:tcPr>
            <w:tcW w:w="1965" w:type="dxa"/>
            <w:noWrap/>
            <w:hideMark/>
          </w:tcPr>
          <w:p w14:paraId="38EA56C4" w14:textId="4F90EBD1" w:rsidR="0042036B" w:rsidRPr="00BA3BAD" w:rsidRDefault="0042036B" w:rsidP="0042036B">
            <w:pPr>
              <w:jc w:val="center"/>
            </w:pPr>
            <w:r w:rsidRPr="00BA3BAD">
              <w:t>31.5</w:t>
            </w:r>
          </w:p>
        </w:tc>
        <w:tc>
          <w:tcPr>
            <w:tcW w:w="1455" w:type="dxa"/>
            <w:noWrap/>
            <w:hideMark/>
          </w:tcPr>
          <w:p w14:paraId="110F64D6" w14:textId="56889439" w:rsidR="0042036B" w:rsidRPr="00BA3BAD" w:rsidRDefault="0042036B" w:rsidP="0042036B">
            <w:pPr>
              <w:jc w:val="center"/>
            </w:pPr>
            <w:r w:rsidRPr="00BA3BAD">
              <w:t>11.8</w:t>
            </w:r>
          </w:p>
        </w:tc>
        <w:tc>
          <w:tcPr>
            <w:tcW w:w="1710" w:type="dxa"/>
            <w:noWrap/>
            <w:hideMark/>
          </w:tcPr>
          <w:p w14:paraId="169C3219" w14:textId="544A517C" w:rsidR="0042036B" w:rsidRPr="00BA3BAD" w:rsidRDefault="0042036B" w:rsidP="0042036B">
            <w:pPr>
              <w:jc w:val="center"/>
            </w:pPr>
            <w:r w:rsidRPr="00BA3BAD">
              <w:t>14.8</w:t>
            </w:r>
          </w:p>
        </w:tc>
      </w:tr>
      <w:tr w:rsidR="0042036B" w:rsidRPr="00BA3BAD" w14:paraId="4579985D" w14:textId="77777777" w:rsidTr="003F4630">
        <w:trPr>
          <w:trHeight w:val="300"/>
          <w:jc w:val="center"/>
        </w:trPr>
        <w:tc>
          <w:tcPr>
            <w:tcW w:w="1605" w:type="dxa"/>
            <w:noWrap/>
            <w:vAlign w:val="center"/>
            <w:hideMark/>
          </w:tcPr>
          <w:p w14:paraId="411C058B" w14:textId="77777777" w:rsidR="0042036B" w:rsidRPr="00BA3BAD" w:rsidRDefault="0042036B" w:rsidP="0042036B">
            <w:pPr>
              <w:jc w:val="center"/>
            </w:pPr>
            <w:r w:rsidRPr="00BA3BAD">
              <w:t>25</w:t>
            </w:r>
          </w:p>
        </w:tc>
        <w:tc>
          <w:tcPr>
            <w:tcW w:w="1815" w:type="dxa"/>
            <w:noWrap/>
            <w:hideMark/>
          </w:tcPr>
          <w:p w14:paraId="6B0D7D03" w14:textId="1A5F4D49" w:rsidR="0042036B" w:rsidRPr="00BA3BAD" w:rsidRDefault="0042036B" w:rsidP="0042036B">
            <w:pPr>
              <w:jc w:val="center"/>
            </w:pPr>
            <w:r w:rsidRPr="00BA3BAD">
              <w:t>25.1</w:t>
            </w:r>
          </w:p>
        </w:tc>
        <w:tc>
          <w:tcPr>
            <w:tcW w:w="1965" w:type="dxa"/>
            <w:noWrap/>
            <w:hideMark/>
          </w:tcPr>
          <w:p w14:paraId="7F81C762" w14:textId="7D002242" w:rsidR="0042036B" w:rsidRPr="00BA3BAD" w:rsidRDefault="0042036B" w:rsidP="0042036B">
            <w:pPr>
              <w:jc w:val="center"/>
            </w:pPr>
            <w:r w:rsidRPr="00BA3BAD">
              <w:t>31.8</w:t>
            </w:r>
          </w:p>
        </w:tc>
        <w:tc>
          <w:tcPr>
            <w:tcW w:w="1455" w:type="dxa"/>
            <w:noWrap/>
            <w:hideMark/>
          </w:tcPr>
          <w:p w14:paraId="30CAFF00" w14:textId="7115C30C" w:rsidR="0042036B" w:rsidRPr="00BA3BAD" w:rsidRDefault="0042036B" w:rsidP="0042036B">
            <w:pPr>
              <w:jc w:val="center"/>
            </w:pPr>
            <w:r w:rsidRPr="00BA3BAD">
              <w:t>11.9</w:t>
            </w:r>
          </w:p>
        </w:tc>
        <w:tc>
          <w:tcPr>
            <w:tcW w:w="1710" w:type="dxa"/>
            <w:noWrap/>
            <w:hideMark/>
          </w:tcPr>
          <w:p w14:paraId="76A57B56" w14:textId="7A75B605" w:rsidR="0042036B" w:rsidRPr="00BA3BAD" w:rsidRDefault="0042036B" w:rsidP="0042036B">
            <w:pPr>
              <w:jc w:val="center"/>
            </w:pPr>
            <w:r w:rsidRPr="00BA3BAD">
              <w:t>14.8</w:t>
            </w:r>
          </w:p>
        </w:tc>
      </w:tr>
      <w:tr w:rsidR="0042036B" w:rsidRPr="00BA3BAD" w14:paraId="351CC765" w14:textId="77777777" w:rsidTr="003F4630">
        <w:trPr>
          <w:trHeight w:val="300"/>
          <w:jc w:val="center"/>
        </w:trPr>
        <w:tc>
          <w:tcPr>
            <w:tcW w:w="1605" w:type="dxa"/>
            <w:noWrap/>
            <w:vAlign w:val="center"/>
            <w:hideMark/>
          </w:tcPr>
          <w:p w14:paraId="64D70704" w14:textId="77777777" w:rsidR="0042036B" w:rsidRPr="00BA3BAD" w:rsidRDefault="0042036B" w:rsidP="0042036B">
            <w:pPr>
              <w:jc w:val="center"/>
            </w:pPr>
            <w:r w:rsidRPr="00BA3BAD">
              <w:t>30</w:t>
            </w:r>
          </w:p>
        </w:tc>
        <w:tc>
          <w:tcPr>
            <w:tcW w:w="1815" w:type="dxa"/>
            <w:noWrap/>
            <w:hideMark/>
          </w:tcPr>
          <w:p w14:paraId="28351F7D" w14:textId="4E25DC4B" w:rsidR="0042036B" w:rsidRPr="00BA3BAD" w:rsidRDefault="0042036B" w:rsidP="0042036B">
            <w:pPr>
              <w:jc w:val="center"/>
            </w:pPr>
            <w:r w:rsidRPr="00BA3BAD">
              <w:t>25.2</w:t>
            </w:r>
          </w:p>
        </w:tc>
        <w:tc>
          <w:tcPr>
            <w:tcW w:w="1965" w:type="dxa"/>
            <w:noWrap/>
            <w:hideMark/>
          </w:tcPr>
          <w:p w14:paraId="1905BBA1" w14:textId="7785EA00" w:rsidR="0042036B" w:rsidRPr="00BA3BAD" w:rsidRDefault="0042036B" w:rsidP="0042036B">
            <w:pPr>
              <w:jc w:val="center"/>
            </w:pPr>
            <w:r w:rsidRPr="00BA3BAD">
              <w:t>31.9</w:t>
            </w:r>
          </w:p>
        </w:tc>
        <w:tc>
          <w:tcPr>
            <w:tcW w:w="1455" w:type="dxa"/>
            <w:noWrap/>
            <w:hideMark/>
          </w:tcPr>
          <w:p w14:paraId="0BFBD254" w14:textId="270DC993" w:rsidR="0042036B" w:rsidRPr="00BA3BAD" w:rsidRDefault="0042036B" w:rsidP="0042036B">
            <w:pPr>
              <w:jc w:val="center"/>
            </w:pPr>
            <w:r w:rsidRPr="00BA3BAD">
              <w:t>11.9</w:t>
            </w:r>
          </w:p>
        </w:tc>
        <w:tc>
          <w:tcPr>
            <w:tcW w:w="1710" w:type="dxa"/>
            <w:noWrap/>
            <w:hideMark/>
          </w:tcPr>
          <w:p w14:paraId="56C094E4" w14:textId="711AD8CE" w:rsidR="0042036B" w:rsidRPr="00BA3BAD" w:rsidRDefault="0042036B" w:rsidP="0042036B">
            <w:pPr>
              <w:jc w:val="center"/>
            </w:pPr>
            <w:r w:rsidRPr="00BA3BAD">
              <w:t>14.8</w:t>
            </w:r>
          </w:p>
        </w:tc>
      </w:tr>
    </w:tbl>
    <w:p w14:paraId="2C1A3BFE" w14:textId="77777777" w:rsidR="0042036B" w:rsidRPr="00BA3BAD" w:rsidRDefault="0042036B" w:rsidP="00227B86"/>
    <w:p w14:paraId="67C988B0" w14:textId="1FF1624B" w:rsidR="0023349A" w:rsidRDefault="00F37492" w:rsidP="00227B86">
      <w:r>
        <w:t>Speed and vehicle fuel efficiency did not significantly change as</w:t>
      </w:r>
      <w:r w:rsidR="003F4630" w:rsidRPr="00BA3BAD">
        <w:t xml:space="preserve"> the compliance level further increased to 100</w:t>
      </w:r>
      <w:r>
        <w:t xml:space="preserve"> percent</w:t>
      </w:r>
      <w:r w:rsidR="003F4630" w:rsidRPr="00BA3BAD">
        <w:t xml:space="preserve"> (see </w:t>
      </w:r>
      <w:r>
        <w:t>t</w:t>
      </w:r>
      <w:r w:rsidR="003F4630" w:rsidRPr="00BA3BAD">
        <w:t xml:space="preserve">able </w:t>
      </w:r>
      <w:r w:rsidR="00D13D73" w:rsidRPr="00BA3BAD">
        <w:t>9</w:t>
      </w:r>
      <w:r w:rsidR="003F4630" w:rsidRPr="00BA3BAD">
        <w:t xml:space="preserve">). However, </w:t>
      </w:r>
      <w:r>
        <w:t xml:space="preserve">increasing </w:t>
      </w:r>
      <w:r w:rsidR="003F4630" w:rsidRPr="00BA3BAD">
        <w:t xml:space="preserve">compliance </w:t>
      </w:r>
      <w:r>
        <w:t xml:space="preserve">levels led to </w:t>
      </w:r>
      <w:r w:rsidR="00FF7A7E" w:rsidRPr="00BA3BAD">
        <w:t>substantial change</w:t>
      </w:r>
      <w:r>
        <w:t>s</w:t>
      </w:r>
      <w:r w:rsidR="00FF7A7E" w:rsidRPr="00BA3BAD">
        <w:t xml:space="preserve"> </w:t>
      </w:r>
      <w:r>
        <w:t>in</w:t>
      </w:r>
      <w:r w:rsidRPr="00BA3BAD">
        <w:t xml:space="preserve"> </w:t>
      </w:r>
      <w:r w:rsidR="00FF7A7E" w:rsidRPr="00BA3BAD">
        <w:t>traffic flow patterns. Figure</w:t>
      </w:r>
      <w:r>
        <w:t>s</w:t>
      </w:r>
      <w:r w:rsidR="00FF7A7E" w:rsidRPr="00BA3BAD">
        <w:t xml:space="preserve"> </w:t>
      </w:r>
      <w:r w:rsidR="00D13D73" w:rsidRPr="00BA3BAD">
        <w:t>23</w:t>
      </w:r>
      <w:r w:rsidR="00FF7A7E" w:rsidRPr="00BA3BAD">
        <w:t xml:space="preserve"> and </w:t>
      </w:r>
      <w:r w:rsidR="00D13D73" w:rsidRPr="00BA3BAD">
        <w:t>24</w:t>
      </w:r>
      <w:r w:rsidR="00FF7A7E" w:rsidRPr="00BA3BAD">
        <w:t xml:space="preserve"> show the fundamental diagrams of the bottleneck link </w:t>
      </w:r>
      <w:r>
        <w:t>at a</w:t>
      </w:r>
      <w:r w:rsidR="00FF7A7E" w:rsidRPr="00BA3BAD">
        <w:t xml:space="preserve"> CV market penetration </w:t>
      </w:r>
      <w:r>
        <w:t>rate of</w:t>
      </w:r>
      <w:r w:rsidR="00FF7A7E" w:rsidRPr="00BA3BAD">
        <w:t xml:space="preserve"> 10</w:t>
      </w:r>
      <w:r>
        <w:t xml:space="preserve"> percent</w:t>
      </w:r>
      <w:r w:rsidR="00FF7A7E" w:rsidRPr="00BA3BAD">
        <w:t xml:space="preserve">. Figure </w:t>
      </w:r>
      <w:r w:rsidR="00D13D73" w:rsidRPr="00BA3BAD">
        <w:t>23</w:t>
      </w:r>
      <w:r w:rsidR="00FF7A7E" w:rsidRPr="00BA3BAD">
        <w:t xml:space="preserve"> depicts the results when the baseline compliance level </w:t>
      </w:r>
      <w:r w:rsidR="0023349A">
        <w:t>i</w:t>
      </w:r>
      <w:r w:rsidR="00FF7A7E" w:rsidRPr="00BA3BAD">
        <w:t>s applied</w:t>
      </w:r>
      <w:r>
        <w:t>,</w:t>
      </w:r>
      <w:r w:rsidR="00FF7A7E" w:rsidRPr="00BA3BAD">
        <w:t xml:space="preserve"> whereas </w:t>
      </w:r>
      <w:r>
        <w:t>f</w:t>
      </w:r>
      <w:r w:rsidR="00FF7A7E" w:rsidRPr="00BA3BAD">
        <w:t xml:space="preserve">igure </w:t>
      </w:r>
      <w:r w:rsidR="00D13D73" w:rsidRPr="00BA3BAD">
        <w:t>24</w:t>
      </w:r>
      <w:r w:rsidR="00FF7A7E" w:rsidRPr="00BA3BAD">
        <w:t xml:space="preserve"> illustrates the results with </w:t>
      </w:r>
      <w:r w:rsidR="003F4630" w:rsidRPr="00BA3BAD">
        <w:t>10</w:t>
      </w:r>
      <w:r w:rsidR="00FF7A7E" w:rsidRPr="00BA3BAD">
        <w:t>0</w:t>
      </w:r>
      <w:r>
        <w:t xml:space="preserve"> percent</w:t>
      </w:r>
      <w:r w:rsidR="00FF7A7E" w:rsidRPr="00BA3BAD">
        <w:t xml:space="preserve"> improvement of the compliance level. </w:t>
      </w:r>
      <w:r w:rsidR="0023349A">
        <w:t>When c</w:t>
      </w:r>
      <w:r w:rsidR="0023349A" w:rsidRPr="00BA3BAD">
        <w:t>ompar</w:t>
      </w:r>
      <w:r w:rsidR="0023349A">
        <w:t>ed</w:t>
      </w:r>
      <w:r w:rsidR="0023349A" w:rsidRPr="00BA3BAD">
        <w:t xml:space="preserve"> </w:t>
      </w:r>
      <w:r w:rsidR="003F4630" w:rsidRPr="00BA3BAD">
        <w:t xml:space="preserve">to </w:t>
      </w:r>
      <w:r w:rsidR="0023349A">
        <w:t>f</w:t>
      </w:r>
      <w:r w:rsidR="003F4630" w:rsidRPr="00BA3BAD">
        <w:t xml:space="preserve">igure </w:t>
      </w:r>
      <w:r w:rsidR="00D13D73" w:rsidRPr="00BA3BAD">
        <w:t>23</w:t>
      </w:r>
      <w:r w:rsidR="003F4630" w:rsidRPr="00BA3BAD">
        <w:t xml:space="preserve">, </w:t>
      </w:r>
      <w:r w:rsidR="0023349A">
        <w:t xml:space="preserve">the </w:t>
      </w:r>
      <w:r w:rsidR="003F4630" w:rsidRPr="00BA3BAD">
        <w:t xml:space="preserve">points in </w:t>
      </w:r>
      <w:r w:rsidR="0023349A">
        <w:t>f</w:t>
      </w:r>
      <w:r w:rsidR="003F4630" w:rsidRPr="00BA3BAD">
        <w:t xml:space="preserve">igure </w:t>
      </w:r>
      <w:r w:rsidR="00D13D73" w:rsidRPr="00BA3BAD">
        <w:t>24</w:t>
      </w:r>
      <w:r w:rsidR="003F4630" w:rsidRPr="00BA3BAD">
        <w:t xml:space="preserve"> shift left and up toward higher flow regions</w:t>
      </w:r>
      <w:r w:rsidR="0023349A">
        <w:t>, which</w:t>
      </w:r>
      <w:r w:rsidR="003F4630" w:rsidRPr="00BA3BAD">
        <w:t xml:space="preserve"> indicates</w:t>
      </w:r>
      <w:r w:rsidR="0023349A">
        <w:t xml:space="preserve"> improvement in bottleneck</w:t>
      </w:r>
      <w:r w:rsidR="003F4630" w:rsidRPr="00BA3BAD">
        <w:t xml:space="preserve"> traffic flow </w:t>
      </w:r>
      <w:r w:rsidR="0023349A">
        <w:t>as a result of</w:t>
      </w:r>
      <w:r w:rsidR="003F4630" w:rsidRPr="00BA3BAD">
        <w:t xml:space="preserve"> CV speed adaptation. </w:t>
      </w:r>
      <w:r w:rsidR="0023349A">
        <w:t>However, the traffic flow increase at the bottleneck did not benefit the overall performance of the freeway corridor, for reasons explained below.</w:t>
      </w:r>
    </w:p>
    <w:p w14:paraId="19106B67" w14:textId="77777777" w:rsidR="0023349A" w:rsidRDefault="0023349A" w:rsidP="00227B86"/>
    <w:p w14:paraId="579CE27B" w14:textId="5358F06E" w:rsidR="00227B86" w:rsidRDefault="00D13D73" w:rsidP="00227B86">
      <w:r w:rsidRPr="00227B86">
        <w:t xml:space="preserve">The increase </w:t>
      </w:r>
      <w:r w:rsidR="0043300F">
        <w:t xml:space="preserve">in </w:t>
      </w:r>
      <w:r w:rsidRPr="00227B86">
        <w:t>compliance level resulted in the increase</w:t>
      </w:r>
      <w:r w:rsidR="0043300F">
        <w:t xml:space="preserve">d </w:t>
      </w:r>
      <w:r w:rsidRPr="00227B86">
        <w:t xml:space="preserve">capability </w:t>
      </w:r>
      <w:r w:rsidR="0043300F">
        <w:t>of</w:t>
      </w:r>
      <w:r w:rsidRPr="00227B86">
        <w:t xml:space="preserve"> CV</w:t>
      </w:r>
      <w:r w:rsidR="0043300F">
        <w:t>s</w:t>
      </w:r>
      <w:r w:rsidRPr="00227B86">
        <w:t xml:space="preserve"> to regulate traffic flow. Consequently, the CV speed adaptation could more effectively reduce the input flow to the bottleneck, leading to </w:t>
      </w:r>
      <w:r w:rsidR="0043300F">
        <w:t>a</w:t>
      </w:r>
      <w:r w:rsidRPr="00227B86">
        <w:t xml:space="preserve"> decrease </w:t>
      </w:r>
      <w:r w:rsidR="0043300F">
        <w:t>in</w:t>
      </w:r>
      <w:r w:rsidRPr="00227B86">
        <w:t xml:space="preserve"> the congestion level and </w:t>
      </w:r>
      <w:r w:rsidR="0043300F">
        <w:t>an</w:t>
      </w:r>
      <w:r w:rsidRPr="00227B86">
        <w:t xml:space="preserve"> increase </w:t>
      </w:r>
      <w:r w:rsidR="0043300F">
        <w:t>in</w:t>
      </w:r>
      <w:r w:rsidRPr="00227B86">
        <w:t xml:space="preserve"> the bottleneck traffic flow rate. </w:t>
      </w:r>
      <w:r w:rsidR="0043300F">
        <w:t>These events</w:t>
      </w:r>
      <w:r w:rsidR="0043300F" w:rsidRPr="00227B86">
        <w:t xml:space="preserve"> </w:t>
      </w:r>
      <w:r w:rsidRPr="00227B86">
        <w:t xml:space="preserve">explain the left and upward shift of the points in the fundamental diagram in </w:t>
      </w:r>
      <w:r w:rsidR="0043300F">
        <w:t>f</w:t>
      </w:r>
      <w:r w:rsidR="0043300F" w:rsidRPr="00227B86">
        <w:t xml:space="preserve">igure </w:t>
      </w:r>
      <w:r w:rsidRPr="00227B86">
        <w:t xml:space="preserve">24. On the other hand, the VSA algorithm implemented in the analysis is a reactive algorithm. It reduces the input traffic flow to the bottleneck </w:t>
      </w:r>
      <w:r w:rsidR="0043300F">
        <w:t>during congested periods,</w:t>
      </w:r>
      <w:r w:rsidRPr="00227B86">
        <w:t xml:space="preserve"> </w:t>
      </w:r>
      <w:r w:rsidR="0043300F">
        <w:lastRenderedPageBreak/>
        <w:t>increasing</w:t>
      </w:r>
      <w:r w:rsidRPr="00227B86">
        <w:t xml:space="preserve"> the input flow</w:t>
      </w:r>
      <w:r w:rsidR="0043300F">
        <w:t xml:space="preserve"> only</w:t>
      </w:r>
      <w:r w:rsidRPr="00227B86">
        <w:t xml:space="preserve"> after congestion </w:t>
      </w:r>
      <w:r w:rsidR="0043300F">
        <w:t>dissipates</w:t>
      </w:r>
      <w:r w:rsidRPr="00227B86">
        <w:t>. The delayed response of the VSA algorithm does not always benefit traffic flow.</w:t>
      </w:r>
      <w:r w:rsidRPr="00BA3BAD">
        <w:t xml:space="preserve"> </w:t>
      </w:r>
    </w:p>
    <w:p w14:paraId="013F602D" w14:textId="77777777" w:rsidR="0043300F" w:rsidRDefault="0043300F" w:rsidP="00227B86"/>
    <w:p w14:paraId="388F5F88" w14:textId="575A647F" w:rsidR="0011094C" w:rsidRDefault="00D13D73">
      <w:r w:rsidRPr="00BA3BAD">
        <w:t xml:space="preserve">In some cases, the bottleneck is congested, while the on-ramp traffic will be light in the next a few minutes. The congestion level should reduce due to the decrease of the on-ramp traffic disturbance. This naturally leads to an increase of the bottleneck flow rate. However, the VSA algorithm will continue reducing the input flow to the bottleneck at this case because it detects the congestion status of the bottleneck. This can overly reduce the input flow, making some of the bottleneck capacity underused. This condition is represented by points in the dashed box in Figure </w:t>
      </w:r>
      <w:r w:rsidR="0064774D" w:rsidRPr="00BA3BAD">
        <w:t>24</w:t>
      </w:r>
      <w:r w:rsidRPr="00BA3BAD">
        <w:t xml:space="preserve">, where the occupancy is in the middle range but the flow rate is overly reduced by the VSA. </w:t>
      </w:r>
    </w:p>
    <w:p w14:paraId="648E0A9F" w14:textId="77777777" w:rsidR="0011094C" w:rsidRDefault="0011094C"/>
    <w:p w14:paraId="6FA09819" w14:textId="515E9D60" w:rsidR="00D13D73" w:rsidRDefault="00D13D73">
      <w:r w:rsidRPr="00BA3BAD">
        <w:t xml:space="preserve">In other cases, the bottleneck congestion has been relived, but the heavy on-ramp traffic will break down the bottleneck traffic again in the next few minutes. The VSA algorithm would increase the input flow because it only detects the </w:t>
      </w:r>
      <w:r w:rsidR="0064774D" w:rsidRPr="00BA3BAD">
        <w:t xml:space="preserve">light </w:t>
      </w:r>
      <w:r w:rsidRPr="00BA3BAD">
        <w:t xml:space="preserve">traffic condition of the bottleneck. This could create a much heavier congestion than the </w:t>
      </w:r>
      <w:r w:rsidRPr="00CE04A1">
        <w:t>no control</w:t>
      </w:r>
      <w:r w:rsidRPr="00BA3BAD">
        <w:t xml:space="preserve"> case. </w:t>
      </w:r>
      <w:r w:rsidR="0011094C">
        <w:t>Figure 24 represents t</w:t>
      </w:r>
      <w:r w:rsidRPr="00BA3BAD">
        <w:t xml:space="preserve">his condition </w:t>
      </w:r>
      <w:r w:rsidR="0011094C">
        <w:t>with the</w:t>
      </w:r>
      <w:r w:rsidRPr="00BA3BAD">
        <w:t xml:space="preserve"> points in the dotted box</w:t>
      </w:r>
      <w:r w:rsidR="0011094C">
        <w:t>–</w:t>
      </w:r>
      <w:r w:rsidR="00166D3D">
        <w:t xml:space="preserve">the </w:t>
      </w:r>
      <w:r w:rsidRPr="00BA3BAD">
        <w:t xml:space="preserve">capacity reduction caused by the excessive traffic input is much higher than the rest points in the </w:t>
      </w:r>
      <w:r w:rsidR="0064774D" w:rsidRPr="00BA3BAD">
        <w:t xml:space="preserve">same </w:t>
      </w:r>
      <w:r w:rsidRPr="00BA3BAD">
        <w:t xml:space="preserve">occupancy range. As the increase </w:t>
      </w:r>
      <w:r w:rsidR="003A4FB9">
        <w:t>in</w:t>
      </w:r>
      <w:r w:rsidRPr="00BA3BAD">
        <w:t xml:space="preserve"> driver compliance level leads to enhanced VSA control capability, the </w:t>
      </w:r>
      <w:r w:rsidR="003A4FB9">
        <w:t>mentioned</w:t>
      </w:r>
      <w:r w:rsidR="003A4FB9" w:rsidRPr="00BA3BAD">
        <w:t xml:space="preserve"> </w:t>
      </w:r>
      <w:r w:rsidRPr="00BA3BAD">
        <w:t xml:space="preserve">undesirable control behaviors also </w:t>
      </w:r>
      <w:r w:rsidR="003A4FB9">
        <w:t>occur</w:t>
      </w:r>
      <w:r w:rsidR="003A4FB9" w:rsidRPr="00BA3BAD">
        <w:t xml:space="preserve"> </w:t>
      </w:r>
      <w:r w:rsidRPr="00BA3BAD">
        <w:t>more frequently. The negative effect of those behaviors can offset the benefit</w:t>
      </w:r>
      <w:r w:rsidR="003A4FB9">
        <w:t>s</w:t>
      </w:r>
      <w:r w:rsidRPr="00BA3BAD">
        <w:t xml:space="preserve"> </w:t>
      </w:r>
      <w:r w:rsidR="003A4FB9">
        <w:t>from</w:t>
      </w:r>
      <w:r w:rsidRPr="00BA3BAD">
        <w:t xml:space="preserve"> bottleneck flow increase. As a result, the overall effect of the compliance increase on </w:t>
      </w:r>
      <w:r w:rsidR="003A4FB9">
        <w:t xml:space="preserve">freeway </w:t>
      </w:r>
      <w:r w:rsidRPr="00BA3BAD">
        <w:t>corridor performance becomes a minor one.</w:t>
      </w:r>
    </w:p>
    <w:p w14:paraId="703F7913" w14:textId="77777777" w:rsidR="00227B86" w:rsidRPr="00BA3BAD" w:rsidRDefault="00227B86" w:rsidP="00227B86"/>
    <w:p w14:paraId="36CCEC21" w14:textId="16AA2A5B" w:rsidR="003A73BE" w:rsidRPr="00227B86" w:rsidRDefault="003A73BE" w:rsidP="00227B86">
      <w:pPr>
        <w:pStyle w:val="Caption"/>
        <w:rPr>
          <w:rFonts w:eastAsia="SimSun"/>
        </w:rPr>
      </w:pPr>
      <w:bookmarkStart w:id="67" w:name="_Toc35778063"/>
      <w:r w:rsidRPr="00227B86">
        <w:t xml:space="preserve">Table </w:t>
      </w:r>
      <w:r w:rsidR="00765E0D">
        <w:fldChar w:fldCharType="begin"/>
      </w:r>
      <w:r w:rsidR="00765E0D">
        <w:instrText xml:space="preserve"> SEQ Table \* ARABIC </w:instrText>
      </w:r>
      <w:r w:rsidR="00765E0D">
        <w:fldChar w:fldCharType="separate"/>
      </w:r>
      <w:r w:rsidR="00F101B8">
        <w:rPr>
          <w:noProof/>
        </w:rPr>
        <w:t>9</w:t>
      </w:r>
      <w:r w:rsidR="00765E0D">
        <w:rPr>
          <w:noProof/>
        </w:rPr>
        <w:fldChar w:fldCharType="end"/>
      </w:r>
      <w:r w:rsidRPr="00227B86">
        <w:t>.</w:t>
      </w:r>
      <w:r w:rsidRPr="00227B86">
        <w:rPr>
          <w:rFonts w:eastAsia="SimSun"/>
        </w:rPr>
        <w:t xml:space="preserve"> Comparison of the baseline compliance and the full compliance level.</w:t>
      </w:r>
      <w:bookmarkEnd w:id="67"/>
    </w:p>
    <w:tbl>
      <w:tblPr>
        <w:tblStyle w:val="EPAReportTable"/>
        <w:tblW w:w="0" w:type="auto"/>
        <w:jc w:val="center"/>
        <w:tblLayout w:type="fixed"/>
        <w:tblLook w:val="04A0" w:firstRow="1" w:lastRow="0" w:firstColumn="1" w:lastColumn="0" w:noHBand="0" w:noVBand="1"/>
      </w:tblPr>
      <w:tblGrid>
        <w:gridCol w:w="1475"/>
        <w:gridCol w:w="1476"/>
        <w:gridCol w:w="1666"/>
        <w:gridCol w:w="1802"/>
        <w:gridCol w:w="1340"/>
        <w:gridCol w:w="1571"/>
      </w:tblGrid>
      <w:tr w:rsidR="003A73BE" w:rsidRPr="00BA3BAD" w14:paraId="09F95B94" w14:textId="77777777" w:rsidTr="003A73BE">
        <w:trPr>
          <w:cnfStyle w:val="100000000000" w:firstRow="1" w:lastRow="0" w:firstColumn="0" w:lastColumn="0" w:oddVBand="0" w:evenVBand="0" w:oddHBand="0" w:evenHBand="0" w:firstRowFirstColumn="0" w:firstRowLastColumn="0" w:lastRowFirstColumn="0" w:lastRowLastColumn="0"/>
          <w:trHeight w:val="300"/>
          <w:jc w:val="center"/>
        </w:trPr>
        <w:tc>
          <w:tcPr>
            <w:tcW w:w="1475" w:type="dxa"/>
          </w:tcPr>
          <w:p w14:paraId="2C024A26" w14:textId="38A90709" w:rsidR="003A73BE" w:rsidRPr="00BA3BAD" w:rsidRDefault="003A73BE" w:rsidP="00601624">
            <w:r w:rsidRPr="00BA3BAD">
              <w:t>CV MPR (%)</w:t>
            </w:r>
          </w:p>
        </w:tc>
        <w:tc>
          <w:tcPr>
            <w:tcW w:w="1476" w:type="dxa"/>
            <w:noWrap/>
          </w:tcPr>
          <w:p w14:paraId="6E8B8474" w14:textId="35E1A1A0" w:rsidR="003A73BE" w:rsidRPr="00BA3BAD" w:rsidRDefault="003A73BE" w:rsidP="00601624">
            <w:r w:rsidRPr="00BA3BAD">
              <w:t>Compliance Increase (%)</w:t>
            </w:r>
          </w:p>
        </w:tc>
        <w:tc>
          <w:tcPr>
            <w:tcW w:w="1666" w:type="dxa"/>
            <w:noWrap/>
          </w:tcPr>
          <w:p w14:paraId="79654781" w14:textId="3B98AE1A" w:rsidR="003A73BE" w:rsidRPr="00BA3BAD" w:rsidRDefault="003A73BE">
            <w:r w:rsidRPr="00BA3BAD">
              <w:t>Fuel Efficiency from MOVES</w:t>
            </w:r>
            <w:r w:rsidR="001A6C99">
              <w:t xml:space="preserve"> Model</w:t>
            </w:r>
            <w:r w:rsidRPr="00BA3BAD">
              <w:t xml:space="preserve"> (</w:t>
            </w:r>
            <w:r w:rsidR="001A6C99">
              <w:t>mpg</w:t>
            </w:r>
            <w:r w:rsidRPr="00BA3BAD">
              <w:t>)</w:t>
            </w:r>
          </w:p>
        </w:tc>
        <w:tc>
          <w:tcPr>
            <w:tcW w:w="1802" w:type="dxa"/>
            <w:noWrap/>
          </w:tcPr>
          <w:p w14:paraId="3D751953" w14:textId="41EC228C" w:rsidR="003A73BE" w:rsidRPr="00BA3BAD" w:rsidRDefault="003A73BE">
            <w:r w:rsidRPr="00BA3BAD">
              <w:t>Fuel Efficiency from V</w:t>
            </w:r>
            <w:r w:rsidR="001A6C99">
              <w:t>irginia Tech Model</w:t>
            </w:r>
            <w:r w:rsidRPr="00BA3BAD">
              <w:t xml:space="preserve"> (</w:t>
            </w:r>
            <w:r w:rsidR="001A6C99">
              <w:t>mpg</w:t>
            </w:r>
            <w:r w:rsidRPr="00BA3BAD">
              <w:t>)</w:t>
            </w:r>
          </w:p>
        </w:tc>
        <w:tc>
          <w:tcPr>
            <w:tcW w:w="1340" w:type="dxa"/>
            <w:noWrap/>
          </w:tcPr>
          <w:p w14:paraId="50594990" w14:textId="77777777" w:rsidR="003A73BE" w:rsidRPr="00BA3BAD" w:rsidRDefault="003A73BE" w:rsidP="00601624">
            <w:r w:rsidRPr="00BA3BAD">
              <w:t>Vehicle Speed (m/s)</w:t>
            </w:r>
          </w:p>
        </w:tc>
        <w:tc>
          <w:tcPr>
            <w:tcW w:w="1571" w:type="dxa"/>
            <w:noWrap/>
          </w:tcPr>
          <w:p w14:paraId="0C67ECF0" w14:textId="3DD2EF01" w:rsidR="003A73BE" w:rsidRPr="00BA3BAD" w:rsidRDefault="003A73BE" w:rsidP="00601624">
            <w:r w:rsidRPr="00BA3BAD">
              <w:t>Std of Vehicle Speed (m/s)</w:t>
            </w:r>
          </w:p>
        </w:tc>
      </w:tr>
      <w:tr w:rsidR="003A73BE" w:rsidRPr="00BA3BAD" w14:paraId="6EEB17FC" w14:textId="77777777" w:rsidTr="003A73BE">
        <w:trPr>
          <w:trHeight w:val="300"/>
          <w:jc w:val="center"/>
        </w:trPr>
        <w:tc>
          <w:tcPr>
            <w:tcW w:w="1475" w:type="dxa"/>
          </w:tcPr>
          <w:p w14:paraId="21ADD5C2" w14:textId="07F56925" w:rsidR="003A73BE" w:rsidRPr="00BA3BAD" w:rsidRDefault="003A73BE" w:rsidP="003A73BE">
            <w:pPr>
              <w:jc w:val="center"/>
            </w:pPr>
            <w:r w:rsidRPr="00BA3BAD">
              <w:t>10</w:t>
            </w:r>
          </w:p>
        </w:tc>
        <w:tc>
          <w:tcPr>
            <w:tcW w:w="1476" w:type="dxa"/>
            <w:noWrap/>
            <w:vAlign w:val="bottom"/>
          </w:tcPr>
          <w:p w14:paraId="3E3AEC92" w14:textId="2B299185" w:rsidR="003A73BE" w:rsidRPr="00BA3BAD" w:rsidRDefault="003A73BE" w:rsidP="003A73BE">
            <w:pPr>
              <w:jc w:val="center"/>
            </w:pPr>
            <w:r w:rsidRPr="00BA3BAD">
              <w:t>0</w:t>
            </w:r>
          </w:p>
        </w:tc>
        <w:tc>
          <w:tcPr>
            <w:tcW w:w="1666" w:type="dxa"/>
            <w:noWrap/>
            <w:vAlign w:val="bottom"/>
          </w:tcPr>
          <w:p w14:paraId="75927288" w14:textId="38D95BCD" w:rsidR="003A73BE" w:rsidRPr="00BA3BAD" w:rsidRDefault="003A73BE" w:rsidP="003A73BE">
            <w:pPr>
              <w:jc w:val="center"/>
            </w:pPr>
            <w:r w:rsidRPr="00BA3BAD">
              <w:t>24.8</w:t>
            </w:r>
          </w:p>
        </w:tc>
        <w:tc>
          <w:tcPr>
            <w:tcW w:w="1802" w:type="dxa"/>
            <w:noWrap/>
            <w:vAlign w:val="bottom"/>
          </w:tcPr>
          <w:p w14:paraId="0E40AEEA" w14:textId="05A386A4" w:rsidR="003A73BE" w:rsidRPr="00BA3BAD" w:rsidRDefault="003A73BE" w:rsidP="003A73BE">
            <w:pPr>
              <w:jc w:val="center"/>
            </w:pPr>
            <w:r w:rsidRPr="00BA3BAD">
              <w:t>30.1</w:t>
            </w:r>
          </w:p>
        </w:tc>
        <w:tc>
          <w:tcPr>
            <w:tcW w:w="1340" w:type="dxa"/>
            <w:noWrap/>
            <w:vAlign w:val="bottom"/>
          </w:tcPr>
          <w:p w14:paraId="628302E0" w14:textId="6D70F9C6" w:rsidR="003A73BE" w:rsidRPr="00BA3BAD" w:rsidRDefault="003A73BE" w:rsidP="003A73BE">
            <w:pPr>
              <w:jc w:val="center"/>
            </w:pPr>
            <w:r w:rsidRPr="00BA3BAD">
              <w:t>12.7</w:t>
            </w:r>
          </w:p>
        </w:tc>
        <w:tc>
          <w:tcPr>
            <w:tcW w:w="1571" w:type="dxa"/>
            <w:noWrap/>
            <w:vAlign w:val="bottom"/>
            <w:hideMark/>
          </w:tcPr>
          <w:p w14:paraId="57122A3C" w14:textId="67365A0D" w:rsidR="003A73BE" w:rsidRPr="00BA3BAD" w:rsidRDefault="003A73BE" w:rsidP="003A73BE">
            <w:pPr>
              <w:jc w:val="center"/>
            </w:pPr>
            <w:r w:rsidRPr="00BA3BAD">
              <w:t>15.6</w:t>
            </w:r>
          </w:p>
        </w:tc>
      </w:tr>
      <w:tr w:rsidR="003A73BE" w:rsidRPr="00BA3BAD" w14:paraId="278375C5" w14:textId="77777777" w:rsidTr="003A73BE">
        <w:trPr>
          <w:trHeight w:val="300"/>
          <w:jc w:val="center"/>
        </w:trPr>
        <w:tc>
          <w:tcPr>
            <w:tcW w:w="1475" w:type="dxa"/>
            <w:tcBorders>
              <w:bottom w:val="double" w:sz="4" w:space="0" w:color="auto"/>
            </w:tcBorders>
          </w:tcPr>
          <w:p w14:paraId="6404FA83" w14:textId="6B220113" w:rsidR="003A73BE" w:rsidRPr="00BA3BAD" w:rsidRDefault="003A73BE" w:rsidP="003A73BE">
            <w:pPr>
              <w:jc w:val="center"/>
            </w:pPr>
            <w:r w:rsidRPr="00BA3BAD">
              <w:t>10</w:t>
            </w:r>
          </w:p>
        </w:tc>
        <w:tc>
          <w:tcPr>
            <w:tcW w:w="1476" w:type="dxa"/>
            <w:tcBorders>
              <w:bottom w:val="double" w:sz="4" w:space="0" w:color="auto"/>
            </w:tcBorders>
            <w:noWrap/>
            <w:vAlign w:val="center"/>
            <w:hideMark/>
          </w:tcPr>
          <w:p w14:paraId="4C0416BB" w14:textId="0DDA9A24" w:rsidR="003A73BE" w:rsidRPr="00BA3BAD" w:rsidRDefault="003A73BE" w:rsidP="003A73BE">
            <w:pPr>
              <w:jc w:val="center"/>
            </w:pPr>
            <w:r w:rsidRPr="00BA3BAD">
              <w:t>100</w:t>
            </w:r>
          </w:p>
        </w:tc>
        <w:tc>
          <w:tcPr>
            <w:tcW w:w="1666" w:type="dxa"/>
            <w:tcBorders>
              <w:bottom w:val="double" w:sz="4" w:space="0" w:color="auto"/>
            </w:tcBorders>
            <w:noWrap/>
            <w:vAlign w:val="bottom"/>
            <w:hideMark/>
          </w:tcPr>
          <w:p w14:paraId="53E8EB42" w14:textId="3D23AF50" w:rsidR="003A73BE" w:rsidRPr="00BA3BAD" w:rsidRDefault="003A73BE" w:rsidP="003A73BE">
            <w:pPr>
              <w:jc w:val="center"/>
            </w:pPr>
            <w:r w:rsidRPr="00BA3BAD">
              <w:t>25.1</w:t>
            </w:r>
          </w:p>
        </w:tc>
        <w:tc>
          <w:tcPr>
            <w:tcW w:w="1802" w:type="dxa"/>
            <w:tcBorders>
              <w:bottom w:val="double" w:sz="4" w:space="0" w:color="auto"/>
            </w:tcBorders>
            <w:noWrap/>
            <w:vAlign w:val="bottom"/>
            <w:hideMark/>
          </w:tcPr>
          <w:p w14:paraId="29962F53" w14:textId="0ADAAF7E" w:rsidR="003A73BE" w:rsidRPr="00BA3BAD" w:rsidRDefault="003A73BE" w:rsidP="003A73BE">
            <w:pPr>
              <w:jc w:val="center"/>
            </w:pPr>
            <w:r w:rsidRPr="00BA3BAD">
              <w:t>30.2</w:t>
            </w:r>
          </w:p>
        </w:tc>
        <w:tc>
          <w:tcPr>
            <w:tcW w:w="1340" w:type="dxa"/>
            <w:tcBorders>
              <w:bottom w:val="double" w:sz="4" w:space="0" w:color="auto"/>
            </w:tcBorders>
            <w:noWrap/>
            <w:vAlign w:val="bottom"/>
            <w:hideMark/>
          </w:tcPr>
          <w:p w14:paraId="01A24FA9" w14:textId="317C9AF0" w:rsidR="003A73BE" w:rsidRPr="00BA3BAD" w:rsidRDefault="003A73BE" w:rsidP="003A73BE">
            <w:pPr>
              <w:jc w:val="center"/>
            </w:pPr>
            <w:r w:rsidRPr="00BA3BAD">
              <w:t>12.2</w:t>
            </w:r>
          </w:p>
        </w:tc>
        <w:tc>
          <w:tcPr>
            <w:tcW w:w="1571" w:type="dxa"/>
            <w:tcBorders>
              <w:bottom w:val="double" w:sz="4" w:space="0" w:color="auto"/>
            </w:tcBorders>
            <w:noWrap/>
            <w:vAlign w:val="bottom"/>
            <w:hideMark/>
          </w:tcPr>
          <w:p w14:paraId="4AD6A4F7" w14:textId="77C45E52" w:rsidR="003A73BE" w:rsidRPr="00BA3BAD" w:rsidRDefault="003A73BE" w:rsidP="003A73BE">
            <w:pPr>
              <w:jc w:val="center"/>
            </w:pPr>
            <w:r w:rsidRPr="00BA3BAD">
              <w:t>15.1</w:t>
            </w:r>
          </w:p>
        </w:tc>
      </w:tr>
      <w:tr w:rsidR="003A73BE" w:rsidRPr="00BA3BAD" w14:paraId="650A653E" w14:textId="77777777" w:rsidTr="003A73BE">
        <w:trPr>
          <w:trHeight w:val="300"/>
          <w:jc w:val="center"/>
        </w:trPr>
        <w:tc>
          <w:tcPr>
            <w:tcW w:w="1475" w:type="dxa"/>
            <w:tcBorders>
              <w:top w:val="double" w:sz="4" w:space="0" w:color="auto"/>
            </w:tcBorders>
          </w:tcPr>
          <w:p w14:paraId="0460F2B8" w14:textId="409E0562" w:rsidR="003A73BE" w:rsidRPr="00BA3BAD" w:rsidRDefault="003A73BE" w:rsidP="003A73BE">
            <w:pPr>
              <w:jc w:val="center"/>
            </w:pPr>
            <w:r w:rsidRPr="00BA3BAD">
              <w:t>20</w:t>
            </w:r>
          </w:p>
        </w:tc>
        <w:tc>
          <w:tcPr>
            <w:tcW w:w="1476" w:type="dxa"/>
            <w:tcBorders>
              <w:top w:val="double" w:sz="4" w:space="0" w:color="auto"/>
            </w:tcBorders>
            <w:noWrap/>
            <w:vAlign w:val="center"/>
            <w:hideMark/>
          </w:tcPr>
          <w:p w14:paraId="7949C3EE" w14:textId="4D069F53" w:rsidR="003A73BE" w:rsidRPr="00BA3BAD" w:rsidRDefault="003A73BE" w:rsidP="003A73BE">
            <w:pPr>
              <w:jc w:val="center"/>
            </w:pPr>
            <w:r w:rsidRPr="00BA3BAD">
              <w:t>0</w:t>
            </w:r>
          </w:p>
        </w:tc>
        <w:tc>
          <w:tcPr>
            <w:tcW w:w="1666" w:type="dxa"/>
            <w:tcBorders>
              <w:top w:val="double" w:sz="4" w:space="0" w:color="auto"/>
            </w:tcBorders>
            <w:noWrap/>
            <w:vAlign w:val="bottom"/>
            <w:hideMark/>
          </w:tcPr>
          <w:p w14:paraId="1DEE7899" w14:textId="053717D4" w:rsidR="003A73BE" w:rsidRPr="00BA3BAD" w:rsidRDefault="003A73BE" w:rsidP="003A73BE">
            <w:pPr>
              <w:jc w:val="center"/>
            </w:pPr>
            <w:r w:rsidRPr="00BA3BAD">
              <w:t>24.8</w:t>
            </w:r>
          </w:p>
        </w:tc>
        <w:tc>
          <w:tcPr>
            <w:tcW w:w="1802" w:type="dxa"/>
            <w:tcBorders>
              <w:top w:val="double" w:sz="4" w:space="0" w:color="auto"/>
            </w:tcBorders>
            <w:noWrap/>
            <w:vAlign w:val="bottom"/>
            <w:hideMark/>
          </w:tcPr>
          <w:p w14:paraId="6095583A" w14:textId="02504F12" w:rsidR="003A73BE" w:rsidRPr="00BA3BAD" w:rsidRDefault="003A73BE" w:rsidP="003A73BE">
            <w:pPr>
              <w:jc w:val="center"/>
            </w:pPr>
            <w:r w:rsidRPr="00BA3BAD">
              <w:t>30.6</w:t>
            </w:r>
          </w:p>
        </w:tc>
        <w:tc>
          <w:tcPr>
            <w:tcW w:w="1340" w:type="dxa"/>
            <w:tcBorders>
              <w:top w:val="double" w:sz="4" w:space="0" w:color="auto"/>
            </w:tcBorders>
            <w:noWrap/>
            <w:vAlign w:val="bottom"/>
            <w:hideMark/>
          </w:tcPr>
          <w:p w14:paraId="5C669052" w14:textId="427E5EE8" w:rsidR="003A73BE" w:rsidRPr="00BA3BAD" w:rsidRDefault="003A73BE" w:rsidP="003A73BE">
            <w:pPr>
              <w:jc w:val="center"/>
            </w:pPr>
            <w:r w:rsidRPr="00BA3BAD">
              <w:t>12.4</w:t>
            </w:r>
          </w:p>
        </w:tc>
        <w:tc>
          <w:tcPr>
            <w:tcW w:w="1571" w:type="dxa"/>
            <w:tcBorders>
              <w:top w:val="double" w:sz="4" w:space="0" w:color="auto"/>
            </w:tcBorders>
            <w:noWrap/>
            <w:vAlign w:val="bottom"/>
            <w:hideMark/>
          </w:tcPr>
          <w:p w14:paraId="65BB7F2A" w14:textId="3052C0B8" w:rsidR="003A73BE" w:rsidRPr="00BA3BAD" w:rsidRDefault="003A73BE" w:rsidP="003A73BE">
            <w:pPr>
              <w:jc w:val="center"/>
            </w:pPr>
            <w:r w:rsidRPr="00BA3BAD">
              <w:t>15.4</w:t>
            </w:r>
          </w:p>
        </w:tc>
      </w:tr>
      <w:tr w:rsidR="003A73BE" w:rsidRPr="00BA3BAD" w14:paraId="4BED5EC5" w14:textId="77777777" w:rsidTr="003A73BE">
        <w:trPr>
          <w:trHeight w:val="300"/>
          <w:jc w:val="center"/>
        </w:trPr>
        <w:tc>
          <w:tcPr>
            <w:tcW w:w="1475" w:type="dxa"/>
            <w:tcBorders>
              <w:bottom w:val="double" w:sz="4" w:space="0" w:color="auto"/>
            </w:tcBorders>
          </w:tcPr>
          <w:p w14:paraId="0675EDFA" w14:textId="2D22FC9C" w:rsidR="003A73BE" w:rsidRPr="00BA3BAD" w:rsidRDefault="003A73BE" w:rsidP="003A73BE">
            <w:pPr>
              <w:jc w:val="center"/>
            </w:pPr>
            <w:r w:rsidRPr="00BA3BAD">
              <w:t>20</w:t>
            </w:r>
          </w:p>
        </w:tc>
        <w:tc>
          <w:tcPr>
            <w:tcW w:w="1476" w:type="dxa"/>
            <w:tcBorders>
              <w:bottom w:val="double" w:sz="4" w:space="0" w:color="auto"/>
            </w:tcBorders>
            <w:noWrap/>
            <w:vAlign w:val="center"/>
            <w:hideMark/>
          </w:tcPr>
          <w:p w14:paraId="5ADAE672" w14:textId="056A7643" w:rsidR="003A73BE" w:rsidRPr="00BA3BAD" w:rsidRDefault="003A73BE" w:rsidP="003A73BE">
            <w:pPr>
              <w:jc w:val="center"/>
            </w:pPr>
            <w:r w:rsidRPr="00BA3BAD">
              <w:t>100</w:t>
            </w:r>
          </w:p>
        </w:tc>
        <w:tc>
          <w:tcPr>
            <w:tcW w:w="1666" w:type="dxa"/>
            <w:tcBorders>
              <w:bottom w:val="double" w:sz="4" w:space="0" w:color="auto"/>
            </w:tcBorders>
            <w:noWrap/>
            <w:vAlign w:val="bottom"/>
            <w:hideMark/>
          </w:tcPr>
          <w:p w14:paraId="1AC784F9" w14:textId="72C92502" w:rsidR="003A73BE" w:rsidRPr="00BA3BAD" w:rsidRDefault="003A73BE" w:rsidP="003A73BE">
            <w:pPr>
              <w:jc w:val="center"/>
            </w:pPr>
            <w:r w:rsidRPr="00BA3BAD">
              <w:t>25.1</w:t>
            </w:r>
          </w:p>
        </w:tc>
        <w:tc>
          <w:tcPr>
            <w:tcW w:w="1802" w:type="dxa"/>
            <w:tcBorders>
              <w:bottom w:val="double" w:sz="4" w:space="0" w:color="auto"/>
            </w:tcBorders>
            <w:noWrap/>
            <w:vAlign w:val="bottom"/>
            <w:hideMark/>
          </w:tcPr>
          <w:p w14:paraId="73450AF6" w14:textId="208F879C" w:rsidR="003A73BE" w:rsidRPr="00BA3BAD" w:rsidRDefault="003A73BE" w:rsidP="003A73BE">
            <w:pPr>
              <w:jc w:val="center"/>
            </w:pPr>
            <w:r w:rsidRPr="00BA3BAD">
              <w:t>30.7</w:t>
            </w:r>
          </w:p>
        </w:tc>
        <w:tc>
          <w:tcPr>
            <w:tcW w:w="1340" w:type="dxa"/>
            <w:tcBorders>
              <w:bottom w:val="double" w:sz="4" w:space="0" w:color="auto"/>
            </w:tcBorders>
            <w:noWrap/>
            <w:vAlign w:val="bottom"/>
            <w:hideMark/>
          </w:tcPr>
          <w:p w14:paraId="3AC27CA6" w14:textId="16C8F535" w:rsidR="003A73BE" w:rsidRPr="00BA3BAD" w:rsidRDefault="003A73BE" w:rsidP="003A73BE">
            <w:pPr>
              <w:jc w:val="center"/>
            </w:pPr>
            <w:r w:rsidRPr="00BA3BAD">
              <w:t>11.9</w:t>
            </w:r>
          </w:p>
        </w:tc>
        <w:tc>
          <w:tcPr>
            <w:tcW w:w="1571" w:type="dxa"/>
            <w:tcBorders>
              <w:bottom w:val="double" w:sz="4" w:space="0" w:color="auto"/>
            </w:tcBorders>
            <w:noWrap/>
            <w:vAlign w:val="bottom"/>
            <w:hideMark/>
          </w:tcPr>
          <w:p w14:paraId="5234BAC1" w14:textId="0E02E49A" w:rsidR="003A73BE" w:rsidRPr="00BA3BAD" w:rsidRDefault="003A73BE" w:rsidP="003A73BE">
            <w:pPr>
              <w:jc w:val="center"/>
            </w:pPr>
            <w:r w:rsidRPr="00BA3BAD">
              <w:t>14.9</w:t>
            </w:r>
          </w:p>
        </w:tc>
      </w:tr>
      <w:tr w:rsidR="003A73BE" w:rsidRPr="00BA3BAD" w14:paraId="4F9B2D21" w14:textId="77777777" w:rsidTr="003A73BE">
        <w:trPr>
          <w:trHeight w:val="300"/>
          <w:jc w:val="center"/>
        </w:trPr>
        <w:tc>
          <w:tcPr>
            <w:tcW w:w="1475" w:type="dxa"/>
            <w:tcBorders>
              <w:top w:val="double" w:sz="4" w:space="0" w:color="auto"/>
            </w:tcBorders>
          </w:tcPr>
          <w:p w14:paraId="66F7AB6E" w14:textId="0622780E" w:rsidR="003A73BE" w:rsidRPr="00BA3BAD" w:rsidRDefault="003A73BE" w:rsidP="003A73BE">
            <w:pPr>
              <w:jc w:val="center"/>
            </w:pPr>
            <w:r w:rsidRPr="00BA3BAD">
              <w:t>100</w:t>
            </w:r>
          </w:p>
        </w:tc>
        <w:tc>
          <w:tcPr>
            <w:tcW w:w="1476" w:type="dxa"/>
            <w:tcBorders>
              <w:top w:val="double" w:sz="4" w:space="0" w:color="auto"/>
            </w:tcBorders>
            <w:noWrap/>
            <w:vAlign w:val="center"/>
            <w:hideMark/>
          </w:tcPr>
          <w:p w14:paraId="6C59918B" w14:textId="34A4C472" w:rsidR="003A73BE" w:rsidRPr="00BA3BAD" w:rsidRDefault="003A73BE" w:rsidP="003A73BE">
            <w:pPr>
              <w:jc w:val="center"/>
            </w:pPr>
            <w:r w:rsidRPr="00BA3BAD">
              <w:t>0</w:t>
            </w:r>
          </w:p>
        </w:tc>
        <w:tc>
          <w:tcPr>
            <w:tcW w:w="1666" w:type="dxa"/>
            <w:tcBorders>
              <w:top w:val="double" w:sz="4" w:space="0" w:color="auto"/>
            </w:tcBorders>
            <w:noWrap/>
            <w:vAlign w:val="bottom"/>
            <w:hideMark/>
          </w:tcPr>
          <w:p w14:paraId="43316381" w14:textId="5C672B76" w:rsidR="003A73BE" w:rsidRPr="00BA3BAD" w:rsidRDefault="003A73BE" w:rsidP="003A73BE">
            <w:pPr>
              <w:jc w:val="center"/>
            </w:pPr>
            <w:r w:rsidRPr="00BA3BAD">
              <w:t>25.0</w:t>
            </w:r>
          </w:p>
        </w:tc>
        <w:tc>
          <w:tcPr>
            <w:tcW w:w="1802" w:type="dxa"/>
            <w:tcBorders>
              <w:top w:val="double" w:sz="4" w:space="0" w:color="auto"/>
            </w:tcBorders>
            <w:noWrap/>
            <w:vAlign w:val="bottom"/>
            <w:hideMark/>
          </w:tcPr>
          <w:p w14:paraId="58C315D1" w14:textId="4AB63659" w:rsidR="003A73BE" w:rsidRPr="00BA3BAD" w:rsidRDefault="003A73BE" w:rsidP="003A73BE">
            <w:pPr>
              <w:jc w:val="center"/>
            </w:pPr>
            <w:r w:rsidRPr="00BA3BAD">
              <w:t>31.6</w:t>
            </w:r>
          </w:p>
        </w:tc>
        <w:tc>
          <w:tcPr>
            <w:tcW w:w="1340" w:type="dxa"/>
            <w:tcBorders>
              <w:top w:val="double" w:sz="4" w:space="0" w:color="auto"/>
            </w:tcBorders>
            <w:noWrap/>
            <w:vAlign w:val="bottom"/>
            <w:hideMark/>
          </w:tcPr>
          <w:p w14:paraId="4F28D77B" w14:textId="4F4F0389" w:rsidR="003A73BE" w:rsidRPr="00BA3BAD" w:rsidRDefault="003A73BE" w:rsidP="003A73BE">
            <w:pPr>
              <w:jc w:val="center"/>
            </w:pPr>
            <w:r w:rsidRPr="00BA3BAD">
              <w:t>12.1</w:t>
            </w:r>
          </w:p>
        </w:tc>
        <w:tc>
          <w:tcPr>
            <w:tcW w:w="1571" w:type="dxa"/>
            <w:tcBorders>
              <w:top w:val="double" w:sz="4" w:space="0" w:color="auto"/>
            </w:tcBorders>
            <w:noWrap/>
            <w:vAlign w:val="bottom"/>
            <w:hideMark/>
          </w:tcPr>
          <w:p w14:paraId="6CDF5A61" w14:textId="43213C60" w:rsidR="003A73BE" w:rsidRPr="00BA3BAD" w:rsidRDefault="003A73BE" w:rsidP="003A73BE">
            <w:pPr>
              <w:jc w:val="center"/>
            </w:pPr>
            <w:r w:rsidRPr="00BA3BAD">
              <w:t>15.0</w:t>
            </w:r>
          </w:p>
        </w:tc>
      </w:tr>
      <w:tr w:rsidR="003A73BE" w:rsidRPr="00BA3BAD" w14:paraId="2B8148C8" w14:textId="77777777" w:rsidTr="00601624">
        <w:trPr>
          <w:trHeight w:val="300"/>
          <w:jc w:val="center"/>
        </w:trPr>
        <w:tc>
          <w:tcPr>
            <w:tcW w:w="1475" w:type="dxa"/>
          </w:tcPr>
          <w:p w14:paraId="1A307F97" w14:textId="3C2DF987" w:rsidR="003A73BE" w:rsidRPr="00BA3BAD" w:rsidRDefault="003A73BE" w:rsidP="003A73BE">
            <w:pPr>
              <w:jc w:val="center"/>
            </w:pPr>
            <w:r w:rsidRPr="00BA3BAD">
              <w:t>100</w:t>
            </w:r>
          </w:p>
        </w:tc>
        <w:tc>
          <w:tcPr>
            <w:tcW w:w="1476" w:type="dxa"/>
            <w:noWrap/>
            <w:vAlign w:val="center"/>
            <w:hideMark/>
          </w:tcPr>
          <w:p w14:paraId="0F1F286D" w14:textId="0802A068" w:rsidR="003A73BE" w:rsidRPr="00BA3BAD" w:rsidRDefault="003A73BE" w:rsidP="003A73BE">
            <w:pPr>
              <w:jc w:val="center"/>
            </w:pPr>
            <w:r w:rsidRPr="00BA3BAD">
              <w:t>100</w:t>
            </w:r>
          </w:p>
        </w:tc>
        <w:tc>
          <w:tcPr>
            <w:tcW w:w="1666" w:type="dxa"/>
            <w:noWrap/>
            <w:vAlign w:val="bottom"/>
            <w:hideMark/>
          </w:tcPr>
          <w:p w14:paraId="395EA47B" w14:textId="010480DF" w:rsidR="003A73BE" w:rsidRPr="00BA3BAD" w:rsidRDefault="003A73BE" w:rsidP="003A73BE">
            <w:pPr>
              <w:jc w:val="center"/>
            </w:pPr>
            <w:r w:rsidRPr="00BA3BAD">
              <w:t>24.8</w:t>
            </w:r>
          </w:p>
        </w:tc>
        <w:tc>
          <w:tcPr>
            <w:tcW w:w="1802" w:type="dxa"/>
            <w:noWrap/>
            <w:vAlign w:val="bottom"/>
            <w:hideMark/>
          </w:tcPr>
          <w:p w14:paraId="7ED8D613" w14:textId="724E93BA" w:rsidR="003A73BE" w:rsidRPr="00BA3BAD" w:rsidRDefault="003A73BE" w:rsidP="003A73BE">
            <w:pPr>
              <w:jc w:val="center"/>
            </w:pPr>
            <w:r w:rsidRPr="00BA3BAD">
              <w:t>31.3</w:t>
            </w:r>
          </w:p>
        </w:tc>
        <w:tc>
          <w:tcPr>
            <w:tcW w:w="1340" w:type="dxa"/>
            <w:noWrap/>
            <w:vAlign w:val="bottom"/>
            <w:hideMark/>
          </w:tcPr>
          <w:p w14:paraId="5F999D79" w14:textId="7854A736" w:rsidR="003A73BE" w:rsidRPr="00BA3BAD" w:rsidRDefault="003A73BE" w:rsidP="003A73BE">
            <w:pPr>
              <w:jc w:val="center"/>
            </w:pPr>
            <w:r w:rsidRPr="00BA3BAD">
              <w:t>11.1</w:t>
            </w:r>
          </w:p>
        </w:tc>
        <w:tc>
          <w:tcPr>
            <w:tcW w:w="1571" w:type="dxa"/>
            <w:noWrap/>
            <w:vAlign w:val="bottom"/>
            <w:hideMark/>
          </w:tcPr>
          <w:p w14:paraId="233B0D7D" w14:textId="243E786B" w:rsidR="003A73BE" w:rsidRPr="00BA3BAD" w:rsidRDefault="003A73BE" w:rsidP="003A73BE">
            <w:pPr>
              <w:jc w:val="center"/>
            </w:pPr>
            <w:r w:rsidRPr="00BA3BAD">
              <w:t>14.6</w:t>
            </w:r>
          </w:p>
        </w:tc>
      </w:tr>
    </w:tbl>
    <w:p w14:paraId="31679783" w14:textId="7AB0CEDA" w:rsidR="006F33D0" w:rsidRPr="00BA3BAD" w:rsidRDefault="006F33D0" w:rsidP="00227B86"/>
    <w:p w14:paraId="6BFC80A5" w14:textId="137CD460" w:rsidR="003A73BE" w:rsidRPr="00BA3BAD" w:rsidRDefault="00F630B5" w:rsidP="00227B86">
      <w:pPr>
        <w:jc w:val="center"/>
      </w:pPr>
      <w:r w:rsidRPr="00BA3BAD">
        <w:rPr>
          <w:noProof/>
          <w:lang w:eastAsia="zh-CN"/>
        </w:rPr>
        <w:lastRenderedPageBreak/>
        <w:drawing>
          <wp:inline distT="0" distB="0" distL="0" distR="0" wp14:anchorId="60730F78" wp14:editId="11EB3C0B">
            <wp:extent cx="4584700" cy="2755900"/>
            <wp:effectExtent l="0" t="0" r="635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6EC2212" w14:textId="1BE3D30D" w:rsidR="0064774D" w:rsidRPr="00BA3BAD" w:rsidRDefault="0064774D" w:rsidP="00227B86">
      <w:r w:rsidRPr="00BA3BAD">
        <w:t>Source: FHWA.</w:t>
      </w:r>
    </w:p>
    <w:p w14:paraId="502A1D3F" w14:textId="58E9A725" w:rsidR="003A73BE" w:rsidRPr="00BA3BAD" w:rsidRDefault="003A73BE" w:rsidP="00227B86">
      <w:pPr>
        <w:pStyle w:val="Caption"/>
        <w:rPr>
          <w:rFonts w:cstheme="minorHAnsi"/>
          <w:color w:val="000000" w:themeColor="text1"/>
        </w:rPr>
      </w:pPr>
      <w:bookmarkStart w:id="68" w:name="_Toc35778040"/>
      <w:r w:rsidRPr="00BA3BAD">
        <w:t xml:space="preserve">Figure </w:t>
      </w:r>
      <w:r w:rsidR="00765E0D">
        <w:fldChar w:fldCharType="begin"/>
      </w:r>
      <w:r w:rsidR="00765E0D">
        <w:instrText xml:space="preserve"> SEQ Figure \* ARABIC </w:instrText>
      </w:r>
      <w:r w:rsidR="00765E0D">
        <w:fldChar w:fldCharType="separate"/>
      </w:r>
      <w:r w:rsidR="00F101B8">
        <w:rPr>
          <w:noProof/>
        </w:rPr>
        <w:t>23</w:t>
      </w:r>
      <w:r w:rsidR="00765E0D">
        <w:rPr>
          <w:noProof/>
        </w:rPr>
        <w:fldChar w:fldCharType="end"/>
      </w:r>
      <w:r w:rsidRPr="00BA3BAD">
        <w:t>. Diagram. Fundamental diagram of 10</w:t>
      </w:r>
      <w:r w:rsidR="001A6C99">
        <w:t xml:space="preserve"> percent</w:t>
      </w:r>
      <w:r w:rsidRPr="00BA3BAD">
        <w:t xml:space="preserve"> </w:t>
      </w:r>
      <w:r w:rsidR="001A6C99">
        <w:t>CV</w:t>
      </w:r>
      <w:r w:rsidRPr="00BA3BAD">
        <w:t xml:space="preserve"> market penetration with the baseline compliance level</w:t>
      </w:r>
      <w:r w:rsidRPr="00BA3BAD">
        <w:rPr>
          <w:rFonts w:cstheme="minorHAnsi"/>
          <w:color w:val="000000" w:themeColor="text1"/>
        </w:rPr>
        <w:t>.</w:t>
      </w:r>
      <w:bookmarkEnd w:id="68"/>
    </w:p>
    <w:p w14:paraId="59E88C59" w14:textId="45688B1B" w:rsidR="003A73BE" w:rsidRPr="00BA3BAD" w:rsidRDefault="003A73BE" w:rsidP="00DA6AF6">
      <w:r w:rsidRPr="00BA3BAD">
        <w:rPr>
          <w:noProof/>
          <w:lang w:eastAsia="zh-CN"/>
        </w:rPr>
        <mc:AlternateContent>
          <mc:Choice Requires="wpc">
            <w:drawing>
              <wp:inline distT="0" distB="0" distL="0" distR="0" wp14:anchorId="66730F15" wp14:editId="1F936898">
                <wp:extent cx="5486400" cy="2791899"/>
                <wp:effectExtent l="0" t="0" r="0" b="8890"/>
                <wp:docPr id="49" name="Canvas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Picture 55"/>
                          <pic:cNvPicPr/>
                        </pic:nvPicPr>
                        <pic:blipFill>
                          <a:blip r:embed="rId58">
                            <a:extLst>
                              <a:ext uri="{28A0092B-C50C-407E-A947-70E740481C1C}">
                                <a14:useLocalDpi xmlns:a14="http://schemas.microsoft.com/office/drawing/2010/main" val="0"/>
                              </a:ext>
                            </a:extLst>
                          </a:blip>
                          <a:srcRect/>
                          <a:stretch>
                            <a:fillRect/>
                          </a:stretch>
                        </pic:blipFill>
                        <pic:spPr bwMode="auto">
                          <a:xfrm>
                            <a:off x="447675" y="35560"/>
                            <a:ext cx="4584700" cy="2755900"/>
                          </a:xfrm>
                          <a:prstGeom prst="rect">
                            <a:avLst/>
                          </a:prstGeom>
                          <a:noFill/>
                        </pic:spPr>
                      </pic:pic>
                      <wps:wsp>
                        <wps:cNvPr id="51" name="Rectangle: Rounded Corners 51"/>
                        <wps:cNvSpPr/>
                        <wps:spPr>
                          <a:xfrm rot="2040018">
                            <a:off x="1719810" y="905561"/>
                            <a:ext cx="691678" cy="927369"/>
                          </a:xfrm>
                          <a:prstGeom prst="round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Rounded Corners 52"/>
                        <wps:cNvSpPr/>
                        <wps:spPr>
                          <a:xfrm rot="5400000">
                            <a:off x="2984996" y="679881"/>
                            <a:ext cx="293168" cy="842490"/>
                          </a:xfrm>
                          <a:prstGeom prst="roundRect">
                            <a:avLst/>
                          </a:prstGeom>
                          <a:noFill/>
                          <a:ln w="19050">
                            <a:solidFill>
                              <a:schemeClr val="tx1"/>
                            </a:solidFill>
                            <a:prstDash val="sysDot"/>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499B3668" id="Canvas 49" o:spid="_x0000_s1026" editas="canvas" style="width:6in;height:219.85pt;mso-position-horizontal-relative:char;mso-position-vertical-relative:line" coordsize="54864,279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">
                <v:shape id="_x0000_s1027" type="#_x0000_t75" style="position:absolute;width:54864;height:27914;visibility:visible;mso-wrap-style:square" filled="t">
                  <v:fill o:detectmouseclick="t"/>
                  <v:path o:connecttype="none"/>
                </v:shape>
                <v:shape id="Picture 55" o:spid="_x0000_s1028" type="#_x0000_t75" style="position:absolute;left:4476;top:355;width:45847;height:275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">
                  <v:imagedata r:id="rId59" o:title=""/>
                </v:shape>
                <v:roundrect id="Rectangle: Rounded Corners 51" o:spid="_x0000_s1029" style="position:absolute;left:17198;top:9055;width:6916;height:9274;rotation:2228244fd;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" filled="f" strokecolor="black [3213]" strokeweight="1pt">
                  <v:stroke dashstyle="dash" joinstyle="miter"/>
                </v:roundrect>
                <v:roundrect id="Rectangle: Rounded Corners 52" o:spid="_x0000_s1030" style="position:absolute;left:29850;top:6798;width:2932;height:8425;rotation:9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" filled="f" strokecolor="black [3213]" strokeweight="1.5pt">
                  <v:stroke dashstyle="1 1" joinstyle="miter"/>
                </v:roundrect>
                <w10:anchorlock/>
              </v:group>
            </w:pict>
          </mc:Fallback>
        </mc:AlternateContent>
      </w:r>
    </w:p>
    <w:p w14:paraId="56AD702F" w14:textId="56B5B20F" w:rsidR="0064774D" w:rsidRPr="00BA3BAD" w:rsidRDefault="0064774D" w:rsidP="00227B86">
      <w:pPr>
        <w:rPr>
          <w:b/>
          <w:bCs/>
        </w:rPr>
      </w:pPr>
      <w:r w:rsidRPr="00BA3BAD">
        <w:t>Source: FHWA.</w:t>
      </w:r>
    </w:p>
    <w:p w14:paraId="2A9B472A" w14:textId="526AFEF6" w:rsidR="003A73BE" w:rsidRPr="00BA3BAD" w:rsidRDefault="003A73BE" w:rsidP="00227B86">
      <w:pPr>
        <w:pStyle w:val="Caption"/>
        <w:rPr>
          <w:rFonts w:cstheme="minorHAnsi"/>
          <w:color w:val="000000" w:themeColor="text1"/>
        </w:rPr>
      </w:pPr>
      <w:bookmarkStart w:id="69" w:name="_Toc35778041"/>
      <w:r w:rsidRPr="00BA3BAD">
        <w:t xml:space="preserve">Figure </w:t>
      </w:r>
      <w:r w:rsidR="00765E0D">
        <w:fldChar w:fldCharType="begin"/>
      </w:r>
      <w:r w:rsidR="00765E0D">
        <w:instrText xml:space="preserve"> SEQ Figure \* ARABIC </w:instrText>
      </w:r>
      <w:r w:rsidR="00765E0D">
        <w:fldChar w:fldCharType="separate"/>
      </w:r>
      <w:r w:rsidR="00F101B8">
        <w:rPr>
          <w:noProof/>
        </w:rPr>
        <w:t>24</w:t>
      </w:r>
      <w:r w:rsidR="00765E0D">
        <w:rPr>
          <w:noProof/>
        </w:rPr>
        <w:fldChar w:fldCharType="end"/>
      </w:r>
      <w:r w:rsidRPr="00BA3BAD">
        <w:t>. Diagram. Fundamental diagram of 10</w:t>
      </w:r>
      <w:r w:rsidR="001A6C99">
        <w:t xml:space="preserve"> percent</w:t>
      </w:r>
      <w:r w:rsidRPr="00BA3BAD">
        <w:t xml:space="preserve"> </w:t>
      </w:r>
      <w:r w:rsidR="001A6C99">
        <w:t>CV</w:t>
      </w:r>
      <w:r w:rsidRPr="00BA3BAD">
        <w:t xml:space="preserve"> market penetration with the full compliance level</w:t>
      </w:r>
      <w:r w:rsidRPr="00BA3BAD">
        <w:rPr>
          <w:rFonts w:cstheme="minorHAnsi"/>
          <w:color w:val="000000" w:themeColor="text1"/>
        </w:rPr>
        <w:t>.</w:t>
      </w:r>
      <w:bookmarkEnd w:id="69"/>
    </w:p>
    <w:p w14:paraId="01C5AE39" w14:textId="77777777" w:rsidR="00DA6AF6" w:rsidRDefault="00DA6AF6" w:rsidP="00DA6AF6"/>
    <w:p w14:paraId="287FEF2C" w14:textId="1F52EDFD" w:rsidR="00C145C6" w:rsidRDefault="009733F3" w:rsidP="00DA6AF6">
      <w:r w:rsidRPr="00BA3BAD">
        <w:t xml:space="preserve">When the VSA algorithm is applied with CACC vehicles, the vehicles perfectly adopt the advisory speed. As a result, the </w:t>
      </w:r>
      <w:r w:rsidR="003A4FB9">
        <w:t>previously mentioned</w:t>
      </w:r>
      <w:r w:rsidR="003A4FB9" w:rsidRPr="00BA3BAD">
        <w:t xml:space="preserve"> </w:t>
      </w:r>
      <w:r w:rsidRPr="00BA3BAD">
        <w:t>undesir</w:t>
      </w:r>
      <w:r w:rsidR="003A4FB9">
        <w:t>able</w:t>
      </w:r>
      <w:r w:rsidRPr="00BA3BAD">
        <w:t xml:space="preserve"> control behavior</w:t>
      </w:r>
      <w:r w:rsidR="003A4FB9">
        <w:t>s</w:t>
      </w:r>
      <w:r w:rsidRPr="00BA3BAD">
        <w:t xml:space="preserve"> become more prominent</w:t>
      </w:r>
      <w:r w:rsidR="003A4FB9">
        <w:t xml:space="preserve"> in the CACC case</w:t>
      </w:r>
      <w:r w:rsidRPr="00BA3BAD">
        <w:t xml:space="preserve"> than in the CV case.</w:t>
      </w:r>
      <w:r w:rsidR="003A4FB9">
        <w:t xml:space="preserve"> Figures 25 and 26 display the fundamental diagrams with and without I2V advisory speed, respectively,</w:t>
      </w:r>
      <w:r w:rsidRPr="00BA3BAD">
        <w:t xml:space="preserve"> </w:t>
      </w:r>
      <w:r w:rsidR="003A4FB9">
        <w:t>f</w:t>
      </w:r>
      <w:r w:rsidRPr="00BA3BAD">
        <w:t>or the 30</w:t>
      </w:r>
      <w:r w:rsidR="003A4FB9">
        <w:t xml:space="preserve"> percent</w:t>
      </w:r>
      <w:r w:rsidRPr="00BA3BAD">
        <w:t xml:space="preserve"> CACC market penetration case</w:t>
      </w:r>
      <w:r w:rsidR="003A4FB9">
        <w:t>.</w:t>
      </w:r>
      <w:r w:rsidRPr="00BA3BAD">
        <w:t xml:space="preserve"> </w:t>
      </w:r>
      <w:r w:rsidR="003A4FB9">
        <w:t>C</w:t>
      </w:r>
      <w:r w:rsidRPr="00BA3BAD">
        <w:t xml:space="preserve">omparison of the two plots </w:t>
      </w:r>
      <w:r w:rsidR="003A4FB9">
        <w:t xml:space="preserve">reveal </w:t>
      </w:r>
      <w:r w:rsidRPr="00BA3BAD">
        <w:t xml:space="preserve">that congestion at the bottleneck has been </w:t>
      </w:r>
      <w:r w:rsidR="003A4FB9">
        <w:t>largely</w:t>
      </w:r>
      <w:r w:rsidR="003A4FB9" w:rsidRPr="00BA3BAD">
        <w:t xml:space="preserve"> </w:t>
      </w:r>
      <w:r w:rsidRPr="00BA3BAD">
        <w:t>removed by the VSA control. Nonetheless,</w:t>
      </w:r>
      <w:r w:rsidR="009A3C0B">
        <w:t xml:space="preserve"> the plots also demonstrate an increase in cases of bottleneck capacity underuse, as shown by the relatively large number of</w:t>
      </w:r>
      <w:r w:rsidRPr="00BA3BAD">
        <w:t xml:space="preserve"> </w:t>
      </w:r>
      <w:r w:rsidR="004E7A32" w:rsidRPr="00BA3BAD">
        <w:t xml:space="preserve">points in the dashed box in </w:t>
      </w:r>
      <w:r w:rsidR="009A3C0B">
        <w:t>f</w:t>
      </w:r>
      <w:r w:rsidR="004E7A32" w:rsidRPr="00BA3BAD">
        <w:t xml:space="preserve">igure </w:t>
      </w:r>
      <w:r w:rsidR="0064774D" w:rsidRPr="00BA3BAD">
        <w:t>26</w:t>
      </w:r>
      <w:r w:rsidRPr="00BA3BAD">
        <w:t xml:space="preserve">. In this case, </w:t>
      </w:r>
      <w:r w:rsidR="00C145C6" w:rsidRPr="00BA3BAD">
        <w:t xml:space="preserve">queued </w:t>
      </w:r>
      <w:r w:rsidRPr="00BA3BAD">
        <w:t xml:space="preserve">vehicles upstream </w:t>
      </w:r>
      <w:r w:rsidRPr="00BA3BAD">
        <w:lastRenderedPageBreak/>
        <w:t>from</w:t>
      </w:r>
      <w:r w:rsidR="00C145C6" w:rsidRPr="00BA3BAD">
        <w:t xml:space="preserve"> the bottleneck spent more time in the congested condition, reducing the speed and vehicle energy performance of the corridor. </w:t>
      </w:r>
      <w:r w:rsidR="009A3C0B">
        <w:t xml:space="preserve">Table 10 provides a </w:t>
      </w:r>
      <w:r w:rsidR="00C145C6" w:rsidRPr="00BA3BAD">
        <w:t xml:space="preserve">comparison </w:t>
      </w:r>
      <w:r w:rsidR="009A3C0B">
        <w:t>of</w:t>
      </w:r>
      <w:r w:rsidR="009A3C0B" w:rsidRPr="00BA3BAD">
        <w:t xml:space="preserve"> </w:t>
      </w:r>
      <w:r w:rsidR="00C145C6" w:rsidRPr="00BA3BAD">
        <w:t xml:space="preserve">traffic speed and vehicle fuel economy </w:t>
      </w:r>
      <w:r w:rsidR="009A3C0B">
        <w:t>in the presence and absence of</w:t>
      </w:r>
      <w:r w:rsidR="00C145C6" w:rsidRPr="00BA3BAD">
        <w:t xml:space="preserve"> VSA. </w:t>
      </w:r>
      <w:r w:rsidR="004E7A32" w:rsidRPr="00BA3BAD">
        <w:t xml:space="preserve">Unlike previous CV cases, the two energy models generate inconsistent results </w:t>
      </w:r>
      <w:r w:rsidR="009A3C0B">
        <w:t>with regards to</w:t>
      </w:r>
      <w:r w:rsidR="004E7A32" w:rsidRPr="00BA3BAD">
        <w:t xml:space="preserve"> vehicle fuel efficiency</w:t>
      </w:r>
      <w:r w:rsidR="009A3C0B">
        <w:t xml:space="preserve"> when examined</w:t>
      </w:r>
      <w:r w:rsidR="004E7A32" w:rsidRPr="00BA3BAD">
        <w:t xml:space="preserve"> with and without the VSA. In addition, average vehicle speed is significantly reduced, although speed variation is</w:t>
      </w:r>
      <w:r w:rsidR="009A3C0B">
        <w:t xml:space="preserve"> also</w:t>
      </w:r>
      <w:r w:rsidR="004E7A32" w:rsidRPr="00BA3BAD">
        <w:t xml:space="preserve"> reduced with the VSA control. </w:t>
      </w:r>
      <w:r w:rsidR="005E2C74">
        <w:t>T</w:t>
      </w:r>
      <w:r w:rsidR="00EE425D" w:rsidRPr="00BA3BAD">
        <w:t>he analysis results</w:t>
      </w:r>
      <w:r w:rsidR="005E2C74">
        <w:t xml:space="preserve"> do not indicate that the</w:t>
      </w:r>
      <w:r w:rsidR="00EE425D" w:rsidRPr="00BA3BAD">
        <w:t xml:space="preserve"> VSA algorithm is benefi</w:t>
      </w:r>
      <w:r w:rsidR="005E2C74">
        <w:t>cial</w:t>
      </w:r>
      <w:r w:rsidR="00EE425D" w:rsidRPr="00BA3BAD">
        <w:t xml:space="preserve"> to</w:t>
      </w:r>
      <w:r w:rsidR="005E2C74">
        <w:t xml:space="preserve"> </w:t>
      </w:r>
      <w:r w:rsidR="00EE425D" w:rsidRPr="00BA3BAD">
        <w:t>traffic flow under the CACC environment.</w:t>
      </w:r>
    </w:p>
    <w:p w14:paraId="55CE48C9" w14:textId="77777777" w:rsidR="00DA6AF6" w:rsidRPr="00BA3BAD" w:rsidRDefault="00DA6AF6" w:rsidP="00DA6AF6"/>
    <w:p w14:paraId="3CED6E64" w14:textId="7CEA7AE3" w:rsidR="009733F3" w:rsidRPr="00BA3BAD" w:rsidRDefault="004E7A32" w:rsidP="00DA6AF6">
      <w:pPr>
        <w:jc w:val="center"/>
      </w:pPr>
      <w:r w:rsidRPr="00BA3BAD">
        <w:rPr>
          <w:noProof/>
          <w:lang w:eastAsia="zh-CN"/>
        </w:rPr>
        <w:drawing>
          <wp:inline distT="0" distB="0" distL="0" distR="0" wp14:anchorId="10B78C00" wp14:editId="398AA22D">
            <wp:extent cx="4578350" cy="27559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78350" cy="2755900"/>
                    </a:xfrm>
                    <a:prstGeom prst="rect">
                      <a:avLst/>
                    </a:prstGeom>
                    <a:noFill/>
                  </pic:spPr>
                </pic:pic>
              </a:graphicData>
            </a:graphic>
          </wp:inline>
        </w:drawing>
      </w:r>
    </w:p>
    <w:p w14:paraId="4A794D9A" w14:textId="2AA2DF98" w:rsidR="0064774D" w:rsidRPr="00BA3BAD" w:rsidRDefault="0064774D" w:rsidP="00DA6AF6">
      <w:r w:rsidRPr="00BA3BAD">
        <w:t>Source: FHWA.</w:t>
      </w:r>
    </w:p>
    <w:p w14:paraId="25E11DD7" w14:textId="467958F8" w:rsidR="004E7A32" w:rsidRDefault="004E7A32" w:rsidP="00DA6AF6">
      <w:pPr>
        <w:pStyle w:val="Caption"/>
        <w:rPr>
          <w:rFonts w:cstheme="minorHAnsi"/>
          <w:color w:val="000000" w:themeColor="text1"/>
        </w:rPr>
      </w:pPr>
      <w:bookmarkStart w:id="70" w:name="_Toc35778042"/>
      <w:r w:rsidRPr="00BA3BAD">
        <w:t xml:space="preserve">Figure </w:t>
      </w:r>
      <w:r w:rsidR="00765E0D">
        <w:fldChar w:fldCharType="begin"/>
      </w:r>
      <w:r w:rsidR="00765E0D">
        <w:instrText xml:space="preserve"> SEQ Figure \* ARABIC </w:instrText>
      </w:r>
      <w:r w:rsidR="00765E0D">
        <w:fldChar w:fldCharType="separate"/>
      </w:r>
      <w:r w:rsidR="00F101B8">
        <w:rPr>
          <w:noProof/>
        </w:rPr>
        <w:t>25</w:t>
      </w:r>
      <w:r w:rsidR="00765E0D">
        <w:rPr>
          <w:noProof/>
        </w:rPr>
        <w:fldChar w:fldCharType="end"/>
      </w:r>
      <w:r w:rsidRPr="00BA3BAD">
        <w:t>. Diagram. Fundamental diagram of 30</w:t>
      </w:r>
      <w:r w:rsidR="001A6C99">
        <w:t xml:space="preserve"> percent</w:t>
      </w:r>
      <w:r w:rsidRPr="00BA3BAD">
        <w:t xml:space="preserve"> </w:t>
      </w:r>
      <w:r w:rsidR="001A6C99">
        <w:t>CACC</w:t>
      </w:r>
      <w:r w:rsidRPr="00BA3BAD">
        <w:t xml:space="preserve"> vehicle market penetration without the </w:t>
      </w:r>
      <w:r w:rsidR="001A6C99">
        <w:t>VSA</w:t>
      </w:r>
      <w:r w:rsidRPr="00BA3BAD">
        <w:rPr>
          <w:rFonts w:cstheme="minorHAnsi"/>
          <w:color w:val="000000" w:themeColor="text1"/>
        </w:rPr>
        <w:t>.</w:t>
      </w:r>
      <w:bookmarkEnd w:id="70"/>
    </w:p>
    <w:p w14:paraId="40A816C4" w14:textId="77777777" w:rsidR="00DA6AF6" w:rsidRPr="00DA6AF6" w:rsidRDefault="00DA6AF6" w:rsidP="00DA6AF6"/>
    <w:p w14:paraId="431C2970" w14:textId="74670FF4" w:rsidR="004E7A32" w:rsidRPr="00BA3BAD" w:rsidRDefault="004E7A32" w:rsidP="00DA6AF6">
      <w:pPr>
        <w:jc w:val="center"/>
      </w:pPr>
      <w:r w:rsidRPr="00BA3BAD">
        <w:rPr>
          <w:noProof/>
          <w:lang w:eastAsia="zh-CN"/>
        </w:rPr>
        <w:drawing>
          <wp:inline distT="0" distB="0" distL="0" distR="0" wp14:anchorId="6A751D94" wp14:editId="143DC6AE">
            <wp:extent cx="4584700" cy="2755900"/>
            <wp:effectExtent l="0" t="0" r="635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30DBEAE5" w14:textId="3669F998" w:rsidR="0064774D" w:rsidRPr="00BA3BAD" w:rsidRDefault="0064774D" w:rsidP="00DA6AF6">
      <w:r w:rsidRPr="00BA3BAD">
        <w:t>Source: FHWA.</w:t>
      </w:r>
    </w:p>
    <w:p w14:paraId="2A6E93D1" w14:textId="0B92BBCA" w:rsidR="004E7A32" w:rsidRDefault="004E7A32" w:rsidP="00DA6AF6">
      <w:pPr>
        <w:pStyle w:val="Caption"/>
        <w:rPr>
          <w:rFonts w:cstheme="minorHAnsi"/>
          <w:color w:val="000000" w:themeColor="text1"/>
        </w:rPr>
      </w:pPr>
      <w:bookmarkStart w:id="71" w:name="_Toc35778043"/>
      <w:r w:rsidRPr="00BA3BAD">
        <w:t xml:space="preserve">Figure </w:t>
      </w:r>
      <w:r w:rsidR="00765E0D">
        <w:fldChar w:fldCharType="begin"/>
      </w:r>
      <w:r w:rsidR="00765E0D">
        <w:instrText xml:space="preserve"> SEQ Figure \* ARABIC </w:instrText>
      </w:r>
      <w:r w:rsidR="00765E0D">
        <w:fldChar w:fldCharType="separate"/>
      </w:r>
      <w:r w:rsidR="00F101B8">
        <w:rPr>
          <w:noProof/>
        </w:rPr>
        <w:t>26</w:t>
      </w:r>
      <w:r w:rsidR="00765E0D">
        <w:rPr>
          <w:noProof/>
        </w:rPr>
        <w:fldChar w:fldCharType="end"/>
      </w:r>
      <w:r w:rsidRPr="00BA3BAD">
        <w:t>. Diagram. Fundamental diagram of 30</w:t>
      </w:r>
      <w:r w:rsidR="001A6C99">
        <w:t xml:space="preserve"> percent</w:t>
      </w:r>
      <w:r w:rsidRPr="00BA3BAD">
        <w:t xml:space="preserve"> </w:t>
      </w:r>
      <w:r w:rsidR="001A6C99">
        <w:t>CACC</w:t>
      </w:r>
      <w:r w:rsidRPr="00BA3BAD">
        <w:t xml:space="preserve"> vehicle market penetration with the </w:t>
      </w:r>
      <w:r w:rsidR="001A6C99">
        <w:t>VSA</w:t>
      </w:r>
      <w:r w:rsidRPr="00BA3BAD">
        <w:rPr>
          <w:rFonts w:cstheme="minorHAnsi"/>
          <w:color w:val="000000" w:themeColor="text1"/>
        </w:rPr>
        <w:t>.</w:t>
      </w:r>
      <w:bookmarkEnd w:id="71"/>
    </w:p>
    <w:p w14:paraId="0EDD20A4" w14:textId="77777777" w:rsidR="00DA6AF6" w:rsidRPr="00DA6AF6" w:rsidRDefault="00DA6AF6" w:rsidP="00DA6AF6"/>
    <w:p w14:paraId="15884D19" w14:textId="0A72C86E" w:rsidR="004E7A32" w:rsidRPr="00DA6AF6" w:rsidRDefault="004E7A32" w:rsidP="00DA6AF6">
      <w:pPr>
        <w:pStyle w:val="Caption"/>
        <w:rPr>
          <w:rFonts w:eastAsia="SimSun"/>
        </w:rPr>
      </w:pPr>
      <w:bookmarkStart w:id="72" w:name="_Toc35778064"/>
      <w:r w:rsidRPr="00DA6AF6">
        <w:t xml:space="preserve">Table </w:t>
      </w:r>
      <w:r w:rsidR="00765E0D">
        <w:fldChar w:fldCharType="begin"/>
      </w:r>
      <w:r w:rsidR="00765E0D">
        <w:instrText xml:space="preserve"> SEQ Table \* ARABIC </w:instrText>
      </w:r>
      <w:r w:rsidR="00765E0D">
        <w:fldChar w:fldCharType="separate"/>
      </w:r>
      <w:r w:rsidR="00F101B8">
        <w:rPr>
          <w:noProof/>
        </w:rPr>
        <w:t>10</w:t>
      </w:r>
      <w:r w:rsidR="00765E0D">
        <w:rPr>
          <w:noProof/>
        </w:rPr>
        <w:fldChar w:fldCharType="end"/>
      </w:r>
      <w:r w:rsidRPr="00DA6AF6">
        <w:t>.</w:t>
      </w:r>
      <w:r w:rsidRPr="00DA6AF6">
        <w:rPr>
          <w:rFonts w:eastAsia="SimSun"/>
        </w:rPr>
        <w:t xml:space="preserve"> Comparison of the baseline and full compliance level</w:t>
      </w:r>
      <w:r w:rsidR="001626D6">
        <w:rPr>
          <w:rFonts w:eastAsia="SimSun"/>
        </w:rPr>
        <w:t>s</w:t>
      </w:r>
      <w:r w:rsidRPr="00DA6AF6">
        <w:rPr>
          <w:rFonts w:eastAsia="SimSun"/>
        </w:rPr>
        <w:t>.</w:t>
      </w:r>
      <w:bookmarkEnd w:id="72"/>
    </w:p>
    <w:tbl>
      <w:tblPr>
        <w:tblStyle w:val="EPAReportTable"/>
        <w:tblW w:w="5000" w:type="pct"/>
        <w:jc w:val="center"/>
        <w:tblLayout w:type="fixed"/>
        <w:tblLook w:val="04A0" w:firstRow="1" w:lastRow="0" w:firstColumn="1" w:lastColumn="0" w:noHBand="0" w:noVBand="1"/>
      </w:tblPr>
      <w:tblGrid>
        <w:gridCol w:w="1866"/>
        <w:gridCol w:w="1866"/>
        <w:gridCol w:w="1866"/>
        <w:gridCol w:w="1866"/>
        <w:gridCol w:w="1866"/>
      </w:tblGrid>
      <w:tr w:rsidR="004E7A32" w:rsidRPr="00BA3BAD" w14:paraId="170B3041" w14:textId="77777777" w:rsidTr="004E7A32">
        <w:trPr>
          <w:cnfStyle w:val="100000000000" w:firstRow="1" w:lastRow="0" w:firstColumn="0" w:lastColumn="0" w:oddVBand="0" w:evenVBand="0" w:oddHBand="0" w:evenHBand="0" w:firstRowFirstColumn="0" w:firstRowLastColumn="0" w:lastRowFirstColumn="0" w:lastRowLastColumn="0"/>
          <w:trHeight w:val="300"/>
          <w:jc w:val="center"/>
        </w:trPr>
        <w:tc>
          <w:tcPr>
            <w:tcW w:w="1000" w:type="pct"/>
          </w:tcPr>
          <w:p w14:paraId="29026737" w14:textId="133950C8" w:rsidR="004E7A32" w:rsidRPr="00BA3BAD" w:rsidRDefault="004E7A32" w:rsidP="00601624"/>
        </w:tc>
        <w:tc>
          <w:tcPr>
            <w:tcW w:w="1000" w:type="pct"/>
            <w:noWrap/>
          </w:tcPr>
          <w:p w14:paraId="5C3E661F" w14:textId="19261CA8" w:rsidR="004E7A32" w:rsidRPr="00BA3BAD" w:rsidRDefault="004E7A32" w:rsidP="00601624">
            <w:r w:rsidRPr="00BA3BAD">
              <w:t>Fuel Efficiency from MOVES</w:t>
            </w:r>
            <w:r w:rsidR="001A6C99">
              <w:t xml:space="preserve"> Model</w:t>
            </w:r>
            <w:r w:rsidRPr="00BA3BAD">
              <w:t xml:space="preserve"> (</w:t>
            </w:r>
            <w:r w:rsidR="001A6C99">
              <w:t>mpg</w:t>
            </w:r>
            <w:r w:rsidRPr="00BA3BAD">
              <w:t>)</w:t>
            </w:r>
          </w:p>
        </w:tc>
        <w:tc>
          <w:tcPr>
            <w:tcW w:w="1000" w:type="pct"/>
            <w:noWrap/>
          </w:tcPr>
          <w:p w14:paraId="60E0957E" w14:textId="5BF17D74" w:rsidR="004E7A32" w:rsidRPr="00BA3BAD" w:rsidRDefault="004E7A32">
            <w:r w:rsidRPr="00BA3BAD">
              <w:t>Fuel Efficiency from V</w:t>
            </w:r>
            <w:r w:rsidR="001A6C99">
              <w:t>irginia Tech Model</w:t>
            </w:r>
            <w:r w:rsidRPr="00BA3BAD">
              <w:t xml:space="preserve"> (</w:t>
            </w:r>
            <w:r w:rsidR="001A6C99">
              <w:t>mpg</w:t>
            </w:r>
            <w:r w:rsidRPr="00BA3BAD">
              <w:t>)</w:t>
            </w:r>
          </w:p>
        </w:tc>
        <w:tc>
          <w:tcPr>
            <w:tcW w:w="1000" w:type="pct"/>
            <w:noWrap/>
          </w:tcPr>
          <w:p w14:paraId="22D3E1A2" w14:textId="3B72E587" w:rsidR="004E7A32" w:rsidRPr="00BA3BAD" w:rsidRDefault="004E7A32" w:rsidP="00601624">
            <w:r w:rsidRPr="00BA3BAD">
              <w:t>Vehicle Speed (m/s)</w:t>
            </w:r>
          </w:p>
        </w:tc>
        <w:tc>
          <w:tcPr>
            <w:tcW w:w="1000" w:type="pct"/>
            <w:noWrap/>
          </w:tcPr>
          <w:p w14:paraId="1E9D63D2" w14:textId="77777777" w:rsidR="004E7A32" w:rsidRPr="00BA3BAD" w:rsidRDefault="004E7A32" w:rsidP="00601624">
            <w:r w:rsidRPr="00BA3BAD">
              <w:t>Std of Vehicle Speed (m/s)</w:t>
            </w:r>
          </w:p>
        </w:tc>
      </w:tr>
      <w:tr w:rsidR="004E7A32" w:rsidRPr="00BA3BAD" w14:paraId="3A9A19A5" w14:textId="77777777" w:rsidTr="004E7A32">
        <w:trPr>
          <w:trHeight w:val="300"/>
          <w:jc w:val="center"/>
        </w:trPr>
        <w:tc>
          <w:tcPr>
            <w:tcW w:w="1000" w:type="pct"/>
          </w:tcPr>
          <w:p w14:paraId="2346F399" w14:textId="5FF5B2B7" w:rsidR="004E7A32" w:rsidRPr="00BA3BAD" w:rsidRDefault="004E7A32" w:rsidP="004E7A32">
            <w:pPr>
              <w:jc w:val="center"/>
            </w:pPr>
            <w:r w:rsidRPr="00BA3BAD">
              <w:t>No VSA</w:t>
            </w:r>
          </w:p>
        </w:tc>
        <w:tc>
          <w:tcPr>
            <w:tcW w:w="1000" w:type="pct"/>
            <w:noWrap/>
            <w:vAlign w:val="bottom"/>
          </w:tcPr>
          <w:p w14:paraId="73FC0115" w14:textId="13DC4C90" w:rsidR="004E7A32" w:rsidRPr="00BA3BAD" w:rsidRDefault="004E7A32" w:rsidP="004E7A32">
            <w:pPr>
              <w:jc w:val="center"/>
            </w:pPr>
            <w:r w:rsidRPr="00BA3BAD">
              <w:t>25.6</w:t>
            </w:r>
          </w:p>
        </w:tc>
        <w:tc>
          <w:tcPr>
            <w:tcW w:w="1000" w:type="pct"/>
            <w:noWrap/>
            <w:vAlign w:val="bottom"/>
          </w:tcPr>
          <w:p w14:paraId="25C26DEE" w14:textId="7D286EF5" w:rsidR="004E7A32" w:rsidRPr="00BA3BAD" w:rsidRDefault="004E7A32" w:rsidP="004E7A32">
            <w:pPr>
              <w:jc w:val="center"/>
            </w:pPr>
            <w:r w:rsidRPr="00BA3BAD">
              <w:t>28.9</w:t>
            </w:r>
          </w:p>
        </w:tc>
        <w:tc>
          <w:tcPr>
            <w:tcW w:w="1000" w:type="pct"/>
            <w:noWrap/>
            <w:vAlign w:val="bottom"/>
          </w:tcPr>
          <w:p w14:paraId="2EFFFB22" w14:textId="0BC44D48" w:rsidR="004E7A32" w:rsidRPr="00BA3BAD" w:rsidRDefault="004E7A32" w:rsidP="004E7A32">
            <w:pPr>
              <w:jc w:val="center"/>
            </w:pPr>
            <w:r w:rsidRPr="00BA3BAD">
              <w:t>14.6</w:t>
            </w:r>
          </w:p>
        </w:tc>
        <w:tc>
          <w:tcPr>
            <w:tcW w:w="1000" w:type="pct"/>
            <w:noWrap/>
            <w:vAlign w:val="bottom"/>
            <w:hideMark/>
          </w:tcPr>
          <w:p w14:paraId="4293C930" w14:textId="0A212E74" w:rsidR="004E7A32" w:rsidRPr="00BA3BAD" w:rsidRDefault="004E7A32" w:rsidP="004E7A32">
            <w:pPr>
              <w:jc w:val="center"/>
            </w:pPr>
            <w:r w:rsidRPr="00BA3BAD">
              <w:t>15.3</w:t>
            </w:r>
          </w:p>
        </w:tc>
      </w:tr>
      <w:tr w:rsidR="004E7A32" w:rsidRPr="00BA3BAD" w14:paraId="600D2BD2" w14:textId="77777777" w:rsidTr="00601624">
        <w:trPr>
          <w:trHeight w:val="300"/>
          <w:jc w:val="center"/>
        </w:trPr>
        <w:tc>
          <w:tcPr>
            <w:tcW w:w="1000" w:type="pct"/>
            <w:tcBorders>
              <w:bottom w:val="double" w:sz="4" w:space="0" w:color="auto"/>
            </w:tcBorders>
          </w:tcPr>
          <w:p w14:paraId="44D6954D" w14:textId="718E588C" w:rsidR="004E7A32" w:rsidRPr="00BA3BAD" w:rsidRDefault="004E7A32" w:rsidP="004E7A32">
            <w:pPr>
              <w:jc w:val="center"/>
            </w:pPr>
            <w:r w:rsidRPr="00BA3BAD">
              <w:t>VSA</w:t>
            </w:r>
          </w:p>
        </w:tc>
        <w:tc>
          <w:tcPr>
            <w:tcW w:w="1000" w:type="pct"/>
            <w:tcBorders>
              <w:bottom w:val="double" w:sz="4" w:space="0" w:color="auto"/>
            </w:tcBorders>
            <w:noWrap/>
            <w:vAlign w:val="bottom"/>
            <w:hideMark/>
          </w:tcPr>
          <w:p w14:paraId="772A73F3" w14:textId="30672741" w:rsidR="004E7A32" w:rsidRPr="00BA3BAD" w:rsidRDefault="004E7A32" w:rsidP="004E7A32">
            <w:pPr>
              <w:jc w:val="center"/>
            </w:pPr>
            <w:r w:rsidRPr="00BA3BAD">
              <w:t>24.3</w:t>
            </w:r>
          </w:p>
        </w:tc>
        <w:tc>
          <w:tcPr>
            <w:tcW w:w="1000" w:type="pct"/>
            <w:tcBorders>
              <w:bottom w:val="double" w:sz="4" w:space="0" w:color="auto"/>
            </w:tcBorders>
            <w:noWrap/>
            <w:vAlign w:val="bottom"/>
            <w:hideMark/>
          </w:tcPr>
          <w:p w14:paraId="32AF2E55" w14:textId="0C4F674B" w:rsidR="004E7A32" w:rsidRPr="00BA3BAD" w:rsidRDefault="004E7A32" w:rsidP="004E7A32">
            <w:pPr>
              <w:jc w:val="center"/>
            </w:pPr>
            <w:r w:rsidRPr="00BA3BAD">
              <w:t>29.6</w:t>
            </w:r>
          </w:p>
        </w:tc>
        <w:tc>
          <w:tcPr>
            <w:tcW w:w="1000" w:type="pct"/>
            <w:tcBorders>
              <w:bottom w:val="double" w:sz="4" w:space="0" w:color="auto"/>
            </w:tcBorders>
            <w:noWrap/>
            <w:vAlign w:val="bottom"/>
            <w:hideMark/>
          </w:tcPr>
          <w:p w14:paraId="059152DE" w14:textId="23BAFE4D" w:rsidR="004E7A32" w:rsidRPr="00BA3BAD" w:rsidRDefault="004E7A32" w:rsidP="004E7A32">
            <w:pPr>
              <w:jc w:val="center"/>
            </w:pPr>
            <w:r w:rsidRPr="00BA3BAD">
              <w:t>11.3</w:t>
            </w:r>
          </w:p>
        </w:tc>
        <w:tc>
          <w:tcPr>
            <w:tcW w:w="1000" w:type="pct"/>
            <w:tcBorders>
              <w:bottom w:val="double" w:sz="4" w:space="0" w:color="auto"/>
            </w:tcBorders>
            <w:noWrap/>
            <w:vAlign w:val="bottom"/>
            <w:hideMark/>
          </w:tcPr>
          <w:p w14:paraId="22638C61" w14:textId="2A6E37A6" w:rsidR="004E7A32" w:rsidRPr="00BA3BAD" w:rsidRDefault="004E7A32" w:rsidP="004E7A32">
            <w:pPr>
              <w:jc w:val="center"/>
            </w:pPr>
            <w:r w:rsidRPr="00BA3BAD">
              <w:t>13.7</w:t>
            </w:r>
          </w:p>
        </w:tc>
      </w:tr>
      <w:tr w:rsidR="004E7A32" w:rsidRPr="00BA3BAD" w14:paraId="2BE88B6B" w14:textId="77777777" w:rsidTr="00601624">
        <w:trPr>
          <w:trHeight w:val="300"/>
          <w:jc w:val="center"/>
        </w:trPr>
        <w:tc>
          <w:tcPr>
            <w:tcW w:w="1000" w:type="pct"/>
          </w:tcPr>
          <w:p w14:paraId="174774CF" w14:textId="0E487035" w:rsidR="004E7A32" w:rsidRPr="00BA3BAD" w:rsidRDefault="004E7A32" w:rsidP="004E7A32">
            <w:pPr>
              <w:jc w:val="center"/>
            </w:pPr>
            <w:r w:rsidRPr="00BA3BAD">
              <w:t>Δ</w:t>
            </w:r>
          </w:p>
        </w:tc>
        <w:tc>
          <w:tcPr>
            <w:tcW w:w="1000" w:type="pct"/>
            <w:noWrap/>
            <w:vAlign w:val="bottom"/>
            <w:hideMark/>
          </w:tcPr>
          <w:p w14:paraId="2B58F076" w14:textId="45CFA8EC" w:rsidR="004E7A32" w:rsidRPr="00BA3BAD" w:rsidRDefault="004E7A32" w:rsidP="004E7A32">
            <w:pPr>
              <w:jc w:val="center"/>
            </w:pPr>
            <w:r w:rsidRPr="00BA3BAD">
              <w:t>-4.8%</w:t>
            </w:r>
          </w:p>
        </w:tc>
        <w:tc>
          <w:tcPr>
            <w:tcW w:w="1000" w:type="pct"/>
            <w:noWrap/>
            <w:vAlign w:val="bottom"/>
            <w:hideMark/>
          </w:tcPr>
          <w:p w14:paraId="0E0D9609" w14:textId="1845FA36" w:rsidR="004E7A32" w:rsidRPr="00BA3BAD" w:rsidRDefault="004E7A32" w:rsidP="004E7A32">
            <w:pPr>
              <w:jc w:val="center"/>
            </w:pPr>
            <w:r w:rsidRPr="00BA3BAD">
              <w:t>2.4%</w:t>
            </w:r>
          </w:p>
        </w:tc>
        <w:tc>
          <w:tcPr>
            <w:tcW w:w="1000" w:type="pct"/>
            <w:noWrap/>
            <w:vAlign w:val="bottom"/>
            <w:hideMark/>
          </w:tcPr>
          <w:p w14:paraId="3A419D41" w14:textId="465D523A" w:rsidR="004E7A32" w:rsidRPr="00BA3BAD" w:rsidRDefault="004E7A32" w:rsidP="004E7A32">
            <w:pPr>
              <w:jc w:val="center"/>
            </w:pPr>
            <w:r w:rsidRPr="00BA3BAD">
              <w:t>-22.8%</w:t>
            </w:r>
          </w:p>
        </w:tc>
        <w:tc>
          <w:tcPr>
            <w:tcW w:w="1000" w:type="pct"/>
            <w:noWrap/>
            <w:vAlign w:val="bottom"/>
            <w:hideMark/>
          </w:tcPr>
          <w:p w14:paraId="1C2AAAD6" w14:textId="776DDEE4" w:rsidR="004E7A32" w:rsidRPr="00BA3BAD" w:rsidRDefault="004E7A32" w:rsidP="004E7A32">
            <w:pPr>
              <w:jc w:val="center"/>
            </w:pPr>
            <w:r w:rsidRPr="00BA3BAD">
              <w:t>-10.2%</w:t>
            </w:r>
          </w:p>
        </w:tc>
      </w:tr>
    </w:tbl>
    <w:p w14:paraId="75E2D06F" w14:textId="77777777" w:rsidR="004E7A32" w:rsidRPr="00BA3BAD" w:rsidRDefault="004E7A32" w:rsidP="00DA6AF6"/>
    <w:p w14:paraId="0144DB1C" w14:textId="521369BE" w:rsidR="00DD1847" w:rsidRDefault="00BF30A4" w:rsidP="00DA6AF6">
      <w:r w:rsidRPr="00BA3BAD">
        <w:t xml:space="preserve">The </w:t>
      </w:r>
      <w:r w:rsidR="00EE425D" w:rsidRPr="00BA3BAD">
        <w:t xml:space="preserve">above </w:t>
      </w:r>
      <w:r w:rsidRPr="00BA3BAD">
        <w:t>results indicate that the reactive natur</w:t>
      </w:r>
      <w:r w:rsidR="001066D9">
        <w:t>e</w:t>
      </w:r>
      <w:r w:rsidRPr="00BA3BAD">
        <w:t xml:space="preserve"> of the VSA controller impedes improvement</w:t>
      </w:r>
      <w:r w:rsidR="001066D9">
        <w:t>s in</w:t>
      </w:r>
      <w:r w:rsidRPr="00BA3BAD">
        <w:t xml:space="preserve"> speed harmonization and vehicle fuel efficiency, </w:t>
      </w:r>
      <w:r w:rsidR="001066D9">
        <w:t>regardless of</w:t>
      </w:r>
      <w:r w:rsidRPr="00BA3BAD">
        <w:t xml:space="preserve"> CV driver</w:t>
      </w:r>
      <w:r w:rsidR="001066D9">
        <w:t xml:space="preserve"> or CACC vehicle compliance</w:t>
      </w:r>
      <w:r w:rsidRPr="00BA3BAD">
        <w:t xml:space="preserve"> with the advisory speed. </w:t>
      </w:r>
      <w:r w:rsidR="00910C27" w:rsidRPr="00BA3BAD">
        <w:t xml:space="preserve">A possible direction for further improvement is to use a predictive VSA algorithm to generate advisory speeds. The </w:t>
      </w:r>
      <w:r w:rsidR="0034457E" w:rsidRPr="00BA3BAD">
        <w:t>predictive algorithm can estimate short-term disturbances from on-ramp traffic</w:t>
      </w:r>
      <w:r w:rsidR="00DD1847">
        <w:t xml:space="preserve"> and subsequently</w:t>
      </w:r>
      <w:r w:rsidR="0064774D" w:rsidRPr="00BA3BAD">
        <w:t xml:space="preserve"> compute </w:t>
      </w:r>
      <w:r w:rsidR="00DD1847">
        <w:t>an</w:t>
      </w:r>
      <w:r w:rsidR="0034457E" w:rsidRPr="00BA3BAD">
        <w:t xml:space="preserve"> input flow to the bottleneck </w:t>
      </w:r>
      <w:r w:rsidR="0064774D" w:rsidRPr="00BA3BAD">
        <w:t>that</w:t>
      </w:r>
      <w:r w:rsidR="0034457E" w:rsidRPr="00BA3BAD">
        <w:t xml:space="preserve"> match</w:t>
      </w:r>
      <w:r w:rsidR="0064774D" w:rsidRPr="00BA3BAD">
        <w:t>es</w:t>
      </w:r>
      <w:r w:rsidR="0034457E" w:rsidRPr="00BA3BAD">
        <w:t xml:space="preserve"> the bottleneck traffic condition, leading to more efficient bottleneck operation. However,</w:t>
      </w:r>
      <w:r w:rsidR="00910C27" w:rsidRPr="00BA3BAD">
        <w:t xml:space="preserve"> </w:t>
      </w:r>
      <w:r w:rsidR="00DD1847">
        <w:t xml:space="preserve">because </w:t>
      </w:r>
      <w:r w:rsidR="00910C27" w:rsidRPr="00BA3BAD">
        <w:t>traffic flow changes rapidly within the bottleneck area, a fast and localized speed control is needed to create input flows that maximize bottleneck throughput. Such speed control</w:t>
      </w:r>
      <w:r w:rsidR="00DD1847">
        <w:t>s</w:t>
      </w:r>
      <w:r w:rsidR="00910C27" w:rsidRPr="00BA3BAD">
        <w:t xml:space="preserve"> </w:t>
      </w:r>
      <w:r w:rsidR="00DD1847">
        <w:t>may</w:t>
      </w:r>
      <w:r w:rsidR="00DD1847" w:rsidRPr="00BA3BAD">
        <w:t xml:space="preserve"> </w:t>
      </w:r>
      <w:r w:rsidR="00910C27" w:rsidRPr="00BA3BAD">
        <w:t xml:space="preserve">be difficult for human drivers to implement. In this sense, the predictive VSA algorithm is expected to perform best with </w:t>
      </w:r>
      <w:r w:rsidR="00DD1847">
        <w:t xml:space="preserve">an </w:t>
      </w:r>
      <w:r w:rsidR="00910C27" w:rsidRPr="00BA3BAD">
        <w:t>automated speed controller</w:t>
      </w:r>
      <w:r w:rsidR="00DD1847">
        <w:t>,</w:t>
      </w:r>
      <w:r w:rsidR="00EE425D" w:rsidRPr="00BA3BAD">
        <w:t xml:space="preserve"> such as CACC</w:t>
      </w:r>
      <w:r w:rsidR="00910C27" w:rsidRPr="00BA3BAD">
        <w:t xml:space="preserve">. </w:t>
      </w:r>
    </w:p>
    <w:p w14:paraId="21D84608" w14:textId="77777777" w:rsidR="00DD1847" w:rsidRDefault="00DD1847" w:rsidP="00DA6AF6"/>
    <w:p w14:paraId="32188D6C" w14:textId="3DE792CF" w:rsidR="005F1068" w:rsidRDefault="0034457E" w:rsidP="00DA6AF6">
      <w:r w:rsidRPr="00BA3BAD">
        <w:t xml:space="preserve">Another </w:t>
      </w:r>
      <w:r w:rsidR="00DD1847">
        <w:t>potential avenue for</w:t>
      </w:r>
      <w:r w:rsidRPr="00BA3BAD">
        <w:t xml:space="preserve"> improvement</w:t>
      </w:r>
      <w:r w:rsidR="00DD1847">
        <w:t xml:space="preserve"> involves</w:t>
      </w:r>
      <w:r w:rsidRPr="00BA3BAD">
        <w:t xml:space="preserve"> combin</w:t>
      </w:r>
      <w:r w:rsidR="00DD1847">
        <w:t>ing</w:t>
      </w:r>
      <w:r w:rsidRPr="00BA3BAD">
        <w:t xml:space="preserve"> on-ramp metering </w:t>
      </w:r>
      <w:r w:rsidR="00DD1847">
        <w:t>with</w:t>
      </w:r>
      <w:r w:rsidRPr="00BA3BAD">
        <w:t xml:space="preserve"> VSA control. With ramp metering, the disturbance caused by on-ramp traffic becomes controllable. The VSA algorithm can generate speed commands based on the metering rate</w:t>
      </w:r>
      <w:r w:rsidR="00DD1847">
        <w:t>, and t</w:t>
      </w:r>
      <w:r w:rsidRPr="00BA3BAD">
        <w:t>he combined control algorithm is easy to implement for human drivers.</w:t>
      </w:r>
      <w:r w:rsidR="005F1068" w:rsidRPr="00BA3BAD">
        <w:br w:type="page"/>
      </w:r>
    </w:p>
    <w:p w14:paraId="6304ECA9" w14:textId="75D73A8E" w:rsidR="00D73843" w:rsidRPr="00D73843" w:rsidRDefault="00D73843" w:rsidP="00DA6AF6">
      <w:r>
        <w:lastRenderedPageBreak/>
        <w:br w:type="page"/>
      </w:r>
    </w:p>
    <w:p w14:paraId="72F633D6" w14:textId="779D7452" w:rsidR="00475161" w:rsidRPr="00BA3BAD" w:rsidRDefault="00475161" w:rsidP="00DA6AF6">
      <w:pPr>
        <w:pStyle w:val="Heading1"/>
      </w:pPr>
      <w:bookmarkStart w:id="73" w:name="_Toc35777855"/>
      <w:r w:rsidRPr="00BA3BAD">
        <w:lastRenderedPageBreak/>
        <w:t>SUMMARY AND RECOMMENDATIONS</w:t>
      </w:r>
      <w:bookmarkEnd w:id="73"/>
    </w:p>
    <w:p w14:paraId="3A3FC56C" w14:textId="0A1017C0" w:rsidR="00DA6AF6" w:rsidRDefault="00DA6AF6" w:rsidP="00DA6AF6"/>
    <w:p w14:paraId="266BCE88" w14:textId="77777777" w:rsidR="0073663E" w:rsidRDefault="0073663E" w:rsidP="00DA6AF6"/>
    <w:p w14:paraId="3D82A378" w14:textId="78B1E430" w:rsidR="00047087" w:rsidRDefault="00047087" w:rsidP="00DA6AF6">
      <w:r w:rsidRPr="00BA3BAD">
        <w:t xml:space="preserve">This document presents the modeling approach </w:t>
      </w:r>
      <w:r w:rsidR="00EC40B4">
        <w:t xml:space="preserve">used by </w:t>
      </w:r>
      <w:r w:rsidRPr="00BA3BAD">
        <w:t xml:space="preserve">the PATH team to depict </w:t>
      </w:r>
      <w:r w:rsidR="00EC40B4">
        <w:t>CV driver</w:t>
      </w:r>
      <w:r w:rsidRPr="00BA3BAD">
        <w:t xml:space="preserve"> compliance behaviors in response to the </w:t>
      </w:r>
      <w:r w:rsidR="00233F33" w:rsidRPr="00BA3BAD">
        <w:t>I2V</w:t>
      </w:r>
      <w:r w:rsidR="00197E1C">
        <w:t>-</w:t>
      </w:r>
      <w:r w:rsidR="00233F33" w:rsidRPr="00BA3BAD">
        <w:t xml:space="preserve">based </w:t>
      </w:r>
      <w:r w:rsidRPr="00BA3BAD">
        <w:t xml:space="preserve">VSA in mixed traffic. </w:t>
      </w:r>
      <w:r w:rsidR="00233F33" w:rsidRPr="00BA3BAD">
        <w:t>CV driver speed adaptation due to VSA was captured by a stimulus-response model, which allows</w:t>
      </w:r>
      <w:r w:rsidR="00197E1C">
        <w:t xml:space="preserve"> the desired speed of</w:t>
      </w:r>
      <w:r w:rsidR="00233F33" w:rsidRPr="00BA3BAD">
        <w:t xml:space="preserve"> drivers to change based on the VSA level. A random variable was used to model the fluctuation of the desired speed in the traffic flow. </w:t>
      </w:r>
      <w:r w:rsidR="00197E1C">
        <w:t>F</w:t>
      </w:r>
      <w:r w:rsidRPr="00BA3BAD">
        <w:t xml:space="preserve">ield VSA test data </w:t>
      </w:r>
      <w:r w:rsidR="00197E1C" w:rsidRPr="00BA3BAD">
        <w:t>w</w:t>
      </w:r>
      <w:r w:rsidR="00197E1C">
        <w:t>as</w:t>
      </w:r>
      <w:r w:rsidR="00197E1C" w:rsidRPr="00BA3BAD">
        <w:t xml:space="preserve"> </w:t>
      </w:r>
      <w:r w:rsidRPr="00BA3BAD">
        <w:t>used for model calibration and validation</w:t>
      </w:r>
      <w:r w:rsidR="00233F33" w:rsidRPr="00BA3BAD">
        <w:t xml:space="preserve"> </w:t>
      </w:r>
      <w:r w:rsidR="00197E1C">
        <w:t>to allow the speed adaptations of</w:t>
      </w:r>
      <w:r w:rsidR="00233F33" w:rsidRPr="00BA3BAD">
        <w:t xml:space="preserve"> CV drivers </w:t>
      </w:r>
      <w:r w:rsidR="00197E1C">
        <w:t>to</w:t>
      </w:r>
      <w:r w:rsidR="00233F33" w:rsidRPr="00BA3BAD">
        <w:t xml:space="preserve"> represent</w:t>
      </w:r>
      <w:r w:rsidRPr="00BA3BAD">
        <w:t xml:space="preserve"> real-world driver speed patterns under the influence of the </w:t>
      </w:r>
      <w:r w:rsidR="00197E1C">
        <w:t>VSA</w:t>
      </w:r>
      <w:r w:rsidRPr="00BA3BAD">
        <w:t xml:space="preserve">. CV </w:t>
      </w:r>
      <w:r w:rsidR="00233F33" w:rsidRPr="00BA3BAD">
        <w:t xml:space="preserve">driver </w:t>
      </w:r>
      <w:r w:rsidRPr="00BA3BAD">
        <w:t xml:space="preserve">compliance </w:t>
      </w:r>
      <w:r w:rsidR="004C7426" w:rsidRPr="00BA3BAD">
        <w:t>was found to be best modeled with</w:t>
      </w:r>
      <w:r w:rsidRPr="00BA3BAD">
        <w:t xml:space="preserve"> empirical distributions </w:t>
      </w:r>
      <w:r w:rsidR="00233F33" w:rsidRPr="00BA3BAD">
        <w:t>of</w:t>
      </w:r>
      <w:r w:rsidRPr="00BA3BAD">
        <w:t xml:space="preserve"> two speed </w:t>
      </w:r>
      <w:r w:rsidR="00233F33" w:rsidRPr="00BA3BAD">
        <w:t>groups</w:t>
      </w:r>
      <w:r w:rsidRPr="00BA3BAD">
        <w:t>:</w:t>
      </w:r>
      <w:r w:rsidR="00197E1C">
        <w:t xml:space="preserve"> the</w:t>
      </w:r>
      <w:r w:rsidRPr="00BA3BAD">
        <w:t xml:space="preserve"> </w:t>
      </w:r>
      <w:r w:rsidR="00233F33" w:rsidRPr="00BA3BAD">
        <w:t xml:space="preserve">low </w:t>
      </w:r>
      <w:r w:rsidRPr="00BA3BAD">
        <w:t xml:space="preserve">speed </w:t>
      </w:r>
      <w:r w:rsidR="00233F33" w:rsidRPr="00BA3BAD">
        <w:t>group when the VSA is under</w:t>
      </w:r>
      <w:r w:rsidRPr="00BA3BAD">
        <w:t xml:space="preserve"> 35 mph</w:t>
      </w:r>
      <w:r w:rsidR="00197E1C">
        <w:t>,</w:t>
      </w:r>
      <w:r w:rsidRPr="00BA3BAD">
        <w:t xml:space="preserve"> and</w:t>
      </w:r>
      <w:r w:rsidR="00197E1C">
        <w:t xml:space="preserve"> the</w:t>
      </w:r>
      <w:r w:rsidRPr="00BA3BAD">
        <w:t xml:space="preserve"> </w:t>
      </w:r>
      <w:r w:rsidR="00233F33" w:rsidRPr="00BA3BAD">
        <w:t>high-speed group when the VSA is a</w:t>
      </w:r>
      <w:r w:rsidRPr="00BA3BAD">
        <w:t xml:space="preserve">bove </w:t>
      </w:r>
      <w:r w:rsidR="00233F33" w:rsidRPr="00BA3BAD">
        <w:t>35</w:t>
      </w:r>
      <w:r w:rsidRPr="00BA3BAD">
        <w:t xml:space="preserve"> mph. The calibration and validation process adopt</w:t>
      </w:r>
      <w:r w:rsidR="0064774D" w:rsidRPr="00BA3BAD">
        <w:t>ed</w:t>
      </w:r>
      <w:r w:rsidRPr="00BA3BAD">
        <w:t xml:space="preserve"> distribution fitting and hypothesis test approaches to determine the </w:t>
      </w:r>
      <w:r w:rsidR="004C7426" w:rsidRPr="00BA3BAD">
        <w:t>empirical distributions parameters</w:t>
      </w:r>
      <w:r w:rsidRPr="00BA3BAD">
        <w:t xml:space="preserve">. The </w:t>
      </w:r>
      <w:r w:rsidR="00EC40B4">
        <w:t>t</w:t>
      </w:r>
      <w:r w:rsidRPr="00BA3BAD">
        <w:t xml:space="preserve">wo-sample Kolmogorov-Smirnov </w:t>
      </w:r>
      <w:r w:rsidR="00EC40B4">
        <w:t>test</w:t>
      </w:r>
      <w:r w:rsidRPr="00BA3BAD">
        <w:t xml:space="preserve"> was conducted to show the goodness of fit of those empirical cumulative distribution functions with the real-world data. The validated model </w:t>
      </w:r>
      <w:r w:rsidR="004C7426" w:rsidRPr="00BA3BAD">
        <w:t>has been</w:t>
      </w:r>
      <w:r w:rsidRPr="00BA3BAD">
        <w:t xml:space="preserve"> applied </w:t>
      </w:r>
      <w:r w:rsidR="00197E1C">
        <w:t>to</w:t>
      </w:r>
      <w:r w:rsidRPr="00BA3BAD">
        <w:t xml:space="preserve"> evaluate the effectiveness of CV on freeway corridor operations.</w:t>
      </w:r>
      <w:r w:rsidR="004C7426" w:rsidRPr="00BA3BAD">
        <w:t xml:space="preserve"> </w:t>
      </w:r>
    </w:p>
    <w:p w14:paraId="3D674FFD" w14:textId="77777777" w:rsidR="00DA6AF6" w:rsidRPr="00BA3BAD" w:rsidRDefault="00DA6AF6" w:rsidP="00DA6AF6"/>
    <w:p w14:paraId="0CDE179A" w14:textId="3ADC30F3" w:rsidR="00047087" w:rsidRDefault="00047087" w:rsidP="00DA6AF6">
      <w:r w:rsidRPr="00BA3BAD">
        <w:t xml:space="preserve">It should be noted that the </w:t>
      </w:r>
      <w:r w:rsidR="000863B2" w:rsidRPr="00BA3BAD">
        <w:t xml:space="preserve">model calibration and validation datasets represent </w:t>
      </w:r>
      <w:r w:rsidR="00197E1C">
        <w:t xml:space="preserve">the response of </w:t>
      </w:r>
      <w:r w:rsidR="000863B2" w:rsidRPr="00BA3BAD">
        <w:t xml:space="preserve">drivers to the VSA displayed on </w:t>
      </w:r>
      <w:r w:rsidRPr="00BA3BAD">
        <w:t xml:space="preserve">the roadside </w:t>
      </w:r>
      <w:r w:rsidR="000863B2" w:rsidRPr="00BA3BAD">
        <w:t>message sign</w:t>
      </w:r>
      <w:r w:rsidR="00197E1C">
        <w:t>, not</w:t>
      </w:r>
      <w:r w:rsidR="000863B2" w:rsidRPr="00BA3BAD">
        <w:t xml:space="preserve"> to </w:t>
      </w:r>
      <w:r w:rsidRPr="00BA3BAD">
        <w:t xml:space="preserve">direct feedback in the vehicle. Admittedly, such feedback will have less </w:t>
      </w:r>
      <w:r w:rsidR="000863B2" w:rsidRPr="00BA3BAD">
        <w:t>influence</w:t>
      </w:r>
      <w:r w:rsidRPr="00BA3BAD">
        <w:t xml:space="preserve"> </w:t>
      </w:r>
      <w:r w:rsidR="000863B2" w:rsidRPr="00BA3BAD">
        <w:t xml:space="preserve">on </w:t>
      </w:r>
      <w:r w:rsidRPr="00BA3BAD">
        <w:t>the driver than</w:t>
      </w:r>
      <w:r w:rsidR="00197E1C">
        <w:t xml:space="preserve"> would</w:t>
      </w:r>
      <w:r w:rsidRPr="00BA3BAD">
        <w:t xml:space="preserve"> in-vehicle display</w:t>
      </w:r>
      <w:r w:rsidR="000863B2" w:rsidRPr="00BA3BAD">
        <w:t>s</w:t>
      </w:r>
      <w:r w:rsidRPr="00BA3BAD">
        <w:t xml:space="preserve">. </w:t>
      </w:r>
      <w:r w:rsidR="000863B2" w:rsidRPr="00BA3BAD">
        <w:t>For this reason, this research designed a sensitivity analysis to explore the effectiveness of CV speed adaptation under various CV market penetrations and driver compliance levels. In addition, the sensitivity analysis has identified the impact of using automated speed controllers with the I2V</w:t>
      </w:r>
      <w:r w:rsidR="00197E1C">
        <w:t>-</w:t>
      </w:r>
      <w:r w:rsidR="000863B2" w:rsidRPr="00BA3BAD">
        <w:t>based VSA algorithm</w:t>
      </w:r>
      <w:r w:rsidRPr="00BA3BAD">
        <w:t>.</w:t>
      </w:r>
    </w:p>
    <w:p w14:paraId="61AAF8C4" w14:textId="77777777" w:rsidR="00DA6AF6" w:rsidRPr="00BA3BAD" w:rsidRDefault="00DA6AF6" w:rsidP="00DA6AF6"/>
    <w:p w14:paraId="6CC9DC50" w14:textId="1408A8CD" w:rsidR="000863B2" w:rsidRDefault="000863B2" w:rsidP="00DA6AF6">
      <w:r w:rsidRPr="00BA3BAD">
        <w:t xml:space="preserve">The analysis results indicate that </w:t>
      </w:r>
      <w:r w:rsidR="00B234F4" w:rsidRPr="00BA3BAD">
        <w:t>I2V</w:t>
      </w:r>
      <w:r w:rsidR="00EC40B4">
        <w:t>-</w:t>
      </w:r>
      <w:r w:rsidR="00B234F4" w:rsidRPr="00BA3BAD">
        <w:t>based VSA control could have significant effects on the freeway corridor when CV market penetration is 10</w:t>
      </w:r>
      <w:r w:rsidR="00197E1C">
        <w:t xml:space="preserve"> percent</w:t>
      </w:r>
      <w:r w:rsidR="00B234F4" w:rsidRPr="00BA3BAD">
        <w:t xml:space="preserve">. With </w:t>
      </w:r>
      <w:r w:rsidR="00197E1C">
        <w:t>VSA</w:t>
      </w:r>
      <w:r w:rsidR="00B234F4" w:rsidRPr="00BA3BAD">
        <w:t xml:space="preserve">, </w:t>
      </w:r>
      <w:r w:rsidR="00197E1C">
        <w:t>speed variation decreased</w:t>
      </w:r>
      <w:r w:rsidR="00B234F4" w:rsidRPr="00BA3BAD">
        <w:t xml:space="preserve"> by 6</w:t>
      </w:r>
      <w:r w:rsidR="00197E1C">
        <w:t xml:space="preserve"> percent</w:t>
      </w:r>
      <w:r w:rsidR="00B234F4" w:rsidRPr="00BA3BAD">
        <w:t xml:space="preserve">, </w:t>
      </w:r>
      <w:r w:rsidR="00197E1C">
        <w:t>while</w:t>
      </w:r>
      <w:r w:rsidR="00197E1C" w:rsidRPr="00BA3BAD">
        <w:t xml:space="preserve"> </w:t>
      </w:r>
      <w:r w:rsidR="00B234F4" w:rsidRPr="00BA3BAD">
        <w:t>vehicle fuel efficiency increased by 2.2 to 4.9</w:t>
      </w:r>
      <w:r w:rsidR="00A72B9B">
        <w:t xml:space="preserve"> percent</w:t>
      </w:r>
      <w:r w:rsidR="00B234F4" w:rsidRPr="00BA3BAD">
        <w:t xml:space="preserve"> depending on the results of different energy models. </w:t>
      </w:r>
      <w:r w:rsidR="00A72B9B">
        <w:t>Results suggest</w:t>
      </w:r>
      <w:r w:rsidR="00B234F4" w:rsidRPr="00BA3BAD">
        <w:t xml:space="preserve"> that the speed adaptation of a few connected drivers could substantially change the traffic flow pattern, leading to a more energy</w:t>
      </w:r>
      <w:r w:rsidR="00A31002">
        <w:t>-</w:t>
      </w:r>
      <w:r w:rsidR="00B234F4" w:rsidRPr="00BA3BAD">
        <w:t xml:space="preserve">efficient traffic flow. As CV market penetration further </w:t>
      </w:r>
      <w:r w:rsidR="00A31002" w:rsidRPr="00BA3BAD">
        <w:t>increase</w:t>
      </w:r>
      <w:r w:rsidR="00754B17">
        <w:t>d</w:t>
      </w:r>
      <w:r w:rsidR="00B234F4" w:rsidRPr="00BA3BAD">
        <w:t>, reduction</w:t>
      </w:r>
      <w:r w:rsidR="00A31002">
        <w:t>s</w:t>
      </w:r>
      <w:r w:rsidR="00B234F4" w:rsidRPr="00BA3BAD">
        <w:t xml:space="preserve"> </w:t>
      </w:r>
      <w:r w:rsidR="00A31002">
        <w:t>in</w:t>
      </w:r>
      <w:r w:rsidR="00B234F4" w:rsidRPr="00BA3BAD">
        <w:t xml:space="preserve"> speed variation and improvement</w:t>
      </w:r>
      <w:r w:rsidR="00A31002">
        <w:t>s</w:t>
      </w:r>
      <w:r w:rsidR="00B234F4" w:rsidRPr="00BA3BAD">
        <w:t xml:space="preserve"> </w:t>
      </w:r>
      <w:r w:rsidR="00A31002">
        <w:t>in</w:t>
      </w:r>
      <w:r w:rsidR="00B234F4" w:rsidRPr="00BA3BAD">
        <w:t xml:space="preserve"> fuel efficiency </w:t>
      </w:r>
      <w:r w:rsidR="00754B17" w:rsidRPr="00BA3BAD">
        <w:t>bec</w:t>
      </w:r>
      <w:r w:rsidR="00754B17">
        <w:t>a</w:t>
      </w:r>
      <w:r w:rsidR="00754B17" w:rsidRPr="00BA3BAD">
        <w:t xml:space="preserve">me </w:t>
      </w:r>
      <w:r w:rsidR="00B234F4" w:rsidRPr="00BA3BAD">
        <w:t>less rapid. When CV market penetration reached 100</w:t>
      </w:r>
      <w:r w:rsidR="00A31002">
        <w:t xml:space="preserve"> percent</w:t>
      </w:r>
      <w:r w:rsidR="00B234F4" w:rsidRPr="00BA3BAD">
        <w:t>,</w:t>
      </w:r>
      <w:r w:rsidR="00A31002">
        <w:t xml:space="preserve"> </w:t>
      </w:r>
      <w:r w:rsidR="00B234F4" w:rsidRPr="00BA3BAD">
        <w:t>speed variation decreased by 9.1</w:t>
      </w:r>
      <w:r w:rsidR="00A31002">
        <w:t xml:space="preserve"> percent</w:t>
      </w:r>
      <w:r w:rsidR="00754B17">
        <w:t>,</w:t>
      </w:r>
      <w:r w:rsidR="00B234F4" w:rsidRPr="00BA3BAD">
        <w:t xml:space="preserve"> </w:t>
      </w:r>
      <w:r w:rsidR="00A31002">
        <w:t xml:space="preserve">while </w:t>
      </w:r>
      <w:r w:rsidR="00B234F4" w:rsidRPr="00BA3BAD">
        <w:t>vehicle fuel economy increased by 2.9 to 10.1</w:t>
      </w:r>
      <w:r w:rsidR="00A31002">
        <w:t xml:space="preserve"> percent</w:t>
      </w:r>
      <w:r w:rsidR="00EE2571" w:rsidRPr="00BA3BAD">
        <w:t xml:space="preserve">. The performance of the VSA algorithm was not sensitive to small changes </w:t>
      </w:r>
      <w:r w:rsidR="00BB79D4">
        <w:t xml:space="preserve">in </w:t>
      </w:r>
      <w:r w:rsidR="00EE2571" w:rsidRPr="00BA3BAD">
        <w:t>driver compliance level. However, traffic flow patterns changed significantly when CV drivers fully compl</w:t>
      </w:r>
      <w:r w:rsidR="00020FDF">
        <w:t>ied</w:t>
      </w:r>
      <w:r w:rsidR="00EE2571" w:rsidRPr="00BA3BAD">
        <w:t xml:space="preserve"> with the VSA. </w:t>
      </w:r>
      <w:r w:rsidR="00020FDF">
        <w:t>Full</w:t>
      </w:r>
      <w:r w:rsidR="00EE2571" w:rsidRPr="00BA3BAD">
        <w:t xml:space="preserve"> compliance did not </w:t>
      </w:r>
      <w:r w:rsidR="00020FDF">
        <w:t>produce</w:t>
      </w:r>
      <w:r w:rsidR="00EE2571" w:rsidRPr="00BA3BAD">
        <w:t xml:space="preserve"> benefit</w:t>
      </w:r>
      <w:r w:rsidR="00020FDF">
        <w:t>s</w:t>
      </w:r>
      <w:r w:rsidR="00EE2571" w:rsidRPr="00BA3BAD">
        <w:t xml:space="preserve"> </w:t>
      </w:r>
      <w:r w:rsidR="00020FDF">
        <w:t>for</w:t>
      </w:r>
      <w:r w:rsidR="00020FDF" w:rsidRPr="00BA3BAD">
        <w:t xml:space="preserve"> </w:t>
      </w:r>
      <w:r w:rsidR="00EE2571" w:rsidRPr="00BA3BAD">
        <w:t>speed harmonization or vehicle fuel efficiency</w:t>
      </w:r>
      <w:r w:rsidR="00020FDF">
        <w:t>,</w:t>
      </w:r>
      <w:r w:rsidR="00EE2571" w:rsidRPr="00BA3BAD">
        <w:t xml:space="preserve"> </w:t>
      </w:r>
      <w:r w:rsidR="00020FDF">
        <w:t>as</w:t>
      </w:r>
      <w:r w:rsidR="00020FDF" w:rsidRPr="00BA3BAD">
        <w:t xml:space="preserve"> </w:t>
      </w:r>
      <w:r w:rsidR="00EE2571" w:rsidRPr="00BA3BAD">
        <w:t>the VSA algorithm in this study could not generate advisory speed</w:t>
      </w:r>
      <w:r w:rsidR="00020FDF">
        <w:t>s</w:t>
      </w:r>
      <w:r w:rsidR="00EE2571" w:rsidRPr="00BA3BAD">
        <w:t xml:space="preserve"> based on predicted traffic conditions.</w:t>
      </w:r>
      <w:r w:rsidR="0069528D" w:rsidRPr="00BA3BAD">
        <w:t xml:space="preserve"> A similar </w:t>
      </w:r>
      <w:r w:rsidR="006C52CC" w:rsidRPr="00BA3BAD">
        <w:t>shortcoming</w:t>
      </w:r>
      <w:r w:rsidR="0069528D" w:rsidRPr="00BA3BAD">
        <w:t xml:space="preserve"> was also observed </w:t>
      </w:r>
      <w:r w:rsidR="00754B17">
        <w:t xml:space="preserve">in </w:t>
      </w:r>
      <w:r w:rsidR="0069528D" w:rsidRPr="00BA3BAD">
        <w:t>the CACC cases. When the VSA is implemented with CACC, the CACC controller would perfectly adopt the advisory speed as the reference speed. Nonetheless, adding the VSA algorithm to CACC vehicles did not bring notabl</w:t>
      </w:r>
      <w:r w:rsidR="00020FDF">
        <w:t>e</w:t>
      </w:r>
      <w:r w:rsidR="0069528D" w:rsidRPr="00BA3BAD">
        <w:t xml:space="preserve"> benefits to the freeway corridor</w:t>
      </w:r>
      <w:r w:rsidR="00020FDF">
        <w:t>,</w:t>
      </w:r>
      <w:r w:rsidR="0069528D" w:rsidRPr="00BA3BAD">
        <w:t xml:space="preserve"> </w:t>
      </w:r>
      <w:r w:rsidR="00020FDF">
        <w:t>as</w:t>
      </w:r>
      <w:r w:rsidR="00020FDF" w:rsidRPr="00BA3BAD">
        <w:t xml:space="preserve"> </w:t>
      </w:r>
      <w:r w:rsidR="0069528D" w:rsidRPr="00BA3BAD">
        <w:t xml:space="preserve">the VSA controller </w:t>
      </w:r>
      <w:r w:rsidR="00020FDF" w:rsidRPr="00BA3BAD">
        <w:t>tend</w:t>
      </w:r>
      <w:r w:rsidR="00020FDF">
        <w:t>s</w:t>
      </w:r>
      <w:r w:rsidR="00020FDF" w:rsidRPr="00BA3BAD">
        <w:t xml:space="preserve"> </w:t>
      </w:r>
      <w:r w:rsidR="0069528D" w:rsidRPr="00BA3BAD">
        <w:t xml:space="preserve">to underuse bottleneck capacity due to its delayed response to traffic variations. </w:t>
      </w:r>
      <w:r w:rsidR="006C52CC" w:rsidRPr="00BA3BAD">
        <w:t>To address this shortcoming, a predictive VSA algorithm</w:t>
      </w:r>
      <w:r w:rsidR="0095338C">
        <w:t>,</w:t>
      </w:r>
      <w:r w:rsidR="006C52CC" w:rsidRPr="00BA3BAD">
        <w:t xml:space="preserve"> or the combined application of VSA and ramp metering</w:t>
      </w:r>
      <w:r w:rsidR="0095338C">
        <w:t>,</w:t>
      </w:r>
      <w:r w:rsidR="006C52CC" w:rsidRPr="00BA3BAD">
        <w:t xml:space="preserve"> is recommended.</w:t>
      </w:r>
    </w:p>
    <w:p w14:paraId="7139A010" w14:textId="77777777" w:rsidR="00DA6AF6" w:rsidRPr="00BA3BAD" w:rsidRDefault="00DA6AF6" w:rsidP="00DA6AF6"/>
    <w:p w14:paraId="5964D6EC" w14:textId="36298792" w:rsidR="00EE2571" w:rsidRPr="00BA3BAD" w:rsidRDefault="00EE2571" w:rsidP="00DA6AF6">
      <w:r w:rsidRPr="00BA3BAD">
        <w:lastRenderedPageBreak/>
        <w:t>The methods to implement the proposed CV model, as well as the PATH human driver, ACC</w:t>
      </w:r>
      <w:r w:rsidR="00754D5C">
        <w:t>,</w:t>
      </w:r>
      <w:r w:rsidRPr="00BA3BAD">
        <w:t xml:space="preserve"> and CACC model</w:t>
      </w:r>
      <w:r w:rsidR="00754D5C">
        <w:t>s,</w:t>
      </w:r>
      <w:r w:rsidR="006C52CC" w:rsidRPr="00BA3BAD">
        <w:t xml:space="preserve"> in the simulation tool </w:t>
      </w:r>
      <w:r w:rsidRPr="00BA3BAD">
        <w:t xml:space="preserve">have also been reported in the research. The detailed algorithm description and pseudo codes are given in the Appendices of the document. </w:t>
      </w:r>
      <w:r w:rsidR="00984868" w:rsidRPr="00BA3BAD">
        <w:t>Th</w:t>
      </w:r>
      <w:r w:rsidR="00984868">
        <w:t>e</w:t>
      </w:r>
      <w:r w:rsidR="00984868" w:rsidRPr="00BA3BAD">
        <w:t xml:space="preserve">se </w:t>
      </w:r>
      <w:r w:rsidRPr="00BA3BAD">
        <w:t xml:space="preserve">materials are helpful for researchers </w:t>
      </w:r>
      <w:r w:rsidR="00754D5C">
        <w:t>implementing</w:t>
      </w:r>
      <w:r w:rsidRPr="00BA3BAD">
        <w:t xml:space="preserve"> the PATH modeling framework in their customized tools.</w:t>
      </w:r>
    </w:p>
    <w:p w14:paraId="38760D1A" w14:textId="77777777" w:rsidR="00475161" w:rsidRPr="00BA3BAD" w:rsidRDefault="00475161">
      <w:pPr>
        <w:spacing w:after="160" w:line="259" w:lineRule="auto"/>
        <w:rPr>
          <w:rFonts w:ascii="Times New Roman Bold" w:hAnsi="Times New Roman Bold"/>
          <w:b/>
          <w:caps/>
        </w:rPr>
      </w:pPr>
      <w:r w:rsidRPr="00BA3BAD">
        <w:br w:type="page"/>
      </w:r>
    </w:p>
    <w:p w14:paraId="23E16C5F" w14:textId="77777777" w:rsidR="006640B0" w:rsidRPr="00BA3BAD" w:rsidRDefault="006640B0" w:rsidP="00DA6AF6">
      <w:pPr>
        <w:pStyle w:val="Heading1"/>
      </w:pPr>
      <w:bookmarkStart w:id="74" w:name="_Toc35777856"/>
      <w:r w:rsidRPr="00BA3BAD">
        <w:lastRenderedPageBreak/>
        <w:t>Acknowledgments</w:t>
      </w:r>
      <w:bookmarkEnd w:id="74"/>
    </w:p>
    <w:p w14:paraId="332FC627" w14:textId="5730FCB1" w:rsidR="0073663E" w:rsidRDefault="0073663E" w:rsidP="00D905CB">
      <w:pPr>
        <w:rPr>
          <w:highlight w:val="yellow"/>
        </w:rPr>
      </w:pPr>
    </w:p>
    <w:p w14:paraId="0D5AF044" w14:textId="77777777" w:rsidR="0073663E" w:rsidRDefault="0073663E" w:rsidP="00D905CB">
      <w:pPr>
        <w:rPr>
          <w:highlight w:val="yellow"/>
        </w:rPr>
      </w:pPr>
    </w:p>
    <w:p w14:paraId="6EE66ADC" w14:textId="6B37E86E" w:rsidR="00B3492A" w:rsidRDefault="00B3492A">
      <w:r>
        <w:t>The original map in figure 12 is the copyright property of Google® Earth™ and can be accessed from https://www.google.com/earth.</w:t>
      </w:r>
      <w:r w:rsidR="00D905CB">
        <w:t>(Google®. 2017).</w:t>
      </w:r>
      <w:r>
        <w:t xml:space="preserve"> The map shows the locations of VSA signs, CMS signs, and a construction area,</w:t>
      </w:r>
      <w:r w:rsidR="007627D5">
        <w:rPr>
          <w:rFonts w:eastAsia="Batang"/>
        </w:rPr>
        <w:t xml:space="preserve"> in the study area</w:t>
      </w:r>
      <w:r w:rsidRPr="00BA3BAD">
        <w:rPr>
          <w:rFonts w:eastAsia="Batang"/>
        </w:rPr>
        <w:t xml:space="preserve"> </w:t>
      </w:r>
      <w:r w:rsidR="007627D5">
        <w:rPr>
          <w:rFonts w:eastAsia="Batang"/>
        </w:rPr>
        <w:t>(</w:t>
      </w:r>
      <w:r w:rsidRPr="00BA3BAD">
        <w:rPr>
          <w:rFonts w:eastAsia="Batang"/>
        </w:rPr>
        <w:t xml:space="preserve">the State Route 78 Eastbound (SR-78E) from Vista Village Drive in the City of Vista to the freeway interchange of SR-78E, and </w:t>
      </w:r>
      <w:r>
        <w:rPr>
          <w:rFonts w:eastAsia="Batang"/>
        </w:rPr>
        <w:t xml:space="preserve">on </w:t>
      </w:r>
      <w:r w:rsidRPr="00BA3BAD">
        <w:rPr>
          <w:rFonts w:eastAsia="Batang"/>
        </w:rPr>
        <w:t>Interstate 15 (I-15) in the city of Escondido, California</w:t>
      </w:r>
      <w:r w:rsidR="007627D5">
        <w:rPr>
          <w:rFonts w:eastAsia="Batang"/>
        </w:rPr>
        <w:t>).</w:t>
      </w:r>
    </w:p>
    <w:p w14:paraId="7E377695" w14:textId="77777777" w:rsidR="00B3492A" w:rsidRDefault="00B3492A"/>
    <w:p w14:paraId="259B59CB" w14:textId="597975B3" w:rsidR="00D73843" w:rsidRDefault="00D73843" w:rsidP="0073663E">
      <w:r>
        <w:br w:type="page"/>
      </w:r>
    </w:p>
    <w:p w14:paraId="23A53D9A" w14:textId="77777777" w:rsidR="006640B0" w:rsidRPr="00BA3BAD" w:rsidRDefault="006640B0" w:rsidP="00F96782">
      <w:pPr>
        <w:sectPr w:rsidR="006640B0" w:rsidRPr="00BA3BAD" w:rsidSect="006640B0">
          <w:type w:val="oddPage"/>
          <w:pgSz w:w="12240" w:h="15840"/>
          <w:pgMar w:top="1440" w:right="1440" w:bottom="1440" w:left="1440" w:header="720" w:footer="720" w:gutter="0"/>
          <w:cols w:space="720"/>
          <w:docGrid w:linePitch="360"/>
        </w:sectPr>
      </w:pPr>
    </w:p>
    <w:p w14:paraId="3352CCCA" w14:textId="77777777" w:rsidR="006640B0" w:rsidRPr="00BA3BAD" w:rsidRDefault="006640B0" w:rsidP="00D905CB">
      <w:pPr>
        <w:pStyle w:val="Heading1"/>
        <w:numPr>
          <w:ilvl w:val="0"/>
          <w:numId w:val="0"/>
        </w:numPr>
        <w:ind w:left="720"/>
      </w:pPr>
      <w:bookmarkStart w:id="75" w:name="_Toc35777857"/>
      <w:r w:rsidRPr="00BA3BAD">
        <w:lastRenderedPageBreak/>
        <w:t>References</w:t>
      </w:r>
      <w:bookmarkEnd w:id="75"/>
    </w:p>
    <w:p w14:paraId="5D4CD330" w14:textId="5F625DCB" w:rsidR="007F1C0B" w:rsidRDefault="007F1C0B" w:rsidP="007F1C0B">
      <w:pPr>
        <w:rPr>
          <w:sz w:val="23"/>
          <w:szCs w:val="23"/>
        </w:rPr>
      </w:pPr>
    </w:p>
    <w:p w14:paraId="594474A6" w14:textId="77777777" w:rsidR="00D905CB" w:rsidRPr="00BA3BAD" w:rsidRDefault="00D905CB" w:rsidP="00D905CB">
      <w:pPr>
        <w:pStyle w:val="FHWABibliography"/>
      </w:pPr>
      <w:r w:rsidRPr="00BA3BAD">
        <w:t>Ciuffo, B., Punzo, V., &amp; Montanino, M. (2012). Thirty years of Gipps’ car-following model: Applications, developments, and new features. Transportation research record, 2315(1), 89-99.</w:t>
      </w:r>
    </w:p>
    <w:p w14:paraId="323BEF27" w14:textId="7F073FFA" w:rsidR="00D905CB" w:rsidRDefault="00D905CB" w:rsidP="00D905CB">
      <w:pPr>
        <w:pStyle w:val="FHWABibliography"/>
      </w:pPr>
      <w:r w:rsidRPr="00BA3BAD">
        <w:t>Farah, H., Koutsopoulos, H. N., Saifuzzaman, M., Kölbl, R., Fuchs, S., &amp; Bankosegger, D. (2012). Evaluation of the effect of cooperative infrastructure-to-vehicle systems on driver behavior. Transportation research part C: emerging technologies, 21(1), 42-56.</w:t>
      </w:r>
    </w:p>
    <w:p w14:paraId="542E4771" w14:textId="0673BEE0" w:rsidR="00D905CB" w:rsidRPr="00BA3BAD" w:rsidRDefault="00D905CB" w:rsidP="00D905CB">
      <w:pPr>
        <w:pStyle w:val="FHWABibliography"/>
      </w:pPr>
      <w:r>
        <w:t>Google®. 2017. Google® Earth™, Mountain View, CA, obtained from: https://www.google.com/earth, last accessed [DATE].</w:t>
      </w:r>
    </w:p>
    <w:p w14:paraId="405285C2" w14:textId="77777777" w:rsidR="00D905CB" w:rsidRPr="00BA3BAD" w:rsidRDefault="00D905CB" w:rsidP="00D905CB">
      <w:pPr>
        <w:pStyle w:val="FHWABibliography"/>
      </w:pPr>
      <w:r w:rsidRPr="00BA3BAD">
        <w:t>Kan, X. D., Xiao, L., Liu, H., Wang, M., Schakel, W. J., Lu, X. Y., ... &amp; Ferlis, R. A. (2019). Cross-comparison and calibration of two microscopic traffic simulation models for complex freeway corridors with dedicated lanes. Journal of Advanced Transportation, 2019.</w:t>
      </w:r>
    </w:p>
    <w:p w14:paraId="228209D1" w14:textId="77777777" w:rsidR="00D905CB" w:rsidRPr="00D905CB" w:rsidRDefault="00D905CB" w:rsidP="00D905CB">
      <w:pPr>
        <w:pStyle w:val="FHWABibliography"/>
      </w:pPr>
      <w:r w:rsidRPr="00D905CB">
        <w:t>Khondaker, B., &amp; Kattan, L. (2015). Variable speed limit: an overview. Transportation Letters, 7(5), 264-278.</w:t>
      </w:r>
    </w:p>
    <w:p w14:paraId="580F985A" w14:textId="77777777" w:rsidR="00D905CB" w:rsidRPr="00BA3BAD" w:rsidRDefault="00D905CB" w:rsidP="00D905CB">
      <w:pPr>
        <w:pStyle w:val="FHWABibliography"/>
      </w:pPr>
      <w:r w:rsidRPr="00BA3BAD">
        <w:t>Liu, H. (2018). Using Cooperative Adaptive Cruise Control (CACC) to Form High-Performance Vehicle Streams. Microscopic Traffic Modeling.</w:t>
      </w:r>
    </w:p>
    <w:p w14:paraId="695486AA" w14:textId="77777777" w:rsidR="00D905CB" w:rsidRPr="00BA3BAD" w:rsidRDefault="00D905CB" w:rsidP="00D905CB">
      <w:pPr>
        <w:pStyle w:val="FHWABibliography"/>
      </w:pPr>
      <w:r w:rsidRPr="00BA3BAD">
        <w:t>Liu, H., Kan, X. D., Shladover, S. E., Lu, X. Y., &amp; Ferlis, R. E. (2018). Modeling impacts of cooperative adaptive cruise control on mixed traffic flow in multi-lane freeway facilities. Transportation Research Part C: Emerging Technologies, 95, 261-279.</w:t>
      </w:r>
    </w:p>
    <w:p w14:paraId="6ABF1D05" w14:textId="77777777" w:rsidR="00D905CB" w:rsidRPr="00BA3BAD" w:rsidRDefault="00D905CB" w:rsidP="00D905CB">
      <w:pPr>
        <w:pStyle w:val="FHWABibliography"/>
      </w:pPr>
      <w:r w:rsidRPr="00BA3BAD">
        <w:t>Liu, H., Wei, H., Zuo, T., Li, Z., &amp; Yang, Y. J. (2017). Fine-tuning ADAS algorithm parameters for optimizing traffic safety and mobility in connected vehicle environment. Transportation research part C: emerging technologies, 76, 132-149.</w:t>
      </w:r>
    </w:p>
    <w:p w14:paraId="40C92CEC" w14:textId="77777777" w:rsidR="00D905CB" w:rsidRPr="00BA3BAD" w:rsidRDefault="00D905CB" w:rsidP="00D905CB">
      <w:pPr>
        <w:pStyle w:val="FHWABibliography"/>
      </w:pPr>
      <w:r w:rsidRPr="00BA3BAD">
        <w:t>Lu, X. Y., Spring, J., Wu, C. J., Nelson, D., &amp; Kan, Y. (2019). Field Experiment of Variable Speed Advisory (VSA) Final Report.</w:t>
      </w:r>
    </w:p>
    <w:p w14:paraId="00CD26FD" w14:textId="77777777" w:rsidR="00D905CB" w:rsidRPr="00BA3BAD" w:rsidRDefault="00D905CB" w:rsidP="00D905CB">
      <w:pPr>
        <w:pStyle w:val="FHWABibliography"/>
      </w:pPr>
      <w:r w:rsidRPr="00BA3BAD">
        <w:t>Milanés, Vicente, and Steven E. Shladover. (2014). Modeling cooperative and autonomous adaptive cruise control dynamic responses using experimental data. Transportation Research Part C: Emerging Technologies 48: 285-300.</w:t>
      </w:r>
    </w:p>
    <w:p w14:paraId="595D75CD" w14:textId="77777777" w:rsidR="00D905CB" w:rsidRPr="00BA3BAD" w:rsidRDefault="00D905CB" w:rsidP="00D905CB">
      <w:pPr>
        <w:pStyle w:val="FHWABibliography"/>
      </w:pPr>
      <w:r w:rsidRPr="00BA3BAD">
        <w:t>Newell, G. F. (2002). A simplified car-following theory: a lower order model. Transportation Research Part B: Methodological, 36(3), 195-205.</w:t>
      </w:r>
    </w:p>
    <w:p w14:paraId="717D14A9" w14:textId="77777777" w:rsidR="00D905CB" w:rsidRPr="00BA3BAD" w:rsidRDefault="00D905CB" w:rsidP="00D905CB">
      <w:pPr>
        <w:pStyle w:val="FHWABibliography"/>
      </w:pPr>
      <w:r w:rsidRPr="00BA3BAD">
        <w:t>Rakha, H. A., Ahn, K., Moran, K., Saerens, B., &amp; Van den Bulck, E. (2011). Virginia tech comprehensive power-based fuel consumption model: model development and testing. Transportation Research Part D: Transport and Environment, 16(7), 492-503.</w:t>
      </w:r>
    </w:p>
    <w:p w14:paraId="668E7EDE" w14:textId="2BD491F0" w:rsidR="00D905CB" w:rsidRPr="00BA3BAD" w:rsidRDefault="00D905CB" w:rsidP="00D905CB">
      <w:pPr>
        <w:pStyle w:val="FHWABibliography"/>
      </w:pPr>
      <w:r w:rsidRPr="00BA3BAD">
        <w:lastRenderedPageBreak/>
        <w:t>Ramezani, H., Lu, X. Y., &amp; Shladover, S. E. (2019). Calibration of Motor Vehicle Emission Simulator (MOVES) to Incorporate Effect of Truck Platooning (No. 19-05831).</w:t>
      </w:r>
      <w:r w:rsidRPr="00D905CB">
        <w:t xml:space="preserve"> </w:t>
      </w:r>
      <w:r>
        <w:t>” Transportation Research Board 98</w:t>
      </w:r>
      <w:r w:rsidRPr="00D905CB">
        <w:rPr>
          <w:vertAlign w:val="superscript"/>
        </w:rPr>
        <w:t>th</w:t>
      </w:r>
      <w:r>
        <w:t xml:space="preserve"> Annual Meeting. Washington, D.C. January 13-17, 2019.</w:t>
      </w:r>
    </w:p>
    <w:p w14:paraId="03A60503" w14:textId="77777777" w:rsidR="00D905CB" w:rsidRPr="00BA3BAD" w:rsidRDefault="00D905CB" w:rsidP="00D905CB">
      <w:pPr>
        <w:pStyle w:val="FHWABibliography"/>
      </w:pPr>
      <w:r w:rsidRPr="00BA3BAD">
        <w:t>Spyropoulou, I. K., Karlaftis, M. G., &amp; Reed, N. (2014). Intelligent Speed Adaptation and driving speed: Effects of different system HMI functionalities. Transportation research part F: traffic psychology and behaviour, 24, 39-49.</w:t>
      </w:r>
    </w:p>
    <w:p w14:paraId="131AE8F5" w14:textId="77777777" w:rsidR="00D905CB" w:rsidRPr="00BA3BAD" w:rsidRDefault="00D905CB" w:rsidP="00D905CB">
      <w:pPr>
        <w:pStyle w:val="FHWABibliography"/>
      </w:pPr>
      <w:r w:rsidRPr="00BA3BAD">
        <w:t>Yeo, H., Skabardonis, A., Halkias, J., Colyar, J., &amp; Alexiadis, V. (2008). Oversaturated freeway flow algorithm for use in next generation simulation. Transportation Research Record, 2088(1), 68-79.</w:t>
      </w:r>
    </w:p>
    <w:p w14:paraId="255C462B" w14:textId="61F525AB" w:rsidR="007F1C0B" w:rsidRDefault="007F1C0B" w:rsidP="00D61A45">
      <w:pPr>
        <w:rPr>
          <w:sz w:val="23"/>
          <w:szCs w:val="23"/>
        </w:rPr>
      </w:pPr>
    </w:p>
    <w:p w14:paraId="14B2FC59" w14:textId="1CDAF405" w:rsidR="007F1C0B" w:rsidRDefault="007F1C0B" w:rsidP="00D61A45">
      <w:pPr>
        <w:rPr>
          <w:sz w:val="23"/>
          <w:szCs w:val="23"/>
        </w:rPr>
      </w:pPr>
    </w:p>
    <w:p w14:paraId="16D0242F" w14:textId="073A6A56" w:rsidR="00514D1E" w:rsidRDefault="00514D1E" w:rsidP="00D61A45">
      <w:pPr>
        <w:rPr>
          <w:sz w:val="23"/>
          <w:szCs w:val="23"/>
        </w:rPr>
      </w:pPr>
    </w:p>
    <w:p w14:paraId="670E17D1" w14:textId="77777777" w:rsidR="00514D1E" w:rsidRPr="0027063D" w:rsidRDefault="00514D1E" w:rsidP="00D61A45">
      <w:pPr>
        <w:rPr>
          <w:sz w:val="23"/>
          <w:szCs w:val="23"/>
        </w:rPr>
      </w:pPr>
    </w:p>
    <w:p w14:paraId="16512BC6" w14:textId="77777777" w:rsidR="005F1068" w:rsidRPr="00BA3BAD" w:rsidRDefault="005F1068">
      <w:pPr>
        <w:spacing w:after="160" w:line="259" w:lineRule="auto"/>
        <w:rPr>
          <w:rFonts w:eastAsia="Batang"/>
        </w:rPr>
      </w:pPr>
      <w:r w:rsidRPr="00BA3BAD">
        <w:br w:type="page"/>
      </w:r>
    </w:p>
    <w:p w14:paraId="43090839" w14:textId="10237C2C" w:rsidR="005F1068" w:rsidRPr="00BA3BAD" w:rsidRDefault="005F1068" w:rsidP="00D61A45">
      <w:pPr>
        <w:pStyle w:val="AppendixHeading"/>
      </w:pPr>
      <w:bookmarkStart w:id="76" w:name="_Toc35777858"/>
      <w:r w:rsidRPr="00BA3BAD">
        <w:lastRenderedPageBreak/>
        <w:t>APPENDIX</w:t>
      </w:r>
      <w:r w:rsidR="004167CE" w:rsidRPr="00BA3BAD">
        <w:t xml:space="preserve"> A. FUNCTIONS FOR SIMULATION PROCESS CONTROL</w:t>
      </w:r>
      <w:bookmarkEnd w:id="76"/>
    </w:p>
    <w:p w14:paraId="4ED778DE" w14:textId="77777777" w:rsidR="00D61A45" w:rsidRDefault="00D61A45" w:rsidP="00D61A45"/>
    <w:p w14:paraId="39E13C1B" w14:textId="77777777" w:rsidR="00D61A45" w:rsidRDefault="00D61A45" w:rsidP="00D61A45"/>
    <w:p w14:paraId="0DF80E18" w14:textId="474FB486" w:rsidR="004167CE" w:rsidRPr="00BA3BAD" w:rsidRDefault="004167CE" w:rsidP="00D61A45">
      <w:r w:rsidRPr="00BA3BAD">
        <w:t>This section and the following sections give detailed descriptions o</w:t>
      </w:r>
      <w:r w:rsidR="005C2722">
        <w:t>f</w:t>
      </w:r>
      <w:r w:rsidRPr="00BA3BAD">
        <w:t xml:space="preserve"> the simulation functions used by the PATH framework within Aimsun MicroSDK and API. Th</w:t>
      </w:r>
      <w:r w:rsidR="000F4CE0">
        <w:t>e</w:t>
      </w:r>
      <w:r w:rsidRPr="00BA3BAD">
        <w:t xml:space="preserve"> functions are arranged in alphabetical order </w:t>
      </w:r>
      <w:r w:rsidR="005C2722">
        <w:t>to allow</w:t>
      </w:r>
      <w:r w:rsidRPr="00BA3BAD">
        <w:t xml:space="preserve"> users </w:t>
      </w:r>
      <w:r w:rsidR="005C2722">
        <w:t>to</w:t>
      </w:r>
      <w:r w:rsidRPr="00BA3BAD">
        <w:t xml:space="preserve"> easily locate the function description with the function name. Each function item provides the function syntax, functionality description, input and output definitions, sub-functions, and pseudo code. The information can help users understand how th</w:t>
      </w:r>
      <w:r w:rsidR="000F4CE0">
        <w:t>e</w:t>
      </w:r>
      <w:r w:rsidRPr="00BA3BAD">
        <w:t xml:space="preserve"> functions are implemented in the PATH framework</w:t>
      </w:r>
      <w:r w:rsidR="00754B17">
        <w:t>, which</w:t>
      </w:r>
      <w:r w:rsidRPr="00BA3BAD">
        <w:t xml:space="preserve"> is essential for developing similar algorithms in different simulation platforms. </w:t>
      </w:r>
      <w:r w:rsidR="000F4CE0">
        <w:t>T</w:t>
      </w:r>
      <w:r w:rsidRPr="00BA3BAD">
        <w:t xml:space="preserve">he pseudo code section describes </w:t>
      </w:r>
      <w:r w:rsidR="000F4CE0">
        <w:t xml:space="preserve">the </w:t>
      </w:r>
      <w:r w:rsidRPr="00BA3BAD">
        <w:t xml:space="preserve">critical decision and computation processes involved in each function while omitting many auxiliary steps. For example, in a lane-changing gap searching process, the pseudo code only provides information on gap estimation and </w:t>
      </w:r>
      <w:r w:rsidR="00062488">
        <w:t xml:space="preserve">the </w:t>
      </w:r>
      <w:r w:rsidRPr="00BA3BAD">
        <w:t>gap acceptance process, which are the most important components in a gap searching process. It does not, however, include apparent decision steps</w:t>
      </w:r>
      <w:r w:rsidR="00062488">
        <w:t>,</w:t>
      </w:r>
      <w:r w:rsidRPr="00BA3BAD">
        <w:t xml:space="preserve"> such as </w:t>
      </w:r>
      <w:r w:rsidR="00062488">
        <w:t>“</w:t>
      </w:r>
      <w:r w:rsidRPr="00BA3BAD">
        <w:t>a left lane-changing vehicle should not check the right lane,</w:t>
      </w:r>
      <w:r w:rsidR="00062488">
        <w:t>”</w:t>
      </w:r>
      <w:r w:rsidRPr="00BA3BAD">
        <w:t xml:space="preserve"> or </w:t>
      </w:r>
      <w:r w:rsidR="00062488">
        <w:t>“</w:t>
      </w:r>
      <w:r w:rsidRPr="00BA3BAD">
        <w:t>the vehicle length needs to be counted in the gap estimation.</w:t>
      </w:r>
      <w:r w:rsidR="00062488">
        <w:t>”</w:t>
      </w:r>
      <w:r w:rsidRPr="00BA3BAD">
        <w:t xml:space="preserve"> Such a simplification of the pseudo code is expected to provide clearer logic flow of each function </w:t>
      </w:r>
      <w:r w:rsidR="00062488">
        <w:t xml:space="preserve">rather </w:t>
      </w:r>
      <w:r w:rsidRPr="00BA3BAD">
        <w:t>than including every step of the function.</w:t>
      </w:r>
    </w:p>
    <w:p w14:paraId="7E806C4E" w14:textId="77777777" w:rsidR="00D61A45" w:rsidRDefault="00D61A45" w:rsidP="00D61A45"/>
    <w:p w14:paraId="61574435" w14:textId="4DDBB52B" w:rsidR="005F1068" w:rsidRPr="00BA3BAD" w:rsidRDefault="004167CE" w:rsidP="00D61A45">
      <w:r w:rsidRPr="00BA3BAD">
        <w:t xml:space="preserve">The </w:t>
      </w:r>
      <w:r w:rsidR="004F1FAD">
        <w:t>BM</w:t>
      </w:r>
      <w:r w:rsidRPr="00BA3BAD">
        <w:t xml:space="preserve"> class controls the implementation process of the simulation logic. The BM class used in the PATH model is named mybehavioralModel. The logic flow of this class is demonstrated in </w:t>
      </w:r>
      <w:r w:rsidR="004F1FAD">
        <w:t>f</w:t>
      </w:r>
      <w:r w:rsidRPr="00BA3BAD">
        <w:t xml:space="preserve">igure </w:t>
      </w:r>
      <w:r w:rsidR="00A61C92" w:rsidRPr="00BA3BAD">
        <w:t>27</w:t>
      </w:r>
      <w:r w:rsidRPr="00BA3BAD">
        <w:t>. In the figure, the bold notations indicate the PATH model functions that correspond to the component in the logic flow.  Section A.1</w:t>
      </w:r>
      <w:r w:rsidR="004F1FAD">
        <w:t xml:space="preserve"> provides detailed information on these functions, which must</w:t>
      </w:r>
      <w:r w:rsidRPr="00BA3BAD">
        <w:t xml:space="preserve"> use several supportive functions for control</w:t>
      </w:r>
      <w:r w:rsidR="004F1FAD">
        <w:t>ling</w:t>
      </w:r>
      <w:r w:rsidRPr="00BA3BAD">
        <w:t xml:space="preserve"> the simulation flow. </w:t>
      </w:r>
      <w:r w:rsidR="004F1FAD">
        <w:t xml:space="preserve">Section A.2 gives </w:t>
      </w:r>
      <w:r w:rsidRPr="00BA3BAD">
        <w:t>description</w:t>
      </w:r>
      <w:r w:rsidR="004F1FAD">
        <w:t>s</w:t>
      </w:r>
      <w:r w:rsidRPr="00BA3BAD">
        <w:t xml:space="preserve"> of the supportive functions</w:t>
      </w:r>
      <w:r w:rsidR="004F1FAD">
        <w:t>.</w:t>
      </w:r>
    </w:p>
    <w:p w14:paraId="45A9A915" w14:textId="11A21994" w:rsidR="004167CE" w:rsidRPr="00BA3BAD" w:rsidRDefault="004167CE" w:rsidP="004167CE">
      <w:pPr>
        <w:jc w:val="center"/>
      </w:pPr>
      <w:r w:rsidRPr="00BA3BAD">
        <w:rPr>
          <w:noProof/>
          <w:lang w:eastAsia="zh-CN"/>
        </w:rPr>
        <w:lastRenderedPageBreak/>
        <w:drawing>
          <wp:inline distT="0" distB="0" distL="0" distR="0" wp14:anchorId="5C3310B6" wp14:editId="0EC9DE71">
            <wp:extent cx="4540194" cy="7675533"/>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43249" cy="7680698"/>
                    </a:xfrm>
                    <a:prstGeom prst="rect">
                      <a:avLst/>
                    </a:prstGeom>
                    <a:noFill/>
                    <a:ln>
                      <a:noFill/>
                    </a:ln>
                  </pic:spPr>
                </pic:pic>
              </a:graphicData>
            </a:graphic>
          </wp:inline>
        </w:drawing>
      </w:r>
    </w:p>
    <w:p w14:paraId="12BC08D4" w14:textId="32D24294" w:rsidR="00AD5D5B" w:rsidRPr="00BA3BAD" w:rsidRDefault="00AD5D5B" w:rsidP="00D61A45">
      <w:r w:rsidRPr="00BA3BAD">
        <w:t>Source: FHWA</w:t>
      </w:r>
    </w:p>
    <w:p w14:paraId="45C14B9B" w14:textId="68DDA3EF" w:rsidR="004167CE" w:rsidRDefault="004167CE" w:rsidP="00D61A45">
      <w:pPr>
        <w:pStyle w:val="Caption"/>
        <w:rPr>
          <w:rFonts w:cstheme="minorHAnsi"/>
          <w:color w:val="000000" w:themeColor="text1"/>
        </w:rPr>
      </w:pPr>
      <w:bookmarkStart w:id="77" w:name="_Toc35778044"/>
      <w:r w:rsidRPr="00BA3BAD">
        <w:t xml:space="preserve">Figure </w:t>
      </w:r>
      <w:r w:rsidR="00765E0D">
        <w:fldChar w:fldCharType="begin"/>
      </w:r>
      <w:r w:rsidR="00765E0D">
        <w:instrText xml:space="preserve"> SEQ Figure \* ARABIC </w:instrText>
      </w:r>
      <w:r w:rsidR="00765E0D">
        <w:fldChar w:fldCharType="separate"/>
      </w:r>
      <w:r w:rsidR="00F101B8">
        <w:rPr>
          <w:noProof/>
        </w:rPr>
        <w:t>27</w:t>
      </w:r>
      <w:r w:rsidR="00765E0D">
        <w:rPr>
          <w:noProof/>
        </w:rPr>
        <w:fldChar w:fldCharType="end"/>
      </w:r>
      <w:r w:rsidRPr="00BA3BAD">
        <w:t>. Diagram. Logic flow of the PATH simulation algorithm</w:t>
      </w:r>
      <w:r w:rsidRPr="00BA3BAD">
        <w:rPr>
          <w:rFonts w:cstheme="minorHAnsi"/>
          <w:color w:val="000000" w:themeColor="text1"/>
        </w:rPr>
        <w:t>.</w:t>
      </w:r>
      <w:bookmarkEnd w:id="77"/>
    </w:p>
    <w:p w14:paraId="4BFF838C" w14:textId="77777777" w:rsidR="00D61A45" w:rsidRPr="00D61A45" w:rsidRDefault="00D61A45" w:rsidP="00D61A45"/>
    <w:p w14:paraId="60AC8D1E" w14:textId="00563BAC" w:rsidR="004167CE" w:rsidRPr="00BA3BAD" w:rsidRDefault="00D5718F" w:rsidP="006408E5">
      <w:pPr>
        <w:pStyle w:val="AppendixL2"/>
      </w:pPr>
      <w:r w:rsidRPr="00BA3BAD">
        <w:lastRenderedPageBreak/>
        <w:t>A1. Major Functions for Simulation Process Control</w:t>
      </w:r>
    </w:p>
    <w:p w14:paraId="18829894" w14:textId="77777777" w:rsidR="00D5718F" w:rsidRPr="00BA3BAD" w:rsidRDefault="00D5718F" w:rsidP="006408E5">
      <w:pPr>
        <w:pStyle w:val="Heading3"/>
      </w:pPr>
      <w:bookmarkStart w:id="78" w:name="_Toc35777859"/>
      <w:r w:rsidRPr="00BA3BAD">
        <w:t>arrivalNewVehicle</w:t>
      </w:r>
      <w:bookmarkEnd w:id="78"/>
    </w:p>
    <w:p w14:paraId="65241D49" w14:textId="77777777" w:rsidR="00D5718F" w:rsidRPr="00BA3BAD" w:rsidRDefault="00D5718F" w:rsidP="006408E5">
      <w:pPr>
        <w:pStyle w:val="Heading4"/>
        <w:rPr>
          <w:lang w:eastAsia="ja-JP"/>
        </w:rPr>
      </w:pPr>
      <w:r w:rsidRPr="00BA3BAD">
        <w:rPr>
          <w:lang w:eastAsia="ja-JP"/>
        </w:rPr>
        <w:t>Syntax</w:t>
      </w:r>
    </w:p>
    <w:p w14:paraId="35846A36" w14:textId="77777777" w:rsidR="00D5718F" w:rsidRPr="00BA3BAD" w:rsidRDefault="00D5718F" w:rsidP="001D019E">
      <w:pPr>
        <w:rPr>
          <w:lang w:eastAsia="ja-JP"/>
        </w:rPr>
      </w:pPr>
      <w:r w:rsidRPr="00BA3BAD">
        <w:rPr>
          <w:lang w:eastAsia="ja-JP"/>
        </w:rPr>
        <w:t>myVehicleDef* arrivalNewVehicle(void *handlerVehicle, unsigned short idHandler, bool isFictitiousVeh)</w:t>
      </w:r>
    </w:p>
    <w:p w14:paraId="33EB7AA6" w14:textId="77777777" w:rsidR="00D5718F" w:rsidRPr="00BA3BAD" w:rsidRDefault="00D5718F" w:rsidP="006408E5">
      <w:pPr>
        <w:pStyle w:val="Heading4"/>
        <w:rPr>
          <w:lang w:eastAsia="ja-JP"/>
        </w:rPr>
      </w:pPr>
      <w:r w:rsidRPr="00BA3BAD">
        <w:rPr>
          <w:lang w:eastAsia="ja-JP"/>
        </w:rPr>
        <w:t>Description</w:t>
      </w:r>
    </w:p>
    <w:p w14:paraId="6BCD14C2" w14:textId="77777777" w:rsidR="00D5718F" w:rsidRPr="00BA3BAD" w:rsidRDefault="00D5718F" w:rsidP="001D019E">
      <w:pPr>
        <w:rPr>
          <w:lang w:eastAsia="ja-JP"/>
        </w:rPr>
      </w:pPr>
      <w:r w:rsidRPr="00BA3BAD">
        <w:rPr>
          <w:lang w:eastAsia="ja-JP"/>
        </w:rPr>
        <w:t xml:space="preserve">This function generates new vehicles based on exponential distribution. Once a new vehicle is released into the network, the PATH framework will call </w:t>
      </w:r>
      <w:r w:rsidRPr="00BA3BAD">
        <w:rPr>
          <w:i/>
          <w:iCs/>
          <w:lang w:eastAsia="ja-JP"/>
        </w:rPr>
        <w:t>AdjustArrivalVehicle_New</w:t>
      </w:r>
      <w:r w:rsidRPr="00BA3BAD">
        <w:rPr>
          <w:lang w:eastAsia="ja-JP"/>
        </w:rPr>
        <w:t xml:space="preserve"> to set its initial position and speed. If the vehicle is a CACC vehicle, the PATH framework also determines the CACC string operation status for the vehicle. The detailed information regarding </w:t>
      </w:r>
      <w:r w:rsidRPr="00BA3BAD">
        <w:rPr>
          <w:i/>
          <w:iCs/>
          <w:lang w:eastAsia="ja-JP"/>
        </w:rPr>
        <w:t>AdjustArrivalVehicle_New</w:t>
      </w:r>
      <w:r w:rsidRPr="00BA3BAD">
        <w:rPr>
          <w:lang w:eastAsia="ja-JP"/>
        </w:rPr>
        <w:t xml:space="preserve"> is given in Appendix B.</w:t>
      </w:r>
    </w:p>
    <w:p w14:paraId="35A24A3E" w14:textId="77777777" w:rsidR="00D5718F" w:rsidRPr="00BA3BAD" w:rsidRDefault="00D5718F" w:rsidP="006408E5">
      <w:pPr>
        <w:pStyle w:val="Heading4"/>
        <w:rPr>
          <w:lang w:eastAsia="ja-JP"/>
        </w:rPr>
      </w:pPr>
      <w:r w:rsidRPr="00BA3BAD">
        <w:rPr>
          <w:lang w:eastAsia="ja-JP"/>
        </w:rPr>
        <w:t>Inputs Arguments</w:t>
      </w:r>
    </w:p>
    <w:p w14:paraId="2E06F86D" w14:textId="2B3C5CF1" w:rsidR="00D5718F" w:rsidRDefault="00D5718F" w:rsidP="001D019E">
      <w:pPr>
        <w:rPr>
          <w:rFonts w:eastAsia="SimSun"/>
          <w:lang w:eastAsia="ja-JP"/>
        </w:rPr>
      </w:pPr>
      <w:r w:rsidRPr="00BA3BAD">
        <w:rPr>
          <w:rFonts w:eastAsia="SimSun"/>
          <w:lang w:eastAsia="ja-JP"/>
        </w:rPr>
        <w:t>handlerVehicle: a pointer to the new vehicle.</w:t>
      </w:r>
    </w:p>
    <w:p w14:paraId="45C64C76" w14:textId="77777777" w:rsidR="001D019E" w:rsidRPr="00BA3BAD" w:rsidRDefault="001D019E" w:rsidP="001D019E">
      <w:pPr>
        <w:rPr>
          <w:rFonts w:eastAsia="SimSun"/>
          <w:lang w:eastAsia="ja-JP"/>
        </w:rPr>
      </w:pPr>
    </w:p>
    <w:p w14:paraId="5C754783" w14:textId="3F607FE5" w:rsidR="00D5718F" w:rsidRDefault="00D5718F" w:rsidP="001D019E">
      <w:pPr>
        <w:rPr>
          <w:rFonts w:eastAsia="SimSun"/>
          <w:lang w:eastAsia="ja-JP"/>
        </w:rPr>
      </w:pPr>
      <w:r w:rsidRPr="00BA3BAD">
        <w:rPr>
          <w:rFonts w:eastAsia="SimSun"/>
          <w:lang w:eastAsia="ja-JP"/>
        </w:rPr>
        <w:t>idHandler: an ID used by Aimsun to declare a new vehicle object.</w:t>
      </w:r>
    </w:p>
    <w:p w14:paraId="741753DF" w14:textId="77777777" w:rsidR="001D019E" w:rsidRPr="00BA3BAD" w:rsidRDefault="001D019E" w:rsidP="001D019E">
      <w:pPr>
        <w:rPr>
          <w:rFonts w:eastAsia="SimSun"/>
          <w:lang w:eastAsia="ja-JP"/>
        </w:rPr>
      </w:pPr>
    </w:p>
    <w:p w14:paraId="1A45453C" w14:textId="65674116" w:rsidR="00D5718F" w:rsidRPr="00BA3BAD" w:rsidRDefault="00D5718F" w:rsidP="001D019E">
      <w:pPr>
        <w:rPr>
          <w:lang w:eastAsia="ja-JP"/>
        </w:rPr>
      </w:pPr>
      <w:r w:rsidRPr="00BA3BAD">
        <w:rPr>
          <w:lang w:eastAsia="ja-JP"/>
        </w:rPr>
        <w:t>isFictitiousVeh: a flagger indicating if the created vehicle is a real vehicle or fictitious vehicle</w:t>
      </w:r>
      <w:r w:rsidR="005A0942">
        <w:rPr>
          <w:lang w:eastAsia="ja-JP"/>
        </w:rPr>
        <w:t>,</w:t>
      </w:r>
      <w:r w:rsidRPr="00BA3BAD">
        <w:rPr>
          <w:lang w:eastAsia="ja-JP"/>
        </w:rPr>
        <w:t xml:space="preserve"> such as traffic control devices.</w:t>
      </w:r>
    </w:p>
    <w:p w14:paraId="6E7DBDB3" w14:textId="77777777" w:rsidR="00D5718F" w:rsidRPr="00BA3BAD" w:rsidRDefault="00D5718F" w:rsidP="006408E5">
      <w:pPr>
        <w:pStyle w:val="Heading4"/>
        <w:rPr>
          <w:lang w:eastAsia="ja-JP"/>
        </w:rPr>
      </w:pPr>
      <w:r w:rsidRPr="00BA3BAD">
        <w:rPr>
          <w:lang w:eastAsia="ja-JP"/>
        </w:rPr>
        <w:t xml:space="preserve">Output Arguments </w:t>
      </w:r>
    </w:p>
    <w:p w14:paraId="68E370FD" w14:textId="77777777" w:rsidR="00D5718F" w:rsidRPr="00BA3BAD" w:rsidRDefault="00D5718F" w:rsidP="001D019E">
      <w:pPr>
        <w:rPr>
          <w:rFonts w:eastAsia="SimSun"/>
          <w:lang w:eastAsia="ja-JP"/>
        </w:rPr>
      </w:pPr>
      <w:r w:rsidRPr="00BA3BAD">
        <w:rPr>
          <w:rFonts w:eastAsia="SimSun"/>
          <w:lang w:eastAsia="ja-JP"/>
        </w:rPr>
        <w:t>A myVehiclDef object that represents the new arriving vehicle.</w:t>
      </w:r>
    </w:p>
    <w:p w14:paraId="78728893" w14:textId="77777777" w:rsidR="00D5718F" w:rsidRPr="00BA3BAD" w:rsidRDefault="00D5718F" w:rsidP="001D019E">
      <w:pPr>
        <w:rPr>
          <w:rFonts w:eastAsia="SimSun"/>
          <w:lang w:eastAsia="ja-JP"/>
        </w:rPr>
      </w:pPr>
    </w:p>
    <w:p w14:paraId="5CEE7A78" w14:textId="77777777" w:rsidR="00D5718F" w:rsidRPr="00BA3BAD" w:rsidRDefault="00D5718F" w:rsidP="006408E5">
      <w:pPr>
        <w:pStyle w:val="Heading3"/>
      </w:pPr>
      <w:bookmarkStart w:id="79" w:name="_Toc35777860"/>
      <w:r w:rsidRPr="00BA3BAD">
        <w:t>evaluateCarFollowing</w:t>
      </w:r>
      <w:bookmarkEnd w:id="79"/>
    </w:p>
    <w:p w14:paraId="43DD2C3A" w14:textId="77777777" w:rsidR="00D5718F" w:rsidRPr="00BA3BAD" w:rsidRDefault="00D5718F" w:rsidP="006408E5">
      <w:pPr>
        <w:pStyle w:val="Heading4"/>
        <w:rPr>
          <w:lang w:eastAsia="ja-JP"/>
        </w:rPr>
      </w:pPr>
      <w:r w:rsidRPr="00BA3BAD">
        <w:rPr>
          <w:lang w:eastAsia="ja-JP"/>
        </w:rPr>
        <w:t>Syntax</w:t>
      </w:r>
    </w:p>
    <w:p w14:paraId="16F696B9" w14:textId="77777777" w:rsidR="00D5718F" w:rsidRPr="00BA3BAD" w:rsidRDefault="00D5718F" w:rsidP="00F96782">
      <w:pPr>
        <w:rPr>
          <w:rFonts w:eastAsia="SimSun"/>
          <w:lang w:eastAsia="ja-JP"/>
        </w:rPr>
      </w:pPr>
      <w:r w:rsidRPr="00BA3BAD">
        <w:rPr>
          <w:rFonts w:eastAsia="SimSun"/>
          <w:lang w:eastAsia="ja-JP"/>
        </w:rPr>
        <w:t>bool mybehavioralModel::evaluateCarFollowing(A2SimVehicle *vehicle, double &amp;newpos, double &amp;newspeed)</w:t>
      </w:r>
    </w:p>
    <w:p w14:paraId="0D00EF08" w14:textId="77777777" w:rsidR="00D5718F" w:rsidRPr="00BA3BAD" w:rsidRDefault="00D5718F" w:rsidP="006408E5">
      <w:pPr>
        <w:pStyle w:val="Heading4"/>
        <w:rPr>
          <w:lang w:eastAsia="ja-JP"/>
        </w:rPr>
      </w:pPr>
      <w:r w:rsidRPr="00BA3BAD">
        <w:rPr>
          <w:lang w:eastAsia="ja-JP"/>
        </w:rPr>
        <w:t>Description</w:t>
      </w:r>
    </w:p>
    <w:p w14:paraId="79C89348" w14:textId="30A7F3BF" w:rsidR="00D5718F" w:rsidRPr="00BA3BAD" w:rsidRDefault="00D5718F" w:rsidP="001D019E">
      <w:pPr>
        <w:rPr>
          <w:lang w:eastAsia="ja-JP"/>
        </w:rPr>
      </w:pPr>
      <w:r w:rsidRPr="00BA3BAD">
        <w:rPr>
          <w:lang w:eastAsia="ja-JP"/>
        </w:rPr>
        <w:t xml:space="preserve">This function computes the updated position and speed for a subject vehicle based on the PATH car-following logic. It also calculates lane-changing desire and determines the target lane for the subject vehicle if it </w:t>
      </w:r>
      <w:r w:rsidR="005A0942">
        <w:rPr>
          <w:lang w:eastAsia="ja-JP"/>
        </w:rPr>
        <w:t>needs</w:t>
      </w:r>
      <w:r w:rsidR="005A0942" w:rsidRPr="00BA3BAD">
        <w:rPr>
          <w:lang w:eastAsia="ja-JP"/>
        </w:rPr>
        <w:t xml:space="preserve"> </w:t>
      </w:r>
      <w:r w:rsidRPr="00BA3BAD">
        <w:rPr>
          <w:lang w:eastAsia="ja-JP"/>
        </w:rPr>
        <w:t xml:space="preserve">to make a lane change. The subject vehicle will move to the updated position with the updated speed at the end of the simulation interval. If a lane-changing maneuver is deemed feasible, the PATH model framework will perform the lane change in the next simulation interval with the function </w:t>
      </w:r>
      <w:r w:rsidRPr="00BA3BAD">
        <w:rPr>
          <w:i/>
          <w:iCs/>
          <w:lang w:eastAsia="ja-JP"/>
        </w:rPr>
        <w:t>evaluateLaneChanging</w:t>
      </w:r>
      <w:r w:rsidRPr="00BA3BAD">
        <w:rPr>
          <w:lang w:eastAsia="ja-JP"/>
        </w:rPr>
        <w:t xml:space="preserve">. Details of the lane-changing and car-following algorithms is discussed in Appendix C </w:t>
      </w:r>
      <w:r w:rsidR="001D019E">
        <w:rPr>
          <w:lang w:eastAsia="ja-JP"/>
        </w:rPr>
        <w:t>and</w:t>
      </w:r>
      <w:r w:rsidRPr="00BA3BAD">
        <w:rPr>
          <w:lang w:eastAsia="ja-JP"/>
        </w:rPr>
        <w:t xml:space="preserve"> D.</w:t>
      </w:r>
    </w:p>
    <w:p w14:paraId="77DEC5BE" w14:textId="53442EE9" w:rsidR="00D5718F" w:rsidRPr="00BA3BAD" w:rsidRDefault="00D5718F" w:rsidP="006408E5">
      <w:pPr>
        <w:pStyle w:val="Heading4"/>
        <w:rPr>
          <w:lang w:eastAsia="ja-JP"/>
        </w:rPr>
      </w:pPr>
      <w:r w:rsidRPr="00BA3BAD">
        <w:rPr>
          <w:lang w:eastAsia="ja-JP"/>
        </w:rPr>
        <w:t>Inputs Arguments</w:t>
      </w:r>
    </w:p>
    <w:p w14:paraId="385500EF" w14:textId="3E414079" w:rsidR="00D5718F" w:rsidRDefault="00D5718F" w:rsidP="001D019E">
      <w:pPr>
        <w:rPr>
          <w:rFonts w:eastAsia="SimSun"/>
          <w:lang w:eastAsia="ja-JP"/>
        </w:rPr>
      </w:pPr>
      <w:r w:rsidRPr="00BA3BAD">
        <w:rPr>
          <w:rFonts w:eastAsia="SimSun"/>
          <w:lang w:eastAsia="ja-JP"/>
        </w:rPr>
        <w:t>vehicle: a pointer to the subject vehicle.</w:t>
      </w:r>
    </w:p>
    <w:p w14:paraId="6853270A" w14:textId="77777777" w:rsidR="001D019E" w:rsidRPr="00BA3BAD" w:rsidRDefault="001D019E" w:rsidP="001D019E">
      <w:pPr>
        <w:rPr>
          <w:rFonts w:eastAsia="SimSun"/>
          <w:lang w:eastAsia="ja-JP"/>
        </w:rPr>
      </w:pPr>
    </w:p>
    <w:p w14:paraId="3011B4DB" w14:textId="6CB38F0E" w:rsidR="00D5718F" w:rsidRDefault="00D5718F" w:rsidP="001D019E">
      <w:pPr>
        <w:rPr>
          <w:rFonts w:eastAsia="SimSun"/>
          <w:lang w:eastAsia="ja-JP"/>
        </w:rPr>
      </w:pPr>
      <w:r w:rsidRPr="00BA3BAD">
        <w:rPr>
          <w:rFonts w:eastAsia="SimSun"/>
          <w:lang w:eastAsia="ja-JP"/>
        </w:rPr>
        <w:t>newpos: new position of the subject vehicle with respect to the beginning of the current road link.</w:t>
      </w:r>
    </w:p>
    <w:p w14:paraId="3F84102F" w14:textId="77777777" w:rsidR="001D019E" w:rsidRPr="00BA3BAD" w:rsidRDefault="001D019E" w:rsidP="001D019E">
      <w:pPr>
        <w:rPr>
          <w:rFonts w:eastAsia="SimSun"/>
          <w:lang w:eastAsia="ja-JP"/>
        </w:rPr>
      </w:pPr>
    </w:p>
    <w:p w14:paraId="3253FBD8" w14:textId="77777777" w:rsidR="00D5718F" w:rsidRPr="00BA3BAD" w:rsidRDefault="00D5718F" w:rsidP="001D019E">
      <w:pPr>
        <w:rPr>
          <w:rFonts w:eastAsia="SimSun"/>
          <w:lang w:eastAsia="ja-JP"/>
        </w:rPr>
      </w:pPr>
      <w:r w:rsidRPr="00BA3BAD">
        <w:rPr>
          <w:rFonts w:eastAsia="SimSun"/>
          <w:lang w:eastAsia="ja-JP"/>
        </w:rPr>
        <w:lastRenderedPageBreak/>
        <w:t>newspeed: new speed of the subject vehicle.</w:t>
      </w:r>
    </w:p>
    <w:p w14:paraId="5AF14F7B" w14:textId="77777777" w:rsidR="00D5718F" w:rsidRPr="00BA3BAD" w:rsidRDefault="00D5718F" w:rsidP="006408E5">
      <w:pPr>
        <w:pStyle w:val="Heading4"/>
        <w:rPr>
          <w:lang w:eastAsia="ja-JP"/>
        </w:rPr>
      </w:pPr>
      <w:r w:rsidRPr="00BA3BAD">
        <w:rPr>
          <w:lang w:eastAsia="ja-JP"/>
        </w:rPr>
        <w:t xml:space="preserve">Output Arguments </w:t>
      </w:r>
    </w:p>
    <w:p w14:paraId="7682FC7E" w14:textId="4D257D58" w:rsidR="00D5718F" w:rsidRDefault="00D5718F" w:rsidP="001D019E">
      <w:pPr>
        <w:rPr>
          <w:rFonts w:eastAsia="SimSun"/>
          <w:lang w:eastAsia="ja-JP"/>
        </w:rPr>
      </w:pPr>
      <w:r w:rsidRPr="00BA3BAD">
        <w:rPr>
          <w:rFonts w:eastAsia="SimSun"/>
          <w:lang w:eastAsia="ja-JP"/>
        </w:rPr>
        <w:t>True: tells the simulation tool that the car-following maneuvers are handled by the PATH model.</w:t>
      </w:r>
    </w:p>
    <w:p w14:paraId="6C625042" w14:textId="77777777" w:rsidR="001D019E" w:rsidRPr="00BA3BAD" w:rsidRDefault="001D019E" w:rsidP="001D019E">
      <w:pPr>
        <w:rPr>
          <w:rFonts w:eastAsia="SimSun"/>
          <w:lang w:eastAsia="ja-JP"/>
        </w:rPr>
      </w:pPr>
    </w:p>
    <w:p w14:paraId="1A1D73AC" w14:textId="32467CB3" w:rsidR="00D5718F" w:rsidRPr="00BA3BAD" w:rsidRDefault="00D5718F" w:rsidP="001D019E">
      <w:pPr>
        <w:rPr>
          <w:lang w:eastAsia="ja-JP"/>
        </w:rPr>
      </w:pPr>
      <w:r w:rsidRPr="00BA3BAD">
        <w:rPr>
          <w:lang w:eastAsia="ja-JP"/>
        </w:rPr>
        <w:t>False: tells the simulation tool that the car-following maneuvers are handled by the default models.</w:t>
      </w:r>
    </w:p>
    <w:p w14:paraId="76EB57BC" w14:textId="552AAFCD" w:rsidR="00D5718F" w:rsidRPr="00BA3BAD" w:rsidRDefault="00D5718F" w:rsidP="006408E5">
      <w:pPr>
        <w:pStyle w:val="Heading4"/>
        <w:rPr>
          <w:lang w:eastAsia="ja-JP"/>
        </w:rPr>
      </w:pPr>
      <w:r w:rsidRPr="00BA3BAD">
        <w:rPr>
          <w:lang w:eastAsia="ja-JP"/>
        </w:rPr>
        <w:t>Sub-</w:t>
      </w:r>
      <w:r w:rsidR="005A0942">
        <w:rPr>
          <w:lang w:eastAsia="ja-JP"/>
        </w:rPr>
        <w:t>F</w:t>
      </w:r>
      <w:r w:rsidRPr="00BA3BAD">
        <w:rPr>
          <w:lang w:eastAsia="ja-JP"/>
        </w:rPr>
        <w:t>unctions</w:t>
      </w:r>
    </w:p>
    <w:p w14:paraId="3D91C7B9" w14:textId="14B88E69" w:rsidR="00D5718F" w:rsidRDefault="00D5718F" w:rsidP="001D019E">
      <w:pPr>
        <w:rPr>
          <w:rFonts w:eastAsia="SimSun"/>
          <w:lang w:eastAsia="ja-JP"/>
        </w:rPr>
      </w:pPr>
      <w:r w:rsidRPr="00BA3BAD">
        <w:rPr>
          <w:rFonts w:eastAsia="SimSun"/>
          <w:lang w:eastAsia="ja-JP"/>
        </w:rPr>
        <w:t>setPara4NewVeh()</w:t>
      </w:r>
    </w:p>
    <w:p w14:paraId="073C0181" w14:textId="77777777" w:rsidR="001D019E" w:rsidRPr="00BA3BAD" w:rsidRDefault="001D019E" w:rsidP="001D019E">
      <w:pPr>
        <w:rPr>
          <w:rFonts w:eastAsia="SimSun"/>
          <w:lang w:eastAsia="ja-JP"/>
        </w:rPr>
      </w:pPr>
    </w:p>
    <w:p w14:paraId="1CA7EAF0" w14:textId="2256A5AE" w:rsidR="00D5718F" w:rsidRDefault="00D5718F" w:rsidP="001D019E">
      <w:pPr>
        <w:rPr>
          <w:rFonts w:eastAsia="SimSun"/>
          <w:lang w:eastAsia="ja-JP"/>
        </w:rPr>
      </w:pPr>
      <w:r w:rsidRPr="00BA3BAD">
        <w:rPr>
          <w:rFonts w:eastAsia="SimSun"/>
          <w:lang w:eastAsia="ja-JP"/>
        </w:rPr>
        <w:t>AdjustArrivalVehicle_New()</w:t>
      </w:r>
    </w:p>
    <w:p w14:paraId="711EDA4D" w14:textId="77777777" w:rsidR="001D019E" w:rsidRPr="00BA3BAD" w:rsidRDefault="001D019E" w:rsidP="001D019E">
      <w:pPr>
        <w:rPr>
          <w:rFonts w:eastAsia="SimSun"/>
          <w:lang w:eastAsia="ja-JP"/>
        </w:rPr>
      </w:pPr>
    </w:p>
    <w:p w14:paraId="70ECADC9" w14:textId="62AF71B6" w:rsidR="00D5718F" w:rsidRDefault="00D5718F" w:rsidP="001D019E">
      <w:pPr>
        <w:rPr>
          <w:rFonts w:eastAsia="SimSun"/>
          <w:lang w:eastAsia="ja-JP"/>
        </w:rPr>
      </w:pPr>
      <w:r w:rsidRPr="00BA3BAD">
        <w:rPr>
          <w:rFonts w:eastAsia="SimSun"/>
          <w:lang w:eastAsia="ja-JP"/>
        </w:rPr>
        <w:t>getSectionInfo()</w:t>
      </w:r>
    </w:p>
    <w:p w14:paraId="7FAA3412" w14:textId="77777777" w:rsidR="001D019E" w:rsidRPr="00BA3BAD" w:rsidRDefault="001D019E" w:rsidP="001D019E">
      <w:pPr>
        <w:rPr>
          <w:rFonts w:eastAsia="SimSun"/>
          <w:lang w:eastAsia="ja-JP"/>
        </w:rPr>
      </w:pPr>
    </w:p>
    <w:p w14:paraId="42D3E57D" w14:textId="31D3295A" w:rsidR="00D5718F" w:rsidRDefault="00D5718F" w:rsidP="001D019E">
      <w:pPr>
        <w:rPr>
          <w:rFonts w:eastAsia="SimSun"/>
          <w:lang w:eastAsia="ja-JP"/>
        </w:rPr>
      </w:pPr>
      <w:r w:rsidRPr="00BA3BAD">
        <w:rPr>
          <w:rFonts w:eastAsia="SimSun"/>
          <w:lang w:eastAsia="ja-JP"/>
        </w:rPr>
        <w:t>getLeader()</w:t>
      </w:r>
    </w:p>
    <w:p w14:paraId="0CE64128" w14:textId="77777777" w:rsidR="001D019E" w:rsidRPr="00BA3BAD" w:rsidRDefault="001D019E" w:rsidP="001D019E">
      <w:pPr>
        <w:rPr>
          <w:rFonts w:eastAsia="SimSun"/>
          <w:lang w:eastAsia="ja-JP"/>
        </w:rPr>
      </w:pPr>
    </w:p>
    <w:p w14:paraId="5617D4C9" w14:textId="6CDAAB62" w:rsidR="00D5718F" w:rsidRDefault="00D5718F" w:rsidP="001D019E">
      <w:pPr>
        <w:rPr>
          <w:rFonts w:eastAsia="SimSun"/>
          <w:lang w:eastAsia="ja-JP"/>
        </w:rPr>
      </w:pPr>
      <w:r w:rsidRPr="00BA3BAD">
        <w:rPr>
          <w:rFonts w:eastAsia="SimSun"/>
          <w:lang w:eastAsia="ja-JP"/>
        </w:rPr>
        <w:t>getAroundSpeed()</w:t>
      </w:r>
    </w:p>
    <w:p w14:paraId="1BEDBF12" w14:textId="77777777" w:rsidR="001D019E" w:rsidRPr="00BA3BAD" w:rsidRDefault="001D019E" w:rsidP="001D019E">
      <w:pPr>
        <w:rPr>
          <w:rFonts w:eastAsia="SimSun"/>
          <w:lang w:eastAsia="ja-JP"/>
        </w:rPr>
      </w:pPr>
    </w:p>
    <w:p w14:paraId="6B4AFDD5" w14:textId="37163640" w:rsidR="00D5718F" w:rsidRDefault="00D5718F" w:rsidP="001D019E">
      <w:pPr>
        <w:rPr>
          <w:rFonts w:eastAsia="SimSun"/>
          <w:lang w:eastAsia="ja-JP"/>
        </w:rPr>
      </w:pPr>
      <w:r w:rsidRPr="00BA3BAD">
        <w:rPr>
          <w:rFonts w:eastAsia="SimSun"/>
          <w:lang w:eastAsia="ja-JP"/>
        </w:rPr>
        <w:t>getAroundLeaderFollowers()</w:t>
      </w:r>
    </w:p>
    <w:p w14:paraId="6A2BF589" w14:textId="77777777" w:rsidR="001D019E" w:rsidRPr="00BA3BAD" w:rsidRDefault="001D019E" w:rsidP="001D019E">
      <w:pPr>
        <w:rPr>
          <w:rFonts w:eastAsia="SimSun"/>
          <w:lang w:eastAsia="ja-JP"/>
        </w:rPr>
      </w:pPr>
    </w:p>
    <w:p w14:paraId="36F8B3EA" w14:textId="6449622F" w:rsidR="00D5718F" w:rsidRDefault="00D5718F" w:rsidP="001D019E">
      <w:pPr>
        <w:rPr>
          <w:rFonts w:eastAsia="SimSun"/>
          <w:lang w:eastAsia="ja-JP"/>
        </w:rPr>
      </w:pPr>
      <w:r w:rsidRPr="00BA3BAD">
        <w:rPr>
          <w:rFonts w:eastAsia="SimSun"/>
          <w:lang w:eastAsia="ja-JP"/>
        </w:rPr>
        <w:t>NGSIMPlusACC_CACC_V2VAHM()</w:t>
      </w:r>
    </w:p>
    <w:p w14:paraId="6E4888BA" w14:textId="77777777" w:rsidR="001D019E" w:rsidRPr="00BA3BAD" w:rsidRDefault="001D019E" w:rsidP="001D019E">
      <w:pPr>
        <w:rPr>
          <w:rFonts w:eastAsia="SimSun"/>
          <w:lang w:eastAsia="ja-JP"/>
        </w:rPr>
      </w:pPr>
    </w:p>
    <w:p w14:paraId="7E1AE242" w14:textId="3B79658B" w:rsidR="00D5718F" w:rsidRDefault="00D5718F" w:rsidP="001D019E">
      <w:pPr>
        <w:rPr>
          <w:rFonts w:eastAsia="SimSun"/>
          <w:lang w:eastAsia="ja-JP"/>
        </w:rPr>
      </w:pPr>
      <w:r w:rsidRPr="00BA3BAD">
        <w:rPr>
          <w:rFonts w:eastAsia="SimSun"/>
          <w:lang w:eastAsia="ja-JP"/>
        </w:rPr>
        <w:t>NGSIMPlusACC(false)</w:t>
      </w:r>
    </w:p>
    <w:p w14:paraId="3B395D3D" w14:textId="77777777" w:rsidR="001D019E" w:rsidRPr="00BA3BAD" w:rsidRDefault="001D019E" w:rsidP="001D019E">
      <w:pPr>
        <w:rPr>
          <w:rFonts w:eastAsia="SimSun"/>
          <w:lang w:eastAsia="ja-JP"/>
        </w:rPr>
      </w:pPr>
    </w:p>
    <w:p w14:paraId="6866FE67" w14:textId="34CB37B5" w:rsidR="00D5718F" w:rsidRDefault="00D5718F" w:rsidP="001D019E">
      <w:pPr>
        <w:rPr>
          <w:rFonts w:eastAsia="SimSun"/>
          <w:lang w:eastAsia="ja-JP"/>
        </w:rPr>
      </w:pPr>
      <w:r w:rsidRPr="00BA3BAD">
        <w:rPr>
          <w:rFonts w:eastAsia="SimSun"/>
          <w:lang w:eastAsia="ja-JP"/>
        </w:rPr>
        <w:t>RunNGSIM()</w:t>
      </w:r>
    </w:p>
    <w:p w14:paraId="7324DA84" w14:textId="77777777" w:rsidR="001D019E" w:rsidRPr="00BA3BAD" w:rsidRDefault="001D019E" w:rsidP="001D019E">
      <w:pPr>
        <w:rPr>
          <w:rFonts w:eastAsia="SimSun"/>
          <w:lang w:eastAsia="ja-JP"/>
        </w:rPr>
      </w:pPr>
    </w:p>
    <w:p w14:paraId="523A9C25" w14:textId="61A71DF8" w:rsidR="00D5718F" w:rsidRPr="00BA3BAD" w:rsidRDefault="00D5718F" w:rsidP="006408E5">
      <w:pPr>
        <w:pStyle w:val="Heading4"/>
        <w:rPr>
          <w:lang w:eastAsia="ja-JP"/>
        </w:rPr>
      </w:pPr>
      <w:r w:rsidRPr="00BA3BAD">
        <w:rPr>
          <w:lang w:eastAsia="ja-JP"/>
        </w:rPr>
        <w:t>Pseudo-</w:t>
      </w:r>
      <w:r w:rsidR="00765E0D">
        <w:rPr>
          <w:lang w:eastAsia="ja-JP"/>
        </w:rPr>
        <w:t>C</w:t>
      </w:r>
      <w:r w:rsidRPr="00BA3BAD">
        <w:rPr>
          <w:lang w:eastAsia="ja-JP"/>
        </w:rPr>
        <w:t xml:space="preserve">ode </w:t>
      </w:r>
    </w:p>
    <w:p w14:paraId="2D851268" w14:textId="297A3B65" w:rsidR="00D5718F" w:rsidRDefault="00D5718F" w:rsidP="00F96782">
      <w:pPr>
        <w:rPr>
          <w:rFonts w:eastAsia="SimSun"/>
          <w:lang w:eastAsia="ja-JP"/>
        </w:rPr>
      </w:pPr>
      <w:r w:rsidRPr="00BA3BAD">
        <w:rPr>
          <w:rFonts w:eastAsia="SimSun"/>
          <w:lang w:eastAsia="ja-JP"/>
        </w:rPr>
        <w:t>If (the subject vehicle just enters the network):</w:t>
      </w:r>
    </w:p>
    <w:p w14:paraId="51455C2B" w14:textId="77777777" w:rsidR="006408E5" w:rsidRPr="00BA3BAD" w:rsidRDefault="006408E5" w:rsidP="00F96782">
      <w:pPr>
        <w:rPr>
          <w:rFonts w:eastAsia="SimSun"/>
          <w:lang w:eastAsia="ja-JP"/>
        </w:rPr>
      </w:pPr>
    </w:p>
    <w:p w14:paraId="6E140B60" w14:textId="63358C68" w:rsidR="006408E5" w:rsidRDefault="00D5718F" w:rsidP="00F96782">
      <w:pPr>
        <w:pStyle w:val="ListParagraph"/>
        <w:numPr>
          <w:ilvl w:val="0"/>
          <w:numId w:val="27"/>
        </w:numPr>
        <w:rPr>
          <w:rFonts w:eastAsia="SimSun"/>
          <w:lang w:eastAsia="ja-JP"/>
        </w:rPr>
      </w:pPr>
      <w:r w:rsidRPr="008176AF">
        <w:rPr>
          <w:rFonts w:eastAsia="SimSun"/>
          <w:lang w:eastAsia="ja-JP"/>
        </w:rPr>
        <w:t>Set parameters for the new vehicle: setPara4NewVeh()</w:t>
      </w:r>
      <w:r w:rsidR="00235177">
        <w:rPr>
          <w:rFonts w:eastAsia="SimSun"/>
          <w:lang w:eastAsia="ja-JP"/>
        </w:rPr>
        <w:t>.</w:t>
      </w:r>
    </w:p>
    <w:p w14:paraId="250577CC" w14:textId="77777777" w:rsidR="006408E5" w:rsidRPr="008176AF" w:rsidRDefault="006408E5" w:rsidP="00F96782">
      <w:pPr>
        <w:rPr>
          <w:rFonts w:eastAsia="SimSun"/>
          <w:lang w:eastAsia="ja-JP"/>
        </w:rPr>
      </w:pPr>
    </w:p>
    <w:p w14:paraId="115BF681" w14:textId="598DC4FB" w:rsidR="006408E5" w:rsidRPr="008176AF" w:rsidRDefault="00D5718F" w:rsidP="00F96782">
      <w:pPr>
        <w:pStyle w:val="ListParagraph"/>
        <w:numPr>
          <w:ilvl w:val="0"/>
          <w:numId w:val="27"/>
        </w:numPr>
        <w:rPr>
          <w:rFonts w:eastAsia="SimSun"/>
          <w:lang w:eastAsia="ja-JP"/>
        </w:rPr>
      </w:pPr>
      <w:r w:rsidRPr="008176AF">
        <w:rPr>
          <w:rFonts w:eastAsia="SimSun"/>
          <w:lang w:eastAsia="ja-JP"/>
        </w:rPr>
        <w:t xml:space="preserve">Set </w:t>
      </w:r>
      <w:r w:rsidRPr="00F56578">
        <w:rPr>
          <w:rFonts w:eastAsia="SimSun"/>
          <w:lang w:eastAsia="ja-JP"/>
        </w:rPr>
        <w:t>initial speed and position for the new vehicle: AdjustArrivalVehicle_New()</w:t>
      </w:r>
      <w:r w:rsidR="00235177">
        <w:rPr>
          <w:rFonts w:eastAsia="SimSun"/>
          <w:lang w:eastAsia="ja-JP"/>
        </w:rPr>
        <w:t>.</w:t>
      </w:r>
    </w:p>
    <w:p w14:paraId="7418E4AC" w14:textId="77777777" w:rsidR="006408E5" w:rsidRPr="008176AF" w:rsidRDefault="006408E5" w:rsidP="00F96782">
      <w:pPr>
        <w:spacing w:after="120" w:line="259" w:lineRule="auto"/>
        <w:contextualSpacing/>
        <w:rPr>
          <w:rFonts w:eastAsia="SimSun"/>
          <w:lang w:eastAsia="ja-JP"/>
        </w:rPr>
      </w:pPr>
    </w:p>
    <w:p w14:paraId="7F17850B" w14:textId="5487A5E6" w:rsidR="00D5718F" w:rsidRDefault="00D5718F" w:rsidP="00F96782">
      <w:pPr>
        <w:rPr>
          <w:rFonts w:eastAsia="SimSun"/>
          <w:lang w:eastAsia="ja-JP"/>
        </w:rPr>
      </w:pPr>
      <w:r w:rsidRPr="00BA3BAD">
        <w:rPr>
          <w:rFonts w:eastAsia="SimSun"/>
          <w:lang w:eastAsia="ja-JP"/>
        </w:rPr>
        <w:t>Else:</w:t>
      </w:r>
    </w:p>
    <w:p w14:paraId="72F44E3B" w14:textId="77777777" w:rsidR="006408E5" w:rsidRPr="00BA3BAD" w:rsidRDefault="006408E5" w:rsidP="00F96782">
      <w:pPr>
        <w:rPr>
          <w:rFonts w:eastAsia="SimSun"/>
          <w:lang w:eastAsia="ja-JP"/>
        </w:rPr>
      </w:pPr>
    </w:p>
    <w:p w14:paraId="269CC02E" w14:textId="18585F67" w:rsidR="006408E5" w:rsidRDefault="00D5718F" w:rsidP="00F96782">
      <w:pPr>
        <w:pStyle w:val="ListParagraph"/>
        <w:numPr>
          <w:ilvl w:val="0"/>
          <w:numId w:val="28"/>
        </w:numPr>
        <w:rPr>
          <w:rFonts w:eastAsia="SimSun"/>
          <w:lang w:eastAsia="ja-JP"/>
        </w:rPr>
      </w:pPr>
      <w:r w:rsidRPr="008176AF">
        <w:rPr>
          <w:rFonts w:eastAsia="SimSun"/>
          <w:lang w:eastAsia="ja-JP"/>
        </w:rPr>
        <w:t>Get road link information (e.g., link ID, length, number of lanes, and ID of the next link): getSectionInfo()</w:t>
      </w:r>
      <w:r w:rsidR="00235177">
        <w:rPr>
          <w:rFonts w:eastAsia="SimSun"/>
          <w:lang w:eastAsia="ja-JP"/>
        </w:rPr>
        <w:t>.</w:t>
      </w:r>
    </w:p>
    <w:p w14:paraId="6D1140A8" w14:textId="77777777" w:rsidR="006408E5" w:rsidRPr="008176AF" w:rsidRDefault="006408E5" w:rsidP="00F96782">
      <w:pPr>
        <w:rPr>
          <w:rFonts w:eastAsia="SimSun"/>
          <w:lang w:eastAsia="ja-JP"/>
        </w:rPr>
      </w:pPr>
    </w:p>
    <w:p w14:paraId="781EBAC3" w14:textId="1150C24B" w:rsidR="006408E5" w:rsidRDefault="00D5718F" w:rsidP="00F96782">
      <w:pPr>
        <w:pStyle w:val="ListParagraph"/>
        <w:numPr>
          <w:ilvl w:val="0"/>
          <w:numId w:val="28"/>
        </w:numPr>
        <w:rPr>
          <w:rFonts w:eastAsia="SimSun"/>
          <w:lang w:eastAsia="ja-JP"/>
        </w:rPr>
      </w:pPr>
      <w:r w:rsidRPr="008176AF">
        <w:rPr>
          <w:rFonts w:eastAsia="SimSun"/>
          <w:lang w:eastAsia="ja-JP"/>
        </w:rPr>
        <w:t>Get traffic information for the computation of car-followin</w:t>
      </w:r>
      <w:r w:rsidRPr="00F56578">
        <w:rPr>
          <w:rFonts w:eastAsia="SimSun"/>
          <w:lang w:eastAsia="ja-JP"/>
        </w:rPr>
        <w:t>g model: getLeader(), getAroundSpeed(), getAroundLeaderFollowers()</w:t>
      </w:r>
      <w:r w:rsidR="00235177">
        <w:rPr>
          <w:rFonts w:eastAsia="SimSun"/>
          <w:lang w:eastAsia="ja-JP"/>
        </w:rPr>
        <w:t>.</w:t>
      </w:r>
    </w:p>
    <w:p w14:paraId="52922431" w14:textId="77777777" w:rsidR="006408E5" w:rsidRPr="008176AF" w:rsidRDefault="006408E5" w:rsidP="00F96782">
      <w:pPr>
        <w:rPr>
          <w:rFonts w:eastAsia="SimSun"/>
          <w:lang w:eastAsia="ja-JP"/>
        </w:rPr>
      </w:pPr>
    </w:p>
    <w:p w14:paraId="1AD6672A" w14:textId="623A82D9" w:rsidR="006408E5" w:rsidRDefault="00D5718F" w:rsidP="00F96782">
      <w:pPr>
        <w:pStyle w:val="ListParagraph"/>
        <w:numPr>
          <w:ilvl w:val="0"/>
          <w:numId w:val="28"/>
        </w:numPr>
        <w:rPr>
          <w:rFonts w:eastAsia="SimSun"/>
          <w:lang w:eastAsia="ja-JP"/>
        </w:rPr>
      </w:pPr>
      <w:r w:rsidRPr="008176AF">
        <w:rPr>
          <w:rFonts w:eastAsia="SimSun"/>
          <w:lang w:eastAsia="ja-JP"/>
        </w:rPr>
        <w:t>Run the car-following model (including car-following model that describes vehicle behaviors before making a lane-changing maneuver) based on the vehicle type: NGSIMPlusACC_CACC_V2VAHM(), NGSIMPlusACC(false), RunNGSIM()</w:t>
      </w:r>
      <w:r w:rsidR="00235177">
        <w:rPr>
          <w:rFonts w:eastAsia="SimSun"/>
          <w:lang w:eastAsia="ja-JP"/>
        </w:rPr>
        <w:t>.</w:t>
      </w:r>
    </w:p>
    <w:p w14:paraId="12797C56" w14:textId="77777777" w:rsidR="006408E5" w:rsidRPr="008176AF" w:rsidRDefault="006408E5" w:rsidP="00F96782">
      <w:pPr>
        <w:rPr>
          <w:rFonts w:eastAsia="SimSun"/>
          <w:lang w:eastAsia="ja-JP"/>
        </w:rPr>
      </w:pPr>
    </w:p>
    <w:p w14:paraId="14A7C618" w14:textId="3920995B" w:rsidR="00D5718F" w:rsidRPr="008176AF" w:rsidRDefault="00D5718F" w:rsidP="00F96782">
      <w:pPr>
        <w:pStyle w:val="ListParagraph"/>
        <w:numPr>
          <w:ilvl w:val="0"/>
          <w:numId w:val="28"/>
        </w:numPr>
        <w:rPr>
          <w:rFonts w:eastAsia="SimSun"/>
          <w:lang w:eastAsia="ja-JP"/>
        </w:rPr>
      </w:pPr>
      <w:r w:rsidRPr="008176AF">
        <w:rPr>
          <w:rFonts w:eastAsia="SimSun"/>
          <w:lang w:eastAsia="ja-JP"/>
        </w:rPr>
        <w:lastRenderedPageBreak/>
        <w:t>Set the new position speed value</w:t>
      </w:r>
      <w:r w:rsidR="00235177">
        <w:rPr>
          <w:rFonts w:eastAsia="SimSun"/>
          <w:lang w:eastAsia="ja-JP"/>
        </w:rPr>
        <w:t>.</w:t>
      </w:r>
    </w:p>
    <w:p w14:paraId="625AC8D4" w14:textId="77777777" w:rsidR="006408E5" w:rsidRDefault="006408E5" w:rsidP="00F96782">
      <w:pPr>
        <w:rPr>
          <w:rFonts w:eastAsia="SimSun"/>
          <w:lang w:eastAsia="ja-JP"/>
        </w:rPr>
      </w:pPr>
    </w:p>
    <w:p w14:paraId="036739D3" w14:textId="3AF84ACF" w:rsidR="00D5718F" w:rsidRPr="00BA3BAD" w:rsidRDefault="00D5718F" w:rsidP="00F96782">
      <w:pPr>
        <w:rPr>
          <w:rFonts w:eastAsia="SimSun"/>
          <w:lang w:eastAsia="ja-JP"/>
        </w:rPr>
      </w:pPr>
      <w:r w:rsidRPr="00BA3BAD">
        <w:rPr>
          <w:rFonts w:eastAsia="SimSun"/>
          <w:lang w:eastAsia="ja-JP"/>
        </w:rPr>
        <w:t>Return true</w:t>
      </w:r>
    </w:p>
    <w:p w14:paraId="2A22027C" w14:textId="77777777" w:rsidR="00D5718F" w:rsidRPr="00BA3BAD" w:rsidRDefault="00D5718F" w:rsidP="00D5718F">
      <w:pPr>
        <w:spacing w:after="120" w:line="259" w:lineRule="auto"/>
        <w:jc w:val="both"/>
        <w:rPr>
          <w:rFonts w:eastAsia="SimSun"/>
          <w:lang w:eastAsia="ja-JP"/>
        </w:rPr>
      </w:pPr>
    </w:p>
    <w:p w14:paraId="75C616AD" w14:textId="77777777" w:rsidR="00D5718F" w:rsidRPr="00BA3BAD" w:rsidRDefault="00D5718F" w:rsidP="006408E5">
      <w:pPr>
        <w:pStyle w:val="Heading3"/>
      </w:pPr>
      <w:bookmarkStart w:id="80" w:name="_Toc35777861"/>
      <w:r w:rsidRPr="00BA3BAD">
        <w:t>evaluateLaneChanging</w:t>
      </w:r>
      <w:bookmarkEnd w:id="80"/>
    </w:p>
    <w:p w14:paraId="4B60DD90" w14:textId="77777777" w:rsidR="00D5718F" w:rsidRPr="00BA3BAD" w:rsidRDefault="00D5718F" w:rsidP="006408E5">
      <w:pPr>
        <w:pStyle w:val="Heading4"/>
        <w:rPr>
          <w:lang w:eastAsia="ja-JP"/>
        </w:rPr>
      </w:pPr>
      <w:r w:rsidRPr="00BA3BAD">
        <w:rPr>
          <w:lang w:eastAsia="ja-JP"/>
        </w:rPr>
        <w:t>Syntax</w:t>
      </w:r>
    </w:p>
    <w:p w14:paraId="5E20BABF" w14:textId="77777777" w:rsidR="00D5718F" w:rsidRPr="00BA3BAD" w:rsidRDefault="00D5718F" w:rsidP="00235177">
      <w:pPr>
        <w:rPr>
          <w:rFonts w:eastAsia="SimSun"/>
          <w:lang w:eastAsia="ja-JP"/>
        </w:rPr>
      </w:pPr>
      <w:r w:rsidRPr="00BA3BAD">
        <w:rPr>
          <w:rFonts w:eastAsia="SimSun"/>
          <w:lang w:eastAsia="ja-JP"/>
        </w:rPr>
        <w:t>bool mybehavioralModel::evaluateLaneChanging(A2SimVehicle *vehicle, int threadId)</w:t>
      </w:r>
    </w:p>
    <w:p w14:paraId="28A91EA2" w14:textId="77777777" w:rsidR="00D5718F" w:rsidRPr="00BA3BAD" w:rsidRDefault="00D5718F" w:rsidP="006408E5">
      <w:pPr>
        <w:pStyle w:val="Heading4"/>
        <w:rPr>
          <w:lang w:eastAsia="ja-JP"/>
        </w:rPr>
      </w:pPr>
      <w:r w:rsidRPr="00BA3BAD">
        <w:rPr>
          <w:lang w:eastAsia="ja-JP"/>
        </w:rPr>
        <w:t>Description</w:t>
      </w:r>
    </w:p>
    <w:p w14:paraId="7B09003E" w14:textId="77777777" w:rsidR="00D5718F" w:rsidRPr="00BA3BAD" w:rsidRDefault="00D5718F" w:rsidP="00235177">
      <w:pPr>
        <w:rPr>
          <w:lang w:eastAsia="ja-JP"/>
        </w:rPr>
      </w:pPr>
      <w:r w:rsidRPr="00BA3BAD">
        <w:rPr>
          <w:lang w:eastAsia="ja-JP"/>
        </w:rPr>
        <w:t xml:space="preserve">This function moves a subject vehicle to the target lane if the vehicle needs to make a lane-changing maneuver and identifies an acceptable gap in the previous simulation interval with the function </w:t>
      </w:r>
      <w:r w:rsidRPr="00BA3BAD">
        <w:rPr>
          <w:i/>
          <w:iCs/>
          <w:lang w:eastAsia="ja-JP"/>
        </w:rPr>
        <w:t>evaluateCarFollowing</w:t>
      </w:r>
      <w:r w:rsidRPr="00BA3BAD">
        <w:rPr>
          <w:lang w:eastAsia="ja-JP"/>
        </w:rPr>
        <w:t>.</w:t>
      </w:r>
    </w:p>
    <w:p w14:paraId="235B5119" w14:textId="77777777" w:rsidR="00D5718F" w:rsidRPr="00BA3BAD" w:rsidRDefault="00D5718F" w:rsidP="006408E5">
      <w:pPr>
        <w:pStyle w:val="Heading4"/>
        <w:rPr>
          <w:lang w:eastAsia="ja-JP"/>
        </w:rPr>
      </w:pPr>
      <w:r w:rsidRPr="00BA3BAD">
        <w:rPr>
          <w:lang w:eastAsia="ja-JP"/>
        </w:rPr>
        <w:t>Inputs Arguments</w:t>
      </w:r>
    </w:p>
    <w:p w14:paraId="0142E841" w14:textId="79BAA33C" w:rsidR="00D5718F" w:rsidRDefault="00235177" w:rsidP="00235177">
      <w:pPr>
        <w:rPr>
          <w:rFonts w:eastAsia="SimSun"/>
          <w:lang w:eastAsia="ja-JP"/>
        </w:rPr>
      </w:pPr>
      <w:r>
        <w:rPr>
          <w:rFonts w:eastAsia="SimSun"/>
          <w:lang w:eastAsia="ja-JP"/>
        </w:rPr>
        <w:t>V</w:t>
      </w:r>
      <w:r w:rsidR="00D5718F" w:rsidRPr="00BA3BAD">
        <w:rPr>
          <w:rFonts w:eastAsia="SimSun"/>
          <w:lang w:eastAsia="ja-JP"/>
        </w:rPr>
        <w:t>ehicle: a pointer to the vehicle potentially in need of a lane change.</w:t>
      </w:r>
    </w:p>
    <w:p w14:paraId="69377C21" w14:textId="77777777" w:rsidR="00235177" w:rsidRPr="00BA3BAD" w:rsidRDefault="00235177" w:rsidP="00235177">
      <w:pPr>
        <w:rPr>
          <w:rFonts w:eastAsia="SimSun"/>
          <w:lang w:eastAsia="ja-JP"/>
        </w:rPr>
      </w:pPr>
    </w:p>
    <w:p w14:paraId="7ED4B39E" w14:textId="08151DED" w:rsidR="00D5718F" w:rsidRPr="00BA3BAD" w:rsidRDefault="00235177" w:rsidP="00235177">
      <w:pPr>
        <w:rPr>
          <w:rFonts w:eastAsia="SimSun"/>
          <w:lang w:eastAsia="ja-JP"/>
        </w:rPr>
      </w:pPr>
      <w:r>
        <w:rPr>
          <w:rFonts w:eastAsia="SimSun"/>
          <w:lang w:eastAsia="ja-JP"/>
        </w:rPr>
        <w:t>T</w:t>
      </w:r>
      <w:r w:rsidR="00D5718F" w:rsidRPr="00BA3BAD">
        <w:rPr>
          <w:rFonts w:eastAsia="SimSun"/>
          <w:lang w:eastAsia="ja-JP"/>
        </w:rPr>
        <w:t>hreadId: an ID used by the Aimsun internal algorithm.</w:t>
      </w:r>
    </w:p>
    <w:p w14:paraId="40FBA278" w14:textId="77777777" w:rsidR="00D5718F" w:rsidRPr="00BA3BAD" w:rsidRDefault="00D5718F" w:rsidP="006408E5">
      <w:pPr>
        <w:pStyle w:val="Heading4"/>
        <w:rPr>
          <w:lang w:eastAsia="ja-JP"/>
        </w:rPr>
      </w:pPr>
      <w:r w:rsidRPr="00BA3BAD">
        <w:rPr>
          <w:lang w:eastAsia="ja-JP"/>
        </w:rPr>
        <w:t xml:space="preserve">Output Arguments </w:t>
      </w:r>
    </w:p>
    <w:p w14:paraId="1094B488" w14:textId="3D67DD9B" w:rsidR="00D5718F" w:rsidRDefault="00D5718F" w:rsidP="00235177">
      <w:pPr>
        <w:rPr>
          <w:rFonts w:eastAsia="SimSun"/>
          <w:lang w:eastAsia="ja-JP"/>
        </w:rPr>
      </w:pPr>
      <w:r w:rsidRPr="00BA3BAD">
        <w:rPr>
          <w:rFonts w:eastAsia="SimSun"/>
          <w:lang w:eastAsia="ja-JP"/>
        </w:rPr>
        <w:t>True: lane changes are handled by the PATH model.</w:t>
      </w:r>
    </w:p>
    <w:p w14:paraId="54AD677D" w14:textId="77777777" w:rsidR="00235177" w:rsidRPr="00BA3BAD" w:rsidRDefault="00235177" w:rsidP="00235177">
      <w:pPr>
        <w:rPr>
          <w:rFonts w:eastAsia="SimSun"/>
          <w:lang w:eastAsia="ja-JP"/>
        </w:rPr>
      </w:pPr>
    </w:p>
    <w:p w14:paraId="33DE7E34" w14:textId="77777777" w:rsidR="00D5718F" w:rsidRPr="00BA3BAD" w:rsidRDefault="00D5718F" w:rsidP="00235177">
      <w:pPr>
        <w:rPr>
          <w:rFonts w:eastAsia="SimSun"/>
          <w:lang w:eastAsia="ja-JP"/>
        </w:rPr>
      </w:pPr>
      <w:r w:rsidRPr="00BA3BAD">
        <w:rPr>
          <w:rFonts w:eastAsia="SimSun"/>
          <w:lang w:eastAsia="ja-JP"/>
        </w:rPr>
        <w:t>False: lane changes are handled by the default model.</w:t>
      </w:r>
    </w:p>
    <w:p w14:paraId="799C5E97" w14:textId="77777777" w:rsidR="00D5718F" w:rsidRPr="00BA3BAD" w:rsidRDefault="00D5718F" w:rsidP="00235177">
      <w:pPr>
        <w:rPr>
          <w:rFonts w:eastAsia="SimSun"/>
          <w:lang w:eastAsia="ja-JP"/>
        </w:rPr>
      </w:pPr>
    </w:p>
    <w:p w14:paraId="7EE5AE8D" w14:textId="77777777" w:rsidR="00D5718F" w:rsidRPr="00BA3BAD" w:rsidRDefault="00D5718F" w:rsidP="006408E5">
      <w:pPr>
        <w:pStyle w:val="Heading3"/>
      </w:pPr>
      <w:bookmarkStart w:id="81" w:name="_Toc35777862"/>
      <w:r w:rsidRPr="00BA3BAD">
        <w:t>mybehavioralModel</w:t>
      </w:r>
      <w:bookmarkEnd w:id="81"/>
    </w:p>
    <w:p w14:paraId="4C666669" w14:textId="77777777" w:rsidR="00D5718F" w:rsidRPr="00BA3BAD" w:rsidRDefault="00D5718F" w:rsidP="006408E5">
      <w:pPr>
        <w:pStyle w:val="Heading4"/>
        <w:rPr>
          <w:lang w:eastAsia="ja-JP"/>
        </w:rPr>
      </w:pPr>
      <w:r w:rsidRPr="00BA3BAD">
        <w:rPr>
          <w:lang w:eastAsia="ja-JP"/>
        </w:rPr>
        <w:t>Syntax</w:t>
      </w:r>
    </w:p>
    <w:p w14:paraId="0F73A87C" w14:textId="77777777" w:rsidR="00D5718F" w:rsidRPr="00BA3BAD" w:rsidRDefault="00D5718F" w:rsidP="00235177">
      <w:pPr>
        <w:rPr>
          <w:rFonts w:eastAsia="SimSun"/>
          <w:lang w:eastAsia="ja-JP"/>
        </w:rPr>
      </w:pPr>
      <w:r w:rsidRPr="00BA3BAD">
        <w:rPr>
          <w:rFonts w:eastAsia="SimSun"/>
          <w:lang w:eastAsia="ja-JP"/>
        </w:rPr>
        <w:t>mybehavioralModel();</w:t>
      </w:r>
    </w:p>
    <w:p w14:paraId="63134475" w14:textId="77777777" w:rsidR="00D5718F" w:rsidRPr="00BA3BAD" w:rsidRDefault="00D5718F" w:rsidP="006408E5">
      <w:pPr>
        <w:pStyle w:val="Heading4"/>
        <w:rPr>
          <w:lang w:eastAsia="ja-JP"/>
        </w:rPr>
      </w:pPr>
      <w:r w:rsidRPr="00BA3BAD">
        <w:rPr>
          <w:lang w:eastAsia="ja-JP"/>
        </w:rPr>
        <w:t>Description</w:t>
      </w:r>
    </w:p>
    <w:p w14:paraId="75362B2C" w14:textId="2D29BA95" w:rsidR="00D5718F" w:rsidRPr="00BA3BAD" w:rsidRDefault="00D5718F" w:rsidP="00E35678">
      <w:pPr>
        <w:rPr>
          <w:lang w:eastAsia="ja-JP"/>
        </w:rPr>
      </w:pPr>
      <w:r w:rsidRPr="00BA3BAD">
        <w:rPr>
          <w:lang w:eastAsia="ja-JP"/>
        </w:rPr>
        <w:t xml:space="preserve">This is the constructor function for the mybehavioralModel class. It is executed at the beginning of each simulation run. </w:t>
      </w:r>
      <w:r w:rsidR="00235177">
        <w:rPr>
          <w:lang w:eastAsia="ja-JP"/>
        </w:rPr>
        <w:t>The function</w:t>
      </w:r>
      <w:r w:rsidRPr="00BA3BAD">
        <w:rPr>
          <w:lang w:eastAsia="ja-JP"/>
        </w:rPr>
        <w:t xml:space="preserve"> reads user-specified parameters from </w:t>
      </w:r>
      <w:r w:rsidRPr="00BA3BAD">
        <w:rPr>
          <w:color w:val="002060"/>
          <w:lang w:eastAsia="ja-JP"/>
        </w:rPr>
        <w:t>C:\CACC_Simu_Data\ParameterSet.txt</w:t>
      </w:r>
      <w:r w:rsidRPr="00BA3BAD">
        <w:rPr>
          <w:lang w:eastAsia="ja-JP"/>
        </w:rPr>
        <w:t xml:space="preserve"> and imports them into the simulation environment. </w:t>
      </w:r>
    </w:p>
    <w:p w14:paraId="3A231BB0" w14:textId="77777777" w:rsidR="00D5718F" w:rsidRPr="00BA3BAD" w:rsidRDefault="00D5718F" w:rsidP="006408E5">
      <w:pPr>
        <w:pStyle w:val="Heading4"/>
        <w:rPr>
          <w:lang w:eastAsia="ja-JP"/>
        </w:rPr>
      </w:pPr>
      <w:r w:rsidRPr="00BA3BAD">
        <w:rPr>
          <w:lang w:eastAsia="ja-JP"/>
        </w:rPr>
        <w:t>Inputs Arguments</w:t>
      </w:r>
    </w:p>
    <w:p w14:paraId="6FEA0D92" w14:textId="34E7A36C" w:rsidR="00D5718F" w:rsidRPr="00BA3BAD" w:rsidRDefault="00235177" w:rsidP="00235177">
      <w:pPr>
        <w:rPr>
          <w:rFonts w:eastAsia="SimSun"/>
          <w:lang w:eastAsia="ja-JP"/>
        </w:rPr>
      </w:pPr>
      <w:r>
        <w:rPr>
          <w:rFonts w:eastAsia="SimSun"/>
          <w:lang w:eastAsia="ja-JP"/>
        </w:rPr>
        <w:t>N</w:t>
      </w:r>
      <w:r w:rsidR="00D5718F" w:rsidRPr="00BA3BAD">
        <w:rPr>
          <w:rFonts w:eastAsia="SimSun"/>
          <w:lang w:eastAsia="ja-JP"/>
        </w:rPr>
        <w:t>one.</w:t>
      </w:r>
    </w:p>
    <w:p w14:paraId="011783B1" w14:textId="77777777" w:rsidR="00D5718F" w:rsidRPr="00BA3BAD" w:rsidRDefault="00D5718F" w:rsidP="006408E5">
      <w:pPr>
        <w:pStyle w:val="Heading4"/>
        <w:rPr>
          <w:lang w:eastAsia="ja-JP"/>
        </w:rPr>
      </w:pPr>
      <w:r w:rsidRPr="00BA3BAD">
        <w:rPr>
          <w:lang w:eastAsia="ja-JP"/>
        </w:rPr>
        <w:t xml:space="preserve">Output Arguments </w:t>
      </w:r>
    </w:p>
    <w:p w14:paraId="7E23D545" w14:textId="3575300A" w:rsidR="00D5718F" w:rsidRPr="00BA3BAD" w:rsidRDefault="00235177" w:rsidP="00235177">
      <w:pPr>
        <w:rPr>
          <w:rFonts w:eastAsia="SimSun"/>
          <w:lang w:eastAsia="ja-JP"/>
        </w:rPr>
      </w:pPr>
      <w:r>
        <w:rPr>
          <w:rFonts w:eastAsia="SimSun"/>
          <w:lang w:eastAsia="ja-JP"/>
        </w:rPr>
        <w:t>N</w:t>
      </w:r>
      <w:r w:rsidR="00D5718F" w:rsidRPr="00BA3BAD">
        <w:rPr>
          <w:rFonts w:eastAsia="SimSun"/>
          <w:lang w:eastAsia="ja-JP"/>
        </w:rPr>
        <w:t>one.</w:t>
      </w:r>
    </w:p>
    <w:p w14:paraId="3FB9AC35" w14:textId="77777777" w:rsidR="00D5718F" w:rsidRPr="00BA3BAD" w:rsidRDefault="00D5718F" w:rsidP="006408E5">
      <w:pPr>
        <w:pStyle w:val="Heading4"/>
        <w:rPr>
          <w:lang w:eastAsia="ja-JP"/>
        </w:rPr>
      </w:pPr>
      <w:r w:rsidRPr="00BA3BAD">
        <w:rPr>
          <w:lang w:eastAsia="ja-JP"/>
        </w:rPr>
        <w:t>Sub-functions</w:t>
      </w:r>
    </w:p>
    <w:p w14:paraId="51104119" w14:textId="05DF8973" w:rsidR="00D5718F" w:rsidRDefault="00D5718F" w:rsidP="004A1DE1">
      <w:pPr>
        <w:rPr>
          <w:rFonts w:eastAsia="SimSun"/>
          <w:lang w:eastAsia="ja-JP"/>
        </w:rPr>
      </w:pPr>
      <w:r w:rsidRPr="00BA3BAD">
        <w:rPr>
          <w:rFonts w:eastAsia="SimSun"/>
          <w:lang w:eastAsia="ja-JP"/>
        </w:rPr>
        <w:t>ReadExternalParameters()</w:t>
      </w:r>
    </w:p>
    <w:p w14:paraId="6BA8A304" w14:textId="77777777" w:rsidR="00235177" w:rsidRPr="00BA3BAD" w:rsidRDefault="00235177" w:rsidP="00235177">
      <w:pPr>
        <w:rPr>
          <w:rFonts w:eastAsia="SimSun"/>
          <w:lang w:eastAsia="ja-JP"/>
        </w:rPr>
      </w:pPr>
    </w:p>
    <w:p w14:paraId="779E3FBC" w14:textId="1E152CE3" w:rsidR="00D5718F" w:rsidRDefault="00D5718F" w:rsidP="004A1DE1">
      <w:pPr>
        <w:rPr>
          <w:rFonts w:eastAsia="SimSun"/>
          <w:lang w:eastAsia="ja-JP"/>
        </w:rPr>
      </w:pPr>
      <w:r w:rsidRPr="00BA3BAD">
        <w:rPr>
          <w:rFonts w:eastAsia="SimSun"/>
          <w:lang w:eastAsia="ja-JP"/>
        </w:rPr>
        <w:t>SetExternalParameters()</w:t>
      </w:r>
    </w:p>
    <w:p w14:paraId="2D67CC4B" w14:textId="77777777" w:rsidR="00235177" w:rsidRPr="00BA3BAD" w:rsidRDefault="00235177" w:rsidP="00235177">
      <w:pPr>
        <w:rPr>
          <w:rFonts w:eastAsia="SimSun"/>
          <w:lang w:eastAsia="ja-JP"/>
        </w:rPr>
      </w:pPr>
    </w:p>
    <w:p w14:paraId="0CFFFF78" w14:textId="77777777" w:rsidR="00D5718F" w:rsidRPr="00BA3BAD" w:rsidRDefault="00D5718F" w:rsidP="004A1DE1">
      <w:pPr>
        <w:rPr>
          <w:rFonts w:eastAsia="SimSun"/>
          <w:lang w:eastAsia="ja-JP"/>
        </w:rPr>
      </w:pPr>
      <w:r w:rsidRPr="00BA3BAD">
        <w:rPr>
          <w:rFonts w:eastAsia="SimSun"/>
          <w:lang w:eastAsia="ja-JP"/>
        </w:rPr>
        <w:t>ReadHOVSetting()</w:t>
      </w:r>
    </w:p>
    <w:p w14:paraId="53F84EEC" w14:textId="77777777" w:rsidR="00D5718F" w:rsidRPr="00BA3BAD" w:rsidRDefault="00D5718F" w:rsidP="00D5718F">
      <w:pPr>
        <w:spacing w:after="120" w:line="259" w:lineRule="auto"/>
        <w:jc w:val="both"/>
        <w:rPr>
          <w:rFonts w:eastAsia="SimSun"/>
          <w:color w:val="000000"/>
          <w:lang w:eastAsia="ja-JP"/>
        </w:rPr>
      </w:pPr>
    </w:p>
    <w:p w14:paraId="77F893A4" w14:textId="77777777" w:rsidR="00D5718F" w:rsidRPr="00BA3BAD" w:rsidRDefault="00D5718F" w:rsidP="006408E5">
      <w:pPr>
        <w:pStyle w:val="Heading3"/>
      </w:pPr>
      <w:bookmarkStart w:id="82" w:name="_Toc35777863"/>
      <w:r w:rsidRPr="00BA3BAD">
        <w:lastRenderedPageBreak/>
        <w:t>removedVehicle</w:t>
      </w:r>
      <w:bookmarkEnd w:id="82"/>
    </w:p>
    <w:p w14:paraId="1644E79A" w14:textId="77777777" w:rsidR="00D5718F" w:rsidRPr="00BA3BAD" w:rsidRDefault="00D5718F" w:rsidP="006408E5">
      <w:pPr>
        <w:pStyle w:val="Heading4"/>
        <w:rPr>
          <w:lang w:eastAsia="ja-JP"/>
        </w:rPr>
      </w:pPr>
      <w:r w:rsidRPr="00BA3BAD">
        <w:rPr>
          <w:lang w:eastAsia="ja-JP"/>
        </w:rPr>
        <w:t>Syntax</w:t>
      </w:r>
    </w:p>
    <w:p w14:paraId="6C75BD82" w14:textId="77777777" w:rsidR="00D5718F" w:rsidRPr="00BA3BAD" w:rsidRDefault="00D5718F" w:rsidP="00E35678">
      <w:pPr>
        <w:rPr>
          <w:lang w:eastAsia="ja-JP"/>
        </w:rPr>
      </w:pPr>
      <w:r w:rsidRPr="00BA3BAD">
        <w:rPr>
          <w:lang w:eastAsia="ja-JP"/>
        </w:rPr>
        <w:t>void mybehavioralModel::removedVehicle(void *handlerVehicle, unsigned short idHandler, A2SimVehicle * a2simVeh)</w:t>
      </w:r>
    </w:p>
    <w:p w14:paraId="7BF417C3" w14:textId="77777777" w:rsidR="00D5718F" w:rsidRPr="00BA3BAD" w:rsidRDefault="00D5718F" w:rsidP="006408E5">
      <w:pPr>
        <w:pStyle w:val="Heading4"/>
        <w:rPr>
          <w:lang w:eastAsia="ja-JP"/>
        </w:rPr>
      </w:pPr>
      <w:r w:rsidRPr="00BA3BAD">
        <w:rPr>
          <w:lang w:eastAsia="ja-JP"/>
        </w:rPr>
        <w:t>Description</w:t>
      </w:r>
    </w:p>
    <w:p w14:paraId="5E4097A3" w14:textId="77777777" w:rsidR="00D5718F" w:rsidRPr="00BA3BAD" w:rsidRDefault="00D5718F" w:rsidP="00E35678">
      <w:pPr>
        <w:rPr>
          <w:lang w:eastAsia="ja-JP"/>
        </w:rPr>
      </w:pPr>
      <w:r w:rsidRPr="00BA3BAD">
        <w:rPr>
          <w:lang w:eastAsia="ja-JP"/>
        </w:rPr>
        <w:t xml:space="preserve">This function removes vehicles that have reached their destinations in the current update interval. </w:t>
      </w:r>
    </w:p>
    <w:p w14:paraId="6F063588" w14:textId="77777777" w:rsidR="00D5718F" w:rsidRPr="00BA3BAD" w:rsidRDefault="00D5718F" w:rsidP="006408E5">
      <w:pPr>
        <w:pStyle w:val="Heading4"/>
        <w:rPr>
          <w:lang w:eastAsia="ja-JP"/>
        </w:rPr>
      </w:pPr>
      <w:r w:rsidRPr="00BA3BAD">
        <w:rPr>
          <w:lang w:eastAsia="ja-JP"/>
        </w:rPr>
        <w:t>Inputs Arguments</w:t>
      </w:r>
    </w:p>
    <w:p w14:paraId="5C40A322" w14:textId="70F17DFA" w:rsidR="00D5718F" w:rsidRDefault="00D5718F" w:rsidP="00E35678">
      <w:pPr>
        <w:rPr>
          <w:rFonts w:eastAsia="SimSun"/>
          <w:lang w:eastAsia="ja-JP"/>
        </w:rPr>
      </w:pPr>
      <w:r w:rsidRPr="00BA3BAD">
        <w:rPr>
          <w:rFonts w:eastAsia="SimSun"/>
          <w:lang w:eastAsia="ja-JP"/>
        </w:rPr>
        <w:t>handlerVehicle: a pointer used by the Aimsun internal algorithm.</w:t>
      </w:r>
    </w:p>
    <w:p w14:paraId="7B7AE27E" w14:textId="77777777" w:rsidR="00E35678" w:rsidRPr="00BA3BAD" w:rsidRDefault="00E35678" w:rsidP="00E35678">
      <w:pPr>
        <w:rPr>
          <w:rFonts w:eastAsia="SimSun"/>
          <w:lang w:eastAsia="ja-JP"/>
        </w:rPr>
      </w:pPr>
    </w:p>
    <w:p w14:paraId="36BF2B97" w14:textId="77777777" w:rsidR="00D5718F" w:rsidRPr="00BA3BAD" w:rsidRDefault="00D5718F" w:rsidP="00E35678">
      <w:pPr>
        <w:rPr>
          <w:rFonts w:eastAsia="SimSun"/>
          <w:lang w:eastAsia="ja-JP"/>
        </w:rPr>
      </w:pPr>
      <w:r w:rsidRPr="00BA3BAD">
        <w:rPr>
          <w:rFonts w:eastAsia="SimSun"/>
          <w:lang w:eastAsia="ja-JP"/>
        </w:rPr>
        <w:t>idHandler: an ID used by Aimsun to remove a vehicle object.</w:t>
      </w:r>
    </w:p>
    <w:p w14:paraId="5B0110A0" w14:textId="77777777" w:rsidR="00E35678" w:rsidRDefault="00E35678" w:rsidP="00E35678">
      <w:pPr>
        <w:rPr>
          <w:rFonts w:eastAsia="SimSun"/>
          <w:lang w:eastAsia="ja-JP"/>
        </w:rPr>
      </w:pPr>
    </w:p>
    <w:p w14:paraId="5EF80A55" w14:textId="3AAB5C4F" w:rsidR="00D5718F" w:rsidRPr="00BA3BAD" w:rsidRDefault="00D5718F" w:rsidP="00E35678">
      <w:pPr>
        <w:rPr>
          <w:rFonts w:eastAsia="SimSun"/>
          <w:lang w:eastAsia="ja-JP"/>
        </w:rPr>
      </w:pPr>
      <w:r w:rsidRPr="00BA3BAD">
        <w:rPr>
          <w:rFonts w:eastAsia="SimSun"/>
          <w:lang w:eastAsia="ja-JP"/>
        </w:rPr>
        <w:t>a2simVeh: a pointer to the vehicle to be removed.</w:t>
      </w:r>
    </w:p>
    <w:p w14:paraId="6CB14DD8" w14:textId="77777777" w:rsidR="00D5718F" w:rsidRPr="00BA3BAD" w:rsidRDefault="00D5718F" w:rsidP="006408E5">
      <w:pPr>
        <w:pStyle w:val="Heading4"/>
        <w:rPr>
          <w:lang w:eastAsia="ja-JP"/>
        </w:rPr>
      </w:pPr>
      <w:r w:rsidRPr="00BA3BAD">
        <w:rPr>
          <w:lang w:eastAsia="ja-JP"/>
        </w:rPr>
        <w:t xml:space="preserve">Output Arguments </w:t>
      </w:r>
    </w:p>
    <w:p w14:paraId="6904580B" w14:textId="77777777" w:rsidR="00D5718F" w:rsidRPr="00BA3BAD" w:rsidRDefault="00D5718F" w:rsidP="00E35678">
      <w:pPr>
        <w:rPr>
          <w:rFonts w:eastAsia="SimSun"/>
          <w:lang w:eastAsia="ja-JP"/>
        </w:rPr>
      </w:pPr>
      <w:r w:rsidRPr="00BA3BAD">
        <w:rPr>
          <w:rFonts w:eastAsia="SimSun"/>
          <w:lang w:eastAsia="ja-JP"/>
        </w:rPr>
        <w:t>None.</w:t>
      </w:r>
    </w:p>
    <w:p w14:paraId="744CE993" w14:textId="13FED21C" w:rsidR="004167CE" w:rsidRPr="00BA3BAD" w:rsidRDefault="004167CE" w:rsidP="004167CE">
      <w:pPr>
        <w:pStyle w:val="FHWABody"/>
      </w:pPr>
    </w:p>
    <w:p w14:paraId="74B4415A" w14:textId="2179F13F" w:rsidR="00D5718F" w:rsidRPr="00BA3BAD" w:rsidRDefault="00D5718F" w:rsidP="006408E5">
      <w:pPr>
        <w:pStyle w:val="AppendixL2"/>
      </w:pPr>
      <w:r w:rsidRPr="00BA3BAD">
        <w:t>A2. Supportive Functions</w:t>
      </w:r>
    </w:p>
    <w:p w14:paraId="5BB35248" w14:textId="77777777" w:rsidR="00D5718F" w:rsidRPr="00BA3BAD" w:rsidRDefault="00D5718F" w:rsidP="006408E5">
      <w:pPr>
        <w:pStyle w:val="Heading3"/>
      </w:pPr>
      <w:bookmarkStart w:id="83" w:name="_Toc35777864"/>
      <w:r w:rsidRPr="00BA3BAD">
        <w:t>createFreeFlowSpeed</w:t>
      </w:r>
      <w:bookmarkEnd w:id="83"/>
    </w:p>
    <w:p w14:paraId="09688C32" w14:textId="77777777" w:rsidR="00D5718F" w:rsidRPr="00BA3BAD" w:rsidRDefault="00D5718F" w:rsidP="006408E5">
      <w:pPr>
        <w:pStyle w:val="Heading4"/>
        <w:rPr>
          <w:lang w:eastAsia="ja-JP"/>
        </w:rPr>
      </w:pPr>
      <w:r w:rsidRPr="00BA3BAD">
        <w:rPr>
          <w:lang w:eastAsia="ja-JP"/>
        </w:rPr>
        <w:t>Syntax</w:t>
      </w:r>
    </w:p>
    <w:p w14:paraId="0AD70D32" w14:textId="77777777" w:rsidR="00D5718F" w:rsidRPr="00BA3BAD" w:rsidRDefault="00D5718F" w:rsidP="00E35678">
      <w:pPr>
        <w:rPr>
          <w:rFonts w:eastAsia="SimSun"/>
          <w:lang w:eastAsia="ja-JP"/>
        </w:rPr>
      </w:pPr>
      <w:r w:rsidRPr="00BA3BAD">
        <w:rPr>
          <w:rFonts w:eastAsia="SimSun"/>
          <w:lang w:eastAsia="ja-JP"/>
        </w:rPr>
        <w:t>double myVehicleDef::createFreeFlowSpeed(bool ACCCACC)</w:t>
      </w:r>
    </w:p>
    <w:p w14:paraId="7721DF06" w14:textId="77777777" w:rsidR="00D5718F" w:rsidRPr="00BA3BAD" w:rsidRDefault="00D5718F" w:rsidP="006408E5">
      <w:pPr>
        <w:pStyle w:val="Heading4"/>
        <w:rPr>
          <w:lang w:eastAsia="ja-JP"/>
        </w:rPr>
      </w:pPr>
      <w:r w:rsidRPr="00BA3BAD">
        <w:rPr>
          <w:lang w:eastAsia="ja-JP"/>
        </w:rPr>
        <w:t>Description</w:t>
      </w:r>
    </w:p>
    <w:p w14:paraId="6975DB4B" w14:textId="65B06B6E" w:rsidR="00D5718F" w:rsidRPr="00BA3BAD" w:rsidRDefault="00D5718F" w:rsidP="00E35678">
      <w:pPr>
        <w:rPr>
          <w:lang w:eastAsia="ja-JP"/>
        </w:rPr>
      </w:pPr>
      <w:r w:rsidRPr="00BA3BAD">
        <w:rPr>
          <w:lang w:eastAsia="ja-JP"/>
        </w:rPr>
        <w:t xml:space="preserve">This function creates free flow speed for a road segment considering the speed friction—a subject driver will not drive much faster than vehicles in the adjacent lanes, even if </w:t>
      </w:r>
      <w:r w:rsidR="00C4394B">
        <w:rPr>
          <w:lang w:eastAsia="ja-JP"/>
        </w:rPr>
        <w:t>he or she</w:t>
      </w:r>
      <w:r w:rsidRPr="00BA3BAD">
        <w:rPr>
          <w:lang w:eastAsia="ja-JP"/>
        </w:rPr>
        <w:t xml:space="preserve"> could do so in the current lane.</w:t>
      </w:r>
    </w:p>
    <w:p w14:paraId="696ABEA9" w14:textId="77777777" w:rsidR="00D5718F" w:rsidRPr="00BA3BAD" w:rsidRDefault="00D5718F" w:rsidP="006408E5">
      <w:pPr>
        <w:pStyle w:val="Heading4"/>
        <w:rPr>
          <w:lang w:eastAsia="ja-JP"/>
        </w:rPr>
      </w:pPr>
      <w:r w:rsidRPr="00BA3BAD">
        <w:rPr>
          <w:lang w:eastAsia="ja-JP"/>
        </w:rPr>
        <w:t>Inputs Arguments</w:t>
      </w:r>
    </w:p>
    <w:p w14:paraId="3F21413F" w14:textId="77777777" w:rsidR="00D5718F" w:rsidRPr="00BA3BAD" w:rsidRDefault="00D5718F" w:rsidP="00E35678">
      <w:pPr>
        <w:rPr>
          <w:rFonts w:eastAsia="SimSun"/>
          <w:lang w:eastAsia="ja-JP"/>
        </w:rPr>
      </w:pPr>
      <w:r w:rsidRPr="00BA3BAD">
        <w:rPr>
          <w:rFonts w:eastAsia="SimSun"/>
          <w:lang w:eastAsia="ja-JP"/>
        </w:rPr>
        <w:t>ACCCACC: a flagger indicating if there are ACC/CACC vehicles on the concerned road segment.</w:t>
      </w:r>
    </w:p>
    <w:p w14:paraId="79D0DE48" w14:textId="77777777" w:rsidR="00D5718F" w:rsidRPr="00BA3BAD" w:rsidRDefault="00D5718F" w:rsidP="006408E5">
      <w:pPr>
        <w:pStyle w:val="Heading4"/>
        <w:rPr>
          <w:lang w:eastAsia="ja-JP"/>
        </w:rPr>
      </w:pPr>
      <w:r w:rsidRPr="00BA3BAD">
        <w:rPr>
          <w:lang w:eastAsia="ja-JP"/>
        </w:rPr>
        <w:t xml:space="preserve">Output Arguments </w:t>
      </w:r>
    </w:p>
    <w:p w14:paraId="5CEC6C89" w14:textId="77777777" w:rsidR="00D5718F" w:rsidRPr="00BA3BAD" w:rsidRDefault="00D5718F" w:rsidP="00E35678">
      <w:pPr>
        <w:rPr>
          <w:rFonts w:eastAsia="SimSun"/>
          <w:lang w:eastAsia="ja-JP"/>
        </w:rPr>
      </w:pPr>
      <w:r w:rsidRPr="00BA3BAD">
        <w:rPr>
          <w:rFonts w:eastAsia="SimSun"/>
          <w:lang w:eastAsia="ja-JP"/>
        </w:rPr>
        <w:t>Free flow speed for the road segment.</w:t>
      </w:r>
    </w:p>
    <w:p w14:paraId="750CB1B0" w14:textId="77777777" w:rsidR="00D5718F" w:rsidRPr="00BA3BAD" w:rsidRDefault="00D5718F" w:rsidP="00D5718F">
      <w:pPr>
        <w:spacing w:after="120" w:line="259" w:lineRule="auto"/>
        <w:jc w:val="both"/>
        <w:rPr>
          <w:rFonts w:eastAsia="SimSun"/>
          <w:lang w:eastAsia="ja-JP"/>
        </w:rPr>
      </w:pPr>
    </w:p>
    <w:p w14:paraId="030998B0" w14:textId="77777777" w:rsidR="00D5718F" w:rsidRPr="00BA3BAD" w:rsidRDefault="00D5718F" w:rsidP="006408E5">
      <w:pPr>
        <w:pStyle w:val="Heading3"/>
      </w:pPr>
      <w:bookmarkStart w:id="84" w:name="_Toc35777865"/>
      <w:r w:rsidRPr="00BA3BAD">
        <w:t>getAroundLeaderFollowers</w:t>
      </w:r>
      <w:bookmarkEnd w:id="84"/>
    </w:p>
    <w:p w14:paraId="22335335" w14:textId="77777777" w:rsidR="00D5718F" w:rsidRPr="00BA3BAD" w:rsidRDefault="00D5718F" w:rsidP="006408E5">
      <w:pPr>
        <w:pStyle w:val="Heading4"/>
        <w:rPr>
          <w:lang w:eastAsia="ja-JP"/>
        </w:rPr>
      </w:pPr>
      <w:r w:rsidRPr="00BA3BAD">
        <w:rPr>
          <w:lang w:eastAsia="ja-JP"/>
        </w:rPr>
        <w:t>Syntax</w:t>
      </w:r>
    </w:p>
    <w:p w14:paraId="260BE5BC" w14:textId="77777777" w:rsidR="00D5718F" w:rsidRPr="00BA3BAD" w:rsidRDefault="00D5718F" w:rsidP="00E35678">
      <w:pPr>
        <w:rPr>
          <w:rFonts w:eastAsia="SimSun"/>
          <w:lang w:eastAsia="ja-JP"/>
        </w:rPr>
      </w:pPr>
      <w:r w:rsidRPr="00BA3BAD">
        <w:rPr>
          <w:rFonts w:eastAsia="SimSun"/>
          <w:lang w:eastAsia="ja-JP"/>
        </w:rPr>
        <w:t>void myVehicleDef::getAroundLeaderFollowers()</w:t>
      </w:r>
    </w:p>
    <w:p w14:paraId="317920BC" w14:textId="77777777" w:rsidR="00D5718F" w:rsidRPr="00BA3BAD" w:rsidRDefault="00D5718F" w:rsidP="006408E5">
      <w:pPr>
        <w:pStyle w:val="Heading4"/>
        <w:rPr>
          <w:lang w:eastAsia="ja-JP"/>
        </w:rPr>
      </w:pPr>
      <w:r w:rsidRPr="00BA3BAD">
        <w:rPr>
          <w:lang w:eastAsia="ja-JP"/>
        </w:rPr>
        <w:t>Description</w:t>
      </w:r>
    </w:p>
    <w:p w14:paraId="0EE9920F" w14:textId="77777777" w:rsidR="00D5718F" w:rsidRPr="00BA3BAD" w:rsidRDefault="00D5718F" w:rsidP="00E35678">
      <w:pPr>
        <w:rPr>
          <w:lang w:eastAsia="ja-JP"/>
        </w:rPr>
      </w:pPr>
      <w:r w:rsidRPr="00BA3BAD">
        <w:rPr>
          <w:lang w:eastAsia="ja-JP"/>
        </w:rPr>
        <w:t>This function gets the pointers of the lead and lag vehicles in the adjacent lane(s) to the current lane.</w:t>
      </w:r>
    </w:p>
    <w:p w14:paraId="3195010C" w14:textId="77777777" w:rsidR="00D5718F" w:rsidRPr="00BA3BAD" w:rsidRDefault="00D5718F" w:rsidP="006408E5">
      <w:pPr>
        <w:pStyle w:val="Heading4"/>
        <w:rPr>
          <w:lang w:eastAsia="ja-JP"/>
        </w:rPr>
      </w:pPr>
      <w:r w:rsidRPr="00BA3BAD">
        <w:rPr>
          <w:lang w:eastAsia="ja-JP"/>
        </w:rPr>
        <w:lastRenderedPageBreak/>
        <w:t>Inputs Arguments</w:t>
      </w:r>
    </w:p>
    <w:p w14:paraId="3C55FAA8" w14:textId="77777777" w:rsidR="00D5718F" w:rsidRPr="00BA3BAD" w:rsidRDefault="00D5718F" w:rsidP="00E35678">
      <w:pPr>
        <w:rPr>
          <w:rFonts w:eastAsia="SimSun"/>
          <w:lang w:eastAsia="ja-JP"/>
        </w:rPr>
      </w:pPr>
      <w:r w:rsidRPr="00BA3BAD">
        <w:rPr>
          <w:rFonts w:eastAsia="SimSun"/>
          <w:lang w:eastAsia="ja-JP"/>
        </w:rPr>
        <w:t>None.</w:t>
      </w:r>
    </w:p>
    <w:p w14:paraId="497DDBF1" w14:textId="77777777" w:rsidR="00D5718F" w:rsidRPr="00BA3BAD" w:rsidRDefault="00D5718F" w:rsidP="006408E5">
      <w:pPr>
        <w:pStyle w:val="Heading4"/>
        <w:rPr>
          <w:lang w:eastAsia="ja-JP"/>
        </w:rPr>
      </w:pPr>
      <w:r w:rsidRPr="00BA3BAD">
        <w:rPr>
          <w:lang w:eastAsia="ja-JP"/>
        </w:rPr>
        <w:t xml:space="preserve">Output Arguments </w:t>
      </w:r>
    </w:p>
    <w:p w14:paraId="7C6B8F61" w14:textId="77777777" w:rsidR="00D5718F" w:rsidRPr="00BA3BAD" w:rsidRDefault="00D5718F" w:rsidP="00E35678">
      <w:pPr>
        <w:rPr>
          <w:rFonts w:eastAsia="SimSun"/>
          <w:lang w:eastAsia="ja-JP"/>
        </w:rPr>
      </w:pPr>
      <w:r w:rsidRPr="00BA3BAD">
        <w:rPr>
          <w:rFonts w:eastAsia="SimSun"/>
          <w:lang w:eastAsia="ja-JP"/>
        </w:rPr>
        <w:t>None.</w:t>
      </w:r>
    </w:p>
    <w:p w14:paraId="45686C7B" w14:textId="77777777" w:rsidR="00D5718F" w:rsidRPr="00BA3BAD" w:rsidRDefault="00D5718F" w:rsidP="006D588F">
      <w:pPr>
        <w:rPr>
          <w:rFonts w:eastAsia="SimSun"/>
          <w:lang w:eastAsia="ja-JP"/>
        </w:rPr>
      </w:pPr>
    </w:p>
    <w:p w14:paraId="5216886B" w14:textId="77777777" w:rsidR="00D5718F" w:rsidRPr="00BA3BAD" w:rsidRDefault="00D5718F" w:rsidP="006408E5">
      <w:pPr>
        <w:pStyle w:val="Heading3"/>
      </w:pPr>
      <w:bookmarkStart w:id="85" w:name="_Toc35777866"/>
      <w:r w:rsidRPr="00BA3BAD">
        <w:t>getAroundSpeed</w:t>
      </w:r>
      <w:bookmarkEnd w:id="85"/>
    </w:p>
    <w:p w14:paraId="457C53A0" w14:textId="77777777" w:rsidR="00D5718F" w:rsidRPr="00BA3BAD" w:rsidRDefault="00D5718F" w:rsidP="006408E5">
      <w:pPr>
        <w:pStyle w:val="Heading4"/>
        <w:rPr>
          <w:lang w:eastAsia="ja-JP"/>
        </w:rPr>
      </w:pPr>
      <w:r w:rsidRPr="00BA3BAD">
        <w:rPr>
          <w:lang w:eastAsia="ja-JP"/>
        </w:rPr>
        <w:t>Syntax</w:t>
      </w:r>
    </w:p>
    <w:p w14:paraId="4DA10A66" w14:textId="77777777" w:rsidR="00D5718F" w:rsidRPr="00BA3BAD" w:rsidRDefault="00D5718F" w:rsidP="006D588F">
      <w:pPr>
        <w:rPr>
          <w:rFonts w:eastAsia="SimSun"/>
          <w:lang w:eastAsia="ja-JP"/>
        </w:rPr>
      </w:pPr>
      <w:r w:rsidRPr="00BA3BAD">
        <w:rPr>
          <w:rFonts w:eastAsia="SimSun"/>
          <w:lang w:eastAsia="ja-JP"/>
        </w:rPr>
        <w:t>void myVehicleDef::getAroundSpeed()</w:t>
      </w:r>
    </w:p>
    <w:p w14:paraId="3618CCC3" w14:textId="77777777" w:rsidR="00D5718F" w:rsidRPr="00BA3BAD" w:rsidRDefault="00D5718F" w:rsidP="006408E5">
      <w:pPr>
        <w:pStyle w:val="Heading4"/>
        <w:rPr>
          <w:lang w:eastAsia="ja-JP"/>
        </w:rPr>
      </w:pPr>
      <w:r w:rsidRPr="00BA3BAD">
        <w:rPr>
          <w:lang w:eastAsia="ja-JP"/>
        </w:rPr>
        <w:t>Description</w:t>
      </w:r>
    </w:p>
    <w:p w14:paraId="70742948" w14:textId="77777777" w:rsidR="00D5718F" w:rsidRPr="00BA3BAD" w:rsidRDefault="00D5718F" w:rsidP="006D588F">
      <w:pPr>
        <w:rPr>
          <w:lang w:eastAsia="ja-JP"/>
        </w:rPr>
      </w:pPr>
      <w:r w:rsidRPr="00BA3BAD">
        <w:rPr>
          <w:lang w:eastAsia="ja-JP"/>
        </w:rPr>
        <w:t xml:space="preserve">This function gets the average speeds of traffic in the immediate left and right lanes. The average speeds are computed over a pre-specified road length, among a pre-specified number of vehicles (i.e., n_scan). If more than n_scan vehicles are within the road segment, only the closest n_scan vehicles will be considered. If there are only n vehicles in the road segment (n &lt; n_scan), it is assumed that the other (n_scan-n) vehicles are traveling in the free flow speed. The free flow speed is obtained via </w:t>
      </w:r>
      <w:r w:rsidRPr="00BA3BAD">
        <w:rPr>
          <w:i/>
          <w:iCs/>
          <w:lang w:eastAsia="ja-JP"/>
        </w:rPr>
        <w:t>createFreeFlowSpeed</w:t>
      </w:r>
      <w:r w:rsidRPr="00BA3BAD">
        <w:rPr>
          <w:lang w:eastAsia="ja-JP"/>
        </w:rPr>
        <w:t>.</w:t>
      </w:r>
    </w:p>
    <w:p w14:paraId="3360A432" w14:textId="77777777" w:rsidR="00D5718F" w:rsidRPr="00BA3BAD" w:rsidRDefault="00D5718F" w:rsidP="006408E5">
      <w:pPr>
        <w:pStyle w:val="Heading4"/>
        <w:rPr>
          <w:lang w:eastAsia="ja-JP"/>
        </w:rPr>
      </w:pPr>
      <w:r w:rsidRPr="00BA3BAD">
        <w:rPr>
          <w:lang w:eastAsia="ja-JP"/>
        </w:rPr>
        <w:t>Inputs Arguments</w:t>
      </w:r>
    </w:p>
    <w:p w14:paraId="1D87E184" w14:textId="77777777" w:rsidR="00D5718F" w:rsidRPr="00BA3BAD" w:rsidRDefault="00D5718F" w:rsidP="006D588F">
      <w:pPr>
        <w:rPr>
          <w:rFonts w:eastAsia="SimSun"/>
          <w:lang w:eastAsia="ja-JP"/>
        </w:rPr>
      </w:pPr>
      <w:r w:rsidRPr="00BA3BAD">
        <w:rPr>
          <w:rFonts w:eastAsia="SimSun"/>
          <w:lang w:eastAsia="ja-JP"/>
        </w:rPr>
        <w:t>None.</w:t>
      </w:r>
    </w:p>
    <w:p w14:paraId="00E34625" w14:textId="77777777" w:rsidR="00D5718F" w:rsidRPr="00BA3BAD" w:rsidRDefault="00D5718F" w:rsidP="006408E5">
      <w:pPr>
        <w:pStyle w:val="Heading4"/>
        <w:rPr>
          <w:lang w:eastAsia="ja-JP"/>
        </w:rPr>
      </w:pPr>
      <w:r w:rsidRPr="00BA3BAD">
        <w:rPr>
          <w:lang w:eastAsia="ja-JP"/>
        </w:rPr>
        <w:t xml:space="preserve">Output Arguments </w:t>
      </w:r>
    </w:p>
    <w:p w14:paraId="2A06ADF8" w14:textId="77777777" w:rsidR="00D5718F" w:rsidRPr="00BA3BAD" w:rsidRDefault="00D5718F" w:rsidP="006D588F">
      <w:pPr>
        <w:rPr>
          <w:rFonts w:eastAsia="SimSun"/>
          <w:lang w:eastAsia="ja-JP"/>
        </w:rPr>
      </w:pPr>
      <w:r w:rsidRPr="00BA3BAD">
        <w:rPr>
          <w:rFonts w:eastAsia="SimSun"/>
          <w:lang w:eastAsia="ja-JP"/>
        </w:rPr>
        <w:t>None.</w:t>
      </w:r>
    </w:p>
    <w:p w14:paraId="5D4CC33B" w14:textId="77777777" w:rsidR="00D5718F" w:rsidRPr="00BA3BAD" w:rsidRDefault="00D5718F" w:rsidP="006408E5">
      <w:pPr>
        <w:pStyle w:val="Heading4"/>
        <w:rPr>
          <w:lang w:eastAsia="ja-JP"/>
        </w:rPr>
      </w:pPr>
      <w:r w:rsidRPr="00BA3BAD">
        <w:rPr>
          <w:lang w:eastAsia="ja-JP"/>
        </w:rPr>
        <w:t>Sub-functions</w:t>
      </w:r>
    </w:p>
    <w:p w14:paraId="64EAA65B" w14:textId="77777777" w:rsidR="00D5718F" w:rsidRPr="00BA3BAD" w:rsidRDefault="00D5718F" w:rsidP="006D588F">
      <w:pPr>
        <w:rPr>
          <w:rFonts w:eastAsia="SimSun"/>
          <w:lang w:eastAsia="ja-JP"/>
        </w:rPr>
      </w:pPr>
      <w:r w:rsidRPr="00BA3BAD">
        <w:rPr>
          <w:rFonts w:eastAsia="SimSun"/>
          <w:lang w:eastAsia="ja-JP"/>
        </w:rPr>
        <w:t>createFreeFlowSpeed ()</w:t>
      </w:r>
    </w:p>
    <w:p w14:paraId="18FCD338" w14:textId="77777777" w:rsidR="00D5718F" w:rsidRPr="00BA3BAD" w:rsidRDefault="00D5718F" w:rsidP="00D5718F">
      <w:pPr>
        <w:spacing w:after="120" w:line="259" w:lineRule="auto"/>
        <w:jc w:val="both"/>
        <w:rPr>
          <w:rFonts w:eastAsia="SimSun"/>
          <w:lang w:eastAsia="ja-JP"/>
        </w:rPr>
      </w:pPr>
    </w:p>
    <w:p w14:paraId="363FBCDF" w14:textId="77777777" w:rsidR="00D5718F" w:rsidRPr="00BA3BAD" w:rsidRDefault="00D5718F" w:rsidP="006408E5">
      <w:pPr>
        <w:pStyle w:val="Heading3"/>
      </w:pPr>
      <w:bookmarkStart w:id="86" w:name="_Toc35777867"/>
      <w:r w:rsidRPr="00BA3BAD">
        <w:t>getLeader</w:t>
      </w:r>
      <w:bookmarkEnd w:id="86"/>
    </w:p>
    <w:p w14:paraId="463D9353" w14:textId="77777777" w:rsidR="00D5718F" w:rsidRPr="00BA3BAD" w:rsidRDefault="00D5718F" w:rsidP="006408E5">
      <w:pPr>
        <w:pStyle w:val="Heading4"/>
        <w:rPr>
          <w:lang w:eastAsia="ja-JP"/>
        </w:rPr>
      </w:pPr>
      <w:r w:rsidRPr="00BA3BAD">
        <w:rPr>
          <w:lang w:eastAsia="ja-JP"/>
        </w:rPr>
        <w:t>Syntax</w:t>
      </w:r>
    </w:p>
    <w:p w14:paraId="4349A899" w14:textId="77777777" w:rsidR="00D5718F" w:rsidRPr="00BA3BAD" w:rsidRDefault="00D5718F" w:rsidP="006D588F">
      <w:pPr>
        <w:rPr>
          <w:rFonts w:eastAsia="SimSun"/>
          <w:lang w:eastAsia="ja-JP"/>
        </w:rPr>
      </w:pPr>
      <w:r w:rsidRPr="00BA3BAD">
        <w:rPr>
          <w:rFonts w:eastAsia="SimSun"/>
          <w:lang w:eastAsia="ja-JP"/>
        </w:rPr>
        <w:t>const A2SimVehicle* myVehicleDef::getLeader()</w:t>
      </w:r>
    </w:p>
    <w:p w14:paraId="7BD5E06D" w14:textId="77777777" w:rsidR="00D5718F" w:rsidRPr="00BA3BAD" w:rsidRDefault="00D5718F" w:rsidP="006408E5">
      <w:pPr>
        <w:pStyle w:val="Heading4"/>
        <w:rPr>
          <w:lang w:eastAsia="ja-JP"/>
        </w:rPr>
      </w:pPr>
      <w:r w:rsidRPr="00BA3BAD">
        <w:rPr>
          <w:lang w:eastAsia="ja-JP"/>
        </w:rPr>
        <w:t>Description</w:t>
      </w:r>
    </w:p>
    <w:p w14:paraId="570FB68C" w14:textId="77777777" w:rsidR="00D5718F" w:rsidRPr="00BA3BAD" w:rsidRDefault="00D5718F" w:rsidP="006D588F">
      <w:pPr>
        <w:rPr>
          <w:rFonts w:eastAsia="SimSun"/>
          <w:lang w:eastAsia="ja-JP"/>
        </w:rPr>
      </w:pPr>
      <w:r w:rsidRPr="00BA3BAD">
        <w:rPr>
          <w:rFonts w:eastAsia="SimSun"/>
          <w:lang w:eastAsia="ja-JP"/>
        </w:rPr>
        <w:t>This function returns pointer to the front vehicle of a subject vehicle.</w:t>
      </w:r>
    </w:p>
    <w:p w14:paraId="10DB09EE" w14:textId="77777777" w:rsidR="00D5718F" w:rsidRPr="00BA3BAD" w:rsidRDefault="00D5718F" w:rsidP="006408E5">
      <w:pPr>
        <w:pStyle w:val="Heading4"/>
        <w:rPr>
          <w:lang w:eastAsia="ja-JP"/>
        </w:rPr>
      </w:pPr>
      <w:r w:rsidRPr="00BA3BAD">
        <w:rPr>
          <w:lang w:eastAsia="ja-JP"/>
        </w:rPr>
        <w:t>Inputs Arguments</w:t>
      </w:r>
    </w:p>
    <w:p w14:paraId="3E18A69C" w14:textId="77777777" w:rsidR="00D5718F" w:rsidRPr="00BA3BAD" w:rsidRDefault="00D5718F" w:rsidP="006D588F">
      <w:pPr>
        <w:rPr>
          <w:rFonts w:eastAsia="SimSun"/>
          <w:lang w:eastAsia="ja-JP"/>
        </w:rPr>
      </w:pPr>
      <w:r w:rsidRPr="00BA3BAD">
        <w:rPr>
          <w:rFonts w:eastAsia="SimSun"/>
          <w:lang w:eastAsia="ja-JP"/>
        </w:rPr>
        <w:t>None.</w:t>
      </w:r>
    </w:p>
    <w:p w14:paraId="52BC7C86" w14:textId="77777777" w:rsidR="00D5718F" w:rsidRPr="00BA3BAD" w:rsidRDefault="00D5718F" w:rsidP="006408E5">
      <w:pPr>
        <w:pStyle w:val="Heading4"/>
        <w:rPr>
          <w:lang w:eastAsia="ja-JP"/>
        </w:rPr>
      </w:pPr>
      <w:r w:rsidRPr="00BA3BAD">
        <w:rPr>
          <w:lang w:eastAsia="ja-JP"/>
        </w:rPr>
        <w:t xml:space="preserve">Output Arguments </w:t>
      </w:r>
    </w:p>
    <w:p w14:paraId="2401EFF5" w14:textId="77777777" w:rsidR="00D5718F" w:rsidRPr="00BA3BAD" w:rsidRDefault="00D5718F" w:rsidP="006D588F">
      <w:pPr>
        <w:rPr>
          <w:rFonts w:eastAsia="SimSun"/>
          <w:lang w:eastAsia="ja-JP"/>
        </w:rPr>
      </w:pPr>
      <w:r w:rsidRPr="00BA3BAD">
        <w:rPr>
          <w:rFonts w:eastAsia="SimSun"/>
          <w:lang w:eastAsia="ja-JP"/>
        </w:rPr>
        <w:t>Pointer to the front vehicle.</w:t>
      </w:r>
    </w:p>
    <w:p w14:paraId="795F4438" w14:textId="77777777" w:rsidR="00D5718F" w:rsidRPr="00BA3BAD" w:rsidRDefault="00D5718F" w:rsidP="00D5718F">
      <w:pPr>
        <w:spacing w:after="120" w:line="259" w:lineRule="auto"/>
        <w:jc w:val="both"/>
        <w:rPr>
          <w:rFonts w:eastAsia="SimSun"/>
          <w:lang w:eastAsia="ja-JP"/>
        </w:rPr>
      </w:pPr>
    </w:p>
    <w:p w14:paraId="56C91DB7" w14:textId="77777777" w:rsidR="00D5718F" w:rsidRPr="00BA3BAD" w:rsidRDefault="00D5718F" w:rsidP="006408E5">
      <w:pPr>
        <w:pStyle w:val="Heading3"/>
      </w:pPr>
      <w:bookmarkStart w:id="87" w:name="_Toc35777868"/>
      <w:r w:rsidRPr="00BA3BAD">
        <w:t>getSectionInfo</w:t>
      </w:r>
      <w:bookmarkEnd w:id="87"/>
    </w:p>
    <w:p w14:paraId="7C85DB9B" w14:textId="77777777" w:rsidR="00D5718F" w:rsidRPr="00BA3BAD" w:rsidRDefault="00D5718F" w:rsidP="006408E5">
      <w:pPr>
        <w:pStyle w:val="Heading4"/>
        <w:rPr>
          <w:lang w:eastAsia="ja-JP"/>
        </w:rPr>
      </w:pPr>
      <w:r w:rsidRPr="00BA3BAD">
        <w:rPr>
          <w:lang w:eastAsia="ja-JP"/>
        </w:rPr>
        <w:t>Syntax</w:t>
      </w:r>
    </w:p>
    <w:p w14:paraId="3646B941" w14:textId="77777777" w:rsidR="00D5718F" w:rsidRPr="00BA3BAD" w:rsidRDefault="00D5718F" w:rsidP="006D588F">
      <w:pPr>
        <w:rPr>
          <w:rFonts w:eastAsia="SimSun"/>
          <w:lang w:eastAsia="ja-JP"/>
        </w:rPr>
      </w:pPr>
      <w:r w:rsidRPr="00BA3BAD">
        <w:rPr>
          <w:rFonts w:eastAsia="SimSun"/>
          <w:lang w:eastAsia="ja-JP"/>
        </w:rPr>
        <w:t>void myVehicleDef::getSectionInfo()</w:t>
      </w:r>
    </w:p>
    <w:p w14:paraId="523DB479" w14:textId="77777777" w:rsidR="00D5718F" w:rsidRPr="00BA3BAD" w:rsidRDefault="00D5718F" w:rsidP="006408E5">
      <w:pPr>
        <w:pStyle w:val="Heading4"/>
        <w:rPr>
          <w:lang w:eastAsia="ja-JP"/>
        </w:rPr>
      </w:pPr>
      <w:r w:rsidRPr="00BA3BAD">
        <w:rPr>
          <w:lang w:eastAsia="ja-JP"/>
        </w:rPr>
        <w:lastRenderedPageBreak/>
        <w:t>Description</w:t>
      </w:r>
    </w:p>
    <w:p w14:paraId="24417933" w14:textId="77777777" w:rsidR="00D5718F" w:rsidRPr="00BA3BAD" w:rsidRDefault="00D5718F" w:rsidP="006D588F">
      <w:pPr>
        <w:rPr>
          <w:rFonts w:eastAsia="SimSun"/>
          <w:lang w:eastAsia="ja-JP"/>
        </w:rPr>
      </w:pPr>
      <w:r w:rsidRPr="00BA3BAD">
        <w:rPr>
          <w:rFonts w:eastAsia="SimSun"/>
          <w:lang w:eastAsia="ja-JP"/>
        </w:rPr>
        <w:t>This function gets basic information for a subject vehicle’s current section.</w:t>
      </w:r>
    </w:p>
    <w:p w14:paraId="7ED35AF0" w14:textId="77777777" w:rsidR="00D5718F" w:rsidRPr="00BA3BAD" w:rsidRDefault="00D5718F" w:rsidP="006408E5">
      <w:pPr>
        <w:pStyle w:val="Heading4"/>
        <w:rPr>
          <w:lang w:eastAsia="ja-JP"/>
        </w:rPr>
      </w:pPr>
      <w:r w:rsidRPr="00BA3BAD">
        <w:rPr>
          <w:lang w:eastAsia="ja-JP"/>
        </w:rPr>
        <w:t>Inputs Arguments</w:t>
      </w:r>
    </w:p>
    <w:p w14:paraId="0D5498FC" w14:textId="77777777" w:rsidR="00D5718F" w:rsidRPr="00BA3BAD" w:rsidRDefault="00D5718F" w:rsidP="006D588F">
      <w:pPr>
        <w:rPr>
          <w:rFonts w:eastAsia="SimSun"/>
          <w:lang w:eastAsia="ja-JP"/>
        </w:rPr>
      </w:pPr>
      <w:r w:rsidRPr="00BA3BAD">
        <w:rPr>
          <w:rFonts w:eastAsia="SimSun"/>
          <w:lang w:eastAsia="ja-JP"/>
        </w:rPr>
        <w:t>None.</w:t>
      </w:r>
    </w:p>
    <w:p w14:paraId="017DAF54" w14:textId="77777777" w:rsidR="00D5718F" w:rsidRPr="00BA3BAD" w:rsidRDefault="00D5718F" w:rsidP="006408E5">
      <w:pPr>
        <w:pStyle w:val="Heading4"/>
        <w:rPr>
          <w:lang w:eastAsia="ja-JP"/>
        </w:rPr>
      </w:pPr>
      <w:r w:rsidRPr="00BA3BAD">
        <w:rPr>
          <w:lang w:eastAsia="ja-JP"/>
        </w:rPr>
        <w:t xml:space="preserve">Output Arguments </w:t>
      </w:r>
    </w:p>
    <w:p w14:paraId="4DBBCA55" w14:textId="77777777" w:rsidR="00D5718F" w:rsidRPr="00BA3BAD" w:rsidRDefault="00D5718F" w:rsidP="006D588F">
      <w:pPr>
        <w:rPr>
          <w:rFonts w:eastAsia="SimSun"/>
          <w:lang w:eastAsia="ja-JP"/>
        </w:rPr>
      </w:pPr>
      <w:r w:rsidRPr="00BA3BAD">
        <w:rPr>
          <w:rFonts w:eastAsia="SimSun"/>
          <w:lang w:eastAsia="ja-JP"/>
        </w:rPr>
        <w:t>None.</w:t>
      </w:r>
    </w:p>
    <w:p w14:paraId="384E0E26" w14:textId="77777777" w:rsidR="00D5718F" w:rsidRPr="00BA3BAD" w:rsidRDefault="00D5718F" w:rsidP="00D5718F">
      <w:pPr>
        <w:spacing w:after="120" w:line="259" w:lineRule="auto"/>
        <w:jc w:val="both"/>
        <w:rPr>
          <w:rFonts w:eastAsia="SimSun"/>
          <w:lang w:eastAsia="ja-JP"/>
        </w:rPr>
      </w:pPr>
    </w:p>
    <w:p w14:paraId="2581A2FF" w14:textId="77777777" w:rsidR="00D5718F" w:rsidRPr="00BA3BAD" w:rsidRDefault="00D5718F" w:rsidP="006408E5">
      <w:pPr>
        <w:pStyle w:val="Heading3"/>
      </w:pPr>
      <w:bookmarkStart w:id="88" w:name="_Toc35777869"/>
      <w:r w:rsidRPr="00BA3BAD">
        <w:t>ReadExternalParameters</w:t>
      </w:r>
      <w:bookmarkEnd w:id="88"/>
    </w:p>
    <w:p w14:paraId="7956C648" w14:textId="77777777" w:rsidR="00D5718F" w:rsidRPr="00BA3BAD" w:rsidRDefault="00D5718F" w:rsidP="006408E5">
      <w:pPr>
        <w:pStyle w:val="Heading4"/>
        <w:rPr>
          <w:lang w:eastAsia="ja-JP"/>
        </w:rPr>
      </w:pPr>
      <w:r w:rsidRPr="00BA3BAD">
        <w:rPr>
          <w:lang w:eastAsia="ja-JP"/>
        </w:rPr>
        <w:t>Syntax</w:t>
      </w:r>
    </w:p>
    <w:p w14:paraId="1101BA76" w14:textId="77777777" w:rsidR="00D5718F" w:rsidRPr="00BA3BAD" w:rsidRDefault="00D5718F" w:rsidP="006D588F">
      <w:pPr>
        <w:rPr>
          <w:rFonts w:eastAsia="SimSun"/>
          <w:lang w:eastAsia="ja-JP"/>
        </w:rPr>
      </w:pPr>
      <w:r w:rsidRPr="00BA3BAD">
        <w:rPr>
          <w:rFonts w:eastAsia="SimSun"/>
          <w:lang w:eastAsia="ja-JP"/>
        </w:rPr>
        <w:t>void mybehavioralModel::ReadExternalParameters()</w:t>
      </w:r>
    </w:p>
    <w:p w14:paraId="0A5AEF8D" w14:textId="77777777" w:rsidR="00D5718F" w:rsidRPr="00BA3BAD" w:rsidRDefault="00D5718F" w:rsidP="006408E5">
      <w:pPr>
        <w:pStyle w:val="Heading4"/>
        <w:rPr>
          <w:lang w:eastAsia="ja-JP"/>
        </w:rPr>
      </w:pPr>
      <w:r w:rsidRPr="00BA3BAD">
        <w:rPr>
          <w:lang w:eastAsia="ja-JP"/>
        </w:rPr>
        <w:t>Description</w:t>
      </w:r>
    </w:p>
    <w:p w14:paraId="5DA4ADEA" w14:textId="77777777" w:rsidR="00D5718F" w:rsidRPr="00BA3BAD" w:rsidRDefault="00D5718F" w:rsidP="006D588F">
      <w:pPr>
        <w:rPr>
          <w:lang w:eastAsia="ja-JP"/>
        </w:rPr>
      </w:pPr>
      <w:r w:rsidRPr="00BA3BAD">
        <w:rPr>
          <w:lang w:eastAsia="ja-JP"/>
        </w:rPr>
        <w:t>This function reads global simulation parameters from C:\CACC_Simu_Data\ParameterSet.txt. The user will need to create the file if it does not exist.</w:t>
      </w:r>
    </w:p>
    <w:p w14:paraId="11B0E4F8" w14:textId="77777777" w:rsidR="00D5718F" w:rsidRPr="00BA3BAD" w:rsidRDefault="00D5718F" w:rsidP="006408E5">
      <w:pPr>
        <w:pStyle w:val="Heading4"/>
        <w:rPr>
          <w:lang w:eastAsia="ja-JP"/>
        </w:rPr>
      </w:pPr>
      <w:r w:rsidRPr="00BA3BAD">
        <w:rPr>
          <w:lang w:eastAsia="ja-JP"/>
        </w:rPr>
        <w:t>Inputs Arguments</w:t>
      </w:r>
    </w:p>
    <w:p w14:paraId="4A4CB457" w14:textId="77777777" w:rsidR="00D5718F" w:rsidRPr="00BA3BAD" w:rsidRDefault="00D5718F" w:rsidP="006D588F">
      <w:pPr>
        <w:rPr>
          <w:rFonts w:eastAsia="SimSun"/>
          <w:lang w:eastAsia="ja-JP"/>
        </w:rPr>
      </w:pPr>
      <w:r w:rsidRPr="00BA3BAD">
        <w:rPr>
          <w:rFonts w:eastAsia="SimSun"/>
          <w:lang w:eastAsia="ja-JP"/>
        </w:rPr>
        <w:t>None.</w:t>
      </w:r>
    </w:p>
    <w:p w14:paraId="7BAF5AEC" w14:textId="77777777" w:rsidR="00D5718F" w:rsidRPr="00BA3BAD" w:rsidRDefault="00D5718F" w:rsidP="006408E5">
      <w:pPr>
        <w:pStyle w:val="Heading4"/>
        <w:rPr>
          <w:lang w:eastAsia="ja-JP"/>
        </w:rPr>
      </w:pPr>
      <w:r w:rsidRPr="00BA3BAD">
        <w:rPr>
          <w:lang w:eastAsia="ja-JP"/>
        </w:rPr>
        <w:t xml:space="preserve">Output Arguments </w:t>
      </w:r>
    </w:p>
    <w:p w14:paraId="11401077" w14:textId="77777777" w:rsidR="00D5718F" w:rsidRPr="00BA3BAD" w:rsidRDefault="00D5718F" w:rsidP="006D588F">
      <w:pPr>
        <w:rPr>
          <w:rFonts w:eastAsia="SimSun"/>
          <w:lang w:eastAsia="ja-JP"/>
        </w:rPr>
      </w:pPr>
      <w:r w:rsidRPr="00BA3BAD">
        <w:rPr>
          <w:rFonts w:eastAsia="SimSun"/>
          <w:lang w:eastAsia="ja-JP"/>
        </w:rPr>
        <w:t>None.</w:t>
      </w:r>
    </w:p>
    <w:p w14:paraId="61C45B1A" w14:textId="77777777" w:rsidR="00D5718F" w:rsidRPr="00BA3BAD" w:rsidRDefault="00D5718F" w:rsidP="00D5718F">
      <w:pPr>
        <w:spacing w:after="120" w:line="259" w:lineRule="auto"/>
        <w:jc w:val="both"/>
        <w:rPr>
          <w:rFonts w:eastAsia="SimSun"/>
          <w:lang w:eastAsia="ja-JP"/>
        </w:rPr>
      </w:pPr>
    </w:p>
    <w:p w14:paraId="44E7E54A" w14:textId="77777777" w:rsidR="00D5718F" w:rsidRPr="00BA3BAD" w:rsidRDefault="00D5718F" w:rsidP="006408E5">
      <w:pPr>
        <w:pStyle w:val="Heading3"/>
      </w:pPr>
      <w:bookmarkStart w:id="89" w:name="_Toc35777870"/>
      <w:r w:rsidRPr="00BA3BAD">
        <w:t>ReadHOVSetting</w:t>
      </w:r>
      <w:bookmarkEnd w:id="89"/>
    </w:p>
    <w:p w14:paraId="0F54107E" w14:textId="77777777" w:rsidR="00D5718F" w:rsidRPr="00BA3BAD" w:rsidRDefault="00D5718F" w:rsidP="006408E5">
      <w:pPr>
        <w:pStyle w:val="Heading4"/>
        <w:rPr>
          <w:lang w:eastAsia="ja-JP"/>
        </w:rPr>
      </w:pPr>
      <w:r w:rsidRPr="00BA3BAD">
        <w:rPr>
          <w:lang w:eastAsia="ja-JP"/>
        </w:rPr>
        <w:t>Syntax</w:t>
      </w:r>
    </w:p>
    <w:p w14:paraId="270965A0" w14:textId="77777777" w:rsidR="00D5718F" w:rsidRPr="00BA3BAD" w:rsidRDefault="00D5718F" w:rsidP="006D588F">
      <w:pPr>
        <w:rPr>
          <w:rFonts w:eastAsia="SimSun"/>
          <w:lang w:eastAsia="ja-JP"/>
        </w:rPr>
      </w:pPr>
      <w:r w:rsidRPr="00BA3BAD">
        <w:rPr>
          <w:rFonts w:eastAsia="SimSun"/>
          <w:lang w:eastAsia="ja-JP"/>
        </w:rPr>
        <w:t>void mybehavioralModel::ReadHOVSetting()</w:t>
      </w:r>
    </w:p>
    <w:p w14:paraId="2E8C7947" w14:textId="77777777" w:rsidR="00D5718F" w:rsidRPr="00BA3BAD" w:rsidRDefault="00D5718F" w:rsidP="006408E5">
      <w:pPr>
        <w:pStyle w:val="Heading4"/>
        <w:rPr>
          <w:lang w:eastAsia="ja-JP"/>
        </w:rPr>
      </w:pPr>
      <w:r w:rsidRPr="00BA3BAD">
        <w:rPr>
          <w:lang w:eastAsia="ja-JP"/>
        </w:rPr>
        <w:t>Description</w:t>
      </w:r>
    </w:p>
    <w:p w14:paraId="5E155D93" w14:textId="3C1635A0" w:rsidR="00D5718F" w:rsidRPr="00BA3BAD" w:rsidRDefault="00D5718F" w:rsidP="006D588F">
      <w:pPr>
        <w:rPr>
          <w:lang w:eastAsia="ja-JP"/>
        </w:rPr>
      </w:pPr>
      <w:r w:rsidRPr="00BA3BAD">
        <w:rPr>
          <w:lang w:eastAsia="ja-JP"/>
        </w:rPr>
        <w:t xml:space="preserve">This function reads HOV information from the Aimsun network file. The network file should provide the HOV information when the HOV operation is active. Such information includes the start/end of HOV operation, and the percentage of HOV vehicles. The vehicle generation algorithm (described in Appendix B) will generate HOVs based on the percentage. </w:t>
      </w:r>
      <w:r w:rsidR="006D588F">
        <w:rPr>
          <w:lang w:eastAsia="ja-JP"/>
        </w:rPr>
        <w:t>Upon entering the network, an HOV</w:t>
      </w:r>
      <w:r w:rsidRPr="00BA3BAD">
        <w:rPr>
          <w:lang w:eastAsia="ja-JP"/>
        </w:rPr>
        <w:t xml:space="preserve"> will be motivated to merge into the HOV lane. The lane-changing algorithm presented in Appendix C captures the behaviors of the HOVs.</w:t>
      </w:r>
    </w:p>
    <w:p w14:paraId="74B3C6DC" w14:textId="77777777" w:rsidR="00D5718F" w:rsidRPr="00BA3BAD" w:rsidRDefault="00D5718F" w:rsidP="006408E5">
      <w:pPr>
        <w:pStyle w:val="Heading4"/>
        <w:rPr>
          <w:lang w:eastAsia="ja-JP"/>
        </w:rPr>
      </w:pPr>
      <w:r w:rsidRPr="00BA3BAD">
        <w:rPr>
          <w:lang w:eastAsia="ja-JP"/>
        </w:rPr>
        <w:t>Inputs Arguments</w:t>
      </w:r>
    </w:p>
    <w:p w14:paraId="2FE0ECCB" w14:textId="77777777" w:rsidR="00D5718F" w:rsidRPr="00BA3BAD" w:rsidRDefault="00D5718F" w:rsidP="006D588F">
      <w:pPr>
        <w:rPr>
          <w:rFonts w:eastAsia="SimSun"/>
          <w:lang w:eastAsia="ja-JP"/>
        </w:rPr>
      </w:pPr>
      <w:r w:rsidRPr="00BA3BAD">
        <w:rPr>
          <w:rFonts w:eastAsia="SimSun"/>
          <w:lang w:eastAsia="ja-JP"/>
        </w:rPr>
        <w:t>None.</w:t>
      </w:r>
    </w:p>
    <w:p w14:paraId="62E8FFC9" w14:textId="77777777" w:rsidR="00D5718F" w:rsidRPr="00BA3BAD" w:rsidRDefault="00D5718F" w:rsidP="006408E5">
      <w:pPr>
        <w:pStyle w:val="Heading4"/>
        <w:rPr>
          <w:lang w:eastAsia="ja-JP"/>
        </w:rPr>
      </w:pPr>
      <w:r w:rsidRPr="00BA3BAD">
        <w:rPr>
          <w:lang w:eastAsia="ja-JP"/>
        </w:rPr>
        <w:t xml:space="preserve">Output Arguments </w:t>
      </w:r>
    </w:p>
    <w:p w14:paraId="1FA9AC45" w14:textId="77777777" w:rsidR="00D5718F" w:rsidRPr="00BA3BAD" w:rsidRDefault="00D5718F" w:rsidP="006D588F">
      <w:pPr>
        <w:rPr>
          <w:rFonts w:eastAsia="SimSun"/>
          <w:lang w:eastAsia="ja-JP"/>
        </w:rPr>
      </w:pPr>
      <w:r w:rsidRPr="00BA3BAD">
        <w:rPr>
          <w:rFonts w:eastAsia="SimSun"/>
          <w:lang w:eastAsia="ja-JP"/>
        </w:rPr>
        <w:t>None.</w:t>
      </w:r>
    </w:p>
    <w:p w14:paraId="4B429C45" w14:textId="77777777" w:rsidR="00D5718F" w:rsidRPr="00BA3BAD" w:rsidRDefault="00D5718F" w:rsidP="00D5718F">
      <w:pPr>
        <w:spacing w:after="120" w:line="259" w:lineRule="auto"/>
        <w:jc w:val="both"/>
        <w:rPr>
          <w:rFonts w:eastAsia="SimSun"/>
          <w:lang w:eastAsia="ja-JP"/>
        </w:rPr>
      </w:pPr>
    </w:p>
    <w:p w14:paraId="5571EEAA" w14:textId="77777777" w:rsidR="00D5718F" w:rsidRPr="00BA3BAD" w:rsidRDefault="00D5718F" w:rsidP="006408E5">
      <w:pPr>
        <w:pStyle w:val="Heading3"/>
      </w:pPr>
      <w:bookmarkStart w:id="90" w:name="_Toc35777871"/>
      <w:r w:rsidRPr="00BA3BAD">
        <w:lastRenderedPageBreak/>
        <w:t>SetExternalParameters</w:t>
      </w:r>
      <w:bookmarkEnd w:id="90"/>
    </w:p>
    <w:p w14:paraId="0EDDC34E" w14:textId="77777777" w:rsidR="00D5718F" w:rsidRPr="00BA3BAD" w:rsidRDefault="00D5718F" w:rsidP="006408E5">
      <w:pPr>
        <w:pStyle w:val="Heading4"/>
        <w:rPr>
          <w:lang w:eastAsia="ja-JP"/>
        </w:rPr>
      </w:pPr>
      <w:r w:rsidRPr="00BA3BAD">
        <w:rPr>
          <w:lang w:eastAsia="ja-JP"/>
        </w:rPr>
        <w:t>Syntax</w:t>
      </w:r>
    </w:p>
    <w:p w14:paraId="6C9A4F1D" w14:textId="77777777" w:rsidR="00D5718F" w:rsidRPr="00BA3BAD" w:rsidRDefault="00D5718F" w:rsidP="0073663E">
      <w:pPr>
        <w:rPr>
          <w:rFonts w:eastAsia="SimSun"/>
          <w:lang w:eastAsia="ja-JP"/>
        </w:rPr>
      </w:pPr>
      <w:r w:rsidRPr="00BA3BAD">
        <w:rPr>
          <w:rFonts w:eastAsia="SimSun"/>
          <w:lang w:eastAsia="ja-JP"/>
        </w:rPr>
        <w:t>void mybehavioralModel::SetExternalParameters()</w:t>
      </w:r>
    </w:p>
    <w:p w14:paraId="76DA0C2F" w14:textId="77777777" w:rsidR="00D5718F" w:rsidRPr="00BA3BAD" w:rsidRDefault="00D5718F" w:rsidP="006408E5">
      <w:pPr>
        <w:pStyle w:val="Heading4"/>
        <w:rPr>
          <w:lang w:eastAsia="ja-JP"/>
        </w:rPr>
      </w:pPr>
      <w:r w:rsidRPr="00BA3BAD">
        <w:rPr>
          <w:lang w:eastAsia="ja-JP"/>
        </w:rPr>
        <w:t>Description</w:t>
      </w:r>
    </w:p>
    <w:p w14:paraId="261262A2" w14:textId="5CFD552D" w:rsidR="00D5718F" w:rsidRPr="00BA3BAD" w:rsidRDefault="00D5718F" w:rsidP="0073663E">
      <w:pPr>
        <w:rPr>
          <w:lang w:eastAsia="ja-JP"/>
        </w:rPr>
      </w:pPr>
      <w:r w:rsidRPr="00BA3BAD">
        <w:rPr>
          <w:lang w:eastAsia="ja-JP"/>
        </w:rPr>
        <w:t>This function imports the user</w:t>
      </w:r>
      <w:r w:rsidR="0073663E">
        <w:rPr>
          <w:lang w:eastAsia="ja-JP"/>
        </w:rPr>
        <w:t>-</w:t>
      </w:r>
      <w:r w:rsidRPr="00BA3BAD">
        <w:rPr>
          <w:lang w:eastAsia="ja-JP"/>
        </w:rPr>
        <w:t>specified simulation parameters (i.e., parameters in ParameterSet.txt) into the simulation environment.</w:t>
      </w:r>
    </w:p>
    <w:p w14:paraId="2A5EA88F" w14:textId="77777777" w:rsidR="00D5718F" w:rsidRPr="00BA3BAD" w:rsidRDefault="00D5718F" w:rsidP="006408E5">
      <w:pPr>
        <w:pStyle w:val="Heading4"/>
        <w:rPr>
          <w:lang w:eastAsia="ja-JP"/>
        </w:rPr>
      </w:pPr>
      <w:r w:rsidRPr="00BA3BAD">
        <w:rPr>
          <w:lang w:eastAsia="ja-JP"/>
        </w:rPr>
        <w:t>Inputs Arguments</w:t>
      </w:r>
    </w:p>
    <w:p w14:paraId="0C754946" w14:textId="77777777" w:rsidR="00D5718F" w:rsidRPr="00BA3BAD" w:rsidRDefault="00D5718F" w:rsidP="0073663E">
      <w:pPr>
        <w:rPr>
          <w:rFonts w:eastAsia="SimSun"/>
          <w:lang w:eastAsia="ja-JP"/>
        </w:rPr>
      </w:pPr>
      <w:r w:rsidRPr="00BA3BAD">
        <w:rPr>
          <w:rFonts w:eastAsia="SimSun"/>
          <w:lang w:eastAsia="ja-JP"/>
        </w:rPr>
        <w:t>None.</w:t>
      </w:r>
    </w:p>
    <w:p w14:paraId="0A88B54F" w14:textId="77777777" w:rsidR="00D5718F" w:rsidRPr="00BA3BAD" w:rsidRDefault="00D5718F" w:rsidP="006408E5">
      <w:pPr>
        <w:pStyle w:val="Heading4"/>
        <w:rPr>
          <w:lang w:eastAsia="ja-JP"/>
        </w:rPr>
      </w:pPr>
      <w:r w:rsidRPr="00BA3BAD">
        <w:rPr>
          <w:lang w:eastAsia="ja-JP"/>
        </w:rPr>
        <w:t xml:space="preserve">Output Arguments </w:t>
      </w:r>
    </w:p>
    <w:p w14:paraId="39A057FD" w14:textId="77777777" w:rsidR="00D5718F" w:rsidRPr="00BA3BAD" w:rsidRDefault="00D5718F" w:rsidP="0073663E">
      <w:pPr>
        <w:rPr>
          <w:rFonts w:eastAsia="SimSun"/>
          <w:lang w:eastAsia="ja-JP"/>
        </w:rPr>
      </w:pPr>
      <w:r w:rsidRPr="00BA3BAD">
        <w:rPr>
          <w:rFonts w:eastAsia="SimSun"/>
          <w:lang w:eastAsia="ja-JP"/>
        </w:rPr>
        <w:t>None.</w:t>
      </w:r>
    </w:p>
    <w:p w14:paraId="575C58E7" w14:textId="77777777" w:rsidR="00D5718F" w:rsidRPr="00BA3BAD" w:rsidRDefault="00D5718F" w:rsidP="00D5718F">
      <w:pPr>
        <w:spacing w:after="120" w:line="259" w:lineRule="auto"/>
        <w:jc w:val="both"/>
        <w:rPr>
          <w:rFonts w:eastAsia="SimSun"/>
          <w:lang w:eastAsia="ja-JP"/>
        </w:rPr>
      </w:pPr>
    </w:p>
    <w:p w14:paraId="5F82F53F" w14:textId="0E71F588" w:rsidR="00D5718F" w:rsidRPr="00D73843" w:rsidRDefault="00D5718F" w:rsidP="00D5718F">
      <w:pPr>
        <w:spacing w:after="160" w:line="259" w:lineRule="auto"/>
        <w:rPr>
          <w:rFonts w:ascii="Calibri" w:eastAsia="SimSun" w:hAnsi="Calibri" w:cs="Arial"/>
          <w:sz w:val="22"/>
          <w:szCs w:val="22"/>
          <w:lang w:eastAsia="ja-JP"/>
        </w:rPr>
      </w:pPr>
      <w:r w:rsidRPr="00BA3BAD">
        <w:rPr>
          <w:rFonts w:ascii="Calibri" w:eastAsia="SimSun" w:hAnsi="Calibri" w:cs="Arial"/>
          <w:sz w:val="22"/>
          <w:szCs w:val="22"/>
          <w:lang w:eastAsia="ja-JP"/>
        </w:rPr>
        <w:br w:type="page"/>
      </w:r>
      <w:r w:rsidR="00D73843">
        <w:rPr>
          <w:rFonts w:ascii="Calibri" w:eastAsia="SimSun" w:hAnsi="Calibri" w:cs="Arial"/>
          <w:sz w:val="22"/>
          <w:szCs w:val="22"/>
          <w:lang w:eastAsia="ja-JP"/>
        </w:rPr>
        <w:lastRenderedPageBreak/>
        <w:br w:type="page"/>
      </w:r>
    </w:p>
    <w:p w14:paraId="24D95609" w14:textId="0614D1A5" w:rsidR="00D5718F" w:rsidRPr="00BA3BAD" w:rsidRDefault="00D5718F" w:rsidP="006408E5">
      <w:pPr>
        <w:pStyle w:val="AppendixHeading"/>
      </w:pPr>
      <w:bookmarkStart w:id="91" w:name="_Toc35777872"/>
      <w:r w:rsidRPr="00BA3BAD">
        <w:lastRenderedPageBreak/>
        <w:t>APPENDIX B. FUNCTIONS FOR NEW VEHICLE GENERATION</w:t>
      </w:r>
      <w:bookmarkEnd w:id="91"/>
    </w:p>
    <w:p w14:paraId="67AEC8EB" w14:textId="77777777" w:rsidR="0073663E" w:rsidRDefault="0073663E" w:rsidP="0073663E"/>
    <w:p w14:paraId="7202903B" w14:textId="77777777" w:rsidR="0073663E" w:rsidRDefault="0073663E" w:rsidP="0073663E"/>
    <w:p w14:paraId="31CF31BF" w14:textId="12ED4EA0" w:rsidR="00D5718F" w:rsidRDefault="00D5718F" w:rsidP="0073663E">
      <w:r w:rsidRPr="00BA3BAD">
        <w:t>In the PATH simulation algorithm, the new vehicle creation and LC/CF update rely on functions in the simulated vehicle (SV) class. The SV class in the PATH framework is named myVehicleDef. When a new vehicle is created, the PATH framework fi</w:t>
      </w:r>
      <w:r w:rsidR="00767D9C">
        <w:t>r</w:t>
      </w:r>
      <w:r w:rsidRPr="00BA3BAD">
        <w:t xml:space="preserve">st calls SetPara4NewVeh to specify the initial parameters (e.g., desired headway, desired speed, and reaction time) to the vehicle. Afterwards, the simulation model determines its initial speed and location by calling </w:t>
      </w:r>
      <w:r w:rsidRPr="00BA3BAD">
        <w:rPr>
          <w:i/>
          <w:iCs/>
        </w:rPr>
        <w:t>AdjustArrivalVehicle_New</w:t>
      </w:r>
      <w:r w:rsidRPr="00BA3BAD">
        <w:t xml:space="preserve">. </w:t>
      </w:r>
      <w:r w:rsidR="00767D9C">
        <w:t>D</w:t>
      </w:r>
      <w:r w:rsidRPr="00BA3BAD">
        <w:t>escription</w:t>
      </w:r>
      <w:r w:rsidR="00767D9C">
        <w:t>s</w:t>
      </w:r>
      <w:r w:rsidRPr="00BA3BAD">
        <w:t xml:space="preserve"> for functions</w:t>
      </w:r>
      <w:r w:rsidR="0046670A">
        <w:t xml:space="preserve"> for new vehicle generation</w:t>
      </w:r>
      <w:r w:rsidRPr="00BA3BAD">
        <w:t xml:space="preserve"> </w:t>
      </w:r>
      <w:r w:rsidR="00767D9C">
        <w:t>are provided below.</w:t>
      </w:r>
    </w:p>
    <w:p w14:paraId="6F2EB4B6" w14:textId="77777777" w:rsidR="0073663E" w:rsidRPr="00BA3BAD" w:rsidRDefault="0073663E" w:rsidP="0073663E">
      <w:pPr>
        <w:rPr>
          <w:b/>
          <w:bCs/>
        </w:rPr>
      </w:pPr>
    </w:p>
    <w:p w14:paraId="339FBD21" w14:textId="77777777" w:rsidR="00D5718F" w:rsidRPr="00BA3BAD" w:rsidRDefault="00D5718F" w:rsidP="0073663E">
      <w:pPr>
        <w:pStyle w:val="AppendixL2"/>
      </w:pPr>
      <w:r w:rsidRPr="00BA3BAD">
        <w:t>B.1 Major Functions for Vehicle Generation</w:t>
      </w:r>
    </w:p>
    <w:p w14:paraId="1227776A" w14:textId="77777777" w:rsidR="00D5718F" w:rsidRPr="0073663E" w:rsidRDefault="00D5718F" w:rsidP="0073663E">
      <w:pPr>
        <w:pStyle w:val="Heading3"/>
      </w:pPr>
      <w:bookmarkStart w:id="92" w:name="_Toc35777873"/>
      <w:r w:rsidRPr="0073663E">
        <w:t>AdjustArrivalVehicle_New</w:t>
      </w:r>
      <w:bookmarkEnd w:id="92"/>
    </w:p>
    <w:p w14:paraId="0F1CE63B" w14:textId="77777777" w:rsidR="00D5718F" w:rsidRPr="00BA3BAD" w:rsidRDefault="00D5718F" w:rsidP="00ED10BD">
      <w:pPr>
        <w:pStyle w:val="Heading4"/>
      </w:pPr>
      <w:r w:rsidRPr="00BA3BAD">
        <w:t>Syntax</w:t>
      </w:r>
    </w:p>
    <w:p w14:paraId="62B9108E" w14:textId="77777777" w:rsidR="00D5718F" w:rsidRPr="00BA3BAD" w:rsidRDefault="00D5718F" w:rsidP="008176AF">
      <w:r w:rsidRPr="00BA3BAD">
        <w:t>myVehicleDef::PositionSpeed myVehicleDef::AdjustArrivalVehicle_New()</w:t>
      </w:r>
    </w:p>
    <w:p w14:paraId="70BCF2BC" w14:textId="77777777" w:rsidR="00D5718F" w:rsidRPr="00BA3BAD" w:rsidRDefault="00D5718F" w:rsidP="00ED10BD">
      <w:pPr>
        <w:pStyle w:val="Heading4"/>
      </w:pPr>
      <w:r w:rsidRPr="00BA3BAD">
        <w:t>Description</w:t>
      </w:r>
    </w:p>
    <w:p w14:paraId="1BB9020C" w14:textId="39212304" w:rsidR="00D5718F" w:rsidRPr="00BA3BAD" w:rsidRDefault="00D5718F" w:rsidP="008176AF">
      <w:r w:rsidRPr="00BA3BAD">
        <w:t xml:space="preserve">This function adjusts the speed and position of a new arrival vehicle. The function selects a default starting point (i.e., 300 meters downstream from the start of the entering section) </w:t>
      </w:r>
      <w:r w:rsidR="008176AF">
        <w:t>in the absence of a front vehicle</w:t>
      </w:r>
      <w:r w:rsidRPr="00BA3BAD">
        <w:t>. If a front vehicle</w:t>
      </w:r>
      <w:r w:rsidR="008176AF">
        <w:t xml:space="preserve"> is present</w:t>
      </w:r>
      <w:r w:rsidRPr="00BA3BAD">
        <w:t>, the function first computes the equilibrium position for the new vehicle</w:t>
      </w:r>
      <w:r w:rsidR="008176AF">
        <w:t>,</w:t>
      </w:r>
      <w:r w:rsidRPr="00BA3BAD">
        <w:t xml:space="preserve"> such that the speed of the subject vehicle is equal to the speed of the preceding vehicle and the acceleration is zero. If the subject vehicle is a CACC vehicle, the function also checks the CACC string status. When the preceding vehicle is a CACC or VAD vehicle, the function allows the subject vehicle to join the CACC string.</w:t>
      </w:r>
    </w:p>
    <w:p w14:paraId="239041A1" w14:textId="77777777" w:rsidR="00D5718F" w:rsidRPr="00BA3BAD" w:rsidRDefault="00D5718F" w:rsidP="00ED10BD">
      <w:pPr>
        <w:pStyle w:val="Heading4"/>
      </w:pPr>
      <w:r w:rsidRPr="00BA3BAD">
        <w:t>Inputs Arguments</w:t>
      </w:r>
    </w:p>
    <w:p w14:paraId="70328AF6" w14:textId="77777777" w:rsidR="00D5718F" w:rsidRPr="00BA3BAD" w:rsidRDefault="00D5718F" w:rsidP="008176AF">
      <w:r w:rsidRPr="00BA3BAD">
        <w:t>None.</w:t>
      </w:r>
    </w:p>
    <w:p w14:paraId="5E09F886" w14:textId="77777777" w:rsidR="00D5718F" w:rsidRPr="00BA3BAD" w:rsidRDefault="00D5718F" w:rsidP="00ED10BD">
      <w:pPr>
        <w:pStyle w:val="Heading4"/>
      </w:pPr>
      <w:r w:rsidRPr="00BA3BAD">
        <w:t xml:space="preserve">Output Arguments </w:t>
      </w:r>
    </w:p>
    <w:p w14:paraId="3F9021F1" w14:textId="6024A5FC" w:rsidR="00D5718F" w:rsidRDefault="00D5718F" w:rsidP="008176AF">
      <w:r w:rsidRPr="00BA3BAD">
        <w:t>A PositionSpeed struct that stores the new position and speed of the subject vehicle.</w:t>
      </w:r>
    </w:p>
    <w:p w14:paraId="79009BA5" w14:textId="77777777" w:rsidR="008176AF" w:rsidRPr="00BA3BAD" w:rsidRDefault="008176AF" w:rsidP="008176AF"/>
    <w:p w14:paraId="1772FEA8" w14:textId="34549E3E" w:rsidR="00D5718F" w:rsidRDefault="00D5718F" w:rsidP="008176AF">
      <w:r w:rsidRPr="00BA3BAD">
        <w:t>Sub-functions</w:t>
      </w:r>
    </w:p>
    <w:p w14:paraId="2D476D24" w14:textId="77777777" w:rsidR="008176AF" w:rsidRPr="00BA3BAD" w:rsidRDefault="008176AF" w:rsidP="008176AF"/>
    <w:p w14:paraId="31A04049" w14:textId="0C78C3E2" w:rsidR="00D5718F" w:rsidRDefault="00D5718F" w:rsidP="008176AF">
      <w:r w:rsidRPr="00BA3BAD">
        <w:t>GippsDecelerationTerm ()</w:t>
      </w:r>
    </w:p>
    <w:p w14:paraId="0FFF7864" w14:textId="77777777" w:rsidR="008176AF" w:rsidRPr="00BA3BAD" w:rsidRDefault="008176AF" w:rsidP="008176AF"/>
    <w:p w14:paraId="6BCEEE68" w14:textId="28A2D061" w:rsidR="00D5718F" w:rsidRDefault="00D5718F" w:rsidP="008176AF">
      <w:r w:rsidRPr="00BA3BAD">
        <w:t>GetEquPosition ()</w:t>
      </w:r>
    </w:p>
    <w:p w14:paraId="0920DCE7" w14:textId="77777777" w:rsidR="008176AF" w:rsidRPr="00BA3BAD" w:rsidRDefault="008176AF" w:rsidP="008176AF"/>
    <w:p w14:paraId="7C9D0D54" w14:textId="3E1764D6" w:rsidR="00D5718F" w:rsidRDefault="00D5718F" w:rsidP="008176AF">
      <w:r w:rsidRPr="00BA3BAD">
        <w:t>NGSIM_Speed ()</w:t>
      </w:r>
    </w:p>
    <w:p w14:paraId="22844308" w14:textId="77777777" w:rsidR="008176AF" w:rsidRPr="00BA3BAD" w:rsidRDefault="008176AF" w:rsidP="008176AF"/>
    <w:p w14:paraId="301551F8" w14:textId="77777777" w:rsidR="00D5718F" w:rsidRPr="00BA3BAD" w:rsidRDefault="00D5718F" w:rsidP="00ED10BD">
      <w:pPr>
        <w:pStyle w:val="Heading4"/>
      </w:pPr>
      <w:r w:rsidRPr="00BA3BAD">
        <w:t>Pseudo code</w:t>
      </w:r>
    </w:p>
    <w:p w14:paraId="3CF653B6" w14:textId="6CF8A2F4" w:rsidR="00D5718F" w:rsidRDefault="00D5718F" w:rsidP="008176AF">
      <w:r w:rsidRPr="00BA3BAD">
        <w:t>If (leader exists and is not fictitious, leader vehicle is not subject vehicle, leader and subject are in the same section and lane, leader position further than subject vehicle position):</w:t>
      </w:r>
    </w:p>
    <w:p w14:paraId="1990611B" w14:textId="77777777" w:rsidR="008176AF" w:rsidRPr="00BA3BAD" w:rsidRDefault="008176AF" w:rsidP="008176AF"/>
    <w:p w14:paraId="5439296B" w14:textId="4177CD3C" w:rsidR="008176AF" w:rsidRDefault="00D5718F" w:rsidP="008176AF">
      <w:pPr>
        <w:pStyle w:val="ListParagraph"/>
        <w:numPr>
          <w:ilvl w:val="0"/>
          <w:numId w:val="29"/>
        </w:numPr>
      </w:pPr>
      <w:r w:rsidRPr="008176AF">
        <w:t>Set v = min(0, leader’s getSpeed(0), freeflowspeed, averge speed ahead)</w:t>
      </w:r>
    </w:p>
    <w:p w14:paraId="2C094446" w14:textId="77777777" w:rsidR="008176AF" w:rsidRDefault="008176AF" w:rsidP="008176AF"/>
    <w:p w14:paraId="16EE80FA" w14:textId="77777777" w:rsidR="008176AF" w:rsidRDefault="00D5718F" w:rsidP="008176AF">
      <w:pPr>
        <w:pStyle w:val="ListParagraph"/>
        <w:numPr>
          <w:ilvl w:val="0"/>
          <w:numId w:val="29"/>
        </w:numPr>
      </w:pPr>
      <w:r w:rsidRPr="00BA3BAD">
        <w:t>If (vehicle type is CACC):</w:t>
      </w:r>
    </w:p>
    <w:p w14:paraId="7D3B6E9B" w14:textId="77777777" w:rsidR="008176AF" w:rsidRDefault="008176AF" w:rsidP="008176AF">
      <w:pPr>
        <w:pStyle w:val="ListParagraph"/>
      </w:pPr>
    </w:p>
    <w:p w14:paraId="176ADFB0" w14:textId="4749311C" w:rsidR="008176AF" w:rsidRDefault="008176AF" w:rsidP="008176AF">
      <w:pPr>
        <w:pStyle w:val="ListParagraph"/>
        <w:numPr>
          <w:ilvl w:val="1"/>
          <w:numId w:val="29"/>
        </w:numPr>
      </w:pPr>
      <w:r>
        <w:t>I</w:t>
      </w:r>
      <w:r w:rsidRPr="00BA3BAD">
        <w:t xml:space="preserve">f </w:t>
      </w:r>
      <w:r w:rsidR="00D5718F" w:rsidRPr="00BA3BAD">
        <w:t>(leader vehicle type is CACC):</w:t>
      </w:r>
    </w:p>
    <w:p w14:paraId="30B69EB4" w14:textId="5DEDE526" w:rsidR="008176AF" w:rsidRDefault="008176AF" w:rsidP="008176AF">
      <w:pPr>
        <w:pStyle w:val="ListParagraph"/>
        <w:numPr>
          <w:ilvl w:val="2"/>
          <w:numId w:val="29"/>
        </w:numPr>
      </w:pPr>
      <w:r>
        <w:t>I</w:t>
      </w:r>
      <w:r w:rsidR="00D5718F" w:rsidRPr="00BA3BAD">
        <w:t>f (leader vehicle is not in platoon):</w:t>
      </w:r>
    </w:p>
    <w:p w14:paraId="79F62BC3" w14:textId="6668BE36" w:rsidR="008176AF" w:rsidRDefault="00D5718F" w:rsidP="008176AF">
      <w:pPr>
        <w:pStyle w:val="ListParagraph"/>
        <w:numPr>
          <w:ilvl w:val="3"/>
          <w:numId w:val="29"/>
        </w:numPr>
      </w:pPr>
      <w:r w:rsidRPr="00BA3BAD">
        <w:t>Make the CF mode of leader and subject vehicle CACC</w:t>
      </w:r>
      <w:r w:rsidR="008176AF">
        <w:t>.</w:t>
      </w:r>
    </w:p>
    <w:p w14:paraId="7F569F0F" w14:textId="77777777" w:rsidR="008176AF" w:rsidRDefault="00D5718F" w:rsidP="008176AF">
      <w:pPr>
        <w:pStyle w:val="ListParagraph"/>
        <w:numPr>
          <w:ilvl w:val="2"/>
          <w:numId w:val="29"/>
        </w:numPr>
      </w:pPr>
      <w:r w:rsidRPr="00BA3BAD">
        <w:t>If (leader vehicle is in a platoon of maximum vehicle numbers):</w:t>
      </w:r>
    </w:p>
    <w:p w14:paraId="5E50DC8A" w14:textId="5ABB6B13" w:rsidR="008176AF" w:rsidRDefault="00D5718F" w:rsidP="008176AF">
      <w:pPr>
        <w:pStyle w:val="ListParagraph"/>
        <w:numPr>
          <w:ilvl w:val="3"/>
          <w:numId w:val="29"/>
        </w:numPr>
      </w:pPr>
      <w:r w:rsidRPr="00BA3BAD">
        <w:t>Make the subject vehicle the leader of a new CACC platoon</w:t>
      </w:r>
      <w:r w:rsidR="008176AF">
        <w:t>.</w:t>
      </w:r>
    </w:p>
    <w:p w14:paraId="7EF953B8" w14:textId="77777777" w:rsidR="008176AF" w:rsidRDefault="00D5718F" w:rsidP="008176AF">
      <w:pPr>
        <w:pStyle w:val="ListParagraph"/>
        <w:numPr>
          <w:ilvl w:val="2"/>
          <w:numId w:val="29"/>
        </w:numPr>
      </w:pPr>
      <w:r w:rsidRPr="00BA3BAD">
        <w:t>Else:</w:t>
      </w:r>
    </w:p>
    <w:p w14:paraId="6FBA6A05" w14:textId="4E3CCC5B" w:rsidR="008176AF" w:rsidRDefault="00D5718F" w:rsidP="008176AF">
      <w:pPr>
        <w:pStyle w:val="ListParagraph"/>
        <w:numPr>
          <w:ilvl w:val="3"/>
          <w:numId w:val="29"/>
        </w:numPr>
      </w:pPr>
      <w:r w:rsidRPr="00BA3BAD">
        <w:t>Make the subject vehicle a follower of leader vehicle’s platoon</w:t>
      </w:r>
      <w:r w:rsidR="008176AF">
        <w:t>.</w:t>
      </w:r>
    </w:p>
    <w:p w14:paraId="27A15A29" w14:textId="77777777" w:rsidR="008176AF" w:rsidRDefault="00D5718F" w:rsidP="008176AF">
      <w:pPr>
        <w:pStyle w:val="ListParagraph"/>
        <w:numPr>
          <w:ilvl w:val="1"/>
          <w:numId w:val="29"/>
        </w:numPr>
      </w:pPr>
      <w:r w:rsidRPr="00BA3BAD">
        <w:t>Else if (leader vehicle type is VAD-equipped):</w:t>
      </w:r>
    </w:p>
    <w:p w14:paraId="083800CB" w14:textId="0A7CC4D1" w:rsidR="008176AF" w:rsidRDefault="00D5718F" w:rsidP="008176AF">
      <w:pPr>
        <w:pStyle w:val="ListParagraph"/>
        <w:numPr>
          <w:ilvl w:val="2"/>
          <w:numId w:val="29"/>
        </w:numPr>
      </w:pPr>
      <w:r w:rsidRPr="00BA3BAD">
        <w:t>Make the CF mode of leader and subject vehicle CACC</w:t>
      </w:r>
      <w:r w:rsidR="008176AF">
        <w:t>.</w:t>
      </w:r>
      <w:r w:rsidRPr="00BA3BAD">
        <w:t xml:space="preserve"> </w:t>
      </w:r>
    </w:p>
    <w:p w14:paraId="4B6BE769" w14:textId="77777777" w:rsidR="008176AF" w:rsidRDefault="00D5718F" w:rsidP="008176AF">
      <w:pPr>
        <w:pStyle w:val="ListParagraph"/>
        <w:numPr>
          <w:ilvl w:val="1"/>
          <w:numId w:val="29"/>
        </w:numPr>
      </w:pPr>
      <w:r w:rsidRPr="00BA3BAD">
        <w:t>Else:</w:t>
      </w:r>
    </w:p>
    <w:p w14:paraId="448D56B0" w14:textId="47086241" w:rsidR="008176AF" w:rsidRDefault="00D5718F" w:rsidP="008176AF">
      <w:pPr>
        <w:pStyle w:val="ListParagraph"/>
        <w:numPr>
          <w:ilvl w:val="2"/>
          <w:numId w:val="29"/>
        </w:numPr>
      </w:pPr>
      <w:r w:rsidRPr="00BA3BAD">
        <w:t>Make the CF mode of subject vehicle CACC, following an ACC vehicle</w:t>
      </w:r>
      <w:r w:rsidR="008176AF">
        <w:t>.</w:t>
      </w:r>
    </w:p>
    <w:p w14:paraId="2DE16ED6" w14:textId="7A842897" w:rsidR="008176AF" w:rsidRDefault="00D5718F" w:rsidP="008176AF">
      <w:pPr>
        <w:pStyle w:val="ListParagraph"/>
        <w:numPr>
          <w:ilvl w:val="1"/>
          <w:numId w:val="29"/>
        </w:numPr>
      </w:pPr>
      <w:r w:rsidRPr="00BA3BAD">
        <w:t>Compute eq_pos, equilibrium position with minimum( GetEquPosition(), initial starting position)</w:t>
      </w:r>
      <w:r w:rsidR="008176AF">
        <w:t>.</w:t>
      </w:r>
    </w:p>
    <w:p w14:paraId="35B54211" w14:textId="52B2BBF4" w:rsidR="00D5718F" w:rsidRPr="00BA3BAD" w:rsidRDefault="00D5718F" w:rsidP="008176AF">
      <w:pPr>
        <w:pStyle w:val="ListParagraph"/>
        <w:numPr>
          <w:ilvl w:val="1"/>
          <w:numId w:val="29"/>
        </w:numPr>
      </w:pPr>
      <w:r w:rsidRPr="00BA3BAD">
        <w:t>Else if (vehicle type is ACC):</w:t>
      </w:r>
    </w:p>
    <w:p w14:paraId="05B45292" w14:textId="6F972984" w:rsidR="00D5718F" w:rsidRPr="00BA3BAD" w:rsidRDefault="00D5718F" w:rsidP="008176AF">
      <w:pPr>
        <w:pStyle w:val="ListParagraph"/>
        <w:numPr>
          <w:ilvl w:val="2"/>
          <w:numId w:val="29"/>
        </w:numPr>
      </w:pPr>
      <w:r w:rsidRPr="00BA3BAD">
        <w:t>Make the CF mode of subject vehicle ACC</w:t>
      </w:r>
      <w:r w:rsidR="008176AF">
        <w:t>.</w:t>
      </w:r>
    </w:p>
    <w:p w14:paraId="71D0524C" w14:textId="3A36EC01" w:rsidR="00D5718F" w:rsidRPr="00BA3BAD" w:rsidRDefault="00D5718F" w:rsidP="008176AF">
      <w:pPr>
        <w:pStyle w:val="ListParagraph"/>
        <w:numPr>
          <w:ilvl w:val="2"/>
          <w:numId w:val="29"/>
        </w:numPr>
      </w:pPr>
      <w:r w:rsidRPr="00BA3BAD">
        <w:t>Compute eq_pos, equilibrium position with minimum( GetEquPosition(), initial starting position)</w:t>
      </w:r>
      <w:r w:rsidR="008176AF">
        <w:t>.</w:t>
      </w:r>
    </w:p>
    <w:p w14:paraId="7B3CE40F" w14:textId="77777777" w:rsidR="008176AF" w:rsidRDefault="008176AF" w:rsidP="008176AF"/>
    <w:p w14:paraId="5FF234B4" w14:textId="22824925" w:rsidR="00D5718F" w:rsidRPr="008176AF" w:rsidRDefault="00D5718F" w:rsidP="008176AF">
      <w:pPr>
        <w:pStyle w:val="ListParagraph"/>
        <w:numPr>
          <w:ilvl w:val="0"/>
          <w:numId w:val="30"/>
        </w:numPr>
      </w:pPr>
      <w:r w:rsidRPr="008176AF">
        <w:t>Else:</w:t>
      </w:r>
    </w:p>
    <w:p w14:paraId="69DCCA69" w14:textId="08EEB337" w:rsidR="00D5718F" w:rsidRPr="00BA3BAD" w:rsidRDefault="00D5718F" w:rsidP="008176AF">
      <w:pPr>
        <w:pStyle w:val="ListParagraph"/>
        <w:numPr>
          <w:ilvl w:val="1"/>
          <w:numId w:val="30"/>
        </w:numPr>
      </w:pPr>
      <w:r w:rsidRPr="00BA3BAD">
        <w:t>Compute eq_pos, equilibrium position with minimum( GetEquPosition(), initial starting position)</w:t>
      </w:r>
      <w:r w:rsidR="008176AF">
        <w:t>.</w:t>
      </w:r>
    </w:p>
    <w:p w14:paraId="564E02FF" w14:textId="786E2D0A" w:rsidR="00D5718F" w:rsidRPr="00BA3BAD" w:rsidRDefault="00D5718F" w:rsidP="008176AF">
      <w:pPr>
        <w:pStyle w:val="ListParagraph"/>
        <w:numPr>
          <w:ilvl w:val="1"/>
          <w:numId w:val="30"/>
        </w:numPr>
      </w:pPr>
      <w:r w:rsidRPr="00BA3BAD">
        <w:t>With the computed eq_pos, compute CF speed with PATH CF model</w:t>
      </w:r>
      <w:r w:rsidR="008176AF">
        <w:t>.</w:t>
      </w:r>
    </w:p>
    <w:p w14:paraId="09D5DD36" w14:textId="00820CDD" w:rsidR="00D5718F" w:rsidRPr="00BA3BAD" w:rsidRDefault="00D5718F" w:rsidP="008176AF">
      <w:pPr>
        <w:pStyle w:val="ListParagraph"/>
        <w:numPr>
          <w:ilvl w:val="1"/>
          <w:numId w:val="30"/>
        </w:numPr>
      </w:pPr>
      <w:r w:rsidRPr="00BA3BAD">
        <w:t>If (CF speed &lt; v)</w:t>
      </w:r>
      <w:r w:rsidR="008176AF">
        <w:t>:</w:t>
      </w:r>
    </w:p>
    <w:p w14:paraId="6C941BA9" w14:textId="053D562D" w:rsidR="00D5718F" w:rsidRPr="00BA3BAD" w:rsidRDefault="00D5718F" w:rsidP="008176AF">
      <w:pPr>
        <w:pStyle w:val="ListParagraph"/>
        <w:numPr>
          <w:ilvl w:val="2"/>
          <w:numId w:val="30"/>
        </w:numPr>
      </w:pPr>
      <w:r w:rsidRPr="00BA3BAD">
        <w:t>The subject vehicle needs to decelerate with the computed eq_pos</w:t>
      </w:r>
      <w:r w:rsidR="008176AF">
        <w:t>.</w:t>
      </w:r>
    </w:p>
    <w:p w14:paraId="08F60155" w14:textId="3D83A93F" w:rsidR="00D5718F" w:rsidRPr="00BA3BAD" w:rsidRDefault="00D5718F" w:rsidP="008176AF">
      <w:pPr>
        <w:pStyle w:val="ListParagraph"/>
        <w:numPr>
          <w:ilvl w:val="2"/>
          <w:numId w:val="30"/>
        </w:numPr>
      </w:pPr>
      <w:r w:rsidRPr="00BA3BAD">
        <w:t>Set eq_pos = eq_pos – 0.5 and recalculate CF speed with PATH CF model</w:t>
      </w:r>
      <w:r w:rsidR="008176AF">
        <w:t>.</w:t>
      </w:r>
    </w:p>
    <w:p w14:paraId="609DD2BF" w14:textId="1A175851" w:rsidR="00D5718F" w:rsidRPr="00BA3BAD" w:rsidRDefault="00D5718F" w:rsidP="008176AF">
      <w:pPr>
        <w:pStyle w:val="ListParagraph"/>
        <w:numPr>
          <w:ilvl w:val="2"/>
          <w:numId w:val="30"/>
        </w:numPr>
      </w:pPr>
      <w:r w:rsidRPr="00BA3BAD">
        <w:t>Go back to the speed comparison</w:t>
      </w:r>
      <w:r w:rsidR="008176AF">
        <w:t>.</w:t>
      </w:r>
    </w:p>
    <w:p w14:paraId="21AAE46C" w14:textId="5A535BDE" w:rsidR="00D5718F" w:rsidRPr="00BA3BAD" w:rsidRDefault="00D5718F" w:rsidP="008176AF">
      <w:pPr>
        <w:pStyle w:val="ListParagraph"/>
        <w:numPr>
          <w:ilvl w:val="1"/>
          <w:numId w:val="30"/>
        </w:numPr>
      </w:pPr>
      <w:r w:rsidRPr="00BA3BAD">
        <w:t>Else</w:t>
      </w:r>
      <w:r w:rsidR="008176AF">
        <w:t>:</w:t>
      </w:r>
    </w:p>
    <w:p w14:paraId="3409C074" w14:textId="1197B7B7" w:rsidR="00D5718F" w:rsidRPr="00BA3BAD" w:rsidRDefault="00D5718F" w:rsidP="008176AF">
      <w:pPr>
        <w:pStyle w:val="ListParagraph"/>
        <w:numPr>
          <w:ilvl w:val="2"/>
          <w:numId w:val="30"/>
        </w:numPr>
      </w:pPr>
      <w:r w:rsidRPr="00BA3BAD">
        <w:t>Obtain eq_pos</w:t>
      </w:r>
      <w:r w:rsidR="008176AF">
        <w:t>.</w:t>
      </w:r>
    </w:p>
    <w:p w14:paraId="021CBC07" w14:textId="77777777" w:rsidR="008176AF" w:rsidRDefault="008176AF" w:rsidP="008176AF"/>
    <w:p w14:paraId="7528E4F9" w14:textId="10AA0480" w:rsidR="00D5718F" w:rsidRDefault="00D5718F" w:rsidP="008176AF">
      <w:r w:rsidRPr="00BA3BAD">
        <w:t>If (eq_pos &gt; 0 and v &gt; 0)</w:t>
      </w:r>
      <w:r w:rsidR="008176AF">
        <w:t>:</w:t>
      </w:r>
    </w:p>
    <w:p w14:paraId="657B5FA4" w14:textId="77777777" w:rsidR="008176AF" w:rsidRPr="00BA3BAD" w:rsidRDefault="008176AF" w:rsidP="008176AF"/>
    <w:p w14:paraId="3CE5258F" w14:textId="0AA784AE" w:rsidR="00D5718F" w:rsidRPr="00BA3BAD" w:rsidRDefault="00D5718F" w:rsidP="008176AF">
      <w:pPr>
        <w:pStyle w:val="ListParagraph"/>
        <w:numPr>
          <w:ilvl w:val="0"/>
          <w:numId w:val="31"/>
        </w:numPr>
      </w:pPr>
      <w:r w:rsidRPr="00BA3BAD">
        <w:t>Return: the position and sp</w:t>
      </w:r>
      <w:r w:rsidR="008176AF">
        <w:t>e</w:t>
      </w:r>
      <w:r w:rsidRPr="00BA3BAD">
        <w:t>ed at eq_pos and speed v, respectively</w:t>
      </w:r>
      <w:r w:rsidR="008176AF">
        <w:t>.</w:t>
      </w:r>
    </w:p>
    <w:p w14:paraId="361E76B8" w14:textId="77777777" w:rsidR="008176AF" w:rsidRDefault="008176AF" w:rsidP="008176AF"/>
    <w:p w14:paraId="3DDEB797" w14:textId="253499FD" w:rsidR="00D5718F" w:rsidRDefault="00D5718F" w:rsidP="008176AF">
      <w:r w:rsidRPr="00BA3BAD">
        <w:t>Else</w:t>
      </w:r>
      <w:r w:rsidR="008176AF">
        <w:t>:</w:t>
      </w:r>
    </w:p>
    <w:p w14:paraId="6E043934" w14:textId="77777777" w:rsidR="008176AF" w:rsidRPr="00BA3BAD" w:rsidRDefault="008176AF" w:rsidP="008176AF"/>
    <w:p w14:paraId="2435F120" w14:textId="7BECBDF2" w:rsidR="00D5718F" w:rsidRPr="00BA3BAD" w:rsidRDefault="00D5718F" w:rsidP="008176AF">
      <w:pPr>
        <w:pStyle w:val="ListParagraph"/>
        <w:numPr>
          <w:ilvl w:val="0"/>
          <w:numId w:val="31"/>
        </w:numPr>
      </w:pPr>
      <w:r w:rsidRPr="00BA3BAD">
        <w:t>Report error, remove the subject vehicle</w:t>
      </w:r>
      <w:r w:rsidR="008176AF">
        <w:t>.</w:t>
      </w:r>
    </w:p>
    <w:p w14:paraId="4470273A" w14:textId="77777777" w:rsidR="00D5718F" w:rsidRPr="00BA3BAD" w:rsidRDefault="00D5718F" w:rsidP="00D5718F">
      <w:pPr>
        <w:rPr>
          <w:rFonts w:ascii="Calibri" w:hAnsi="Calibri"/>
        </w:rPr>
      </w:pPr>
    </w:p>
    <w:p w14:paraId="1D9DA44E" w14:textId="77777777" w:rsidR="00D5718F" w:rsidRPr="00BA3BAD" w:rsidRDefault="00D5718F" w:rsidP="00ED10BD">
      <w:pPr>
        <w:pStyle w:val="Heading3"/>
      </w:pPr>
      <w:bookmarkStart w:id="93" w:name="_Toc35777874"/>
      <w:r w:rsidRPr="00BA3BAD">
        <w:t>NGSIM_Speed</w:t>
      </w:r>
      <w:bookmarkEnd w:id="93"/>
    </w:p>
    <w:p w14:paraId="43B4FBB5" w14:textId="77777777" w:rsidR="00D5718F" w:rsidRPr="00BA3BAD" w:rsidRDefault="00D5718F" w:rsidP="00ED10BD">
      <w:pPr>
        <w:pStyle w:val="Heading4"/>
      </w:pPr>
      <w:r w:rsidRPr="00BA3BAD">
        <w:t>Syntax</w:t>
      </w:r>
    </w:p>
    <w:p w14:paraId="11293183" w14:textId="77777777" w:rsidR="00D5718F" w:rsidRPr="00BA3BAD" w:rsidRDefault="00D5718F" w:rsidP="008176AF">
      <w:r w:rsidRPr="00BA3BAD">
        <w:t>myVehicleDef::PositionSpeed myVehicleDef::NGSIM_Speed(double x, double v)</w:t>
      </w:r>
    </w:p>
    <w:p w14:paraId="745D317F" w14:textId="77777777" w:rsidR="00D5718F" w:rsidRPr="00BA3BAD" w:rsidRDefault="00D5718F" w:rsidP="00ED10BD">
      <w:pPr>
        <w:pStyle w:val="Heading4"/>
      </w:pPr>
      <w:r w:rsidRPr="00BA3BAD">
        <w:lastRenderedPageBreak/>
        <w:t>Description</w:t>
      </w:r>
    </w:p>
    <w:p w14:paraId="3640DD35" w14:textId="77777777" w:rsidR="00D5718F" w:rsidRPr="00BA3BAD" w:rsidRDefault="00D5718F" w:rsidP="008176AF">
      <w:r w:rsidRPr="00BA3BAD">
        <w:t xml:space="preserve">This function is used to determine the initial position of a new vehicle. It calculates the speed of the new vehicle in the next simulation interval, with the assumption that the subject vehicle’s location is at </w:t>
      </w:r>
      <w:r w:rsidRPr="00BA3BAD">
        <w:rPr>
          <w:i/>
          <w:iCs/>
        </w:rPr>
        <w:t xml:space="preserve">x </w:t>
      </w:r>
      <w:r w:rsidRPr="00BA3BAD">
        <w:t xml:space="preserve">and its current speed is </w:t>
      </w:r>
      <w:r w:rsidRPr="00BA3BAD">
        <w:rPr>
          <w:i/>
          <w:iCs/>
        </w:rPr>
        <w:t>v</w:t>
      </w:r>
      <w:r w:rsidRPr="00BA3BAD">
        <w:t>. If the output speed is larger than the current speed of the vehicle, it indicates that the subject vehicle is downstream from the equilibrium position (e.g., the position where the speed is equal to the speed of the preceding vehicle and the acceleration is zero).</w:t>
      </w:r>
    </w:p>
    <w:p w14:paraId="71730EB2" w14:textId="77777777" w:rsidR="00D5718F" w:rsidRPr="00BA3BAD" w:rsidRDefault="00D5718F" w:rsidP="00ED10BD">
      <w:pPr>
        <w:pStyle w:val="Heading4"/>
      </w:pPr>
      <w:r w:rsidRPr="00BA3BAD">
        <w:t>Inputs Arguments</w:t>
      </w:r>
    </w:p>
    <w:p w14:paraId="6607B7B3" w14:textId="51814AE5" w:rsidR="00D5718F" w:rsidRPr="00BA3BAD" w:rsidRDefault="00D5718F" w:rsidP="008176AF">
      <w:r w:rsidRPr="00BA3BAD">
        <w:t>x: assumed position of the subject vehicle</w:t>
      </w:r>
      <w:r w:rsidR="0000349F">
        <w:t>.</w:t>
      </w:r>
    </w:p>
    <w:p w14:paraId="3DC2D3AA" w14:textId="77777777" w:rsidR="008176AF" w:rsidRDefault="008176AF" w:rsidP="008176AF"/>
    <w:p w14:paraId="511F43BD" w14:textId="6B3C588D" w:rsidR="00D5718F" w:rsidRPr="00BA3BAD" w:rsidRDefault="00D5718F" w:rsidP="008176AF">
      <w:r w:rsidRPr="00BA3BAD">
        <w:t>v: assumed current speed of the subject vehicle</w:t>
      </w:r>
      <w:r w:rsidR="0000349F">
        <w:t>.</w:t>
      </w:r>
    </w:p>
    <w:p w14:paraId="37769136" w14:textId="77777777" w:rsidR="00D5718F" w:rsidRPr="00BA3BAD" w:rsidRDefault="00D5718F" w:rsidP="00ED10BD">
      <w:pPr>
        <w:pStyle w:val="Heading4"/>
      </w:pPr>
      <w:r w:rsidRPr="00BA3BAD">
        <w:t xml:space="preserve">Output Arguments </w:t>
      </w:r>
    </w:p>
    <w:p w14:paraId="5AAD9F81" w14:textId="2853066A" w:rsidR="00D5718F" w:rsidRPr="00BA3BAD" w:rsidRDefault="00D5718F" w:rsidP="008176AF">
      <w:r w:rsidRPr="00BA3BAD">
        <w:t>An estimated speed based on the assumed position and speed</w:t>
      </w:r>
      <w:r w:rsidR="0000349F">
        <w:t>.</w:t>
      </w:r>
    </w:p>
    <w:p w14:paraId="51CCFE5D" w14:textId="77777777" w:rsidR="00D5718F" w:rsidRPr="00BA3BAD" w:rsidRDefault="00D5718F" w:rsidP="00ED10BD">
      <w:pPr>
        <w:pStyle w:val="Heading4"/>
      </w:pPr>
      <w:r w:rsidRPr="00BA3BAD">
        <w:t>Pseudo code</w:t>
      </w:r>
    </w:p>
    <w:p w14:paraId="40472235" w14:textId="3A4498BD" w:rsidR="00D5718F" w:rsidRDefault="00D5718F" w:rsidP="0000349F">
      <w:pPr>
        <w:pStyle w:val="ListParagraph"/>
        <w:numPr>
          <w:ilvl w:val="0"/>
          <w:numId w:val="32"/>
        </w:numPr>
      </w:pPr>
      <w:r w:rsidRPr="00BA3BAD">
        <w:t>Compute theta = Theta of the Gipps model * reaction time</w:t>
      </w:r>
      <w:r w:rsidR="0000349F">
        <w:t>.</w:t>
      </w:r>
    </w:p>
    <w:p w14:paraId="1ECF9865" w14:textId="77777777" w:rsidR="0000349F" w:rsidRPr="00BA3BAD" w:rsidRDefault="0000349F" w:rsidP="0000349F"/>
    <w:p w14:paraId="03F81EBA" w14:textId="23DB5292" w:rsidR="00D5718F" w:rsidRDefault="00D5718F" w:rsidP="0000349F">
      <w:pPr>
        <w:pStyle w:val="ListParagraph"/>
        <w:numPr>
          <w:ilvl w:val="0"/>
          <w:numId w:val="32"/>
        </w:numPr>
      </w:pPr>
      <w:r w:rsidRPr="00BA3BAD">
        <w:t>Compute the maximum speed with Gipps safety criterion as v_after_tau with GippsDecelerationTerm(), which is described in Appendix C</w:t>
      </w:r>
      <w:r w:rsidR="0000349F">
        <w:t>.</w:t>
      </w:r>
    </w:p>
    <w:p w14:paraId="052C762D" w14:textId="5880FA66" w:rsidR="0000349F" w:rsidRPr="00BA3BAD" w:rsidRDefault="0000349F" w:rsidP="0000349F"/>
    <w:p w14:paraId="60BF8662" w14:textId="4EE96A69" w:rsidR="00D5718F" w:rsidRDefault="00D5718F" w:rsidP="0000349F">
      <w:pPr>
        <w:pStyle w:val="ListParagraph"/>
        <w:numPr>
          <w:ilvl w:val="0"/>
          <w:numId w:val="32"/>
        </w:numPr>
      </w:pPr>
      <w:r w:rsidRPr="00BA3BAD">
        <w:t>Compute the safe acceleration: max_a = min(max acceleration, (v_after_tau – current speed) / reaction time</w:t>
      </w:r>
      <w:r w:rsidR="0000349F">
        <w:t>.</w:t>
      </w:r>
    </w:p>
    <w:p w14:paraId="012A6EE3" w14:textId="304A7038" w:rsidR="0000349F" w:rsidRPr="00BA3BAD" w:rsidRDefault="0000349F" w:rsidP="0000349F"/>
    <w:p w14:paraId="2E933C03" w14:textId="32EA5590" w:rsidR="00D5718F" w:rsidRDefault="00D5718F" w:rsidP="0000349F">
      <w:pPr>
        <w:pStyle w:val="ListParagraph"/>
        <w:numPr>
          <w:ilvl w:val="0"/>
          <w:numId w:val="32"/>
        </w:numPr>
      </w:pPr>
      <w:r w:rsidRPr="00BA3BAD">
        <w:t>Compute the car-following acceleration based on Newell model: newell_a = min(max acceleration, min(min acceleration, (current headway / desired headway – current speed) / (0.5*desired headway))</w:t>
      </w:r>
      <w:r w:rsidR="0000349F">
        <w:t>.</w:t>
      </w:r>
    </w:p>
    <w:p w14:paraId="19F798DE" w14:textId="141E7482" w:rsidR="0000349F" w:rsidRPr="00BA3BAD" w:rsidRDefault="0000349F" w:rsidP="0000349F"/>
    <w:p w14:paraId="617213D5" w14:textId="41A28FDB" w:rsidR="00D5718F" w:rsidRDefault="00D5718F" w:rsidP="0000349F">
      <w:pPr>
        <w:pStyle w:val="ListParagraph"/>
        <w:numPr>
          <w:ilvl w:val="0"/>
          <w:numId w:val="32"/>
        </w:numPr>
      </w:pPr>
      <w:r w:rsidRPr="00BA3BAD">
        <w:t>Compute free acceleration with IDM free flow model: min_a = max acceleration * (1-(current speed / free flow speed)^IDM coefficient)</w:t>
      </w:r>
      <w:r w:rsidR="0000349F">
        <w:t>.</w:t>
      </w:r>
    </w:p>
    <w:p w14:paraId="23731DB3" w14:textId="3DC4F2CD" w:rsidR="0000349F" w:rsidRPr="00BA3BAD" w:rsidRDefault="0000349F" w:rsidP="0000349F"/>
    <w:p w14:paraId="706FBCED" w14:textId="73D9A8D2" w:rsidR="00D5718F" w:rsidRDefault="00D5718F" w:rsidP="0000349F">
      <w:pPr>
        <w:pStyle w:val="ListParagraph"/>
        <w:numPr>
          <w:ilvl w:val="0"/>
          <w:numId w:val="32"/>
        </w:numPr>
      </w:pPr>
      <w:r w:rsidRPr="00BA3BAD">
        <w:t>Compute acc_target = min(min_a, newell_a, max_a)</w:t>
      </w:r>
      <w:r w:rsidR="0000349F">
        <w:t>.</w:t>
      </w:r>
    </w:p>
    <w:p w14:paraId="08CE71C9" w14:textId="651688A1" w:rsidR="0000349F" w:rsidRPr="00BA3BAD" w:rsidRDefault="0000349F" w:rsidP="0000349F"/>
    <w:p w14:paraId="09AFB52E" w14:textId="2CC3130B" w:rsidR="00D5718F" w:rsidRDefault="00D5718F" w:rsidP="0000349F">
      <w:pPr>
        <w:pStyle w:val="ListParagraph"/>
        <w:numPr>
          <w:ilvl w:val="0"/>
          <w:numId w:val="32"/>
        </w:numPr>
      </w:pPr>
      <w:r w:rsidRPr="00BA3BAD">
        <w:t>Update acc = acc_target</w:t>
      </w:r>
      <w:r w:rsidR="0000349F">
        <w:t>.</w:t>
      </w:r>
    </w:p>
    <w:p w14:paraId="157332AE" w14:textId="6B2ABE09" w:rsidR="0000349F" w:rsidRPr="00BA3BAD" w:rsidRDefault="0000349F" w:rsidP="0000349F"/>
    <w:p w14:paraId="34C65A89" w14:textId="30CB8A26" w:rsidR="00D5718F" w:rsidRDefault="00D5718F" w:rsidP="0000349F">
      <w:pPr>
        <w:pStyle w:val="ListParagraph"/>
        <w:numPr>
          <w:ilvl w:val="0"/>
          <w:numId w:val="32"/>
        </w:numPr>
      </w:pPr>
      <w:r w:rsidRPr="00BA3BAD">
        <w:t>Get current acceleration as current_acc</w:t>
      </w:r>
      <w:r w:rsidR="0000349F">
        <w:t>.</w:t>
      </w:r>
    </w:p>
    <w:p w14:paraId="49E61E42" w14:textId="7442F729" w:rsidR="0000349F" w:rsidRPr="00BA3BAD" w:rsidRDefault="0000349F" w:rsidP="0000349F"/>
    <w:p w14:paraId="42B94BF6" w14:textId="6BA56576" w:rsidR="0000349F" w:rsidRPr="00BA3BAD" w:rsidRDefault="00D5718F" w:rsidP="0000349F">
      <w:pPr>
        <w:pStyle w:val="ListParagraph"/>
        <w:numPr>
          <w:ilvl w:val="0"/>
          <w:numId w:val="32"/>
        </w:numPr>
      </w:pPr>
      <w:r w:rsidRPr="00BA3BAD">
        <w:t>If (vehicle is a newly arrived vehicle):</w:t>
      </w:r>
    </w:p>
    <w:p w14:paraId="712C7597" w14:textId="15209183" w:rsidR="00D5718F" w:rsidRDefault="00D5718F" w:rsidP="0000349F">
      <w:pPr>
        <w:pStyle w:val="ListParagraph"/>
        <w:numPr>
          <w:ilvl w:val="1"/>
          <w:numId w:val="32"/>
        </w:numPr>
      </w:pPr>
      <w:r w:rsidRPr="00BA3BAD">
        <w:t>Set acceleration level acc = 0</w:t>
      </w:r>
      <w:r w:rsidR="0000349F">
        <w:t>.</w:t>
      </w:r>
    </w:p>
    <w:p w14:paraId="1A389E98" w14:textId="77777777" w:rsidR="0000349F" w:rsidRPr="00BA3BAD" w:rsidRDefault="0000349F" w:rsidP="0000349F"/>
    <w:p w14:paraId="51A81D30" w14:textId="77777777" w:rsidR="00D5718F" w:rsidRPr="00BA3BAD" w:rsidRDefault="00D5718F" w:rsidP="0000349F">
      <w:pPr>
        <w:pStyle w:val="ListParagraph"/>
        <w:numPr>
          <w:ilvl w:val="0"/>
          <w:numId w:val="32"/>
        </w:numPr>
      </w:pPr>
      <w:r w:rsidRPr="00BA3BAD">
        <w:t>Else:</w:t>
      </w:r>
    </w:p>
    <w:p w14:paraId="397493AE" w14:textId="211E18DC" w:rsidR="00D5718F" w:rsidRDefault="00D5718F" w:rsidP="0000349F">
      <w:pPr>
        <w:pStyle w:val="ListParagraph"/>
        <w:numPr>
          <w:ilvl w:val="1"/>
          <w:numId w:val="32"/>
        </w:numPr>
      </w:pPr>
      <w:r w:rsidRPr="00BA3BAD">
        <w:t>acc = (current_acc + (acc_target – current_acc) / acc</w:t>
      </w:r>
      <w:r w:rsidR="0000349F">
        <w:t>eleration smoothing coefficient.</w:t>
      </w:r>
    </w:p>
    <w:p w14:paraId="1CA5843E" w14:textId="77777777" w:rsidR="0000349F" w:rsidRPr="00BA3BAD" w:rsidRDefault="0000349F" w:rsidP="0000349F"/>
    <w:p w14:paraId="48523A80" w14:textId="1D7AF914" w:rsidR="00D5718F" w:rsidRDefault="00D5718F" w:rsidP="0000349F">
      <w:pPr>
        <w:pStyle w:val="ListParagraph"/>
        <w:numPr>
          <w:ilvl w:val="0"/>
          <w:numId w:val="32"/>
        </w:numPr>
      </w:pPr>
      <w:r w:rsidRPr="00BA3BAD">
        <w:t>Compute Vel = max(0, current speed + acc * timestep)</w:t>
      </w:r>
      <w:r w:rsidR="0000349F">
        <w:t>.</w:t>
      </w:r>
    </w:p>
    <w:p w14:paraId="6CB4BF22" w14:textId="77777777" w:rsidR="0000349F" w:rsidRPr="00BA3BAD" w:rsidRDefault="0000349F" w:rsidP="0000349F"/>
    <w:p w14:paraId="159B147F" w14:textId="5B5FF11D" w:rsidR="00D5718F" w:rsidRPr="00BA3BAD" w:rsidRDefault="00D5718F" w:rsidP="0000349F">
      <w:pPr>
        <w:pStyle w:val="ListParagraph"/>
        <w:numPr>
          <w:ilvl w:val="0"/>
          <w:numId w:val="32"/>
        </w:numPr>
      </w:pPr>
      <w:r w:rsidRPr="00BA3BAD">
        <w:t>Return (Vel + v)/2</w:t>
      </w:r>
      <w:r w:rsidR="0000349F">
        <w:t>.</w:t>
      </w:r>
    </w:p>
    <w:p w14:paraId="796E175D" w14:textId="77777777" w:rsidR="00D5718F" w:rsidRPr="00BA3BAD" w:rsidRDefault="00D5718F" w:rsidP="00D5718F">
      <w:pPr>
        <w:rPr>
          <w:rFonts w:ascii="Calibri" w:hAnsi="Calibri"/>
        </w:rPr>
      </w:pPr>
    </w:p>
    <w:p w14:paraId="0F8332B7" w14:textId="77777777" w:rsidR="00D5718F" w:rsidRPr="00BA3BAD" w:rsidRDefault="00D5718F" w:rsidP="00ED10BD">
      <w:pPr>
        <w:pStyle w:val="Heading3"/>
      </w:pPr>
      <w:bookmarkStart w:id="94" w:name="_Toc35777875"/>
      <w:r w:rsidRPr="00BA3BAD">
        <w:t>SetPara4NewVeh</w:t>
      </w:r>
      <w:bookmarkEnd w:id="94"/>
    </w:p>
    <w:p w14:paraId="373D478F" w14:textId="77777777" w:rsidR="00D5718F" w:rsidRPr="00BA3BAD" w:rsidRDefault="00D5718F" w:rsidP="00ED10BD">
      <w:pPr>
        <w:pStyle w:val="Heading4"/>
      </w:pPr>
      <w:r w:rsidRPr="00BA3BAD">
        <w:t>Syntax</w:t>
      </w:r>
    </w:p>
    <w:p w14:paraId="44EF11D0" w14:textId="77777777" w:rsidR="00D5718F" w:rsidRPr="00BA3BAD" w:rsidRDefault="00D5718F" w:rsidP="00032DDB">
      <w:r w:rsidRPr="00BA3BAD">
        <w:t>void myVehicleDef:: SetPara4NewVeh(myVehicleDef* res)</w:t>
      </w:r>
    </w:p>
    <w:p w14:paraId="228B42BD" w14:textId="77777777" w:rsidR="00D5718F" w:rsidRPr="00BA3BAD" w:rsidRDefault="00D5718F" w:rsidP="00ED10BD">
      <w:pPr>
        <w:pStyle w:val="Heading4"/>
      </w:pPr>
      <w:r w:rsidRPr="00BA3BAD">
        <w:t>Description</w:t>
      </w:r>
    </w:p>
    <w:p w14:paraId="538C0EE5" w14:textId="7A9D1657" w:rsidR="00D5718F" w:rsidRPr="00BA3BAD" w:rsidRDefault="00D5718F" w:rsidP="00032DDB">
      <w:r w:rsidRPr="00BA3BAD">
        <w:t>For creating a new vehicle, Aimsun needs to call the arrivalNewVehicle function. Once the function is called, it will execute the sub-functions</w:t>
      </w:r>
      <w:r w:rsidR="00032DDB">
        <w:t>,</w:t>
      </w:r>
      <w:r w:rsidRPr="00BA3BAD">
        <w:t xml:space="preserve"> listed in </w:t>
      </w:r>
      <w:r w:rsidR="00032DDB">
        <w:t>t</w:t>
      </w:r>
      <w:r w:rsidR="00032DDB" w:rsidRPr="00BA3BAD">
        <w:t xml:space="preserve">able </w:t>
      </w:r>
      <w:r w:rsidRPr="00BA3BAD">
        <w:t>1. These sub-functions set</w:t>
      </w:r>
      <w:r w:rsidR="00032DDB">
        <w:t xml:space="preserve"> </w:t>
      </w:r>
      <w:r w:rsidRPr="00BA3BAD">
        <w:t xml:space="preserve">up parameters required to determine the car-following and lane-changing patterns after the new vehicle enters the simulation network. </w:t>
      </w:r>
    </w:p>
    <w:p w14:paraId="3F2456E9" w14:textId="77777777" w:rsidR="00D5718F" w:rsidRPr="00BA3BAD" w:rsidRDefault="00D5718F" w:rsidP="00ED10BD">
      <w:pPr>
        <w:pStyle w:val="Heading4"/>
      </w:pPr>
      <w:r w:rsidRPr="00BA3BAD">
        <w:t>Inputs Arguments</w:t>
      </w:r>
    </w:p>
    <w:p w14:paraId="7026FBD0" w14:textId="77777777" w:rsidR="00D5718F" w:rsidRPr="00BA3BAD" w:rsidRDefault="00D5718F" w:rsidP="00032DDB">
      <w:r w:rsidRPr="00BA3BAD">
        <w:t>res: a pointer to the target vehicle.</w:t>
      </w:r>
    </w:p>
    <w:p w14:paraId="22974C3B" w14:textId="77777777" w:rsidR="00D5718F" w:rsidRPr="00BA3BAD" w:rsidRDefault="00D5718F" w:rsidP="00ED10BD">
      <w:pPr>
        <w:pStyle w:val="Heading4"/>
      </w:pPr>
      <w:r w:rsidRPr="00BA3BAD">
        <w:t xml:space="preserve">Output Arguments </w:t>
      </w:r>
    </w:p>
    <w:p w14:paraId="21543C0B" w14:textId="77777777" w:rsidR="00D5718F" w:rsidRPr="00BA3BAD" w:rsidRDefault="00D5718F" w:rsidP="00032DDB">
      <w:r w:rsidRPr="00BA3BAD">
        <w:t>None.</w:t>
      </w:r>
    </w:p>
    <w:p w14:paraId="379025D9" w14:textId="77777777" w:rsidR="00D5718F" w:rsidRPr="00BA3BAD" w:rsidRDefault="00D5718F" w:rsidP="00ED10BD">
      <w:pPr>
        <w:pStyle w:val="Heading4"/>
      </w:pPr>
      <w:r w:rsidRPr="00BA3BAD">
        <w:t>Sub-functions</w:t>
      </w:r>
    </w:p>
    <w:p w14:paraId="3008C3FC" w14:textId="5A5ED8DB" w:rsidR="00D5718F" w:rsidRDefault="00D5718F" w:rsidP="00032DDB">
      <w:r w:rsidRPr="00BA3BAD">
        <w:t xml:space="preserve">This function calls a series of sub-functions for specifying the initial parameter levels. </w:t>
      </w:r>
      <w:r w:rsidR="00032DDB" w:rsidRPr="00BA3BAD">
        <w:t>Th</w:t>
      </w:r>
      <w:r w:rsidR="00032DDB">
        <w:t>e</w:t>
      </w:r>
      <w:r w:rsidR="00032DDB" w:rsidRPr="00BA3BAD">
        <w:t xml:space="preserve"> </w:t>
      </w:r>
      <w:r w:rsidRPr="00BA3BAD">
        <w:t xml:space="preserve">sub-functions are listed in </w:t>
      </w:r>
      <w:r w:rsidR="00032DDB">
        <w:t>table 1</w:t>
      </w:r>
      <w:r w:rsidR="00F96782">
        <w:t>1</w:t>
      </w:r>
      <w:r w:rsidRPr="00BA3BAD">
        <w:t>.</w:t>
      </w:r>
    </w:p>
    <w:p w14:paraId="3ABAC27B" w14:textId="77777777" w:rsidR="00032DDB" w:rsidRPr="00BA3BAD" w:rsidRDefault="00032DDB" w:rsidP="00032DDB"/>
    <w:p w14:paraId="5B535F54" w14:textId="6649C4B1" w:rsidR="00D5718F" w:rsidRPr="00BA3BAD" w:rsidRDefault="006E3C06" w:rsidP="006E3C06">
      <w:pPr>
        <w:pStyle w:val="Caption"/>
      </w:pPr>
      <w:bookmarkStart w:id="95" w:name="_Toc35778065"/>
      <w:r w:rsidRPr="00BA3BAD">
        <w:t xml:space="preserve">Table </w:t>
      </w:r>
      <w:r w:rsidR="00765E0D">
        <w:fldChar w:fldCharType="begin"/>
      </w:r>
      <w:r w:rsidR="00765E0D">
        <w:instrText xml:space="preserve"> SEQ Table \* ARABIC </w:instrText>
      </w:r>
      <w:r w:rsidR="00765E0D">
        <w:fldChar w:fldCharType="separate"/>
      </w:r>
      <w:r w:rsidR="00F101B8">
        <w:rPr>
          <w:noProof/>
        </w:rPr>
        <w:t>11</w:t>
      </w:r>
      <w:r w:rsidR="00765E0D">
        <w:rPr>
          <w:noProof/>
        </w:rPr>
        <w:fldChar w:fldCharType="end"/>
      </w:r>
      <w:r w:rsidRPr="00BA3BAD">
        <w:rPr>
          <w:noProof/>
        </w:rPr>
        <w:t>.</w:t>
      </w:r>
      <w:r w:rsidRPr="00BA3BAD">
        <w:rPr>
          <w:rFonts w:eastAsia="SimSun"/>
          <w:szCs w:val="24"/>
        </w:rPr>
        <w:t xml:space="preserve"> </w:t>
      </w:r>
      <w:r w:rsidR="00D5718F" w:rsidRPr="00BA3BAD">
        <w:t xml:space="preserve">Sub-Functions </w:t>
      </w:r>
      <w:r w:rsidR="00032DDB">
        <w:t>e</w:t>
      </w:r>
      <w:r w:rsidR="00032DDB" w:rsidRPr="00BA3BAD">
        <w:t xml:space="preserve">xecuted </w:t>
      </w:r>
      <w:r w:rsidR="00D5718F" w:rsidRPr="00BA3BAD">
        <w:t xml:space="preserve">for </w:t>
      </w:r>
      <w:r w:rsidR="00032DDB">
        <w:t>c</w:t>
      </w:r>
      <w:r w:rsidR="00032DDB" w:rsidRPr="00BA3BAD">
        <w:t xml:space="preserve">reating </w:t>
      </w:r>
      <w:r w:rsidR="00D5718F" w:rsidRPr="00BA3BAD">
        <w:t xml:space="preserve">a </w:t>
      </w:r>
      <w:r w:rsidR="00032DDB">
        <w:t>n</w:t>
      </w:r>
      <w:r w:rsidR="00032DDB" w:rsidRPr="00BA3BAD">
        <w:t xml:space="preserve">ew </w:t>
      </w:r>
      <w:r w:rsidR="00032DDB">
        <w:t>v</w:t>
      </w:r>
      <w:r w:rsidR="00032DDB" w:rsidRPr="00BA3BAD">
        <w:t>ehicle</w:t>
      </w:r>
      <w:r w:rsidR="00D5718F" w:rsidRPr="00BA3BAD">
        <w:t>.</w:t>
      </w:r>
      <w:bookmarkEnd w:id="95"/>
    </w:p>
    <w:tbl>
      <w:tblPr>
        <w:tblStyle w:val="PlainTable3"/>
        <w:tblW w:w="0" w:type="auto"/>
        <w:tblLayout w:type="fixed"/>
        <w:tblLook w:val="04A0" w:firstRow="1" w:lastRow="0" w:firstColumn="1" w:lastColumn="0" w:noHBand="0" w:noVBand="1"/>
      </w:tblPr>
      <w:tblGrid>
        <w:gridCol w:w="540"/>
        <w:gridCol w:w="3960"/>
        <w:gridCol w:w="4860"/>
      </w:tblGrid>
      <w:tr w:rsidR="00D5718F" w:rsidRPr="00BA3BAD" w14:paraId="029DC1D7" w14:textId="77777777" w:rsidTr="00F833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40" w:type="dxa"/>
            <w:tcBorders>
              <w:top w:val="single" w:sz="4" w:space="0" w:color="auto"/>
            </w:tcBorders>
            <w:vAlign w:val="center"/>
          </w:tcPr>
          <w:p w14:paraId="287D0FFB" w14:textId="47D7DF24" w:rsidR="00D5718F" w:rsidRPr="00BA3BAD" w:rsidRDefault="006E3C06" w:rsidP="00D5718F">
            <w:pPr>
              <w:jc w:val="center"/>
              <w:rPr>
                <w:rFonts w:cstheme="minorHAnsi"/>
                <w:b w:val="0"/>
              </w:rPr>
            </w:pPr>
            <w:r w:rsidRPr="00BA3BAD">
              <w:rPr>
                <w:rFonts w:cstheme="minorHAnsi"/>
                <w:b w:val="0"/>
              </w:rPr>
              <w:t>ID</w:t>
            </w:r>
          </w:p>
        </w:tc>
        <w:tc>
          <w:tcPr>
            <w:tcW w:w="3960" w:type="dxa"/>
            <w:tcBorders>
              <w:top w:val="single" w:sz="4" w:space="0" w:color="auto"/>
            </w:tcBorders>
            <w:vAlign w:val="center"/>
          </w:tcPr>
          <w:p w14:paraId="60DACA54" w14:textId="77777777" w:rsidR="00D5718F" w:rsidRPr="00BA3BAD" w:rsidRDefault="00D5718F" w:rsidP="00D5718F">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BA3BAD">
              <w:rPr>
                <w:rFonts w:cstheme="minorHAnsi"/>
                <w:b w:val="0"/>
              </w:rPr>
              <w:t>Functions</w:t>
            </w:r>
          </w:p>
        </w:tc>
        <w:tc>
          <w:tcPr>
            <w:tcW w:w="4860" w:type="dxa"/>
            <w:tcBorders>
              <w:top w:val="single" w:sz="4" w:space="0" w:color="auto"/>
            </w:tcBorders>
          </w:tcPr>
          <w:p w14:paraId="4490D08E" w14:textId="77777777" w:rsidR="00D5718F" w:rsidRPr="00BA3BAD" w:rsidRDefault="00D5718F" w:rsidP="00D5718F">
            <w:pPr>
              <w:jc w:val="center"/>
              <w:cnfStyle w:val="100000000000" w:firstRow="1" w:lastRow="0" w:firstColumn="0" w:lastColumn="0" w:oddVBand="0" w:evenVBand="0" w:oddHBand="0" w:evenHBand="0" w:firstRowFirstColumn="0" w:firstRowLastColumn="0" w:lastRowFirstColumn="0" w:lastRowLastColumn="0"/>
              <w:rPr>
                <w:rFonts w:cstheme="minorHAnsi"/>
                <w:b w:val="0"/>
                <w:color w:val="000000" w:themeColor="text1"/>
              </w:rPr>
            </w:pPr>
            <w:r w:rsidRPr="00BA3BAD">
              <w:rPr>
                <w:rFonts w:cstheme="minorHAnsi"/>
                <w:b w:val="0"/>
                <w:color w:val="000000" w:themeColor="text1"/>
              </w:rPr>
              <w:t>comments</w:t>
            </w:r>
          </w:p>
        </w:tc>
      </w:tr>
      <w:tr w:rsidR="00D5718F" w:rsidRPr="00BA3BAD" w14:paraId="00A299AB"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7921F7F2" w14:textId="77777777" w:rsidR="00D5718F" w:rsidRPr="00BA3BAD" w:rsidRDefault="00D5718F" w:rsidP="00D5718F">
            <w:pPr>
              <w:jc w:val="center"/>
              <w:rPr>
                <w:rFonts w:cstheme="minorHAnsi"/>
                <w:b w:val="0"/>
              </w:rPr>
            </w:pPr>
            <w:r w:rsidRPr="00BA3BAD">
              <w:rPr>
                <w:rFonts w:cstheme="minorHAnsi"/>
                <w:color w:val="000000"/>
              </w:rPr>
              <w:t>1</w:t>
            </w:r>
          </w:p>
        </w:tc>
        <w:tc>
          <w:tcPr>
            <w:tcW w:w="3960" w:type="dxa"/>
            <w:vAlign w:val="center"/>
          </w:tcPr>
          <w:p w14:paraId="2731EA84"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b/>
              </w:rPr>
            </w:pPr>
            <w:r w:rsidRPr="00BA3BAD">
              <w:rPr>
                <w:rFonts w:cstheme="minorHAnsi"/>
                <w:color w:val="2B91AF"/>
              </w:rPr>
              <w:t>myVehicleDef</w:t>
            </w:r>
            <w:r w:rsidRPr="00BA3BAD">
              <w:rPr>
                <w:rFonts w:cstheme="minorHAnsi"/>
                <w:color w:val="000000"/>
              </w:rPr>
              <w:t>::setJamGap</w:t>
            </w:r>
          </w:p>
        </w:tc>
        <w:tc>
          <w:tcPr>
            <w:tcW w:w="4860" w:type="dxa"/>
            <w:vAlign w:val="center"/>
          </w:tcPr>
          <w:p w14:paraId="40FE8E37"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 jam gap is a normal distributed random number.</w:t>
            </w:r>
          </w:p>
        </w:tc>
      </w:tr>
      <w:tr w:rsidR="00D5718F" w:rsidRPr="00BA3BAD" w14:paraId="770C12F7"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78EDE5BF" w14:textId="77777777" w:rsidR="00D5718F" w:rsidRPr="00BA3BAD" w:rsidRDefault="00D5718F" w:rsidP="00D5718F">
            <w:pPr>
              <w:jc w:val="center"/>
              <w:rPr>
                <w:rFonts w:cstheme="minorHAnsi"/>
                <w:b w:val="0"/>
              </w:rPr>
            </w:pPr>
            <w:r w:rsidRPr="00BA3BAD">
              <w:rPr>
                <w:rFonts w:cstheme="minorHAnsi"/>
                <w:color w:val="000000"/>
              </w:rPr>
              <w:t>2</w:t>
            </w:r>
          </w:p>
        </w:tc>
        <w:tc>
          <w:tcPr>
            <w:tcW w:w="3960" w:type="dxa"/>
            <w:vAlign w:val="center"/>
          </w:tcPr>
          <w:p w14:paraId="5993CC2B"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b/>
              </w:rPr>
            </w:pPr>
            <w:r w:rsidRPr="00BA3BAD">
              <w:rPr>
                <w:rFonts w:cstheme="minorHAnsi"/>
                <w:color w:val="2B91AF"/>
              </w:rPr>
              <w:t>myVehicleDef</w:t>
            </w:r>
            <w:r w:rsidRPr="00BA3BAD">
              <w:rPr>
                <w:rFonts w:cstheme="minorHAnsi"/>
                <w:color w:val="000000"/>
              </w:rPr>
              <w:t>::setMode</w:t>
            </w:r>
          </w:p>
        </w:tc>
        <w:tc>
          <w:tcPr>
            <w:tcW w:w="4860" w:type="dxa"/>
            <w:vAlign w:val="center"/>
          </w:tcPr>
          <w:p w14:paraId="160C75B3"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 xml:space="preserve">Set up driving mode. The initial driving mode is normal car-following (CF). </w:t>
            </w:r>
          </w:p>
        </w:tc>
      </w:tr>
      <w:tr w:rsidR="00D5718F" w:rsidRPr="00BA3BAD" w14:paraId="5532775C"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25407DC0" w14:textId="77777777" w:rsidR="00D5718F" w:rsidRPr="00BA3BAD" w:rsidRDefault="00D5718F" w:rsidP="00D5718F">
            <w:pPr>
              <w:jc w:val="center"/>
              <w:rPr>
                <w:rFonts w:cstheme="minorHAnsi"/>
                <w:b w:val="0"/>
              </w:rPr>
            </w:pPr>
            <w:r w:rsidRPr="00BA3BAD">
              <w:rPr>
                <w:rFonts w:cstheme="minorHAnsi"/>
                <w:color w:val="000000"/>
              </w:rPr>
              <w:t>3</w:t>
            </w:r>
          </w:p>
        </w:tc>
        <w:tc>
          <w:tcPr>
            <w:tcW w:w="3960" w:type="dxa"/>
            <w:vAlign w:val="center"/>
          </w:tcPr>
          <w:p w14:paraId="3624F782"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b/>
              </w:rPr>
            </w:pPr>
            <w:r w:rsidRPr="00BA3BAD">
              <w:rPr>
                <w:rFonts w:cstheme="minorHAnsi"/>
                <w:color w:val="2B91AF"/>
              </w:rPr>
              <w:t>myVehicleDef</w:t>
            </w:r>
            <w:r w:rsidRPr="00BA3BAD">
              <w:rPr>
                <w:rFonts w:cstheme="minorHAnsi"/>
                <w:color w:val="000000"/>
              </w:rPr>
              <w:t>::setReactionTime</w:t>
            </w:r>
          </w:p>
        </w:tc>
        <w:tc>
          <w:tcPr>
            <w:tcW w:w="4860" w:type="dxa"/>
            <w:vAlign w:val="center"/>
          </w:tcPr>
          <w:p w14:paraId="4337F804"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 reaction time is a normal distributed random number.</w:t>
            </w:r>
          </w:p>
        </w:tc>
      </w:tr>
      <w:tr w:rsidR="00D5718F" w:rsidRPr="00BA3BAD" w14:paraId="38636BC7"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0C19F052" w14:textId="77777777" w:rsidR="00D5718F" w:rsidRPr="00BA3BAD" w:rsidRDefault="00D5718F" w:rsidP="00D5718F">
            <w:pPr>
              <w:jc w:val="center"/>
              <w:rPr>
                <w:rFonts w:cstheme="minorHAnsi"/>
                <w:b w:val="0"/>
              </w:rPr>
            </w:pPr>
            <w:r w:rsidRPr="00BA3BAD">
              <w:rPr>
                <w:rFonts w:cstheme="minorHAnsi"/>
                <w:color w:val="000000"/>
              </w:rPr>
              <w:t>4</w:t>
            </w:r>
          </w:p>
        </w:tc>
        <w:tc>
          <w:tcPr>
            <w:tcW w:w="3960" w:type="dxa"/>
            <w:vAlign w:val="center"/>
          </w:tcPr>
          <w:p w14:paraId="5A2542D8"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b/>
              </w:rPr>
            </w:pPr>
            <w:r w:rsidRPr="00BA3BAD">
              <w:rPr>
                <w:rFonts w:cstheme="minorHAnsi"/>
                <w:color w:val="2B91AF"/>
              </w:rPr>
              <w:t>mybehavioralModel</w:t>
            </w:r>
            <w:r w:rsidRPr="00BA3BAD">
              <w:rPr>
                <w:rFonts w:cstheme="minorHAnsi"/>
                <w:color w:val="000000"/>
              </w:rPr>
              <w:t>::</w:t>
            </w:r>
            <w:r w:rsidRPr="00BA3BAD">
              <w:t xml:space="preserve"> </w:t>
            </w:r>
            <w:r w:rsidRPr="00BA3BAD">
              <w:rPr>
                <w:rFonts w:cstheme="minorHAnsi"/>
                <w:color w:val="000000"/>
              </w:rPr>
              <w:t>setHeadwayTime()</w:t>
            </w:r>
          </w:p>
        </w:tc>
        <w:tc>
          <w:tcPr>
            <w:tcW w:w="4860" w:type="dxa"/>
            <w:vAlign w:val="center"/>
          </w:tcPr>
          <w:p w14:paraId="62823621"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t>The headway is a normal distributed random number.</w:t>
            </w:r>
          </w:p>
        </w:tc>
      </w:tr>
      <w:tr w:rsidR="00D5718F" w:rsidRPr="00BA3BAD" w14:paraId="59E7E05E"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592A7853" w14:textId="77777777" w:rsidR="00D5718F" w:rsidRPr="00BA3BAD" w:rsidRDefault="00D5718F" w:rsidP="00D5718F">
            <w:pPr>
              <w:jc w:val="center"/>
              <w:rPr>
                <w:rFonts w:cstheme="minorHAnsi"/>
                <w:b w:val="0"/>
              </w:rPr>
            </w:pPr>
            <w:r w:rsidRPr="00BA3BAD">
              <w:rPr>
                <w:rFonts w:cstheme="minorHAnsi"/>
                <w:color w:val="000000"/>
              </w:rPr>
              <w:t>5</w:t>
            </w:r>
          </w:p>
        </w:tc>
        <w:tc>
          <w:tcPr>
            <w:tcW w:w="3960" w:type="dxa"/>
            <w:vAlign w:val="center"/>
          </w:tcPr>
          <w:p w14:paraId="4D56E97C"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2B91AF"/>
              </w:rPr>
            </w:pPr>
            <w:r w:rsidRPr="00BA3BAD">
              <w:rPr>
                <w:rFonts w:cstheme="minorHAnsi"/>
                <w:color w:val="2B91AF"/>
              </w:rPr>
              <w:t>myVehicleDef</w:t>
            </w:r>
            <w:r w:rsidRPr="00BA3BAD">
              <w:rPr>
                <w:rFonts w:cstheme="minorHAnsi"/>
                <w:color w:val="000000"/>
              </w:rPr>
              <w:t>::setGippsTheta</w:t>
            </w:r>
          </w:p>
        </w:tc>
        <w:tc>
          <w:tcPr>
            <w:tcW w:w="4860" w:type="dxa"/>
            <w:vAlign w:val="center"/>
          </w:tcPr>
          <w:p w14:paraId="1A481204"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Theta used in Gipps model. It represents an extra response delay time.</w:t>
            </w:r>
          </w:p>
        </w:tc>
      </w:tr>
      <w:tr w:rsidR="00D5718F" w:rsidRPr="00BA3BAD" w14:paraId="35FE897F"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2F9769D7" w14:textId="77777777" w:rsidR="00D5718F" w:rsidRPr="00BA3BAD" w:rsidRDefault="00D5718F" w:rsidP="00D5718F">
            <w:pPr>
              <w:jc w:val="center"/>
              <w:rPr>
                <w:rFonts w:cstheme="minorHAnsi"/>
                <w:b w:val="0"/>
              </w:rPr>
            </w:pPr>
            <w:r w:rsidRPr="00BA3BAD">
              <w:rPr>
                <w:rFonts w:cstheme="minorHAnsi"/>
                <w:color w:val="000000"/>
              </w:rPr>
              <w:t>6</w:t>
            </w:r>
          </w:p>
        </w:tc>
        <w:tc>
          <w:tcPr>
            <w:tcW w:w="3960" w:type="dxa"/>
            <w:vAlign w:val="center"/>
          </w:tcPr>
          <w:p w14:paraId="5EC421F7"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::setEstimateLeaderDecCoeff</w:t>
            </w:r>
          </w:p>
        </w:tc>
        <w:tc>
          <w:tcPr>
            <w:tcW w:w="4860" w:type="dxa"/>
            <w:vAlign w:val="center"/>
          </w:tcPr>
          <w:p w14:paraId="2557D7CD"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coefficient representing the uncertainty when estimating the max deceleration of the leading vehicle.</w:t>
            </w:r>
          </w:p>
        </w:tc>
      </w:tr>
      <w:tr w:rsidR="00D5718F" w:rsidRPr="00BA3BAD" w14:paraId="1EA8E619"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0EDA58E" w14:textId="77777777" w:rsidR="00D5718F" w:rsidRPr="00BA3BAD" w:rsidRDefault="00D5718F" w:rsidP="00D5718F">
            <w:pPr>
              <w:jc w:val="center"/>
              <w:rPr>
                <w:rFonts w:cstheme="minorHAnsi"/>
                <w:b w:val="0"/>
              </w:rPr>
            </w:pPr>
            <w:r w:rsidRPr="00BA3BAD">
              <w:rPr>
                <w:rFonts w:cstheme="minorHAnsi"/>
                <w:color w:val="000000"/>
              </w:rPr>
              <w:t>7</w:t>
            </w:r>
          </w:p>
        </w:tc>
        <w:tc>
          <w:tcPr>
            <w:tcW w:w="3960" w:type="dxa"/>
            <w:vAlign w:val="center"/>
          </w:tcPr>
          <w:p w14:paraId="37F4F8F3"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::setAccSmoothCoef</w:t>
            </w:r>
          </w:p>
        </w:tc>
        <w:tc>
          <w:tcPr>
            <w:tcW w:w="4860" w:type="dxa"/>
            <w:vAlign w:val="center"/>
          </w:tcPr>
          <w:p w14:paraId="4BFF5D3E"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 acceleration smooth coefficient is used when updating vehicle acceleration. It prevents jerks in the acceleration profile.</w:t>
            </w:r>
          </w:p>
        </w:tc>
      </w:tr>
      <w:tr w:rsidR="00D5718F" w:rsidRPr="00BA3BAD" w14:paraId="2EECE7D5"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50900700" w14:textId="77777777" w:rsidR="00D5718F" w:rsidRPr="00BA3BAD" w:rsidRDefault="00D5718F" w:rsidP="00D5718F">
            <w:pPr>
              <w:jc w:val="center"/>
              <w:rPr>
                <w:rFonts w:cstheme="minorHAnsi"/>
                <w:b w:val="0"/>
              </w:rPr>
            </w:pPr>
            <w:r w:rsidRPr="00BA3BAD">
              <w:rPr>
                <w:rFonts w:cstheme="minorHAnsi"/>
                <w:color w:val="000000"/>
              </w:rPr>
              <w:t>8</w:t>
            </w:r>
          </w:p>
        </w:tc>
        <w:tc>
          <w:tcPr>
            <w:tcW w:w="3960" w:type="dxa"/>
            <w:vAlign w:val="center"/>
          </w:tcPr>
          <w:p w14:paraId="40697480" w14:textId="40B1E4CF" w:rsidR="00D5718F" w:rsidRPr="00BA3BAD" w:rsidRDefault="00D5718F" w:rsidP="00F56578">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000000"/>
              </w:rPr>
              <w:t xml:space="preserve">Setup alpha, beta, </w:t>
            </w:r>
            <w:r w:rsidR="003F7D69">
              <w:rPr>
                <w:rFonts w:cstheme="minorHAnsi"/>
                <w:color w:val="000000"/>
              </w:rPr>
              <w:t>r</w:t>
            </w:r>
            <w:r w:rsidR="003F7D69" w:rsidRPr="00BA3BAD">
              <w:rPr>
                <w:rFonts w:cstheme="minorHAnsi"/>
                <w:color w:val="000000"/>
              </w:rPr>
              <w:t>elaxation</w:t>
            </w:r>
            <w:r w:rsidRPr="00BA3BAD">
              <w:rPr>
                <w:rFonts w:cstheme="minorHAnsi"/>
                <w:color w:val="000000"/>
              </w:rPr>
              <w:t>, ACF_Steps, and ACF_Step</w:t>
            </w:r>
          </w:p>
        </w:tc>
        <w:tc>
          <w:tcPr>
            <w:tcW w:w="4860" w:type="dxa"/>
            <w:vAlign w:val="center"/>
          </w:tcPr>
          <w:p w14:paraId="28A722C0"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Parameters for adjusting behavior parameters: alpha for jam gap, beta for reaction time, relaxation for desired headway. ACF_Steps is the total number of time steps of the after lane-</w:t>
            </w:r>
            <w:r w:rsidRPr="00BA3BAD">
              <w:rPr>
                <w:rFonts w:cstheme="minorHAnsi"/>
                <w:color w:val="000000" w:themeColor="text1"/>
              </w:rPr>
              <w:lastRenderedPageBreak/>
              <w:t>changing car-following state. ACF_Step is the elapsed number of steps in the ACF state.</w:t>
            </w:r>
          </w:p>
        </w:tc>
      </w:tr>
      <w:tr w:rsidR="00D5718F" w:rsidRPr="00BA3BAD" w14:paraId="4BB07186"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5186A62D" w14:textId="77777777" w:rsidR="00D5718F" w:rsidRPr="00BA3BAD" w:rsidRDefault="00D5718F" w:rsidP="00D5718F">
            <w:pPr>
              <w:jc w:val="center"/>
              <w:rPr>
                <w:rFonts w:cstheme="minorHAnsi"/>
                <w:b w:val="0"/>
              </w:rPr>
            </w:pPr>
            <w:r w:rsidRPr="00BA3BAD">
              <w:rPr>
                <w:rFonts w:cstheme="minorHAnsi"/>
                <w:color w:val="000000"/>
              </w:rPr>
              <w:lastRenderedPageBreak/>
              <w:t>9</w:t>
            </w:r>
          </w:p>
        </w:tc>
        <w:tc>
          <w:tcPr>
            <w:tcW w:w="3960" w:type="dxa"/>
            <w:vAlign w:val="center"/>
          </w:tcPr>
          <w:p w14:paraId="35A1F759"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::setE</w:t>
            </w:r>
          </w:p>
        </w:tc>
        <w:tc>
          <w:tcPr>
            <w:tcW w:w="4860" w:type="dxa"/>
            <w:vAlign w:val="center"/>
          </w:tcPr>
          <w:p w14:paraId="219AD37F" w14:textId="598818EC"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 xml:space="preserve">E and T are parameters used for </w:t>
            </w:r>
            <w:r w:rsidR="006E3C06" w:rsidRPr="00BA3BAD">
              <w:rPr>
                <w:rFonts w:cstheme="minorHAnsi"/>
                <w:color w:val="000000" w:themeColor="text1"/>
              </w:rPr>
              <w:t>determining</w:t>
            </w:r>
            <w:r w:rsidRPr="00BA3BAD">
              <w:rPr>
                <w:rFonts w:cstheme="minorHAnsi"/>
                <w:color w:val="000000" w:themeColor="text1"/>
              </w:rPr>
              <w:t xml:space="preserve"> the mandatory LC desire.</w:t>
            </w:r>
          </w:p>
        </w:tc>
      </w:tr>
      <w:tr w:rsidR="00D5718F" w:rsidRPr="00BA3BAD" w14:paraId="6429664D"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AFFF8F9" w14:textId="77777777" w:rsidR="00D5718F" w:rsidRPr="00BA3BAD" w:rsidRDefault="00D5718F" w:rsidP="00D5718F">
            <w:pPr>
              <w:jc w:val="center"/>
              <w:rPr>
                <w:rFonts w:cstheme="minorHAnsi"/>
                <w:b w:val="0"/>
              </w:rPr>
            </w:pPr>
            <w:r w:rsidRPr="00BA3BAD">
              <w:rPr>
                <w:rFonts w:cstheme="minorHAnsi"/>
                <w:color w:val="000000"/>
              </w:rPr>
              <w:t>10</w:t>
            </w:r>
          </w:p>
        </w:tc>
        <w:tc>
          <w:tcPr>
            <w:tcW w:w="3960" w:type="dxa"/>
            <w:vAlign w:val="center"/>
          </w:tcPr>
          <w:p w14:paraId="58FF3362"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::setT</w:t>
            </w:r>
          </w:p>
        </w:tc>
        <w:tc>
          <w:tcPr>
            <w:tcW w:w="4860" w:type="dxa"/>
            <w:vAlign w:val="center"/>
          </w:tcPr>
          <w:p w14:paraId="51632904"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D5718F" w:rsidRPr="00BA3BAD" w14:paraId="16F8E2EF"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23468EBC" w14:textId="77777777" w:rsidR="00D5718F" w:rsidRPr="00BA3BAD" w:rsidRDefault="00D5718F" w:rsidP="00D5718F">
            <w:pPr>
              <w:jc w:val="center"/>
              <w:rPr>
                <w:rFonts w:cstheme="minorHAnsi"/>
                <w:b w:val="0"/>
              </w:rPr>
            </w:pPr>
            <w:r w:rsidRPr="00BA3BAD">
              <w:rPr>
                <w:rFonts w:cstheme="minorHAnsi"/>
                <w:color w:val="000000"/>
              </w:rPr>
              <w:t>11</w:t>
            </w:r>
          </w:p>
        </w:tc>
        <w:tc>
          <w:tcPr>
            <w:tcW w:w="3960" w:type="dxa"/>
            <w:vAlign w:val="center"/>
          </w:tcPr>
          <w:p w14:paraId="64DE985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::setMinTimeBtwLcs</w:t>
            </w:r>
          </w:p>
        </w:tc>
        <w:tc>
          <w:tcPr>
            <w:tcW w:w="4860" w:type="dxa"/>
            <w:vAlign w:val="center"/>
          </w:tcPr>
          <w:p w14:paraId="4A8622FB"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Minimum time between two consecutive lane changes.</w:t>
            </w:r>
          </w:p>
        </w:tc>
      </w:tr>
      <w:tr w:rsidR="00D5718F" w:rsidRPr="00BA3BAD" w14:paraId="61796FC9"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6526A5F1" w14:textId="77777777" w:rsidR="00D5718F" w:rsidRPr="00BA3BAD" w:rsidRDefault="00D5718F" w:rsidP="00D5718F">
            <w:pPr>
              <w:jc w:val="center"/>
              <w:rPr>
                <w:rFonts w:cstheme="minorHAnsi"/>
                <w:b w:val="0"/>
              </w:rPr>
            </w:pPr>
            <w:r w:rsidRPr="00BA3BAD">
              <w:rPr>
                <w:rFonts w:cstheme="minorHAnsi"/>
                <w:color w:val="000000"/>
              </w:rPr>
              <w:t>12</w:t>
            </w:r>
          </w:p>
        </w:tc>
        <w:tc>
          <w:tcPr>
            <w:tcW w:w="3960" w:type="dxa"/>
            <w:vAlign w:val="center"/>
          </w:tcPr>
          <w:p w14:paraId="16B8F475"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::setPoliteness</w:t>
            </w:r>
          </w:p>
        </w:tc>
        <w:tc>
          <w:tcPr>
            <w:tcW w:w="4860" w:type="dxa"/>
            <w:vAlign w:val="center"/>
          </w:tcPr>
          <w:p w14:paraId="5086E12E"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parameter to specify if the driver is willing to create a gap for a driver in mandatory LC.</w:t>
            </w:r>
          </w:p>
        </w:tc>
      </w:tr>
      <w:tr w:rsidR="00D5718F" w:rsidRPr="00BA3BAD" w14:paraId="74B3D2E0"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AC25634" w14:textId="77777777" w:rsidR="00D5718F" w:rsidRPr="00BA3BAD" w:rsidRDefault="00D5718F" w:rsidP="00D5718F">
            <w:pPr>
              <w:jc w:val="center"/>
              <w:rPr>
                <w:rFonts w:cstheme="minorHAnsi"/>
                <w:b w:val="0"/>
              </w:rPr>
            </w:pPr>
            <w:r w:rsidRPr="00BA3BAD">
              <w:rPr>
                <w:rFonts w:cstheme="minorHAnsi"/>
                <w:color w:val="000000"/>
              </w:rPr>
              <w:t>13</w:t>
            </w:r>
          </w:p>
        </w:tc>
        <w:tc>
          <w:tcPr>
            <w:tcW w:w="3960" w:type="dxa"/>
            <w:vAlign w:val="center"/>
          </w:tcPr>
          <w:p w14:paraId="5C71B6BF"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::setRandomPoliteness</w:t>
            </w:r>
          </w:p>
        </w:tc>
        <w:tc>
          <w:tcPr>
            <w:tcW w:w="4860" w:type="dxa"/>
            <w:vAlign w:val="center"/>
          </w:tcPr>
          <w:p w14:paraId="117C9D86" w14:textId="1F9BA5E7" w:rsidR="00D5718F" w:rsidRPr="00BA3BAD" w:rsidRDefault="00D5718F" w:rsidP="00F56578">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 xml:space="preserve">Politeness threshold. A driver will yield if </w:t>
            </w:r>
            <w:r w:rsidR="00C94546">
              <w:rPr>
                <w:rFonts w:cstheme="minorHAnsi"/>
                <w:color w:val="000000" w:themeColor="text1"/>
              </w:rPr>
              <w:t xml:space="preserve">his or </w:t>
            </w:r>
            <w:r w:rsidRPr="00BA3BAD">
              <w:rPr>
                <w:rFonts w:cstheme="minorHAnsi"/>
                <w:color w:val="000000" w:themeColor="text1"/>
              </w:rPr>
              <w:t xml:space="preserve">her politeness is </w:t>
            </w:r>
            <w:r w:rsidR="00C94546">
              <w:rPr>
                <w:rFonts w:cstheme="minorHAnsi"/>
                <w:color w:val="000000" w:themeColor="text1"/>
              </w:rPr>
              <w:t>greater</w:t>
            </w:r>
            <w:r w:rsidR="00C94546" w:rsidRPr="00BA3BAD">
              <w:rPr>
                <w:rFonts w:cstheme="minorHAnsi"/>
                <w:color w:val="000000" w:themeColor="text1"/>
              </w:rPr>
              <w:t xml:space="preserve"> </w:t>
            </w:r>
            <w:r w:rsidRPr="00BA3BAD">
              <w:rPr>
                <w:rFonts w:cstheme="minorHAnsi"/>
                <w:color w:val="000000" w:themeColor="text1"/>
              </w:rPr>
              <w:t>than the threshold.</w:t>
            </w:r>
          </w:p>
        </w:tc>
      </w:tr>
      <w:tr w:rsidR="00D5718F" w:rsidRPr="00BA3BAD" w14:paraId="4002EBBB"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31ADDA3B" w14:textId="77777777" w:rsidR="00D5718F" w:rsidRPr="00BA3BAD" w:rsidRDefault="00D5718F" w:rsidP="00D5718F">
            <w:pPr>
              <w:jc w:val="center"/>
              <w:rPr>
                <w:rFonts w:cstheme="minorHAnsi"/>
                <w:b w:val="0"/>
              </w:rPr>
            </w:pPr>
            <w:r w:rsidRPr="00BA3BAD">
              <w:rPr>
                <w:rFonts w:cstheme="minorHAnsi"/>
                <w:color w:val="000000"/>
              </w:rPr>
              <w:t>14</w:t>
            </w:r>
          </w:p>
        </w:tc>
        <w:tc>
          <w:tcPr>
            <w:tcW w:w="3960" w:type="dxa"/>
            <w:vAlign w:val="center"/>
          </w:tcPr>
          <w:p w14:paraId="7599D0D6"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::setPolitenessOptional</w:t>
            </w:r>
          </w:p>
        </w:tc>
        <w:tc>
          <w:tcPr>
            <w:tcW w:w="4860" w:type="dxa"/>
            <w:vAlign w:val="center"/>
          </w:tcPr>
          <w:p w14:paraId="28EDA5EB"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parameter to specify if the driver is willing to create a gap for a driver in non-mandatory LC.</w:t>
            </w:r>
          </w:p>
        </w:tc>
      </w:tr>
      <w:tr w:rsidR="00D5718F" w:rsidRPr="00BA3BAD" w14:paraId="45F07416"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4B1A4A16" w14:textId="77777777" w:rsidR="00D5718F" w:rsidRPr="00BA3BAD" w:rsidRDefault="00D5718F" w:rsidP="00D5718F">
            <w:pPr>
              <w:jc w:val="center"/>
              <w:rPr>
                <w:rFonts w:cstheme="minorHAnsi"/>
                <w:b w:val="0"/>
              </w:rPr>
            </w:pPr>
            <w:r w:rsidRPr="00BA3BAD">
              <w:rPr>
                <w:rFonts w:cstheme="minorHAnsi"/>
                <w:color w:val="000000"/>
              </w:rPr>
              <w:t>15</w:t>
            </w:r>
          </w:p>
        </w:tc>
        <w:tc>
          <w:tcPr>
            <w:tcW w:w="3960" w:type="dxa"/>
            <w:vAlign w:val="center"/>
          </w:tcPr>
          <w:p w14:paraId="4A991013"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::setRandomPolitenessOptional</w:t>
            </w:r>
          </w:p>
        </w:tc>
        <w:tc>
          <w:tcPr>
            <w:tcW w:w="4860" w:type="dxa"/>
            <w:vAlign w:val="center"/>
          </w:tcPr>
          <w:p w14:paraId="6D0A79D3"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Politeness threshold.</w:t>
            </w:r>
          </w:p>
        </w:tc>
      </w:tr>
      <w:tr w:rsidR="00D5718F" w:rsidRPr="00BA3BAD" w14:paraId="7F01BD3C"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34A24124" w14:textId="77777777" w:rsidR="00D5718F" w:rsidRPr="00BA3BAD" w:rsidRDefault="00D5718F" w:rsidP="00D5718F">
            <w:pPr>
              <w:jc w:val="center"/>
              <w:rPr>
                <w:rFonts w:cstheme="minorHAnsi"/>
                <w:b w:val="0"/>
              </w:rPr>
            </w:pPr>
            <w:r w:rsidRPr="00BA3BAD">
              <w:rPr>
                <w:rFonts w:cstheme="minorHAnsi"/>
                <w:color w:val="000000"/>
              </w:rPr>
              <w:t>16</w:t>
            </w:r>
          </w:p>
        </w:tc>
        <w:tc>
          <w:tcPr>
            <w:tcW w:w="3960" w:type="dxa"/>
            <w:vAlign w:val="center"/>
          </w:tcPr>
          <w:p w14:paraId="4FA9D10D"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::setFrictionCoef</w:t>
            </w:r>
          </w:p>
        </w:tc>
        <w:tc>
          <w:tcPr>
            <w:tcW w:w="4860" w:type="dxa"/>
            <w:vAlign w:val="center"/>
          </w:tcPr>
          <w:p w14:paraId="40C5CACC" w14:textId="56E4C806"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Friction coefficient</w:t>
            </w:r>
            <w:r w:rsidR="00C94546">
              <w:rPr>
                <w:rFonts w:cstheme="minorHAnsi"/>
                <w:color w:val="000000" w:themeColor="text1"/>
              </w:rPr>
              <w:t xml:space="preserve"> used </w:t>
            </w:r>
            <w:r w:rsidRPr="00BA3BAD">
              <w:rPr>
                <w:rFonts w:cstheme="minorHAnsi"/>
                <w:color w:val="000000" w:themeColor="text1"/>
              </w:rPr>
              <w:t xml:space="preserve">for determining the free flow speed </w:t>
            </w:r>
            <w:r w:rsidR="00C94546">
              <w:rPr>
                <w:rFonts w:cstheme="minorHAnsi"/>
                <w:color w:val="000000" w:themeColor="text1"/>
              </w:rPr>
              <w:t>i</w:t>
            </w:r>
            <w:r w:rsidRPr="00BA3BAD">
              <w:rPr>
                <w:rFonts w:cstheme="minorHAnsi"/>
                <w:color w:val="000000" w:themeColor="text1"/>
              </w:rPr>
              <w:t>n different lanes.</w:t>
            </w:r>
          </w:p>
        </w:tc>
      </w:tr>
      <w:tr w:rsidR="00D5718F" w:rsidRPr="00BA3BAD" w14:paraId="32B51128"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0C5B1CB" w14:textId="77777777" w:rsidR="00D5718F" w:rsidRPr="00BA3BAD" w:rsidRDefault="00D5718F" w:rsidP="00D5718F">
            <w:pPr>
              <w:jc w:val="center"/>
              <w:rPr>
                <w:rFonts w:cstheme="minorHAnsi"/>
                <w:b w:val="0"/>
              </w:rPr>
            </w:pPr>
            <w:r w:rsidRPr="00BA3BAD">
              <w:rPr>
                <w:rFonts w:cstheme="minorHAnsi"/>
                <w:color w:val="000000"/>
              </w:rPr>
              <w:t>17</w:t>
            </w:r>
          </w:p>
        </w:tc>
        <w:tc>
          <w:tcPr>
            <w:tcW w:w="3960" w:type="dxa"/>
            <w:vAlign w:val="center"/>
          </w:tcPr>
          <w:p w14:paraId="3B426A2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::setGapAcceptanceModel</w:t>
            </w:r>
          </w:p>
        </w:tc>
        <w:tc>
          <w:tcPr>
            <w:tcW w:w="4860" w:type="dxa"/>
            <w:vAlign w:val="center"/>
          </w:tcPr>
          <w:p w14:paraId="7DEE1BFF" w14:textId="6FFE75A6"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ACC based model vs. non-ACC based model. The ACC/CACC vehicles and regular vehicles have different gap acceptance behaviors.</w:t>
            </w:r>
          </w:p>
        </w:tc>
      </w:tr>
      <w:tr w:rsidR="00D5718F" w:rsidRPr="00BA3BAD" w14:paraId="194F3D5A"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675FE766" w14:textId="77777777" w:rsidR="00D5718F" w:rsidRPr="00BA3BAD" w:rsidRDefault="00D5718F" w:rsidP="00D5718F">
            <w:pPr>
              <w:jc w:val="center"/>
              <w:rPr>
                <w:rFonts w:cstheme="minorHAnsi"/>
                <w:b w:val="0"/>
              </w:rPr>
            </w:pPr>
            <w:r w:rsidRPr="00BA3BAD">
              <w:rPr>
                <w:rFonts w:cstheme="minorHAnsi"/>
                <w:color w:val="000000"/>
              </w:rPr>
              <w:t>18</w:t>
            </w:r>
          </w:p>
        </w:tc>
        <w:tc>
          <w:tcPr>
            <w:tcW w:w="3960" w:type="dxa"/>
            <w:vAlign w:val="center"/>
          </w:tcPr>
          <w:p w14:paraId="653D12E9"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::setDLCScanRange</w:t>
            </w:r>
          </w:p>
        </w:tc>
        <w:tc>
          <w:tcPr>
            <w:tcW w:w="4860" w:type="dxa"/>
            <w:vAlign w:val="center"/>
          </w:tcPr>
          <w:p w14:paraId="730B7332"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scan range for determining the average speed in adjacent lanes.</w:t>
            </w:r>
          </w:p>
        </w:tc>
      </w:tr>
      <w:tr w:rsidR="00D5718F" w:rsidRPr="00BA3BAD" w14:paraId="147ABDF6"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FF166A9" w14:textId="77777777" w:rsidR="00D5718F" w:rsidRPr="00BA3BAD" w:rsidRDefault="00D5718F" w:rsidP="00D5718F">
            <w:pPr>
              <w:jc w:val="center"/>
              <w:rPr>
                <w:rFonts w:cstheme="minorHAnsi"/>
                <w:b w:val="0"/>
              </w:rPr>
            </w:pPr>
            <w:r w:rsidRPr="00BA3BAD">
              <w:rPr>
                <w:rFonts w:cstheme="minorHAnsi"/>
                <w:color w:val="000000"/>
              </w:rPr>
              <w:t>19</w:t>
            </w:r>
          </w:p>
        </w:tc>
        <w:tc>
          <w:tcPr>
            <w:tcW w:w="3960" w:type="dxa"/>
            <w:vAlign w:val="center"/>
          </w:tcPr>
          <w:p w14:paraId="3AFC276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::setDLCScanNoCars</w:t>
            </w:r>
          </w:p>
        </w:tc>
        <w:tc>
          <w:tcPr>
            <w:tcW w:w="4860" w:type="dxa"/>
            <w:vAlign w:val="center"/>
          </w:tcPr>
          <w:p w14:paraId="767F80BD"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 number of vehicles scanned for determining the speed of the adjacent lanes.</w:t>
            </w:r>
          </w:p>
        </w:tc>
      </w:tr>
      <w:tr w:rsidR="00D5718F" w:rsidRPr="00BA3BAD" w14:paraId="0C46A82D"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3D63E0A" w14:textId="77777777" w:rsidR="00D5718F" w:rsidRPr="00BA3BAD" w:rsidRDefault="00D5718F" w:rsidP="00D5718F">
            <w:pPr>
              <w:jc w:val="center"/>
              <w:rPr>
                <w:rFonts w:cstheme="minorHAnsi"/>
                <w:b w:val="0"/>
              </w:rPr>
            </w:pPr>
            <w:r w:rsidRPr="00BA3BAD">
              <w:rPr>
                <w:rFonts w:cstheme="minorHAnsi"/>
                <w:color w:val="000000"/>
              </w:rPr>
              <w:t>20</w:t>
            </w:r>
          </w:p>
        </w:tc>
        <w:tc>
          <w:tcPr>
            <w:tcW w:w="3960" w:type="dxa"/>
            <w:vAlign w:val="center"/>
          </w:tcPr>
          <w:p w14:paraId="0D16DDE7"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::setAccExp</w:t>
            </w:r>
          </w:p>
        </w:tc>
        <w:tc>
          <w:tcPr>
            <w:tcW w:w="4860" w:type="dxa"/>
            <w:vAlign w:val="center"/>
          </w:tcPr>
          <w:p w14:paraId="414B9958"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Coefficient used in the free flow component of the IDM.</w:t>
            </w:r>
          </w:p>
        </w:tc>
      </w:tr>
      <w:tr w:rsidR="00D5718F" w:rsidRPr="00BA3BAD" w14:paraId="75CA67E4"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DAE8CB5" w14:textId="77777777" w:rsidR="00D5718F" w:rsidRPr="00BA3BAD" w:rsidRDefault="00D5718F" w:rsidP="00D5718F">
            <w:pPr>
              <w:jc w:val="center"/>
              <w:rPr>
                <w:rFonts w:cstheme="minorHAnsi"/>
                <w:b w:val="0"/>
              </w:rPr>
            </w:pPr>
            <w:r w:rsidRPr="00BA3BAD">
              <w:rPr>
                <w:rFonts w:cstheme="minorHAnsi"/>
                <w:color w:val="000000"/>
              </w:rPr>
              <w:t>21</w:t>
            </w:r>
          </w:p>
        </w:tc>
        <w:tc>
          <w:tcPr>
            <w:tcW w:w="3960" w:type="dxa"/>
            <w:vAlign w:val="center"/>
          </w:tcPr>
          <w:p w14:paraId="7C58C4BB"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::setLaneChangeDesireThrd</w:t>
            </w:r>
          </w:p>
        </w:tc>
        <w:tc>
          <w:tcPr>
            <w:tcW w:w="4860" w:type="dxa"/>
            <w:vAlign w:val="center"/>
          </w:tcPr>
          <w:p w14:paraId="748036FC" w14:textId="4D9C88C5"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LC desire threshold. If a driver’s LC desire is larger than the threshold,</w:t>
            </w:r>
            <w:r w:rsidR="00C94546">
              <w:rPr>
                <w:rFonts w:cstheme="minorHAnsi"/>
                <w:color w:val="000000" w:themeColor="text1"/>
              </w:rPr>
              <w:t xml:space="preserve"> he or</w:t>
            </w:r>
            <w:r w:rsidRPr="00BA3BAD">
              <w:rPr>
                <w:rFonts w:cstheme="minorHAnsi"/>
                <w:color w:val="000000" w:themeColor="text1"/>
              </w:rPr>
              <w:t xml:space="preserve"> she will enter the BLC driving mode.</w:t>
            </w:r>
          </w:p>
        </w:tc>
      </w:tr>
      <w:tr w:rsidR="00D5718F" w:rsidRPr="00BA3BAD" w14:paraId="60FCF2AB"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710089E4" w14:textId="77777777" w:rsidR="00D5718F" w:rsidRPr="00BA3BAD" w:rsidRDefault="00D5718F" w:rsidP="00D5718F">
            <w:pPr>
              <w:jc w:val="center"/>
              <w:rPr>
                <w:rFonts w:cstheme="minorHAnsi"/>
                <w:b w:val="0"/>
              </w:rPr>
            </w:pPr>
            <w:r w:rsidRPr="00BA3BAD">
              <w:rPr>
                <w:rFonts w:cstheme="minorHAnsi"/>
                <w:color w:val="000000"/>
              </w:rPr>
              <w:t>22</w:t>
            </w:r>
          </w:p>
        </w:tc>
        <w:tc>
          <w:tcPr>
            <w:tcW w:w="3960" w:type="dxa"/>
            <w:vAlign w:val="center"/>
          </w:tcPr>
          <w:p w14:paraId="3CB6D79B"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::setDLCWeight</w:t>
            </w:r>
          </w:p>
        </w:tc>
        <w:tc>
          <w:tcPr>
            <w:tcW w:w="4860" w:type="dxa"/>
            <w:vAlign w:val="center"/>
          </w:tcPr>
          <w:p w14:paraId="4D7A1ED0"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Weight of the discretionary LC desire when combining the desire of DLC and MLC.</w:t>
            </w:r>
          </w:p>
        </w:tc>
      </w:tr>
      <w:tr w:rsidR="00D5718F" w:rsidRPr="00BA3BAD" w14:paraId="5CD88994"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62F6738B" w14:textId="77777777" w:rsidR="00D5718F" w:rsidRPr="00BA3BAD" w:rsidRDefault="00D5718F" w:rsidP="00D5718F">
            <w:pPr>
              <w:jc w:val="center"/>
              <w:rPr>
                <w:rFonts w:cstheme="minorHAnsi"/>
                <w:b w:val="0"/>
              </w:rPr>
            </w:pPr>
            <w:r w:rsidRPr="00BA3BAD">
              <w:rPr>
                <w:rFonts w:cstheme="minorHAnsi"/>
                <w:color w:val="000000"/>
              </w:rPr>
              <w:t>23</w:t>
            </w:r>
          </w:p>
        </w:tc>
        <w:tc>
          <w:tcPr>
            <w:tcW w:w="3960" w:type="dxa"/>
            <w:vAlign w:val="center"/>
          </w:tcPr>
          <w:p w14:paraId="23BB8B24"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::setDLCForbidZoneBeforeExit</w:t>
            </w:r>
          </w:p>
        </w:tc>
        <w:tc>
          <w:tcPr>
            <w:tcW w:w="4860" w:type="dxa"/>
            <w:vAlign w:val="center"/>
          </w:tcPr>
          <w:p w14:paraId="6CD5B047" w14:textId="21DA83D2" w:rsidR="00D5718F" w:rsidRPr="00BA3BAD" w:rsidRDefault="00D5718F" w:rsidP="00F56578">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A road segment before the exit ramp. The DLC is not allowed in the segment.</w:t>
            </w:r>
          </w:p>
        </w:tc>
      </w:tr>
      <w:tr w:rsidR="00D5718F" w:rsidRPr="00BA3BAD" w14:paraId="5EC18A55"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7A22E148" w14:textId="77777777" w:rsidR="00D5718F" w:rsidRPr="00BA3BAD" w:rsidRDefault="00D5718F" w:rsidP="00D5718F">
            <w:pPr>
              <w:jc w:val="center"/>
              <w:rPr>
                <w:rFonts w:cstheme="minorHAnsi"/>
                <w:b w:val="0"/>
              </w:rPr>
            </w:pPr>
            <w:r w:rsidRPr="00BA3BAD">
              <w:rPr>
                <w:rFonts w:cstheme="minorHAnsi"/>
                <w:color w:val="000000"/>
              </w:rPr>
              <w:t>24</w:t>
            </w:r>
          </w:p>
        </w:tc>
        <w:tc>
          <w:tcPr>
            <w:tcW w:w="3960" w:type="dxa"/>
            <w:vAlign w:val="center"/>
          </w:tcPr>
          <w:p w14:paraId="2729844A"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::setRightDLCCoeff</w:t>
            </w:r>
          </w:p>
        </w:tc>
        <w:tc>
          <w:tcPr>
            <w:tcW w:w="4860" w:type="dxa"/>
            <w:vAlign w:val="center"/>
          </w:tcPr>
          <w:p w14:paraId="7EC4CB8B"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Coefficient to adjust the right DLC. It makes right DLC smaller.</w:t>
            </w:r>
          </w:p>
        </w:tc>
      </w:tr>
      <w:tr w:rsidR="00D5718F" w:rsidRPr="00BA3BAD" w14:paraId="40BA6031"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41E4BC04" w14:textId="77777777" w:rsidR="00D5718F" w:rsidRPr="00BA3BAD" w:rsidRDefault="00D5718F" w:rsidP="00D5718F">
            <w:pPr>
              <w:jc w:val="center"/>
              <w:rPr>
                <w:rFonts w:cstheme="minorHAnsi"/>
                <w:b w:val="0"/>
              </w:rPr>
            </w:pPr>
            <w:r w:rsidRPr="00BA3BAD">
              <w:rPr>
                <w:rFonts w:cstheme="minorHAnsi"/>
                <w:color w:val="000000"/>
              </w:rPr>
              <w:t>25</w:t>
            </w:r>
          </w:p>
        </w:tc>
        <w:tc>
          <w:tcPr>
            <w:tcW w:w="3960" w:type="dxa"/>
            <w:vAlign w:val="center"/>
          </w:tcPr>
          <w:p w14:paraId="7F0DB6D2"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::setLCGapReductionFactor</w:t>
            </w:r>
          </w:p>
        </w:tc>
        <w:tc>
          <w:tcPr>
            <w:tcW w:w="4860" w:type="dxa"/>
            <w:vAlign w:val="center"/>
          </w:tcPr>
          <w:p w14:paraId="4C2BA088"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A parameter used for depicting the relaxation behavior after the completion of a lane change.</w:t>
            </w:r>
          </w:p>
        </w:tc>
      </w:tr>
      <w:tr w:rsidR="00D5718F" w:rsidRPr="00BA3BAD" w14:paraId="1806ACA3"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9090906" w14:textId="77777777" w:rsidR="00D5718F" w:rsidRPr="00BA3BAD" w:rsidRDefault="00D5718F" w:rsidP="00D5718F">
            <w:pPr>
              <w:jc w:val="center"/>
              <w:rPr>
                <w:rFonts w:cstheme="minorHAnsi"/>
                <w:b w:val="0"/>
              </w:rPr>
            </w:pPr>
            <w:r w:rsidRPr="00BA3BAD">
              <w:rPr>
                <w:rFonts w:cstheme="minorHAnsi"/>
                <w:color w:val="000000"/>
              </w:rPr>
              <w:t>26</w:t>
            </w:r>
          </w:p>
        </w:tc>
        <w:tc>
          <w:tcPr>
            <w:tcW w:w="3960" w:type="dxa"/>
            <w:vAlign w:val="center"/>
          </w:tcPr>
          <w:p w14:paraId="7AAC011F"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::SetUnsequentialMerging</w:t>
            </w:r>
          </w:p>
        </w:tc>
        <w:tc>
          <w:tcPr>
            <w:tcW w:w="4860" w:type="dxa"/>
            <w:vAlign w:val="center"/>
          </w:tcPr>
          <w:p w14:paraId="33B3E937" w14:textId="2B4FA546"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parameter used for determining CF behaviors before on-ramp merging maneuver</w:t>
            </w:r>
            <w:r w:rsidR="00C94546">
              <w:rPr>
                <w:rFonts w:cstheme="minorHAnsi"/>
                <w:color w:val="000000" w:themeColor="text1"/>
              </w:rPr>
              <w:t>s</w:t>
            </w:r>
            <w:r w:rsidRPr="00BA3BAD">
              <w:rPr>
                <w:rFonts w:cstheme="minorHAnsi"/>
                <w:color w:val="000000" w:themeColor="text1"/>
              </w:rPr>
              <w:t>.</w:t>
            </w:r>
          </w:p>
        </w:tc>
      </w:tr>
      <w:tr w:rsidR="00D5718F" w:rsidRPr="00BA3BAD" w14:paraId="0F573C72"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5319B1E5" w14:textId="77777777" w:rsidR="00D5718F" w:rsidRPr="00BA3BAD" w:rsidRDefault="00D5718F" w:rsidP="00D5718F">
            <w:pPr>
              <w:jc w:val="center"/>
              <w:rPr>
                <w:rFonts w:cstheme="minorHAnsi"/>
                <w:b w:val="0"/>
              </w:rPr>
            </w:pPr>
            <w:r w:rsidRPr="00BA3BAD">
              <w:rPr>
                <w:rFonts w:cstheme="minorHAnsi"/>
                <w:color w:val="000000"/>
              </w:rPr>
              <w:t>27</w:t>
            </w:r>
          </w:p>
        </w:tc>
        <w:tc>
          <w:tcPr>
            <w:tcW w:w="3960" w:type="dxa"/>
            <w:vAlign w:val="center"/>
          </w:tcPr>
          <w:p w14:paraId="1BCA7F6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::setOffRampE</w:t>
            </w:r>
          </w:p>
        </w:tc>
        <w:tc>
          <w:tcPr>
            <w:tcW w:w="4860" w:type="dxa"/>
            <w:vAlign w:val="center"/>
          </w:tcPr>
          <w:p w14:paraId="42854FE8"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E and T used for off-ramp exit LC desire.</w:t>
            </w:r>
          </w:p>
        </w:tc>
      </w:tr>
      <w:tr w:rsidR="00D5718F" w:rsidRPr="00BA3BAD" w14:paraId="3E38D02A"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20B687A1" w14:textId="77777777" w:rsidR="00D5718F" w:rsidRPr="00BA3BAD" w:rsidRDefault="00D5718F" w:rsidP="00D5718F">
            <w:pPr>
              <w:jc w:val="center"/>
              <w:rPr>
                <w:rFonts w:cstheme="minorHAnsi"/>
                <w:b w:val="0"/>
              </w:rPr>
            </w:pPr>
            <w:r w:rsidRPr="00BA3BAD">
              <w:rPr>
                <w:rFonts w:cstheme="minorHAnsi"/>
                <w:color w:val="000000"/>
              </w:rPr>
              <w:t>28</w:t>
            </w:r>
          </w:p>
        </w:tc>
        <w:tc>
          <w:tcPr>
            <w:tcW w:w="3960" w:type="dxa"/>
            <w:vAlign w:val="center"/>
          </w:tcPr>
          <w:p w14:paraId="157DF765"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::setOffRampT</w:t>
            </w:r>
          </w:p>
        </w:tc>
        <w:tc>
          <w:tcPr>
            <w:tcW w:w="4860" w:type="dxa"/>
            <w:vAlign w:val="center"/>
          </w:tcPr>
          <w:p w14:paraId="1C88913F"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T value used in off-ramp lane changes.</w:t>
            </w:r>
          </w:p>
        </w:tc>
      </w:tr>
      <w:tr w:rsidR="00D5718F" w:rsidRPr="00BA3BAD" w14:paraId="710630B8"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2496B087" w14:textId="77777777" w:rsidR="00D5718F" w:rsidRPr="00BA3BAD" w:rsidRDefault="00D5718F" w:rsidP="00D5718F">
            <w:pPr>
              <w:jc w:val="center"/>
              <w:rPr>
                <w:rFonts w:cstheme="minorHAnsi"/>
                <w:b w:val="0"/>
              </w:rPr>
            </w:pPr>
            <w:r w:rsidRPr="00BA3BAD">
              <w:rPr>
                <w:rFonts w:cstheme="minorHAnsi"/>
                <w:color w:val="000000"/>
              </w:rPr>
              <w:t>29</w:t>
            </w:r>
          </w:p>
        </w:tc>
        <w:tc>
          <w:tcPr>
            <w:tcW w:w="3960" w:type="dxa"/>
            <w:vAlign w:val="center"/>
          </w:tcPr>
          <w:p w14:paraId="43FEF9A5"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::setPenaltyDLCNoExitLane</w:t>
            </w:r>
          </w:p>
        </w:tc>
        <w:tc>
          <w:tcPr>
            <w:tcW w:w="4860" w:type="dxa"/>
            <w:vAlign w:val="center"/>
          </w:tcPr>
          <w:p w14:paraId="27BBF72D"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Not used in simulation.</w:t>
            </w:r>
          </w:p>
        </w:tc>
      </w:tr>
      <w:tr w:rsidR="00D5718F" w:rsidRPr="00BA3BAD" w14:paraId="63805EED"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1587E59A" w14:textId="77777777" w:rsidR="00D5718F" w:rsidRPr="00BA3BAD" w:rsidRDefault="00D5718F" w:rsidP="00D5718F">
            <w:pPr>
              <w:jc w:val="center"/>
              <w:rPr>
                <w:rFonts w:cstheme="minorHAnsi"/>
                <w:b w:val="0"/>
              </w:rPr>
            </w:pPr>
            <w:r w:rsidRPr="00BA3BAD">
              <w:rPr>
                <w:rFonts w:cstheme="minorHAnsi"/>
                <w:color w:val="000000"/>
              </w:rPr>
              <w:t>30</w:t>
            </w:r>
          </w:p>
        </w:tc>
        <w:tc>
          <w:tcPr>
            <w:tcW w:w="3960" w:type="dxa"/>
            <w:vAlign w:val="center"/>
          </w:tcPr>
          <w:p w14:paraId="19800802"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::setComfDecDLC</w:t>
            </w:r>
          </w:p>
        </w:tc>
        <w:tc>
          <w:tcPr>
            <w:tcW w:w="4860" w:type="dxa"/>
            <w:vAlign w:val="center"/>
          </w:tcPr>
          <w:p w14:paraId="5FBFFE01"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Comfortable deceleration in DLC.</w:t>
            </w:r>
          </w:p>
        </w:tc>
      </w:tr>
      <w:tr w:rsidR="00D5718F" w:rsidRPr="00BA3BAD" w14:paraId="44222AEB"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4EC69FE2" w14:textId="77777777" w:rsidR="00D5718F" w:rsidRPr="00BA3BAD" w:rsidRDefault="00D5718F" w:rsidP="00D5718F">
            <w:pPr>
              <w:jc w:val="center"/>
              <w:rPr>
                <w:rFonts w:cstheme="minorHAnsi"/>
                <w:b w:val="0"/>
              </w:rPr>
            </w:pPr>
            <w:r w:rsidRPr="00BA3BAD">
              <w:rPr>
                <w:rFonts w:cstheme="minorHAnsi"/>
                <w:color w:val="000000"/>
              </w:rPr>
              <w:t>31</w:t>
            </w:r>
          </w:p>
        </w:tc>
        <w:tc>
          <w:tcPr>
            <w:tcW w:w="3960" w:type="dxa"/>
            <w:vAlign w:val="center"/>
          </w:tcPr>
          <w:p w14:paraId="34F08F9F"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::setComfDecRampLC</w:t>
            </w:r>
          </w:p>
        </w:tc>
        <w:tc>
          <w:tcPr>
            <w:tcW w:w="4860" w:type="dxa"/>
            <w:vAlign w:val="center"/>
          </w:tcPr>
          <w:p w14:paraId="0BC29D88" w14:textId="653A095E"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Comfortable deceleration in on</w:t>
            </w:r>
            <w:r w:rsidR="00C94546">
              <w:rPr>
                <w:rFonts w:cstheme="minorHAnsi"/>
                <w:color w:val="000000" w:themeColor="text1"/>
              </w:rPr>
              <w:t>-</w:t>
            </w:r>
            <w:r w:rsidRPr="00BA3BAD">
              <w:rPr>
                <w:rFonts w:cstheme="minorHAnsi"/>
                <w:color w:val="000000" w:themeColor="text1"/>
              </w:rPr>
              <w:t>/off-ramp LC.</w:t>
            </w:r>
          </w:p>
        </w:tc>
      </w:tr>
      <w:tr w:rsidR="00D5718F" w:rsidRPr="00BA3BAD" w14:paraId="58C9E448"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6DD56245" w14:textId="77777777" w:rsidR="00D5718F" w:rsidRPr="00BA3BAD" w:rsidRDefault="00D5718F" w:rsidP="00D5718F">
            <w:pPr>
              <w:jc w:val="center"/>
              <w:rPr>
                <w:rFonts w:cstheme="minorHAnsi"/>
                <w:b w:val="0"/>
              </w:rPr>
            </w:pPr>
            <w:r w:rsidRPr="00BA3BAD">
              <w:rPr>
                <w:rFonts w:cstheme="minorHAnsi"/>
                <w:color w:val="000000"/>
              </w:rPr>
              <w:t>32</w:t>
            </w:r>
          </w:p>
        </w:tc>
        <w:tc>
          <w:tcPr>
            <w:tcW w:w="3960" w:type="dxa"/>
            <w:vAlign w:val="center"/>
          </w:tcPr>
          <w:p w14:paraId="2E27D64C"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::setRelaxationTime</w:t>
            </w:r>
          </w:p>
        </w:tc>
        <w:tc>
          <w:tcPr>
            <w:tcW w:w="4860" w:type="dxa"/>
            <w:vAlign w:val="center"/>
          </w:tcPr>
          <w:p w14:paraId="4954E45F"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The time of the ACF state.</w:t>
            </w:r>
          </w:p>
        </w:tc>
      </w:tr>
      <w:tr w:rsidR="00D5718F" w:rsidRPr="00BA3BAD" w14:paraId="29D2B34A"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54477AD7" w14:textId="77777777" w:rsidR="00D5718F" w:rsidRPr="00BA3BAD" w:rsidRDefault="00D5718F" w:rsidP="00D5718F">
            <w:pPr>
              <w:jc w:val="center"/>
              <w:rPr>
                <w:rFonts w:cstheme="minorHAnsi"/>
                <w:b w:val="0"/>
              </w:rPr>
            </w:pPr>
            <w:r w:rsidRPr="00BA3BAD">
              <w:rPr>
                <w:rFonts w:cstheme="minorHAnsi"/>
                <w:color w:val="000000"/>
              </w:rPr>
              <w:lastRenderedPageBreak/>
              <w:t>33</w:t>
            </w:r>
          </w:p>
        </w:tc>
        <w:tc>
          <w:tcPr>
            <w:tcW w:w="3960" w:type="dxa"/>
            <w:vAlign w:val="center"/>
          </w:tcPr>
          <w:p w14:paraId="55407E65"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::setForwardGapReductionOnRamp</w:t>
            </w:r>
          </w:p>
        </w:tc>
        <w:tc>
          <w:tcPr>
            <w:tcW w:w="4860" w:type="dxa"/>
            <w:vAlign w:val="center"/>
          </w:tcPr>
          <w:p w14:paraId="263DBEF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A parameter used for depicting the relaxation behavior after the completion of a lane change.</w:t>
            </w:r>
          </w:p>
        </w:tc>
      </w:tr>
      <w:tr w:rsidR="00D5718F" w:rsidRPr="00BA3BAD" w14:paraId="4CA8617A"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1334D6E8" w14:textId="77777777" w:rsidR="00D5718F" w:rsidRPr="00BA3BAD" w:rsidRDefault="00D5718F" w:rsidP="00D5718F">
            <w:pPr>
              <w:jc w:val="center"/>
              <w:rPr>
                <w:rFonts w:cstheme="minorHAnsi"/>
                <w:b w:val="0"/>
              </w:rPr>
            </w:pPr>
            <w:r w:rsidRPr="00BA3BAD">
              <w:rPr>
                <w:rFonts w:cstheme="minorHAnsi"/>
                <w:color w:val="000000"/>
              </w:rPr>
              <w:t>34</w:t>
            </w:r>
          </w:p>
        </w:tc>
        <w:tc>
          <w:tcPr>
            <w:tcW w:w="3960" w:type="dxa"/>
            <w:vAlign w:val="center"/>
          </w:tcPr>
          <w:p w14:paraId="6D253E85"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::setForwardGapReductionDLC</w:t>
            </w:r>
          </w:p>
        </w:tc>
        <w:tc>
          <w:tcPr>
            <w:tcW w:w="4860" w:type="dxa"/>
            <w:vAlign w:val="center"/>
          </w:tcPr>
          <w:p w14:paraId="48DC7604"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Same as above.</w:t>
            </w:r>
          </w:p>
        </w:tc>
      </w:tr>
      <w:tr w:rsidR="00D5718F" w:rsidRPr="00BA3BAD" w14:paraId="5D0C7193"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72B05FFB" w14:textId="77777777" w:rsidR="00D5718F" w:rsidRPr="00BA3BAD" w:rsidRDefault="00D5718F" w:rsidP="00D5718F">
            <w:pPr>
              <w:jc w:val="center"/>
              <w:rPr>
                <w:rFonts w:cstheme="minorHAnsi"/>
                <w:b w:val="0"/>
              </w:rPr>
            </w:pPr>
            <w:r w:rsidRPr="00BA3BAD">
              <w:rPr>
                <w:rFonts w:cstheme="minorHAnsi"/>
                <w:color w:val="000000"/>
              </w:rPr>
              <w:t>35</w:t>
            </w:r>
          </w:p>
        </w:tc>
        <w:tc>
          <w:tcPr>
            <w:tcW w:w="3960" w:type="dxa"/>
            <w:vAlign w:val="center"/>
          </w:tcPr>
          <w:p w14:paraId="735F1824"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::setForwardGapReductionOffRamp</w:t>
            </w:r>
          </w:p>
        </w:tc>
        <w:tc>
          <w:tcPr>
            <w:tcW w:w="4860" w:type="dxa"/>
            <w:vAlign w:val="center"/>
          </w:tcPr>
          <w:p w14:paraId="222E15F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Same as above.</w:t>
            </w:r>
          </w:p>
        </w:tc>
      </w:tr>
      <w:tr w:rsidR="00D5718F" w:rsidRPr="00BA3BAD" w14:paraId="5DF92B32"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16E08FE" w14:textId="77777777" w:rsidR="00D5718F" w:rsidRPr="00BA3BAD" w:rsidRDefault="00D5718F" w:rsidP="00D5718F">
            <w:pPr>
              <w:jc w:val="center"/>
              <w:rPr>
                <w:rFonts w:cstheme="minorHAnsi"/>
                <w:b w:val="0"/>
              </w:rPr>
            </w:pPr>
            <w:r w:rsidRPr="00BA3BAD">
              <w:rPr>
                <w:rFonts w:cstheme="minorHAnsi"/>
                <w:color w:val="000000"/>
              </w:rPr>
              <w:t>36</w:t>
            </w:r>
          </w:p>
        </w:tc>
        <w:tc>
          <w:tcPr>
            <w:tcW w:w="3960" w:type="dxa"/>
            <w:vAlign w:val="center"/>
          </w:tcPr>
          <w:p w14:paraId="355BC407"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::setBackwardGapReductionOnRamp</w:t>
            </w:r>
          </w:p>
        </w:tc>
        <w:tc>
          <w:tcPr>
            <w:tcW w:w="4860" w:type="dxa"/>
            <w:vAlign w:val="center"/>
          </w:tcPr>
          <w:p w14:paraId="1C7C0C86"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Same as above.</w:t>
            </w:r>
          </w:p>
        </w:tc>
      </w:tr>
      <w:tr w:rsidR="00D5718F" w:rsidRPr="00BA3BAD" w14:paraId="5E56000A"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3AFB180C" w14:textId="77777777" w:rsidR="00D5718F" w:rsidRPr="00BA3BAD" w:rsidRDefault="00D5718F" w:rsidP="00D5718F">
            <w:pPr>
              <w:jc w:val="center"/>
              <w:rPr>
                <w:rFonts w:cstheme="minorHAnsi"/>
                <w:b w:val="0"/>
              </w:rPr>
            </w:pPr>
            <w:r w:rsidRPr="00BA3BAD">
              <w:rPr>
                <w:rFonts w:cstheme="minorHAnsi"/>
                <w:color w:val="000000"/>
              </w:rPr>
              <w:t>37</w:t>
            </w:r>
          </w:p>
        </w:tc>
        <w:tc>
          <w:tcPr>
            <w:tcW w:w="3960" w:type="dxa"/>
            <w:vAlign w:val="center"/>
          </w:tcPr>
          <w:p w14:paraId="4DD65A0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::setBackwardGapReductionOffRamp</w:t>
            </w:r>
          </w:p>
        </w:tc>
        <w:tc>
          <w:tcPr>
            <w:tcW w:w="4860" w:type="dxa"/>
            <w:vAlign w:val="center"/>
          </w:tcPr>
          <w:p w14:paraId="3347A37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Same as above.</w:t>
            </w:r>
          </w:p>
        </w:tc>
      </w:tr>
      <w:tr w:rsidR="00D5718F" w:rsidRPr="00BA3BAD" w14:paraId="1A40A294"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244C5F3E" w14:textId="77777777" w:rsidR="00D5718F" w:rsidRPr="00BA3BAD" w:rsidRDefault="00D5718F" w:rsidP="00D5718F">
            <w:pPr>
              <w:jc w:val="center"/>
              <w:rPr>
                <w:rFonts w:cstheme="minorHAnsi"/>
                <w:b w:val="0"/>
              </w:rPr>
            </w:pPr>
            <w:r w:rsidRPr="00BA3BAD">
              <w:rPr>
                <w:rFonts w:cstheme="minorHAnsi"/>
                <w:color w:val="000000"/>
              </w:rPr>
              <w:t>38</w:t>
            </w:r>
          </w:p>
        </w:tc>
        <w:tc>
          <w:tcPr>
            <w:tcW w:w="3960" w:type="dxa"/>
            <w:vAlign w:val="center"/>
          </w:tcPr>
          <w:p w14:paraId="20EE9EAC"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::setBackwardGapReductionDLC</w:t>
            </w:r>
          </w:p>
        </w:tc>
        <w:tc>
          <w:tcPr>
            <w:tcW w:w="4860" w:type="dxa"/>
            <w:vAlign w:val="center"/>
          </w:tcPr>
          <w:p w14:paraId="7D49FB75"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Same as above.</w:t>
            </w:r>
          </w:p>
        </w:tc>
      </w:tr>
      <w:tr w:rsidR="00D5718F" w:rsidRPr="00BA3BAD" w14:paraId="18532E9E"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3CA9D0F9" w14:textId="77777777" w:rsidR="00D5718F" w:rsidRPr="00BA3BAD" w:rsidRDefault="00D5718F" w:rsidP="00D5718F">
            <w:pPr>
              <w:jc w:val="center"/>
              <w:rPr>
                <w:rFonts w:cstheme="minorHAnsi"/>
                <w:b w:val="0"/>
              </w:rPr>
            </w:pPr>
            <w:r w:rsidRPr="00BA3BAD">
              <w:rPr>
                <w:rFonts w:cstheme="minorHAnsi"/>
                <w:color w:val="000000"/>
              </w:rPr>
              <w:t>39</w:t>
            </w:r>
          </w:p>
        </w:tc>
        <w:tc>
          <w:tcPr>
            <w:tcW w:w="3960" w:type="dxa"/>
            <w:vAlign w:val="center"/>
          </w:tcPr>
          <w:p w14:paraId="59C2A5B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::setIncreaseDLCCloseRamp</w:t>
            </w:r>
          </w:p>
        </w:tc>
        <w:tc>
          <w:tcPr>
            <w:tcW w:w="4860" w:type="dxa"/>
            <w:vAlign w:val="center"/>
          </w:tcPr>
          <w:p w14:paraId="1B5B4AD9"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Not used in simulation.</w:t>
            </w:r>
          </w:p>
        </w:tc>
      </w:tr>
      <w:tr w:rsidR="00D5718F" w:rsidRPr="00BA3BAD" w14:paraId="49668F31"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A301753" w14:textId="77777777" w:rsidR="00D5718F" w:rsidRPr="00BA3BAD" w:rsidRDefault="00D5718F" w:rsidP="00D5718F">
            <w:pPr>
              <w:jc w:val="center"/>
              <w:rPr>
                <w:rFonts w:cstheme="minorHAnsi"/>
                <w:b w:val="0"/>
              </w:rPr>
            </w:pPr>
            <w:r w:rsidRPr="00BA3BAD">
              <w:rPr>
                <w:rFonts w:cstheme="minorHAnsi"/>
                <w:color w:val="000000"/>
              </w:rPr>
              <w:t>40</w:t>
            </w:r>
          </w:p>
        </w:tc>
        <w:tc>
          <w:tcPr>
            <w:tcW w:w="3960" w:type="dxa"/>
            <w:vAlign w:val="center"/>
          </w:tcPr>
          <w:p w14:paraId="31FBA046"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::setOffRampOverpassAcc</w:t>
            </w:r>
          </w:p>
        </w:tc>
        <w:tc>
          <w:tcPr>
            <w:tcW w:w="4860" w:type="dxa"/>
            <w:vAlign w:val="center"/>
          </w:tcPr>
          <w:p w14:paraId="1D405E18"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default of 1 m/s</w:t>
            </w:r>
            <w:r w:rsidRPr="00BA3BAD">
              <w:rPr>
                <w:rFonts w:cstheme="minorHAnsi"/>
                <w:color w:val="000000" w:themeColor="text1"/>
                <w:vertAlign w:val="superscript"/>
              </w:rPr>
              <w:t>2</w:t>
            </w:r>
            <w:r w:rsidRPr="00BA3BAD">
              <w:rPr>
                <w:rFonts w:cstheme="minorHAnsi"/>
                <w:color w:val="000000" w:themeColor="text1"/>
              </w:rPr>
              <w:t xml:space="preserve"> is used as drivers overpass a gap before making LC toward the off-ramps.</w:t>
            </w:r>
          </w:p>
        </w:tc>
      </w:tr>
      <w:tr w:rsidR="00D5718F" w:rsidRPr="00BA3BAD" w14:paraId="594F3B65"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7E9027C9" w14:textId="77777777" w:rsidR="00D5718F" w:rsidRPr="00BA3BAD" w:rsidRDefault="00D5718F" w:rsidP="00D5718F">
            <w:pPr>
              <w:jc w:val="center"/>
              <w:rPr>
                <w:rFonts w:cstheme="minorHAnsi"/>
                <w:b w:val="0"/>
              </w:rPr>
            </w:pPr>
            <w:r w:rsidRPr="00BA3BAD">
              <w:rPr>
                <w:rFonts w:cstheme="minorHAnsi"/>
                <w:color w:val="000000"/>
              </w:rPr>
              <w:t>41</w:t>
            </w:r>
          </w:p>
        </w:tc>
        <w:tc>
          <w:tcPr>
            <w:tcW w:w="3960" w:type="dxa"/>
            <w:vAlign w:val="center"/>
          </w:tcPr>
          <w:p w14:paraId="7B5333D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::setHOVStart</w:t>
            </w:r>
          </w:p>
        </w:tc>
        <w:tc>
          <w:tcPr>
            <w:tcW w:w="4860" w:type="dxa"/>
            <w:vAlign w:val="center"/>
          </w:tcPr>
          <w:p w14:paraId="41F7C50C"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Start time of the HOV operation.</w:t>
            </w:r>
          </w:p>
        </w:tc>
      </w:tr>
      <w:tr w:rsidR="00D5718F" w:rsidRPr="00BA3BAD" w14:paraId="24450100"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FA669F5" w14:textId="77777777" w:rsidR="00D5718F" w:rsidRPr="00BA3BAD" w:rsidRDefault="00D5718F" w:rsidP="00D5718F">
            <w:pPr>
              <w:jc w:val="center"/>
              <w:rPr>
                <w:rFonts w:cstheme="minorHAnsi"/>
                <w:b w:val="0"/>
              </w:rPr>
            </w:pPr>
            <w:r w:rsidRPr="00BA3BAD">
              <w:rPr>
                <w:rFonts w:cstheme="minorHAnsi"/>
                <w:color w:val="000000"/>
              </w:rPr>
              <w:t>42</w:t>
            </w:r>
          </w:p>
        </w:tc>
        <w:tc>
          <w:tcPr>
            <w:tcW w:w="3960" w:type="dxa"/>
            <w:vAlign w:val="center"/>
          </w:tcPr>
          <w:p w14:paraId="3E3BB4CB"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::setHOVEnd</w:t>
            </w:r>
          </w:p>
        </w:tc>
        <w:tc>
          <w:tcPr>
            <w:tcW w:w="4860" w:type="dxa"/>
            <w:vAlign w:val="center"/>
          </w:tcPr>
          <w:p w14:paraId="1393B2F4"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End time of the HOV operation.</w:t>
            </w:r>
          </w:p>
        </w:tc>
      </w:tr>
      <w:tr w:rsidR="00D5718F" w:rsidRPr="00BA3BAD" w14:paraId="217CC82E"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64425FC" w14:textId="77777777" w:rsidR="00D5718F" w:rsidRPr="00BA3BAD" w:rsidRDefault="00D5718F" w:rsidP="00D5718F">
            <w:pPr>
              <w:jc w:val="center"/>
              <w:rPr>
                <w:rFonts w:cstheme="minorHAnsi"/>
                <w:b w:val="0"/>
              </w:rPr>
            </w:pPr>
            <w:r w:rsidRPr="00BA3BAD">
              <w:rPr>
                <w:rFonts w:cstheme="minorHAnsi"/>
                <w:color w:val="000000"/>
              </w:rPr>
              <w:t>43</w:t>
            </w:r>
          </w:p>
        </w:tc>
        <w:tc>
          <w:tcPr>
            <w:tcW w:w="3960" w:type="dxa"/>
            <w:vAlign w:val="center"/>
          </w:tcPr>
          <w:p w14:paraId="7F71E4DF"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::setHOVIncluded</w:t>
            </w:r>
          </w:p>
        </w:tc>
        <w:tc>
          <w:tcPr>
            <w:tcW w:w="4860" w:type="dxa"/>
            <w:vAlign w:val="center"/>
          </w:tcPr>
          <w:p w14:paraId="4F664548"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A flagger indicating if the HOV is implemented.</w:t>
            </w:r>
          </w:p>
        </w:tc>
      </w:tr>
      <w:tr w:rsidR="00D5718F" w:rsidRPr="00BA3BAD" w14:paraId="4C2E0A58"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B184B33" w14:textId="77777777" w:rsidR="00D5718F" w:rsidRPr="00BA3BAD" w:rsidRDefault="00D5718F" w:rsidP="00D5718F">
            <w:pPr>
              <w:jc w:val="center"/>
              <w:rPr>
                <w:rFonts w:cstheme="minorHAnsi"/>
                <w:b w:val="0"/>
              </w:rPr>
            </w:pPr>
            <w:r w:rsidRPr="00BA3BAD">
              <w:rPr>
                <w:rFonts w:cstheme="minorHAnsi"/>
                <w:color w:val="000000"/>
              </w:rPr>
              <w:t>44</w:t>
            </w:r>
          </w:p>
        </w:tc>
        <w:tc>
          <w:tcPr>
            <w:tcW w:w="3960" w:type="dxa"/>
            <w:vAlign w:val="center"/>
          </w:tcPr>
          <w:p w14:paraId="7E09D018"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::setHOV</w:t>
            </w:r>
          </w:p>
        </w:tc>
        <w:tc>
          <w:tcPr>
            <w:tcW w:w="4860" w:type="dxa"/>
            <w:vAlign w:val="center"/>
          </w:tcPr>
          <w:p w14:paraId="5981307D"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flagger indicating if the new vehicle can use the HOV lane.</w:t>
            </w:r>
          </w:p>
        </w:tc>
      </w:tr>
      <w:tr w:rsidR="00D5718F" w:rsidRPr="00BA3BAD" w14:paraId="60BC8D0A"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1D4FB121" w14:textId="77777777" w:rsidR="00D5718F" w:rsidRPr="00BA3BAD" w:rsidRDefault="00D5718F" w:rsidP="00D5718F">
            <w:pPr>
              <w:jc w:val="center"/>
              <w:rPr>
                <w:rFonts w:cstheme="minorHAnsi"/>
                <w:b w:val="0"/>
              </w:rPr>
            </w:pPr>
            <w:r w:rsidRPr="00BA3BAD">
              <w:rPr>
                <w:rFonts w:cstheme="minorHAnsi"/>
                <w:color w:val="000000"/>
              </w:rPr>
              <w:t>45</w:t>
            </w:r>
          </w:p>
        </w:tc>
        <w:tc>
          <w:tcPr>
            <w:tcW w:w="3960" w:type="dxa"/>
            <w:vAlign w:val="center"/>
          </w:tcPr>
          <w:p w14:paraId="154B0CB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::Setup delta</w:t>
            </w:r>
          </w:p>
        </w:tc>
        <w:tc>
          <w:tcPr>
            <w:tcW w:w="4860" w:type="dxa"/>
            <w:vAlign w:val="center"/>
          </w:tcPr>
          <w:p w14:paraId="7B32A3A3"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Delta used in the IDM.</w:t>
            </w:r>
          </w:p>
        </w:tc>
      </w:tr>
      <w:tr w:rsidR="00D5718F" w:rsidRPr="00BA3BAD" w14:paraId="3AA36C34"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3C7B96F8" w14:textId="77777777" w:rsidR="00D5718F" w:rsidRPr="00BA3BAD" w:rsidRDefault="00D5718F" w:rsidP="00D5718F">
            <w:pPr>
              <w:jc w:val="center"/>
              <w:rPr>
                <w:rFonts w:cstheme="minorHAnsi"/>
                <w:b w:val="0"/>
              </w:rPr>
            </w:pPr>
            <w:r w:rsidRPr="00BA3BAD">
              <w:rPr>
                <w:rFonts w:cstheme="minorHAnsi"/>
                <w:color w:val="000000"/>
              </w:rPr>
              <w:t>46</w:t>
            </w:r>
          </w:p>
        </w:tc>
        <w:tc>
          <w:tcPr>
            <w:tcW w:w="3960" w:type="dxa"/>
            <w:vAlign w:val="center"/>
          </w:tcPr>
          <w:p w14:paraId="6C5B75DE"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::setSourceSection</w:t>
            </w:r>
          </w:p>
        </w:tc>
        <w:tc>
          <w:tcPr>
            <w:tcW w:w="4860" w:type="dxa"/>
            <w:vAlign w:val="center"/>
          </w:tcPr>
          <w:p w14:paraId="0BC5B452"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A flagger indicating if the new vehicle is in the source section.</w:t>
            </w:r>
          </w:p>
        </w:tc>
      </w:tr>
      <w:tr w:rsidR="00D5718F" w:rsidRPr="00BA3BAD" w14:paraId="2E13E717"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2A7AEC7F" w14:textId="77777777" w:rsidR="00D5718F" w:rsidRPr="00BA3BAD" w:rsidRDefault="00D5718F" w:rsidP="00D5718F">
            <w:pPr>
              <w:jc w:val="center"/>
              <w:rPr>
                <w:rFonts w:cstheme="minorHAnsi"/>
                <w:b w:val="0"/>
              </w:rPr>
            </w:pPr>
            <w:r w:rsidRPr="00BA3BAD">
              <w:rPr>
                <w:rFonts w:cstheme="minorHAnsi"/>
                <w:color w:val="000000"/>
              </w:rPr>
              <w:t>47</w:t>
            </w:r>
          </w:p>
        </w:tc>
        <w:tc>
          <w:tcPr>
            <w:tcW w:w="3960" w:type="dxa"/>
            <w:vAlign w:val="center"/>
          </w:tcPr>
          <w:p w14:paraId="48CF834D"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::setVehID</w:t>
            </w:r>
          </w:p>
        </w:tc>
        <w:tc>
          <w:tcPr>
            <w:tcW w:w="4860" w:type="dxa"/>
            <w:vAlign w:val="center"/>
          </w:tcPr>
          <w:p w14:paraId="5BECFF88"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r>
      <w:tr w:rsidR="00D5718F" w:rsidRPr="00BA3BAD" w14:paraId="1A7B5EAD" w14:textId="77777777" w:rsidTr="006E3C06">
        <w:tc>
          <w:tcPr>
            <w:cnfStyle w:val="001000000000" w:firstRow="0" w:lastRow="0" w:firstColumn="1" w:lastColumn="0" w:oddVBand="0" w:evenVBand="0" w:oddHBand="0" w:evenHBand="0" w:firstRowFirstColumn="0" w:firstRowLastColumn="0" w:lastRowFirstColumn="0" w:lastRowLastColumn="0"/>
            <w:tcW w:w="540" w:type="dxa"/>
            <w:vAlign w:val="center"/>
          </w:tcPr>
          <w:p w14:paraId="4C95194C" w14:textId="77777777" w:rsidR="00D5718F" w:rsidRPr="00BA3BAD" w:rsidRDefault="00D5718F" w:rsidP="00D5718F">
            <w:pPr>
              <w:jc w:val="center"/>
              <w:rPr>
                <w:rFonts w:cstheme="minorHAnsi"/>
                <w:b w:val="0"/>
              </w:rPr>
            </w:pPr>
            <w:r w:rsidRPr="00BA3BAD">
              <w:rPr>
                <w:rFonts w:cstheme="minorHAnsi"/>
                <w:color w:val="000000"/>
              </w:rPr>
              <w:t>48</w:t>
            </w:r>
          </w:p>
        </w:tc>
        <w:tc>
          <w:tcPr>
            <w:tcW w:w="3960" w:type="dxa"/>
            <w:vAlign w:val="center"/>
          </w:tcPr>
          <w:p w14:paraId="0EF85E71"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::setEarlyLaneKeepDis</w:t>
            </w:r>
          </w:p>
        </w:tc>
        <w:tc>
          <w:tcPr>
            <w:tcW w:w="4860" w:type="dxa"/>
            <w:vAlign w:val="center"/>
          </w:tcPr>
          <w:p w14:paraId="694BC2C1" w14:textId="38F89829"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2 miles in default. A distance before off-ramp in which a leaving driver will actively look for gaps in the right lane.</w:t>
            </w:r>
          </w:p>
        </w:tc>
      </w:tr>
      <w:tr w:rsidR="00D5718F" w:rsidRPr="00BA3BAD" w14:paraId="4BC79E30" w14:textId="77777777" w:rsidTr="006E3C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vAlign w:val="center"/>
          </w:tcPr>
          <w:p w14:paraId="09EBD04B" w14:textId="77777777" w:rsidR="00D5718F" w:rsidRPr="00BA3BAD" w:rsidRDefault="00D5718F" w:rsidP="00D5718F">
            <w:pPr>
              <w:jc w:val="center"/>
              <w:rPr>
                <w:rFonts w:cstheme="minorHAnsi"/>
                <w:b w:val="0"/>
              </w:rPr>
            </w:pPr>
            <w:r w:rsidRPr="00BA3BAD">
              <w:rPr>
                <w:rFonts w:cstheme="minorHAnsi"/>
                <w:color w:val="000000"/>
              </w:rPr>
              <w:t>49</w:t>
            </w:r>
          </w:p>
        </w:tc>
        <w:tc>
          <w:tcPr>
            <w:tcW w:w="3960" w:type="dxa"/>
            <w:vAlign w:val="center"/>
          </w:tcPr>
          <w:p w14:paraId="36A27EA0"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::setInitialLeaderId</w:t>
            </w:r>
          </w:p>
        </w:tc>
        <w:tc>
          <w:tcPr>
            <w:tcW w:w="4860" w:type="dxa"/>
            <w:vAlign w:val="center"/>
          </w:tcPr>
          <w:p w14:paraId="12E08E81"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The initial leader is either -1 or the vehicle itself.</w:t>
            </w:r>
          </w:p>
        </w:tc>
      </w:tr>
      <w:tr w:rsidR="00D5718F" w:rsidRPr="00BA3BAD" w14:paraId="601FE5FC" w14:textId="77777777" w:rsidTr="00F8336D">
        <w:tc>
          <w:tcPr>
            <w:cnfStyle w:val="001000000000" w:firstRow="0" w:lastRow="0" w:firstColumn="1" w:lastColumn="0" w:oddVBand="0" w:evenVBand="0" w:oddHBand="0" w:evenHBand="0" w:firstRowFirstColumn="0" w:firstRowLastColumn="0" w:lastRowFirstColumn="0" w:lastRowLastColumn="0"/>
            <w:tcW w:w="540" w:type="dxa"/>
            <w:vAlign w:val="center"/>
          </w:tcPr>
          <w:p w14:paraId="440C8189" w14:textId="77777777" w:rsidR="00D5718F" w:rsidRPr="00BA3BAD" w:rsidRDefault="00D5718F" w:rsidP="00D5718F">
            <w:pPr>
              <w:jc w:val="center"/>
              <w:rPr>
                <w:rFonts w:cstheme="minorHAnsi"/>
                <w:b w:val="0"/>
              </w:rPr>
            </w:pPr>
            <w:r w:rsidRPr="00BA3BAD">
              <w:rPr>
                <w:rFonts w:cstheme="minorHAnsi"/>
                <w:color w:val="000000"/>
              </w:rPr>
              <w:t>50</w:t>
            </w:r>
          </w:p>
        </w:tc>
        <w:tc>
          <w:tcPr>
            <w:tcW w:w="3960" w:type="dxa"/>
            <w:vAlign w:val="center"/>
          </w:tcPr>
          <w:p w14:paraId="2ED24667" w14:textId="77777777"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::setNewArrivalAdjust</w:t>
            </w:r>
          </w:p>
        </w:tc>
        <w:tc>
          <w:tcPr>
            <w:tcW w:w="4860" w:type="dxa"/>
            <w:vAlign w:val="center"/>
          </w:tcPr>
          <w:p w14:paraId="53E3AAE5" w14:textId="7F90CD14" w:rsidR="00D5718F" w:rsidRPr="00BA3BAD" w:rsidRDefault="00D5718F" w:rsidP="00D5718F">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BA3BAD">
              <w:rPr>
                <w:rFonts w:cstheme="minorHAnsi"/>
                <w:color w:val="000000" w:themeColor="text1"/>
              </w:rPr>
              <w:t>Indicate</w:t>
            </w:r>
            <w:r w:rsidR="00995F05">
              <w:rPr>
                <w:rFonts w:cstheme="minorHAnsi"/>
                <w:color w:val="000000" w:themeColor="text1"/>
              </w:rPr>
              <w:t>s</w:t>
            </w:r>
            <w:r w:rsidRPr="00BA3BAD">
              <w:rPr>
                <w:rFonts w:cstheme="minorHAnsi"/>
                <w:color w:val="000000" w:themeColor="text1"/>
              </w:rPr>
              <w:t xml:space="preserve"> that the vehicle is a new arrival vehicle and</w:t>
            </w:r>
            <w:r w:rsidR="00995F05">
              <w:rPr>
                <w:rFonts w:cstheme="minorHAnsi"/>
                <w:color w:val="000000" w:themeColor="text1"/>
              </w:rPr>
              <w:t>,</w:t>
            </w:r>
            <w:r w:rsidRPr="00BA3BAD">
              <w:rPr>
                <w:rFonts w:cstheme="minorHAnsi"/>
                <w:color w:val="000000" w:themeColor="text1"/>
              </w:rPr>
              <w:t xml:space="preserve"> thus</w:t>
            </w:r>
            <w:r w:rsidR="00995F05">
              <w:rPr>
                <w:rFonts w:cstheme="minorHAnsi"/>
                <w:color w:val="000000" w:themeColor="text1"/>
              </w:rPr>
              <w:t>,</w:t>
            </w:r>
            <w:r w:rsidRPr="00BA3BAD">
              <w:rPr>
                <w:rFonts w:cstheme="minorHAnsi"/>
                <w:color w:val="000000" w:themeColor="text1"/>
              </w:rPr>
              <w:t xml:space="preserve"> requires position and speed adjustment.</w:t>
            </w:r>
          </w:p>
        </w:tc>
      </w:tr>
      <w:tr w:rsidR="00D5718F" w:rsidRPr="00BA3BAD" w14:paraId="68B3F58B" w14:textId="77777777" w:rsidTr="00F833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0" w:type="dxa"/>
            <w:tcBorders>
              <w:bottom w:val="single" w:sz="4" w:space="0" w:color="auto"/>
            </w:tcBorders>
            <w:vAlign w:val="center"/>
          </w:tcPr>
          <w:p w14:paraId="42C6E9BC" w14:textId="77777777" w:rsidR="00D5718F" w:rsidRPr="00BA3BAD" w:rsidRDefault="00D5718F" w:rsidP="00D5718F">
            <w:pPr>
              <w:jc w:val="center"/>
              <w:rPr>
                <w:rFonts w:cstheme="minorHAnsi"/>
                <w:b w:val="0"/>
              </w:rPr>
            </w:pPr>
            <w:r w:rsidRPr="00BA3BAD">
              <w:rPr>
                <w:rFonts w:cstheme="minorHAnsi"/>
                <w:color w:val="000000"/>
              </w:rPr>
              <w:t>51</w:t>
            </w:r>
          </w:p>
        </w:tc>
        <w:tc>
          <w:tcPr>
            <w:tcW w:w="3960" w:type="dxa"/>
            <w:tcBorders>
              <w:bottom w:val="single" w:sz="4" w:space="0" w:color="auto"/>
            </w:tcBorders>
            <w:vAlign w:val="center"/>
          </w:tcPr>
          <w:p w14:paraId="6401AE6E"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rPr>
            </w:pPr>
            <w:r w:rsidRPr="00BA3BAD">
              <w:rPr>
                <w:rFonts w:cstheme="minorHAnsi"/>
                <w:color w:val="2B91AF"/>
              </w:rPr>
              <w:t>myVehicleDef</w:t>
            </w:r>
            <w:r w:rsidRPr="00BA3BAD">
              <w:rPr>
                <w:rFonts w:cstheme="minorHAnsi"/>
                <w:color w:val="000000"/>
              </w:rPr>
              <w:t>::SetVehTypeIDs</w:t>
            </w:r>
          </w:p>
        </w:tc>
        <w:tc>
          <w:tcPr>
            <w:tcW w:w="4860" w:type="dxa"/>
            <w:tcBorders>
              <w:bottom w:val="single" w:sz="4" w:space="0" w:color="auto"/>
            </w:tcBorders>
            <w:vAlign w:val="center"/>
          </w:tcPr>
          <w:p w14:paraId="2F8DA9B3" w14:textId="77777777" w:rsidR="00D5718F" w:rsidRPr="00BA3BAD" w:rsidRDefault="00D5718F" w:rsidP="00D5718F">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BA3BAD">
              <w:rPr>
                <w:rFonts w:cstheme="minorHAnsi"/>
                <w:color w:val="000000" w:themeColor="text1"/>
              </w:rPr>
              <w:t>Store the vehicle type ID in the vehicle object.</w:t>
            </w:r>
          </w:p>
        </w:tc>
      </w:tr>
    </w:tbl>
    <w:p w14:paraId="1586F20E" w14:textId="77777777" w:rsidR="00C41175" w:rsidRDefault="00C41175" w:rsidP="00C41175"/>
    <w:p w14:paraId="04CE6EE6" w14:textId="4AA420B1" w:rsidR="00D5718F" w:rsidRPr="00BA3BAD" w:rsidRDefault="00C41175" w:rsidP="00F96782">
      <w:r>
        <w:tab/>
      </w:r>
    </w:p>
    <w:p w14:paraId="55D2C739" w14:textId="77777777" w:rsidR="00F8336D" w:rsidRPr="00BA3BAD" w:rsidRDefault="00F8336D" w:rsidP="00ED10BD">
      <w:pPr>
        <w:pStyle w:val="AppendixL2"/>
      </w:pPr>
      <w:r w:rsidRPr="00BA3BAD">
        <w:t xml:space="preserve">B.2 Supportive Functions </w:t>
      </w:r>
    </w:p>
    <w:p w14:paraId="1231A9EE" w14:textId="77777777" w:rsidR="00F8336D" w:rsidRPr="00BA3BAD" w:rsidRDefault="00F8336D" w:rsidP="00ED10BD">
      <w:pPr>
        <w:pStyle w:val="Heading3"/>
      </w:pPr>
      <w:bookmarkStart w:id="96" w:name="_Toc35777876"/>
      <w:r w:rsidRPr="00BA3BAD">
        <w:t>GetEquPosition</w:t>
      </w:r>
      <w:bookmarkEnd w:id="96"/>
    </w:p>
    <w:p w14:paraId="1650C93C" w14:textId="77777777" w:rsidR="00F8336D" w:rsidRPr="00BA3BAD" w:rsidRDefault="00F8336D" w:rsidP="00ED10BD">
      <w:pPr>
        <w:pStyle w:val="Heading4"/>
      </w:pPr>
      <w:r w:rsidRPr="00BA3BAD">
        <w:t>Syntax</w:t>
      </w:r>
    </w:p>
    <w:p w14:paraId="3444B7FF" w14:textId="77777777" w:rsidR="00F8336D" w:rsidRPr="00BA3BAD" w:rsidRDefault="00F8336D" w:rsidP="00C41175">
      <w:r w:rsidRPr="00BA3BAD">
        <w:t>double myVehicleDef::GetEquPosition(double leader_pos, double leader_l, double v)</w:t>
      </w:r>
    </w:p>
    <w:p w14:paraId="35AE3889" w14:textId="77777777" w:rsidR="00C41175" w:rsidRDefault="00C41175" w:rsidP="00F8336D">
      <w:pPr>
        <w:pStyle w:val="FHWABody"/>
      </w:pPr>
    </w:p>
    <w:p w14:paraId="4B538A20" w14:textId="144EFF8B" w:rsidR="00F8336D" w:rsidRPr="00BA3BAD" w:rsidRDefault="00F8336D" w:rsidP="00C41175">
      <w:pPr>
        <w:pStyle w:val="Heading4"/>
      </w:pPr>
      <w:r w:rsidRPr="00BA3BAD">
        <w:lastRenderedPageBreak/>
        <w:t>Description</w:t>
      </w:r>
    </w:p>
    <w:p w14:paraId="5EE6DB52" w14:textId="39B55BAE" w:rsidR="00F8336D" w:rsidRPr="00BA3BAD" w:rsidRDefault="00F8336D" w:rsidP="00C41175">
      <w:r w:rsidRPr="00BA3BAD">
        <w:t>This function obtains the equilibrium position for a subject vehicle based on the</w:t>
      </w:r>
      <w:r w:rsidR="005042C0">
        <w:t xml:space="preserve"> front vehicle</w:t>
      </w:r>
      <w:r w:rsidRPr="00BA3BAD">
        <w:t xml:space="preserve"> information. The equilibrium position is a car-following position</w:t>
      </w:r>
      <w:r w:rsidR="005042C0">
        <w:t>,</w:t>
      </w:r>
      <w:r w:rsidRPr="00BA3BAD">
        <w:t xml:space="preserve"> </w:t>
      </w:r>
      <w:r w:rsidR="005042C0">
        <w:t>in which</w:t>
      </w:r>
      <w:r w:rsidRPr="00BA3BAD">
        <w:t xml:space="preserve"> the subject vehicle and the preceding vehicle have the same speed and the subject vehicle has a zero acceleration.</w:t>
      </w:r>
    </w:p>
    <w:p w14:paraId="5978AFA1" w14:textId="77777777" w:rsidR="00F8336D" w:rsidRPr="00BA3BAD" w:rsidRDefault="00F8336D" w:rsidP="00ED10BD">
      <w:pPr>
        <w:pStyle w:val="Heading4"/>
      </w:pPr>
      <w:r w:rsidRPr="00BA3BAD">
        <w:t>Inputs Arguments</w:t>
      </w:r>
    </w:p>
    <w:p w14:paraId="05F6A156" w14:textId="7C61EDDA" w:rsidR="00F8336D" w:rsidRDefault="00F8336D" w:rsidP="00C41175">
      <w:r w:rsidRPr="00BA3BAD">
        <w:t>leader_pos: position of the front vehicle.</w:t>
      </w:r>
    </w:p>
    <w:p w14:paraId="53EEBCFB" w14:textId="77777777" w:rsidR="00C41175" w:rsidRPr="00BA3BAD" w:rsidRDefault="00C41175" w:rsidP="00C41175"/>
    <w:p w14:paraId="61981EA8" w14:textId="77777777" w:rsidR="00F8336D" w:rsidRPr="00BA3BAD" w:rsidRDefault="00F8336D" w:rsidP="00C41175">
      <w:r w:rsidRPr="00BA3BAD">
        <w:t>leader_l: length of the front vehicle.</w:t>
      </w:r>
    </w:p>
    <w:p w14:paraId="017E7A69" w14:textId="77777777" w:rsidR="00C41175" w:rsidRDefault="00C41175" w:rsidP="00C41175"/>
    <w:p w14:paraId="23DCF8A3" w14:textId="369B5E54" w:rsidR="00F8336D" w:rsidRPr="00BA3BAD" w:rsidRDefault="00F8336D" w:rsidP="00C41175">
      <w:r w:rsidRPr="00BA3BAD">
        <w:t>v: speed of the subject vehicle.</w:t>
      </w:r>
    </w:p>
    <w:p w14:paraId="6F3B4460" w14:textId="77777777" w:rsidR="00F8336D" w:rsidRPr="00BA3BAD" w:rsidRDefault="00F8336D" w:rsidP="00ED10BD">
      <w:pPr>
        <w:pStyle w:val="Heading4"/>
      </w:pPr>
      <w:r w:rsidRPr="00BA3BAD">
        <w:t xml:space="preserve">Output Arguments </w:t>
      </w:r>
    </w:p>
    <w:p w14:paraId="4FBB1BCC" w14:textId="0FCADC2E" w:rsidR="00F8336D" w:rsidRPr="00BA3BAD" w:rsidRDefault="00F8336D" w:rsidP="005042C0">
      <w:r w:rsidRPr="00BA3BAD">
        <w:t>Equilibrium position for the subject vehicle.</w:t>
      </w:r>
    </w:p>
    <w:p w14:paraId="582643F0" w14:textId="380F9DEB" w:rsidR="00F8336D" w:rsidRPr="00BA3BAD" w:rsidRDefault="00F8336D" w:rsidP="00F56578"/>
    <w:p w14:paraId="4F093E6E" w14:textId="77777777" w:rsidR="00F8336D" w:rsidRPr="00BA3BAD" w:rsidRDefault="00F8336D" w:rsidP="00ED10BD">
      <w:pPr>
        <w:pStyle w:val="Heading3"/>
      </w:pPr>
      <w:bookmarkStart w:id="97" w:name="_Toc35777877"/>
      <w:r w:rsidRPr="00BA3BAD">
        <w:t>UpdateLatestArrival</w:t>
      </w:r>
      <w:bookmarkEnd w:id="97"/>
    </w:p>
    <w:p w14:paraId="30ACDF8C" w14:textId="77777777" w:rsidR="00F8336D" w:rsidRPr="00BA3BAD" w:rsidRDefault="00F8336D" w:rsidP="000019EC">
      <w:pPr>
        <w:pStyle w:val="Heading4"/>
      </w:pPr>
      <w:r w:rsidRPr="00BA3BAD">
        <w:t>Syntax</w:t>
      </w:r>
    </w:p>
    <w:p w14:paraId="7308D2AD" w14:textId="77777777" w:rsidR="00F8336D" w:rsidRPr="00BA3BAD" w:rsidRDefault="00F8336D" w:rsidP="005042C0">
      <w:r w:rsidRPr="00BA3BAD">
        <w:t>int mybehavioralModel::UpdateLatestArrival(int vid, int secid, int lane_id)</w:t>
      </w:r>
    </w:p>
    <w:p w14:paraId="3487285D" w14:textId="77777777" w:rsidR="00F8336D" w:rsidRPr="00BA3BAD" w:rsidRDefault="00F8336D" w:rsidP="0033622E">
      <w:pPr>
        <w:pStyle w:val="Heading4"/>
      </w:pPr>
      <w:r w:rsidRPr="00BA3BAD">
        <w:t>Description</w:t>
      </w:r>
    </w:p>
    <w:p w14:paraId="402458D1" w14:textId="5456BA09" w:rsidR="00F8336D" w:rsidRPr="00BA3BAD" w:rsidRDefault="00F8336D" w:rsidP="005042C0">
      <w:r w:rsidRPr="00BA3BAD">
        <w:t xml:space="preserve">This function identifies the ID of the first vehicle </w:t>
      </w:r>
      <w:r w:rsidR="005F3619">
        <w:t>i</w:t>
      </w:r>
      <w:r w:rsidRPr="00BA3BAD">
        <w:t>n a lane of a section</w:t>
      </w:r>
      <w:r w:rsidR="005F3619">
        <w:t>, and</w:t>
      </w:r>
      <w:r w:rsidRPr="00BA3BAD">
        <w:t xml:space="preserve"> is used to determine the leader of a new arrival vehicle.</w:t>
      </w:r>
    </w:p>
    <w:p w14:paraId="4D702C62" w14:textId="77777777" w:rsidR="00F8336D" w:rsidRPr="00BA3BAD" w:rsidRDefault="00F8336D" w:rsidP="0033622E">
      <w:pPr>
        <w:pStyle w:val="Heading4"/>
      </w:pPr>
      <w:r w:rsidRPr="00BA3BAD">
        <w:t>Inputs Arguments</w:t>
      </w:r>
    </w:p>
    <w:p w14:paraId="63637900" w14:textId="22A38A77" w:rsidR="00F8336D" w:rsidRDefault="00F8336D" w:rsidP="005042C0">
      <w:r w:rsidRPr="00BA3BAD">
        <w:t xml:space="preserve">Vid: ID of a new arrival vehicle that will become the first vehicle </w:t>
      </w:r>
      <w:r w:rsidR="005F3619">
        <w:t xml:space="preserve">on </w:t>
      </w:r>
      <w:r w:rsidRPr="00BA3BAD">
        <w:t>a road section.</w:t>
      </w:r>
    </w:p>
    <w:p w14:paraId="14B5F845" w14:textId="77777777" w:rsidR="005042C0" w:rsidRPr="00BA3BAD" w:rsidRDefault="005042C0" w:rsidP="005042C0"/>
    <w:p w14:paraId="7A25E730" w14:textId="5E516133" w:rsidR="00F8336D" w:rsidRDefault="00F8336D" w:rsidP="005042C0">
      <w:r w:rsidRPr="00BA3BAD">
        <w:t>secid: ID of the section</w:t>
      </w:r>
      <w:r w:rsidR="005F3619">
        <w:t xml:space="preserve"> that</w:t>
      </w:r>
      <w:r w:rsidRPr="00BA3BAD">
        <w:t xml:space="preserve"> the new arrival vehicle enters.</w:t>
      </w:r>
    </w:p>
    <w:p w14:paraId="5CB08D33" w14:textId="77777777" w:rsidR="005042C0" w:rsidRPr="00BA3BAD" w:rsidRDefault="005042C0" w:rsidP="005042C0"/>
    <w:p w14:paraId="1B2315C0" w14:textId="77777777" w:rsidR="00F8336D" w:rsidRPr="00BA3BAD" w:rsidRDefault="00F8336D" w:rsidP="005042C0">
      <w:r w:rsidRPr="00BA3BAD">
        <w:t>lane_id: lane ID of the new arrival vehicle.</w:t>
      </w:r>
    </w:p>
    <w:p w14:paraId="2C061D39" w14:textId="77777777" w:rsidR="00F8336D" w:rsidRPr="00BA3BAD" w:rsidRDefault="00F8336D" w:rsidP="00A66BE7">
      <w:pPr>
        <w:pStyle w:val="Heading4"/>
      </w:pPr>
      <w:r w:rsidRPr="00BA3BAD">
        <w:t xml:space="preserve">Output Arguments </w:t>
      </w:r>
    </w:p>
    <w:p w14:paraId="019BEF93" w14:textId="7A1EAC05" w:rsidR="00F8336D" w:rsidRDefault="00F8336D" w:rsidP="005042C0">
      <w:r w:rsidRPr="00BA3BAD">
        <w:t>The ID of the vehicle that leads the new arrival vehicle.</w:t>
      </w:r>
    </w:p>
    <w:p w14:paraId="05BA3967" w14:textId="77777777" w:rsidR="005042C0" w:rsidRPr="00BA3BAD" w:rsidRDefault="005042C0" w:rsidP="005042C0"/>
    <w:p w14:paraId="5642820A" w14:textId="6FC09E06" w:rsidR="00AD5D5B" w:rsidRPr="00BA3BAD" w:rsidRDefault="00F8336D" w:rsidP="005042C0">
      <w:r w:rsidRPr="00BA3BAD">
        <w:t>-1, otherwise.</w:t>
      </w:r>
    </w:p>
    <w:p w14:paraId="512D6550" w14:textId="03BE70AF" w:rsidR="00AD5D5B" w:rsidRPr="00D73843" w:rsidRDefault="00AD5D5B">
      <w:pPr>
        <w:spacing w:after="160" w:line="259" w:lineRule="auto"/>
      </w:pPr>
      <w:r w:rsidRPr="00BA3BAD">
        <w:br w:type="page"/>
      </w:r>
      <w:r w:rsidR="00D73843">
        <w:lastRenderedPageBreak/>
        <w:br w:type="page"/>
      </w:r>
    </w:p>
    <w:p w14:paraId="5461DB05" w14:textId="1922F3F2" w:rsidR="00AD5D5B" w:rsidRPr="00BA3BAD" w:rsidRDefault="00AD5D5B" w:rsidP="00A66BE7">
      <w:pPr>
        <w:pStyle w:val="AppendixHeading"/>
      </w:pPr>
      <w:bookmarkStart w:id="98" w:name="_Toc35777878"/>
      <w:r w:rsidRPr="00BA3BAD">
        <w:lastRenderedPageBreak/>
        <w:t>APPENDIX C: VEHICLE CAR-FOLLOWING AND LANE-CHANGING FUNCTIONS</w:t>
      </w:r>
      <w:bookmarkEnd w:id="98"/>
    </w:p>
    <w:p w14:paraId="4040F8CE" w14:textId="77777777" w:rsidR="0073663E" w:rsidRDefault="0073663E" w:rsidP="0073663E"/>
    <w:p w14:paraId="22900BB8" w14:textId="77777777" w:rsidR="0073663E" w:rsidRDefault="0073663E" w:rsidP="0073663E"/>
    <w:p w14:paraId="491C31B9" w14:textId="6C1D4583" w:rsidR="00AD5D5B" w:rsidRDefault="00AD5D5B" w:rsidP="0073663E">
      <w:pPr>
        <w:rPr>
          <w:color w:val="000000" w:themeColor="text1"/>
        </w:rPr>
      </w:pPr>
      <w:r w:rsidRPr="00BA3BAD">
        <w:t>This section describes the CF and LC algorithms of the manually</w:t>
      </w:r>
      <w:r w:rsidR="002116F6">
        <w:t>-</w:t>
      </w:r>
      <w:r w:rsidRPr="00BA3BAD">
        <w:t xml:space="preserve">driven vehicles. The terminologies used in the CF and LC interactions are defined in </w:t>
      </w:r>
      <w:r w:rsidR="00F57939">
        <w:t>f</w:t>
      </w:r>
      <w:r w:rsidRPr="00BA3BAD">
        <w:t xml:space="preserve">igure </w:t>
      </w:r>
      <w:r w:rsidR="00A61C92" w:rsidRPr="00BA3BAD">
        <w:t>28</w:t>
      </w:r>
      <w:r w:rsidRPr="00BA3BAD">
        <w:t xml:space="preserve">. The overall logic flow of the CF and LC algorithms is shown in </w:t>
      </w:r>
      <w:r w:rsidR="00F57939">
        <w:t>f</w:t>
      </w:r>
      <w:r w:rsidR="00A61C92" w:rsidRPr="00BA3BAD">
        <w:t>igure</w:t>
      </w:r>
      <w:r w:rsidRPr="00BA3BAD">
        <w:t xml:space="preserve"> </w:t>
      </w:r>
      <w:r w:rsidR="00A61C92" w:rsidRPr="00BA3BAD">
        <w:t>29</w:t>
      </w:r>
      <w:r w:rsidRPr="00BA3BAD">
        <w:t>. In the figure, the italic notations are the function names corresponding to individual boxes in the plot. The CF and LC behaviors are modeled via different driving modes</w:t>
      </w:r>
      <w:r w:rsidR="00EF1B6B">
        <w:t>, which</w:t>
      </w:r>
      <w:r w:rsidRPr="00BA3BAD">
        <w:t xml:space="preserve"> are defined as follows:</w:t>
      </w:r>
      <w:r w:rsidRPr="00BA3BAD">
        <w:rPr>
          <w:color w:val="000000" w:themeColor="text1"/>
        </w:rPr>
        <w:t xml:space="preserve"> </w:t>
      </w:r>
    </w:p>
    <w:p w14:paraId="607B1321" w14:textId="77777777" w:rsidR="00767D9C" w:rsidRPr="00BA3BAD" w:rsidRDefault="00767D9C" w:rsidP="0073663E">
      <w:pPr>
        <w:rPr>
          <w:color w:val="000000" w:themeColor="text1"/>
        </w:rPr>
      </w:pPr>
    </w:p>
    <w:p w14:paraId="59AC570E" w14:textId="56DDFAC3" w:rsidR="00AD5D5B" w:rsidRDefault="00AD5D5B" w:rsidP="00FC33D8">
      <w:pPr>
        <w:pStyle w:val="ListParagraph"/>
        <w:numPr>
          <w:ilvl w:val="0"/>
          <w:numId w:val="50"/>
        </w:numPr>
      </w:pPr>
      <w:r w:rsidRPr="00FC33D8">
        <w:rPr>
          <w:u w:val="single"/>
        </w:rPr>
        <w:t>CF</w:t>
      </w:r>
      <w:r w:rsidRPr="00BA3BAD">
        <w:t>: Regular car following mode</w:t>
      </w:r>
      <w:r w:rsidR="00EF1B6B">
        <w:t>.</w:t>
      </w:r>
    </w:p>
    <w:p w14:paraId="1CE9DEFD" w14:textId="77777777" w:rsidR="00FC33D8" w:rsidRPr="00BA3BAD" w:rsidRDefault="00FC33D8" w:rsidP="00FC33D8"/>
    <w:p w14:paraId="43948D8D" w14:textId="782B03E4" w:rsidR="00AD5D5B" w:rsidRDefault="00AD5D5B" w:rsidP="00FC33D8">
      <w:pPr>
        <w:pStyle w:val="ListParagraph"/>
        <w:numPr>
          <w:ilvl w:val="0"/>
          <w:numId w:val="50"/>
        </w:numPr>
      </w:pPr>
      <w:r w:rsidRPr="00FC33D8">
        <w:rPr>
          <w:u w:val="single"/>
        </w:rPr>
        <w:t>LC</w:t>
      </w:r>
      <w:r w:rsidRPr="00BA3BAD">
        <w:t>: Lane change mode, which includes discretionary lane change (DLC), anticipatory lane change (ALC) and mandatory lane change (MLC)</w:t>
      </w:r>
      <w:r w:rsidR="00EF1B6B">
        <w:t>.</w:t>
      </w:r>
    </w:p>
    <w:p w14:paraId="25413F56" w14:textId="77777777" w:rsidR="00FC33D8" w:rsidRPr="00BA3BAD" w:rsidRDefault="00FC33D8" w:rsidP="00FC33D8"/>
    <w:p w14:paraId="35072F6B" w14:textId="5CC59D30" w:rsidR="00AD5D5B" w:rsidRDefault="00AD5D5B" w:rsidP="00FC33D8">
      <w:pPr>
        <w:pStyle w:val="ListParagraph"/>
        <w:numPr>
          <w:ilvl w:val="0"/>
          <w:numId w:val="50"/>
        </w:numPr>
      </w:pPr>
      <w:r w:rsidRPr="00FC33D8">
        <w:rPr>
          <w:u w:val="single"/>
        </w:rPr>
        <w:t>ACF</w:t>
      </w:r>
      <w:r w:rsidRPr="00BA3BAD">
        <w:t>: After lane changing car following mode (a driver temporarily adopts a short gap after a lane change maneuver)</w:t>
      </w:r>
      <w:r w:rsidR="00EF1B6B">
        <w:t>.</w:t>
      </w:r>
    </w:p>
    <w:p w14:paraId="242C1960" w14:textId="77777777" w:rsidR="00FC33D8" w:rsidRPr="00BA3BAD" w:rsidRDefault="00FC33D8" w:rsidP="00FC33D8"/>
    <w:p w14:paraId="6FB2E380" w14:textId="2426DB1F" w:rsidR="00AD5D5B" w:rsidRDefault="00AD5D5B" w:rsidP="00FC33D8">
      <w:pPr>
        <w:pStyle w:val="ListParagraph"/>
        <w:numPr>
          <w:ilvl w:val="0"/>
          <w:numId w:val="50"/>
        </w:numPr>
      </w:pPr>
      <w:r w:rsidRPr="00FC33D8">
        <w:rPr>
          <w:u w:val="single"/>
        </w:rPr>
        <w:t>BCF</w:t>
      </w:r>
      <w:r w:rsidRPr="00BA3BAD">
        <w:t>: Before lane changing car following mode (a driver speeds up or slows down to align with an acceptable gap in the target lane)</w:t>
      </w:r>
      <w:r w:rsidR="00EF1B6B">
        <w:t>.</w:t>
      </w:r>
    </w:p>
    <w:p w14:paraId="01B0F96D" w14:textId="77777777" w:rsidR="00FC33D8" w:rsidRPr="00BA3BAD" w:rsidRDefault="00FC33D8" w:rsidP="00FC33D8"/>
    <w:p w14:paraId="3CCE9837" w14:textId="5331E86F" w:rsidR="00AD5D5B" w:rsidRDefault="00AD5D5B" w:rsidP="00FC33D8">
      <w:pPr>
        <w:pStyle w:val="ListParagraph"/>
        <w:numPr>
          <w:ilvl w:val="0"/>
          <w:numId w:val="50"/>
        </w:numPr>
      </w:pPr>
      <w:r w:rsidRPr="00FC33D8">
        <w:rPr>
          <w:u w:val="single"/>
        </w:rPr>
        <w:t>RCF</w:t>
      </w:r>
      <w:r w:rsidRPr="00BA3BAD">
        <w:t>: Receiving car following mode (a driver temporarily adopts a short gap after a vehicle from the adjacent lane merges in front)</w:t>
      </w:r>
      <w:r w:rsidR="00EF1B6B">
        <w:t>.</w:t>
      </w:r>
    </w:p>
    <w:p w14:paraId="3CAEC344" w14:textId="77777777" w:rsidR="00FC33D8" w:rsidRPr="00BA3BAD" w:rsidRDefault="00FC33D8" w:rsidP="00FC33D8"/>
    <w:p w14:paraId="5CB2536A" w14:textId="6BC97CF7" w:rsidR="00AD5D5B" w:rsidRDefault="00AD5D5B" w:rsidP="00FC33D8">
      <w:pPr>
        <w:pStyle w:val="ListParagraph"/>
        <w:numPr>
          <w:ilvl w:val="0"/>
          <w:numId w:val="50"/>
        </w:numPr>
      </w:pPr>
      <w:r w:rsidRPr="00FC33D8">
        <w:rPr>
          <w:u w:val="single"/>
        </w:rPr>
        <w:t>CCF</w:t>
      </w:r>
      <w:r w:rsidRPr="00BA3BAD">
        <w:t>: Cooperative car following mode</w:t>
      </w:r>
      <w:r w:rsidR="00EF1B6B">
        <w:t>.</w:t>
      </w:r>
    </w:p>
    <w:p w14:paraId="2BCC0D29" w14:textId="77777777" w:rsidR="00FC33D8" w:rsidRPr="00BA3BAD" w:rsidRDefault="00FC33D8" w:rsidP="00FC33D8"/>
    <w:p w14:paraId="4036F6C1" w14:textId="1A12F042" w:rsidR="00AD5D5B" w:rsidRPr="00BA3BAD" w:rsidRDefault="00AD5D5B" w:rsidP="00AD5D5B">
      <w:pPr>
        <w:pStyle w:val="FHWABody"/>
      </w:pPr>
      <w:r w:rsidRPr="00BA3BAD">
        <w:t xml:space="preserve">In </w:t>
      </w:r>
      <w:r w:rsidR="00EF1B6B">
        <w:t>f</w:t>
      </w:r>
      <w:r w:rsidRPr="00BA3BAD">
        <w:t xml:space="preserve">igure </w:t>
      </w:r>
      <w:r w:rsidR="00A61C92" w:rsidRPr="00BA3BAD">
        <w:t>29</w:t>
      </w:r>
      <w:r w:rsidRPr="00BA3BAD">
        <w:t xml:space="preserve">, the box </w:t>
      </w:r>
      <w:r w:rsidR="00EF1B6B">
        <w:t>“</w:t>
      </w:r>
      <w:r w:rsidRPr="00BA3BAD">
        <w:t>determining driving mode</w:t>
      </w:r>
      <w:r w:rsidR="00EF1B6B">
        <w:t>”</w:t>
      </w:r>
      <w:r w:rsidRPr="00BA3BAD">
        <w:t xml:space="preserve"> and the processes associated with the BCF mode require more detailed description</w:t>
      </w:r>
      <w:r w:rsidR="00EF1B6B">
        <w:t>s,</w:t>
      </w:r>
      <w:r w:rsidRPr="00BA3BAD">
        <w:t xml:space="preserve"> </w:t>
      </w:r>
      <w:r w:rsidR="00EF1B6B">
        <w:t>as</w:t>
      </w:r>
      <w:r w:rsidR="00EF1B6B" w:rsidRPr="00BA3BAD">
        <w:t xml:space="preserve"> </w:t>
      </w:r>
      <w:r w:rsidRPr="00BA3BAD">
        <w:t xml:space="preserve">they contain many sub-functions and processes. </w:t>
      </w:r>
      <w:r w:rsidR="00EF1B6B">
        <w:t>Figure 30 presents the</w:t>
      </w:r>
      <w:r w:rsidR="00EF1B6B" w:rsidRPr="00BA3BAD">
        <w:t xml:space="preserve"> </w:t>
      </w:r>
      <w:r w:rsidRPr="00BA3BAD">
        <w:t xml:space="preserve">details regarding the driving mode determination. Under the BCF mode, a modeled driver is actively searching for opportunities to make a lane change. The driver </w:t>
      </w:r>
      <w:r w:rsidR="00387214">
        <w:t>will</w:t>
      </w:r>
      <w:r w:rsidR="00387214" w:rsidRPr="00BA3BAD">
        <w:t xml:space="preserve"> </w:t>
      </w:r>
      <w:r w:rsidRPr="00BA3BAD">
        <w:t xml:space="preserve">continue performing the car following if </w:t>
      </w:r>
      <w:r w:rsidR="00C4394B">
        <w:t>he or she</w:t>
      </w:r>
      <w:r w:rsidRPr="00BA3BAD">
        <w:t xml:space="preserve"> cannot find an acceptable gap in the target lane. The CF behavior varies when the driver’s intended LC type is DLC, ALC, or MLC. The logic of the behavior is shown in </w:t>
      </w:r>
      <w:r w:rsidR="00EF1B6B">
        <w:t>f</w:t>
      </w:r>
      <w:r w:rsidR="00A61C92" w:rsidRPr="00BA3BAD">
        <w:t>igures 31 through</w:t>
      </w:r>
      <w:r w:rsidRPr="00BA3BAD">
        <w:t xml:space="preserve"> </w:t>
      </w:r>
      <w:r w:rsidR="00A61C92" w:rsidRPr="00BA3BAD">
        <w:t>33</w:t>
      </w:r>
      <w:r w:rsidRPr="00BA3BAD">
        <w:t xml:space="preserve">. </w:t>
      </w:r>
      <w:r w:rsidR="00A61C92" w:rsidRPr="00BA3BAD">
        <w:t>Figure 31</w:t>
      </w:r>
      <w:r w:rsidR="00387214">
        <w:t>, in particular,</w:t>
      </w:r>
      <w:r w:rsidRPr="00BA3BAD">
        <w:t xml:space="preserve"> displays the CF functions when the modeled driver intends to make an ALC or MLC towards the freeway exit. </w:t>
      </w:r>
      <w:r w:rsidR="00A61C92" w:rsidRPr="00BA3BAD">
        <w:t>Figure 32</w:t>
      </w:r>
      <w:r w:rsidRPr="00BA3BAD">
        <w:t xml:space="preserve"> shows the CF logic for drivers that make the MLC on an on-ramp. </w:t>
      </w:r>
      <w:r w:rsidR="00A61C92" w:rsidRPr="00BA3BAD">
        <w:t>Figure 33</w:t>
      </w:r>
      <w:r w:rsidRPr="00BA3BAD">
        <w:t xml:space="preserve"> demonstrates the CF logic for drivers that make DLCs. </w:t>
      </w:r>
      <w:r w:rsidR="00387214">
        <w:t>Sections C.1 and C.2 present d</w:t>
      </w:r>
      <w:r w:rsidRPr="00BA3BAD">
        <w:t>etailed description</w:t>
      </w:r>
      <w:r w:rsidR="00387214">
        <w:t>s</w:t>
      </w:r>
      <w:r w:rsidRPr="00BA3BAD">
        <w:t xml:space="preserve"> for functions in </w:t>
      </w:r>
      <w:r w:rsidR="00EF1B6B">
        <w:t>f</w:t>
      </w:r>
      <w:r w:rsidRPr="00BA3BAD">
        <w:t xml:space="preserve">igures </w:t>
      </w:r>
      <w:r w:rsidR="00A61C92" w:rsidRPr="00BA3BAD">
        <w:t>29</w:t>
      </w:r>
      <w:r w:rsidRPr="00BA3BAD">
        <w:t xml:space="preserve"> through </w:t>
      </w:r>
      <w:r w:rsidR="00A61C92" w:rsidRPr="00BA3BAD">
        <w:t>33</w:t>
      </w:r>
      <w:r w:rsidRPr="00BA3BAD">
        <w:t>.</w:t>
      </w:r>
    </w:p>
    <w:p w14:paraId="3DBF4E51" w14:textId="6397CC52" w:rsidR="00AD5D5B" w:rsidRPr="00BA3BAD" w:rsidRDefault="0008191C" w:rsidP="00AD5D5B">
      <w:pPr>
        <w:jc w:val="center"/>
      </w:pPr>
      <w:r>
        <w:rPr>
          <w:noProof/>
          <w:lang w:eastAsia="zh-CN"/>
        </w:rPr>
        <w:lastRenderedPageBreak/>
        <mc:AlternateContent>
          <mc:Choice Requires="wpc">
            <w:drawing>
              <wp:inline distT="0" distB="0" distL="0" distR="0" wp14:anchorId="6EDF82EE" wp14:editId="1CA6FC4F">
                <wp:extent cx="5943600" cy="1714403"/>
                <wp:effectExtent l="0" t="0" r="0" b="635"/>
                <wp:docPr id="54" name="Canvas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12" name="Picture 12"/>
                          <pic:cNvPicPr/>
                        </pic:nvPicPr>
                        <pic:blipFill>
                          <a:blip r:embed="rId63"/>
                          <a:stretch>
                            <a:fillRect/>
                          </a:stretch>
                        </pic:blipFill>
                        <pic:spPr>
                          <a:xfrm>
                            <a:off x="0" y="0"/>
                            <a:ext cx="5943600" cy="1689100"/>
                          </a:xfrm>
                          <a:prstGeom prst="rect">
                            <a:avLst/>
                          </a:prstGeom>
                        </pic:spPr>
                      </pic:pic>
                      <wps:wsp>
                        <wps:cNvPr id="37" name="Rectangle 16"/>
                        <wps:cNvSpPr/>
                        <wps:spPr>
                          <a:xfrm>
                            <a:off x="1539875" y="800100"/>
                            <a:ext cx="352286" cy="123825"/>
                          </a:xfrm>
                          <a:prstGeom prst="rect">
                            <a:avLst/>
                          </a:prstGeom>
                          <a:pattFill prst="pct25">
                            <a:fgClr>
                              <a:schemeClr val="accent1"/>
                            </a:fgClr>
                            <a:bgClr>
                              <a:schemeClr val="bg1"/>
                            </a:bgClr>
                          </a:pattFill>
                        </wps:spPr>
                        <wps:style>
                          <a:lnRef idx="2">
                            <a:schemeClr val="accent1">
                              <a:shade val="50000"/>
                            </a:schemeClr>
                          </a:lnRef>
                          <a:fillRef idx="1">
                            <a:schemeClr val="accent1"/>
                          </a:fillRef>
                          <a:effectRef idx="0">
                            <a:schemeClr val="accent1"/>
                          </a:effectRef>
                          <a:fontRef idx="minor">
                            <a:schemeClr val="lt1"/>
                          </a:fontRef>
                        </wps:style>
                        <wps:txbx>
                          <w:txbxContent>
                            <w:p w14:paraId="33B6E415" w14:textId="77777777" w:rsidR="007C503F" w:rsidRDefault="007C503F" w:rsidP="0008191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4"/>
                        <wps:cNvSpPr/>
                        <wps:spPr>
                          <a:xfrm>
                            <a:off x="2507275" y="1072175"/>
                            <a:ext cx="351790" cy="123825"/>
                          </a:xfrm>
                          <a:prstGeom prst="rect">
                            <a:avLst/>
                          </a:prstGeom>
                          <a:pattFill prst="dkDnDiag">
                            <a:fgClr>
                              <a:srgbClr val="C00000"/>
                            </a:fgClr>
                            <a:bgClr>
                              <a:schemeClr val="bg1"/>
                            </a:bgClr>
                          </a:patt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B0370F" w14:textId="77777777" w:rsidR="007C503F" w:rsidRDefault="007C503F" w:rsidP="0008191C">
                              <w:pPr>
                                <w:jc w:val="center"/>
                              </w:pPr>
                              <w:r w:rsidRPr="00BE3C44">
                                <w:rPr>
                                  <w:rFonts w:eastAsia="Calibri"/>
                                  <w:noProof/>
                                  <w:lang w:eastAsia="zh-CN"/>
                                </w:rPr>
                                <w:drawing>
                                  <wp:inline distT="0" distB="0" distL="0" distR="0" wp14:anchorId="63D6D666" wp14:editId="43EBED68">
                                    <wp:extent cx="55245" cy="1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45" cy="19685"/>
                                            </a:xfrm>
                                            <a:prstGeom prst="rect">
                                              <a:avLst/>
                                            </a:prstGeom>
                                            <a:noFill/>
                                            <a:ln>
                                              <a:noFill/>
                                            </a:ln>
                                          </pic:spPr>
                                        </pic:pic>
                                      </a:graphicData>
                                    </a:graphic>
                                  </wp:inline>
                                </w:drawing>
                              </w:r>
                              <w:r w:rsidRPr="00BE3C44">
                                <w:rPr>
                                  <w:rFonts w:eastAsia="Calibri"/>
                                  <w:noProof/>
                                  <w:lang w:eastAsia="zh-CN"/>
                                </w:rPr>
                                <w:drawing>
                                  <wp:inline distT="0" distB="0" distL="0" distR="0" wp14:anchorId="4CFF8D44" wp14:editId="02DB456B">
                                    <wp:extent cx="55245" cy="19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45" cy="19685"/>
                                            </a:xfrm>
                                            <a:prstGeom prst="rect">
                                              <a:avLst/>
                                            </a:prstGeom>
                                            <a:noFill/>
                                            <a:ln>
                                              <a:noFill/>
                                            </a:ln>
                                          </pic:spPr>
                                        </pic:pic>
                                      </a:graphicData>
                                    </a:graphic>
                                  </wp:inline>
                                </w:drawing>
                              </w: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431200" y="1072175"/>
                            <a:ext cx="351155" cy="123825"/>
                          </a:xfrm>
                          <a:prstGeom prst="rect">
                            <a:avLst/>
                          </a:prstGeom>
                          <a:pattFill prst="diagBrick">
                            <a:fgClr>
                              <a:srgbClr val="00B050"/>
                            </a:fgClr>
                            <a:bgClr>
                              <a:schemeClr val="bg1"/>
                            </a:bgClr>
                          </a:patt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02D9F0" w14:textId="77777777" w:rsidR="007C503F" w:rsidRDefault="007C503F" w:rsidP="0008191C">
                              <w:pPr>
                                <w:jc w:val="cente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4136050" y="790575"/>
                            <a:ext cx="351155" cy="123825"/>
                          </a:xfrm>
                          <a:prstGeom prst="rect">
                            <a:avLst/>
                          </a:prstGeom>
                          <a:pattFill prst="ltVert">
                            <a:fgClr>
                              <a:srgbClr val="7030A0"/>
                            </a:fgClr>
                            <a:bgClr>
                              <a:schemeClr val="bg1"/>
                            </a:bgClr>
                          </a:pattFill>
                          <a:ln>
                            <a:solidFill>
                              <a:srgbClr val="7030A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3F1163" w14:textId="77777777" w:rsidR="007C503F" w:rsidRDefault="007C503F" w:rsidP="0008191C">
                              <w:pPr>
                                <w:jc w:val="center"/>
                              </w:pPr>
                              <w:r>
                                <w:rPr>
                                  <w:rFonts w:eastAsia="Calibri"/>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DF82EE" id="Canvas 54" o:spid="_x0000_s1028" editas="canvas" style="width:468pt;height:135pt;mso-position-horizontal-relative:char;mso-position-vertical-relative:line" coordsize="59436,171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">
                <v:shape id="_x0000_s1029" type="#_x0000_t75" style="position:absolute;width:59436;height:17138;visibility:visible;mso-wrap-style:square" filled="t">
                  <v:fill o:detectmouseclick="t"/>
                  <v:path o:connecttype="none"/>
                </v:shape>
                <v:shape id="Picture 12" o:spid="_x0000_s1030" type="#_x0000_t75" style="position:absolute;width:59436;height:168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">
                  <v:imagedata r:id="rId66" o:title=""/>
                </v:shape>
                <v:rect id="Rectangle 16" o:spid="_x0000_s1031" style="position:absolute;left:15398;top:8001;width:3523;height:1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" fillcolor="#4472c4 [3204]" strokecolor="#1f3763 [1604]" strokeweight="1pt">
                  <v:fill r:id="rId67" o:title="" color2="white [3212]" type="pattern"/>
                  <v:textbox>
                    <w:txbxContent>
                      <w:p w14:paraId="33B6E415" w14:textId="77777777" w:rsidR="007C503F" w:rsidRDefault="007C503F" w:rsidP="0008191C">
                        <w:pPr>
                          <w:jc w:val="center"/>
                        </w:pPr>
                      </w:p>
                    </w:txbxContent>
                  </v:textbox>
                </v:rect>
                <v:rect id="Rectangle 34" o:spid="_x0000_s1032" style="position:absolute;left:25072;top:10721;width:3518;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" fillcolor="#c00000" strokecolor="#c00000" strokeweight="1pt">
                  <v:fill r:id="rId68" o:title="" color2="white [3212]" type="pattern"/>
                  <v:textbox>
                    <w:txbxContent>
                      <w:p w14:paraId="09B0370F" w14:textId="77777777" w:rsidR="007C503F" w:rsidRDefault="007C503F" w:rsidP="0008191C">
                        <w:pPr>
                          <w:jc w:val="center"/>
                        </w:pPr>
                        <w:r w:rsidRPr="00BE3C44">
                          <w:rPr>
                            <w:rFonts w:eastAsia="Calibri"/>
                            <w:noProof/>
                            <w:lang w:eastAsia="zh-CN"/>
                          </w:rPr>
                          <w:drawing>
                            <wp:inline distT="0" distB="0" distL="0" distR="0" wp14:anchorId="63D6D666" wp14:editId="43EBED68">
                              <wp:extent cx="55245" cy="196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245" cy="19685"/>
                                      </a:xfrm>
                                      <a:prstGeom prst="rect">
                                        <a:avLst/>
                                      </a:prstGeom>
                                      <a:noFill/>
                                      <a:ln>
                                        <a:noFill/>
                                      </a:ln>
                                    </pic:spPr>
                                  </pic:pic>
                                </a:graphicData>
                              </a:graphic>
                            </wp:inline>
                          </w:drawing>
                        </w:r>
                        <w:r w:rsidRPr="00BE3C44">
                          <w:rPr>
                            <w:rFonts w:eastAsia="Calibri"/>
                            <w:noProof/>
                            <w:lang w:eastAsia="zh-CN"/>
                          </w:rPr>
                          <w:drawing>
                            <wp:inline distT="0" distB="0" distL="0" distR="0" wp14:anchorId="4CFF8D44" wp14:editId="02DB456B">
                              <wp:extent cx="55245" cy="1968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245" cy="19685"/>
                                      </a:xfrm>
                                      <a:prstGeom prst="rect">
                                        <a:avLst/>
                                      </a:prstGeom>
                                      <a:noFill/>
                                      <a:ln>
                                        <a:noFill/>
                                      </a:ln>
                                    </pic:spPr>
                                  </pic:pic>
                                </a:graphicData>
                              </a:graphic>
                            </wp:inline>
                          </w:drawing>
                        </w:r>
                        <w:r>
                          <w:rPr>
                            <w:rFonts w:eastAsia="Calibri"/>
                          </w:rPr>
                          <w:t> </w:t>
                        </w:r>
                      </w:p>
                    </w:txbxContent>
                  </v:textbox>
                </v:rect>
                <v:rect id="Rectangle 50" o:spid="_x0000_s1033" style="position:absolute;left:34312;top:10721;width:3511;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" fillcolor="#00b050" strokecolor="#00b050" strokeweight="1pt">
                  <v:fill r:id="rId69" o:title="" color2="white [3212]" type="pattern"/>
                  <v:textbox>
                    <w:txbxContent>
                      <w:p w14:paraId="3102D9F0" w14:textId="77777777" w:rsidR="007C503F" w:rsidRDefault="007C503F" w:rsidP="0008191C">
                        <w:pPr>
                          <w:jc w:val="center"/>
                        </w:pPr>
                        <w:r>
                          <w:rPr>
                            <w:rFonts w:eastAsia="Calibri"/>
                          </w:rPr>
                          <w:t> </w:t>
                        </w:r>
                      </w:p>
                    </w:txbxContent>
                  </v:textbox>
                </v:rect>
                <v:rect id="Rectangle 53" o:spid="_x0000_s1034" style="position:absolute;left:41360;top:7905;width:3512;height:1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" fillcolor="#7030a0" strokecolor="#7030a0" strokeweight="1pt">
                  <v:fill r:id="rId70" o:title="" color2="white [3212]" type="pattern"/>
                  <v:textbox>
                    <w:txbxContent>
                      <w:p w14:paraId="333F1163" w14:textId="77777777" w:rsidR="007C503F" w:rsidRDefault="007C503F" w:rsidP="0008191C">
                        <w:pPr>
                          <w:jc w:val="center"/>
                        </w:pPr>
                        <w:r>
                          <w:rPr>
                            <w:rFonts w:eastAsia="Calibri"/>
                          </w:rPr>
                          <w:t> </w:t>
                        </w:r>
                      </w:p>
                    </w:txbxContent>
                  </v:textbox>
                </v:rect>
                <w10:anchorlock/>
              </v:group>
            </w:pict>
          </mc:Fallback>
        </mc:AlternateContent>
      </w:r>
    </w:p>
    <w:p w14:paraId="5AE49AC0" w14:textId="5F4318D4" w:rsidR="00AD5D5B" w:rsidRPr="00BA3BAD" w:rsidRDefault="00AD5D5B" w:rsidP="00AD5D5B">
      <w:r w:rsidRPr="00BA3BAD">
        <w:t>Source: FHWA</w:t>
      </w:r>
    </w:p>
    <w:p w14:paraId="6F2C56EF" w14:textId="3C516FED" w:rsidR="00AD5D5B" w:rsidRPr="00BA3BAD" w:rsidRDefault="00AD5D5B" w:rsidP="00AD5D5B">
      <w:pPr>
        <w:pStyle w:val="FHWABody"/>
        <w:jc w:val="center"/>
        <w:rPr>
          <w:b/>
        </w:rPr>
      </w:pPr>
      <w:bookmarkStart w:id="99" w:name="_Toc35778045"/>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28</w:t>
      </w:r>
      <w:r w:rsidRPr="00BA3BAD">
        <w:rPr>
          <w:b/>
          <w:bCs/>
          <w:noProof/>
        </w:rPr>
        <w:fldChar w:fldCharType="end"/>
      </w:r>
      <w:r w:rsidRPr="00BA3BAD">
        <w:rPr>
          <w:b/>
          <w:bCs/>
        </w:rPr>
        <w:t xml:space="preserve">. Diagram. </w:t>
      </w:r>
      <w:r w:rsidRPr="00BA3BAD">
        <w:rPr>
          <w:b/>
        </w:rPr>
        <w:t xml:space="preserve">Vehicles </w:t>
      </w:r>
      <w:r w:rsidR="007617F9" w:rsidRPr="00BA3BAD">
        <w:rPr>
          <w:b/>
        </w:rPr>
        <w:t xml:space="preserve">involved in the </w:t>
      </w:r>
      <w:r w:rsidR="002A11E6">
        <w:rPr>
          <w:b/>
        </w:rPr>
        <w:t>CF</w:t>
      </w:r>
      <w:r w:rsidR="007617F9" w:rsidRPr="00BA3BAD">
        <w:rPr>
          <w:b/>
        </w:rPr>
        <w:t xml:space="preserve"> and </w:t>
      </w:r>
      <w:r w:rsidR="002A11E6">
        <w:rPr>
          <w:b/>
        </w:rPr>
        <w:t>LC</w:t>
      </w:r>
      <w:r w:rsidR="007617F9" w:rsidRPr="00BA3BAD">
        <w:rPr>
          <w:b/>
        </w:rPr>
        <w:t xml:space="preserve"> interactions.</w:t>
      </w:r>
      <w:bookmarkEnd w:id="99"/>
    </w:p>
    <w:p w14:paraId="4C817A94" w14:textId="42686381" w:rsidR="00AD5D5B" w:rsidRPr="00BA3BAD" w:rsidRDefault="00AD5D5B" w:rsidP="00AD5D5B">
      <w:pPr>
        <w:jc w:val="center"/>
      </w:pPr>
      <w:r w:rsidRPr="00BA3BAD">
        <w:rPr>
          <w:noProof/>
          <w:lang w:eastAsia="zh-CN"/>
        </w:rPr>
        <w:lastRenderedPageBreak/>
        <w:drawing>
          <wp:inline distT="0" distB="0" distL="0" distR="0" wp14:anchorId="58CD7F0A" wp14:editId="5E8F8AEE">
            <wp:extent cx="5467350" cy="6391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67350" cy="6391275"/>
                    </a:xfrm>
                    <a:prstGeom prst="rect">
                      <a:avLst/>
                    </a:prstGeom>
                    <a:noFill/>
                    <a:ln>
                      <a:noFill/>
                    </a:ln>
                  </pic:spPr>
                </pic:pic>
              </a:graphicData>
            </a:graphic>
          </wp:inline>
        </w:drawing>
      </w:r>
    </w:p>
    <w:p w14:paraId="39BE1B83" w14:textId="4801701E" w:rsidR="00AD5D5B" w:rsidRPr="00BA3BAD" w:rsidRDefault="00AD5D5B" w:rsidP="00AD5D5B">
      <w:r w:rsidRPr="00BA3BAD">
        <w:t>Source: FHWA</w:t>
      </w:r>
    </w:p>
    <w:p w14:paraId="1E485ABB" w14:textId="3653BBC1" w:rsidR="00AD5D5B" w:rsidRPr="00BA3BAD" w:rsidRDefault="00AD5D5B" w:rsidP="00AD5D5B">
      <w:pPr>
        <w:pStyle w:val="FHWABody"/>
        <w:jc w:val="center"/>
        <w:rPr>
          <w:b/>
        </w:rPr>
      </w:pPr>
      <w:bookmarkStart w:id="100" w:name="_Toc35778046"/>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29</w:t>
      </w:r>
      <w:r w:rsidRPr="00BA3BAD">
        <w:rPr>
          <w:b/>
          <w:bCs/>
          <w:noProof/>
        </w:rPr>
        <w:fldChar w:fldCharType="end"/>
      </w:r>
      <w:r w:rsidRPr="00BA3BAD">
        <w:rPr>
          <w:b/>
          <w:bCs/>
        </w:rPr>
        <w:t xml:space="preserve">. Diagram. </w:t>
      </w:r>
      <w:r w:rsidR="002A11E6">
        <w:rPr>
          <w:b/>
        </w:rPr>
        <w:t>CF</w:t>
      </w:r>
      <w:r w:rsidR="007617F9" w:rsidRPr="00BA3BAD">
        <w:rPr>
          <w:b/>
        </w:rPr>
        <w:t xml:space="preserve"> and </w:t>
      </w:r>
      <w:r w:rsidR="002A11E6">
        <w:rPr>
          <w:b/>
        </w:rPr>
        <w:t>LC</w:t>
      </w:r>
      <w:r w:rsidR="007617F9" w:rsidRPr="00BA3BAD">
        <w:rPr>
          <w:b/>
        </w:rPr>
        <w:t xml:space="preserve"> logic for manually</w:t>
      </w:r>
      <w:r w:rsidR="002116F6">
        <w:rPr>
          <w:b/>
        </w:rPr>
        <w:t>-</w:t>
      </w:r>
      <w:r w:rsidR="007617F9" w:rsidRPr="00BA3BAD">
        <w:rPr>
          <w:b/>
        </w:rPr>
        <w:t>driven vehicles</w:t>
      </w:r>
      <w:r w:rsidRPr="00BA3BAD">
        <w:rPr>
          <w:b/>
        </w:rPr>
        <w:t>.</w:t>
      </w:r>
      <w:bookmarkEnd w:id="100"/>
    </w:p>
    <w:p w14:paraId="6E3BC2D1" w14:textId="0B082D87" w:rsidR="00AD5D5B" w:rsidRPr="00BA3BAD" w:rsidRDefault="00AD5D5B" w:rsidP="00AD5D5B">
      <w:pPr>
        <w:jc w:val="center"/>
      </w:pPr>
      <w:r w:rsidRPr="00BA3BAD">
        <w:rPr>
          <w:noProof/>
          <w:lang w:eastAsia="zh-CN"/>
        </w:rPr>
        <w:lastRenderedPageBreak/>
        <w:drawing>
          <wp:inline distT="0" distB="0" distL="0" distR="0" wp14:anchorId="750487B9" wp14:editId="49D7BBCB">
            <wp:extent cx="5943600" cy="59023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53C73995" w14:textId="4959F67F" w:rsidR="00AD5D5B" w:rsidRPr="00BA3BAD" w:rsidRDefault="00AD5D5B" w:rsidP="00AD5D5B">
      <w:r w:rsidRPr="00BA3BAD">
        <w:t>Source: FHWA</w:t>
      </w:r>
    </w:p>
    <w:p w14:paraId="05ADBBA6" w14:textId="48E539FB" w:rsidR="00AD5D5B" w:rsidRPr="00BA3BAD" w:rsidRDefault="00AD5D5B" w:rsidP="00AD5D5B">
      <w:pPr>
        <w:pStyle w:val="FHWABody"/>
        <w:jc w:val="center"/>
      </w:pPr>
      <w:bookmarkStart w:id="101" w:name="_Toc35778047"/>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30</w:t>
      </w:r>
      <w:r w:rsidRPr="00BA3BAD">
        <w:rPr>
          <w:b/>
          <w:bCs/>
          <w:noProof/>
        </w:rPr>
        <w:fldChar w:fldCharType="end"/>
      </w:r>
      <w:r w:rsidRPr="00BA3BAD">
        <w:rPr>
          <w:b/>
          <w:bCs/>
        </w:rPr>
        <w:t xml:space="preserve">. Diagram. </w:t>
      </w:r>
      <w:r w:rsidRPr="00BA3BAD">
        <w:rPr>
          <w:b/>
        </w:rPr>
        <w:t xml:space="preserve">Driving </w:t>
      </w:r>
      <w:r w:rsidR="007617F9" w:rsidRPr="00BA3BAD">
        <w:rPr>
          <w:b/>
        </w:rPr>
        <w:t>mode determination for manually</w:t>
      </w:r>
      <w:r w:rsidR="00A0796E">
        <w:rPr>
          <w:b/>
        </w:rPr>
        <w:t>-</w:t>
      </w:r>
      <w:r w:rsidR="007617F9" w:rsidRPr="00BA3BAD">
        <w:rPr>
          <w:b/>
        </w:rPr>
        <w:t>driven vehicles</w:t>
      </w:r>
      <w:r w:rsidRPr="00BA3BAD">
        <w:rPr>
          <w:b/>
        </w:rPr>
        <w:t>.</w:t>
      </w:r>
      <w:bookmarkEnd w:id="101"/>
    </w:p>
    <w:p w14:paraId="2ABD9387" w14:textId="43FB8965" w:rsidR="00AD5D5B" w:rsidRPr="00BA3BAD" w:rsidRDefault="00AD5D5B" w:rsidP="00AD5D5B">
      <w:pPr>
        <w:jc w:val="center"/>
      </w:pPr>
      <w:r w:rsidRPr="00BA3BAD">
        <w:rPr>
          <w:noProof/>
          <w:lang w:eastAsia="zh-CN"/>
        </w:rPr>
        <w:lastRenderedPageBreak/>
        <w:drawing>
          <wp:inline distT="0" distB="0" distL="0" distR="0" wp14:anchorId="0DB8DF3D" wp14:editId="0858D8C4">
            <wp:extent cx="5943600" cy="47580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943600" cy="4758055"/>
                    </a:xfrm>
                    <a:prstGeom prst="rect">
                      <a:avLst/>
                    </a:prstGeom>
                    <a:noFill/>
                    <a:ln>
                      <a:noFill/>
                    </a:ln>
                  </pic:spPr>
                </pic:pic>
              </a:graphicData>
            </a:graphic>
          </wp:inline>
        </w:drawing>
      </w:r>
    </w:p>
    <w:p w14:paraId="39CF5CB9" w14:textId="77777777" w:rsidR="00AD5D5B" w:rsidRPr="00BA3BAD" w:rsidRDefault="00AD5D5B" w:rsidP="00AD5D5B">
      <w:r w:rsidRPr="00BA3BAD">
        <w:t>Source: FHWA</w:t>
      </w:r>
    </w:p>
    <w:p w14:paraId="45D16913" w14:textId="4DFA3596" w:rsidR="00AD5D5B" w:rsidRPr="00BA3BAD" w:rsidRDefault="00AD5D5B" w:rsidP="00AD5D5B">
      <w:pPr>
        <w:pStyle w:val="FHWABody"/>
        <w:jc w:val="center"/>
        <w:rPr>
          <w:b/>
        </w:rPr>
      </w:pPr>
      <w:bookmarkStart w:id="102" w:name="_Toc35778048"/>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31</w:t>
      </w:r>
      <w:r w:rsidRPr="00BA3BAD">
        <w:rPr>
          <w:b/>
          <w:bCs/>
          <w:noProof/>
        </w:rPr>
        <w:fldChar w:fldCharType="end"/>
      </w:r>
      <w:r w:rsidRPr="00BA3BAD">
        <w:rPr>
          <w:b/>
          <w:bCs/>
        </w:rPr>
        <w:t xml:space="preserve">. Diagram. </w:t>
      </w:r>
      <w:r w:rsidR="007617F9" w:rsidRPr="00BA3BAD">
        <w:rPr>
          <w:b/>
        </w:rPr>
        <w:t>BCF</w:t>
      </w:r>
      <w:r w:rsidRPr="00BA3BAD">
        <w:rPr>
          <w:b/>
        </w:rPr>
        <w:t xml:space="preserve"> </w:t>
      </w:r>
      <w:r w:rsidR="007617F9" w:rsidRPr="00BA3BAD">
        <w:rPr>
          <w:b/>
        </w:rPr>
        <w:t xml:space="preserve">logic flow for </w:t>
      </w:r>
      <w:r w:rsidR="00A0796E">
        <w:rPr>
          <w:b/>
        </w:rPr>
        <w:t>ALC</w:t>
      </w:r>
      <w:r w:rsidR="007617F9" w:rsidRPr="00BA3BAD">
        <w:rPr>
          <w:b/>
        </w:rPr>
        <w:t xml:space="preserve"> and </w:t>
      </w:r>
      <w:r w:rsidR="00A0796E">
        <w:rPr>
          <w:b/>
        </w:rPr>
        <w:t>MLC</w:t>
      </w:r>
      <w:r w:rsidR="007617F9" w:rsidRPr="00BA3BAD">
        <w:rPr>
          <w:b/>
        </w:rPr>
        <w:t xml:space="preserve"> (off-ramp exiting maneuver</w:t>
      </w:r>
      <w:r w:rsidRPr="00BA3BAD">
        <w:rPr>
          <w:b/>
        </w:rPr>
        <w:t>).</w:t>
      </w:r>
      <w:bookmarkEnd w:id="102"/>
    </w:p>
    <w:p w14:paraId="73E0FFA0" w14:textId="19BB861A" w:rsidR="00AD5D5B" w:rsidRPr="00BA3BAD" w:rsidRDefault="00AD5D5B" w:rsidP="00AD5D5B">
      <w:pPr>
        <w:pStyle w:val="FHWABody"/>
        <w:jc w:val="center"/>
        <w:rPr>
          <w:b/>
        </w:rPr>
      </w:pPr>
    </w:p>
    <w:p w14:paraId="09B4BD98" w14:textId="6FE76D73" w:rsidR="00AD5D5B" w:rsidRPr="00BA3BAD" w:rsidRDefault="00AD5D5B" w:rsidP="00AD5D5B">
      <w:pPr>
        <w:jc w:val="center"/>
      </w:pPr>
      <w:r w:rsidRPr="00BA3BAD">
        <w:rPr>
          <w:noProof/>
          <w:lang w:eastAsia="zh-CN"/>
        </w:rPr>
        <w:lastRenderedPageBreak/>
        <w:drawing>
          <wp:inline distT="0" distB="0" distL="0" distR="0" wp14:anchorId="4FD41017" wp14:editId="157A1E4C">
            <wp:extent cx="5943600" cy="44742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377B2134" w14:textId="77777777" w:rsidR="00AD5D5B" w:rsidRPr="00BA3BAD" w:rsidRDefault="00AD5D5B" w:rsidP="00AD5D5B">
      <w:r w:rsidRPr="00BA3BAD">
        <w:t>Source: FHWA</w:t>
      </w:r>
    </w:p>
    <w:p w14:paraId="75DA3945" w14:textId="1CFD5513" w:rsidR="00AD5D5B" w:rsidRPr="00BA3BAD" w:rsidRDefault="00AD5D5B" w:rsidP="00AD5D5B">
      <w:pPr>
        <w:pStyle w:val="FHWABody"/>
        <w:jc w:val="center"/>
        <w:rPr>
          <w:b/>
        </w:rPr>
      </w:pPr>
      <w:bookmarkStart w:id="103" w:name="_Toc35778049"/>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32</w:t>
      </w:r>
      <w:r w:rsidRPr="00BA3BAD">
        <w:rPr>
          <w:b/>
          <w:bCs/>
          <w:noProof/>
        </w:rPr>
        <w:fldChar w:fldCharType="end"/>
      </w:r>
      <w:r w:rsidRPr="00BA3BAD">
        <w:rPr>
          <w:b/>
          <w:bCs/>
        </w:rPr>
        <w:t xml:space="preserve">. Diagram. </w:t>
      </w:r>
      <w:r w:rsidR="007617F9" w:rsidRPr="00BA3BAD">
        <w:rPr>
          <w:b/>
        </w:rPr>
        <w:t>BCF logic</w:t>
      </w:r>
      <w:r w:rsidR="00A0796E">
        <w:rPr>
          <w:b/>
        </w:rPr>
        <w:t xml:space="preserve"> flow for</w:t>
      </w:r>
      <w:r w:rsidR="007617F9" w:rsidRPr="00BA3BAD">
        <w:rPr>
          <w:b/>
        </w:rPr>
        <w:t xml:space="preserve"> </w:t>
      </w:r>
      <w:r w:rsidR="00A0796E">
        <w:rPr>
          <w:b/>
        </w:rPr>
        <w:t>MLC</w:t>
      </w:r>
      <w:r w:rsidRPr="00BA3BAD">
        <w:rPr>
          <w:b/>
        </w:rPr>
        <w:t xml:space="preserve"> (on-ramp merging maneuver).</w:t>
      </w:r>
      <w:bookmarkEnd w:id="103"/>
    </w:p>
    <w:p w14:paraId="2B1A26EB" w14:textId="0825864F" w:rsidR="00AD5D5B" w:rsidRPr="00BA3BAD" w:rsidRDefault="00AD5D5B" w:rsidP="00AD5D5B">
      <w:pPr>
        <w:jc w:val="center"/>
        <w:rPr>
          <w:b/>
        </w:rPr>
      </w:pPr>
      <w:r w:rsidRPr="00BA3BAD">
        <w:rPr>
          <w:noProof/>
          <w:lang w:eastAsia="zh-CN"/>
        </w:rPr>
        <w:lastRenderedPageBreak/>
        <w:drawing>
          <wp:inline distT="0" distB="0" distL="0" distR="0" wp14:anchorId="1BCCA1A1" wp14:editId="14616C51">
            <wp:extent cx="3571875" cy="38671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71875" cy="3867150"/>
                    </a:xfrm>
                    <a:prstGeom prst="rect">
                      <a:avLst/>
                    </a:prstGeom>
                    <a:noFill/>
                    <a:ln>
                      <a:noFill/>
                    </a:ln>
                  </pic:spPr>
                </pic:pic>
              </a:graphicData>
            </a:graphic>
          </wp:inline>
        </w:drawing>
      </w:r>
    </w:p>
    <w:p w14:paraId="3665363C" w14:textId="77777777" w:rsidR="00AD5D5B" w:rsidRPr="00BA3BAD" w:rsidRDefault="00AD5D5B" w:rsidP="00AD5D5B">
      <w:r w:rsidRPr="00BA3BAD">
        <w:t>Source: FHWA</w:t>
      </w:r>
    </w:p>
    <w:p w14:paraId="2553D2D9" w14:textId="67453AB3" w:rsidR="00AD5D5B" w:rsidRPr="00BA3BAD" w:rsidRDefault="00AD5D5B" w:rsidP="00AD5D5B">
      <w:pPr>
        <w:pStyle w:val="FHWABody"/>
        <w:jc w:val="center"/>
        <w:rPr>
          <w:b/>
        </w:rPr>
      </w:pPr>
      <w:bookmarkStart w:id="104" w:name="_Toc35778050"/>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33</w:t>
      </w:r>
      <w:r w:rsidRPr="00BA3BAD">
        <w:rPr>
          <w:b/>
          <w:bCs/>
          <w:noProof/>
        </w:rPr>
        <w:fldChar w:fldCharType="end"/>
      </w:r>
      <w:r w:rsidRPr="00BA3BAD">
        <w:rPr>
          <w:b/>
          <w:bCs/>
        </w:rPr>
        <w:t xml:space="preserve">. Diagram. </w:t>
      </w:r>
      <w:r w:rsidR="007617F9" w:rsidRPr="00BA3BAD">
        <w:rPr>
          <w:b/>
        </w:rPr>
        <w:t>BCF logic</w:t>
      </w:r>
      <w:r w:rsidR="00A0796E">
        <w:rPr>
          <w:b/>
        </w:rPr>
        <w:t xml:space="preserve"> flow</w:t>
      </w:r>
      <w:r w:rsidR="007617F9" w:rsidRPr="00BA3BAD">
        <w:rPr>
          <w:b/>
        </w:rPr>
        <w:t xml:space="preserve"> </w:t>
      </w:r>
      <w:r w:rsidRPr="00BA3BAD">
        <w:rPr>
          <w:b/>
        </w:rPr>
        <w:t xml:space="preserve">for </w:t>
      </w:r>
      <w:r w:rsidR="00A0796E">
        <w:rPr>
          <w:b/>
        </w:rPr>
        <w:t>DLC</w:t>
      </w:r>
      <w:r w:rsidRPr="00BA3BAD">
        <w:rPr>
          <w:b/>
        </w:rPr>
        <w:t>.</w:t>
      </w:r>
      <w:bookmarkEnd w:id="104"/>
    </w:p>
    <w:p w14:paraId="61AC53DD" w14:textId="77777777" w:rsidR="00AD5D5B" w:rsidRPr="00BA3BAD" w:rsidRDefault="00AD5D5B" w:rsidP="00AD5D5B">
      <w:pPr>
        <w:pStyle w:val="FHWABody"/>
        <w:jc w:val="center"/>
        <w:rPr>
          <w:b/>
        </w:rPr>
      </w:pPr>
    </w:p>
    <w:p w14:paraId="3FAA5593" w14:textId="2392635F" w:rsidR="00AD5D5B" w:rsidRPr="00BA3BAD" w:rsidRDefault="00AD5D5B" w:rsidP="00A66BE7">
      <w:pPr>
        <w:pStyle w:val="AppendixL2"/>
      </w:pPr>
      <w:r w:rsidRPr="00BA3BAD">
        <w:t>C.1 Major Functions for C</w:t>
      </w:r>
      <w:r w:rsidR="00574707" w:rsidRPr="00BA3BAD">
        <w:t>ar-</w:t>
      </w:r>
      <w:r w:rsidRPr="00BA3BAD">
        <w:t>F</w:t>
      </w:r>
      <w:r w:rsidR="00574707" w:rsidRPr="00BA3BAD">
        <w:t>ollowing</w:t>
      </w:r>
      <w:r w:rsidRPr="00BA3BAD">
        <w:t xml:space="preserve"> and L</w:t>
      </w:r>
      <w:r w:rsidR="00574707" w:rsidRPr="00BA3BAD">
        <w:t>ane-</w:t>
      </w:r>
      <w:r w:rsidRPr="00BA3BAD">
        <w:t>C</w:t>
      </w:r>
      <w:r w:rsidR="00574707" w:rsidRPr="00BA3BAD">
        <w:t>hanging</w:t>
      </w:r>
      <w:r w:rsidRPr="00BA3BAD">
        <w:t xml:space="preserve"> Algorithms</w:t>
      </w:r>
    </w:p>
    <w:p w14:paraId="04A1B4C2" w14:textId="77777777" w:rsidR="00AD5D5B" w:rsidRPr="00BA3BAD" w:rsidRDefault="00AD5D5B" w:rsidP="00A66BE7">
      <w:pPr>
        <w:pStyle w:val="Heading3"/>
      </w:pPr>
      <w:bookmarkStart w:id="105" w:name="_Toc35777879"/>
      <w:r w:rsidRPr="00BA3BAD">
        <w:t>AccGapAccepted</w:t>
      </w:r>
      <w:bookmarkEnd w:id="105"/>
    </w:p>
    <w:p w14:paraId="4AA02D79" w14:textId="77777777" w:rsidR="00AD5D5B" w:rsidRPr="00BA3BAD" w:rsidRDefault="00AD5D5B" w:rsidP="00A66BE7">
      <w:pPr>
        <w:pStyle w:val="Heading4"/>
        <w:rPr>
          <w:lang w:eastAsia="ja-JP"/>
        </w:rPr>
      </w:pPr>
      <w:r w:rsidRPr="00BA3BAD">
        <w:rPr>
          <w:lang w:eastAsia="ja-JP"/>
        </w:rPr>
        <w:t>Syntax</w:t>
      </w:r>
    </w:p>
    <w:p w14:paraId="7DFD613B" w14:textId="4FF70E86" w:rsidR="00AD5D5B" w:rsidRPr="00BA3BAD" w:rsidRDefault="00AD5D5B" w:rsidP="00963C23">
      <w:pPr>
        <w:rPr>
          <w:rFonts w:eastAsia="SimSun"/>
          <w:lang w:eastAsia="ja-JP"/>
        </w:rPr>
      </w:pPr>
      <w:r w:rsidRPr="00BA3BAD">
        <w:rPr>
          <w:rFonts w:eastAsia="SimSun"/>
          <w:lang w:eastAsia="ja-JP"/>
        </w:rPr>
        <w:t>bool myVehicleDef::AccGapAccepted(double a_L, double a_U, double tau, double headway, double jamGap, double d_leader, double l_leader, double vf, double v, double x, double x_leader, double x_leader_steps_early, double lead_v, double min_headway, double Gap_AC_Thrd, double desire)</w:t>
      </w:r>
    </w:p>
    <w:p w14:paraId="7C88124F" w14:textId="77777777" w:rsidR="00AD5D5B" w:rsidRPr="00BA3BAD" w:rsidRDefault="00AD5D5B" w:rsidP="00A66BE7">
      <w:pPr>
        <w:pStyle w:val="Heading4"/>
        <w:rPr>
          <w:lang w:eastAsia="ja-JP"/>
        </w:rPr>
      </w:pPr>
      <w:r w:rsidRPr="00BA3BAD">
        <w:rPr>
          <w:lang w:eastAsia="ja-JP"/>
        </w:rPr>
        <w:t>Description</w:t>
      </w:r>
    </w:p>
    <w:p w14:paraId="0B3366E6" w14:textId="77E0E953" w:rsidR="00AD5D5B" w:rsidRPr="00BA3BAD" w:rsidRDefault="00AD5D5B" w:rsidP="00963C23">
      <w:pPr>
        <w:rPr>
          <w:rFonts w:eastAsia="SimSun"/>
          <w:lang w:eastAsia="ja-JP"/>
        </w:rPr>
      </w:pPr>
      <w:r w:rsidRPr="00BA3BAD">
        <w:rPr>
          <w:rFonts w:eastAsia="SimSun"/>
          <w:lang w:eastAsia="ja-JP"/>
        </w:rPr>
        <w:t xml:space="preserve">This function computes an anticipated acceleration for a subject driver if </w:t>
      </w:r>
      <w:r w:rsidR="00C4394B">
        <w:rPr>
          <w:rFonts w:eastAsia="SimSun"/>
          <w:lang w:eastAsia="ja-JP"/>
        </w:rPr>
        <w:t>he or she</w:t>
      </w:r>
      <w:r w:rsidRPr="00BA3BAD">
        <w:rPr>
          <w:rFonts w:eastAsia="SimSun"/>
          <w:lang w:eastAsia="ja-JP"/>
        </w:rPr>
        <w:t xml:space="preserve"> wants to merge into a gap. If the anticipated acceleration is smaller than </w:t>
      </w:r>
      <w:r w:rsidR="003E2590">
        <w:rPr>
          <w:rFonts w:eastAsia="SimSun"/>
          <w:lang w:eastAsia="ja-JP"/>
        </w:rPr>
        <w:t>the</w:t>
      </w:r>
      <w:r w:rsidRPr="00BA3BAD">
        <w:rPr>
          <w:rFonts w:eastAsia="SimSun"/>
          <w:lang w:eastAsia="ja-JP"/>
        </w:rPr>
        <w:t xml:space="preserve"> threshold, it indicates the underlying gap is not acceptable.</w:t>
      </w:r>
    </w:p>
    <w:p w14:paraId="4DFF4551" w14:textId="77777777" w:rsidR="00AD5D5B" w:rsidRPr="00BA3BAD" w:rsidRDefault="00AD5D5B" w:rsidP="00A66BE7">
      <w:pPr>
        <w:pStyle w:val="Heading4"/>
        <w:rPr>
          <w:lang w:eastAsia="ja-JP"/>
        </w:rPr>
      </w:pPr>
      <w:r w:rsidRPr="00BA3BAD">
        <w:rPr>
          <w:lang w:eastAsia="ja-JP"/>
        </w:rPr>
        <w:t>Inputs Arguments</w:t>
      </w:r>
    </w:p>
    <w:p w14:paraId="5513245E" w14:textId="48F35600" w:rsidR="00AD5D5B" w:rsidRDefault="00AD5D5B" w:rsidP="00963C23">
      <w:pPr>
        <w:rPr>
          <w:rFonts w:eastAsia="SimSun"/>
          <w:lang w:eastAsia="ja-JP"/>
        </w:rPr>
      </w:pPr>
      <w:r w:rsidRPr="00BA3BAD">
        <w:rPr>
          <w:rFonts w:eastAsia="SimSun"/>
          <w:lang w:eastAsia="ja-JP"/>
        </w:rPr>
        <w:t>a_L: maximum deceleration of the subject vehicle.</w:t>
      </w:r>
    </w:p>
    <w:p w14:paraId="3A371870" w14:textId="77777777" w:rsidR="00963C23" w:rsidRPr="00BA3BAD" w:rsidRDefault="00963C23" w:rsidP="00963C23">
      <w:pPr>
        <w:rPr>
          <w:rFonts w:eastAsia="SimSun"/>
          <w:lang w:eastAsia="ja-JP"/>
        </w:rPr>
      </w:pPr>
    </w:p>
    <w:p w14:paraId="5A671239" w14:textId="77777777" w:rsidR="00AD5D5B" w:rsidRPr="00BA3BAD" w:rsidRDefault="00AD5D5B" w:rsidP="00963C23">
      <w:pPr>
        <w:rPr>
          <w:rFonts w:eastAsia="SimSun"/>
          <w:lang w:eastAsia="ja-JP"/>
        </w:rPr>
      </w:pPr>
      <w:r w:rsidRPr="00BA3BAD">
        <w:rPr>
          <w:rFonts w:eastAsia="SimSun"/>
          <w:lang w:eastAsia="ja-JP"/>
        </w:rPr>
        <w:t>a_U: maximum acceleration of the subject vehicle.</w:t>
      </w:r>
    </w:p>
    <w:p w14:paraId="52E795B5" w14:textId="77777777" w:rsidR="00963C23" w:rsidRDefault="00963C23" w:rsidP="00963C23">
      <w:pPr>
        <w:rPr>
          <w:rFonts w:eastAsia="SimSun"/>
          <w:lang w:eastAsia="ja-JP"/>
        </w:rPr>
      </w:pPr>
    </w:p>
    <w:p w14:paraId="3F32FA03" w14:textId="2868ADFD" w:rsidR="00AD5D5B" w:rsidRPr="00BA3BAD" w:rsidRDefault="00AD5D5B" w:rsidP="00963C23">
      <w:pPr>
        <w:rPr>
          <w:rFonts w:eastAsia="SimSun"/>
          <w:lang w:eastAsia="ja-JP"/>
        </w:rPr>
      </w:pPr>
      <w:r w:rsidRPr="00BA3BAD">
        <w:rPr>
          <w:rFonts w:eastAsia="SimSun"/>
          <w:lang w:eastAsia="ja-JP"/>
        </w:rPr>
        <w:t>tau: reaction time.</w:t>
      </w:r>
    </w:p>
    <w:p w14:paraId="130FFC09" w14:textId="77777777" w:rsidR="00963C23" w:rsidRDefault="00963C23" w:rsidP="00963C23">
      <w:pPr>
        <w:rPr>
          <w:rFonts w:eastAsia="SimSun"/>
          <w:lang w:eastAsia="ja-JP"/>
        </w:rPr>
      </w:pPr>
    </w:p>
    <w:p w14:paraId="21AE0EBF" w14:textId="458B7B8F" w:rsidR="00AD5D5B" w:rsidRPr="00BA3BAD" w:rsidRDefault="00AD5D5B" w:rsidP="00963C23">
      <w:pPr>
        <w:rPr>
          <w:rFonts w:eastAsia="SimSun"/>
          <w:lang w:eastAsia="ja-JP"/>
        </w:rPr>
      </w:pPr>
      <w:r w:rsidRPr="00BA3BAD">
        <w:rPr>
          <w:rFonts w:eastAsia="SimSun"/>
          <w:lang w:eastAsia="ja-JP"/>
        </w:rPr>
        <w:t>headway: current spacing headway.</w:t>
      </w:r>
    </w:p>
    <w:p w14:paraId="055551F1" w14:textId="77777777" w:rsidR="00963C23" w:rsidRDefault="00963C23" w:rsidP="00963C23">
      <w:pPr>
        <w:rPr>
          <w:rFonts w:eastAsia="SimSun"/>
          <w:lang w:eastAsia="ja-JP"/>
        </w:rPr>
      </w:pPr>
    </w:p>
    <w:p w14:paraId="2D787E12" w14:textId="09686773" w:rsidR="00AD5D5B" w:rsidRPr="00BA3BAD" w:rsidRDefault="00AD5D5B" w:rsidP="00963C23">
      <w:pPr>
        <w:rPr>
          <w:rFonts w:eastAsia="SimSun"/>
          <w:lang w:eastAsia="ja-JP"/>
        </w:rPr>
      </w:pPr>
      <w:r w:rsidRPr="00BA3BAD">
        <w:rPr>
          <w:rFonts w:eastAsia="SimSun"/>
          <w:lang w:eastAsia="ja-JP"/>
        </w:rPr>
        <w:t>jamGap: the spacing gap between two vehicles in jam traffic.</w:t>
      </w:r>
    </w:p>
    <w:p w14:paraId="59724C5A" w14:textId="77777777" w:rsidR="00963C23" w:rsidRDefault="00963C23" w:rsidP="00963C23">
      <w:pPr>
        <w:rPr>
          <w:rFonts w:eastAsia="SimSun"/>
          <w:lang w:eastAsia="ja-JP"/>
        </w:rPr>
      </w:pPr>
    </w:p>
    <w:p w14:paraId="0289335D" w14:textId="33337DEA" w:rsidR="00AD5D5B" w:rsidRPr="00BA3BAD" w:rsidRDefault="00AD5D5B" w:rsidP="00963C23">
      <w:pPr>
        <w:rPr>
          <w:rFonts w:eastAsia="SimSun"/>
          <w:lang w:eastAsia="ja-JP"/>
        </w:rPr>
      </w:pPr>
      <w:r w:rsidRPr="00BA3BAD">
        <w:rPr>
          <w:rFonts w:eastAsia="SimSun"/>
          <w:lang w:eastAsia="ja-JP"/>
        </w:rPr>
        <w:t>d_leader: not used.</w:t>
      </w:r>
    </w:p>
    <w:p w14:paraId="7CA16BC4" w14:textId="77777777" w:rsidR="00963C23" w:rsidRDefault="00963C23" w:rsidP="00963C23">
      <w:pPr>
        <w:rPr>
          <w:rFonts w:eastAsia="SimSun"/>
          <w:lang w:eastAsia="ja-JP"/>
        </w:rPr>
      </w:pPr>
    </w:p>
    <w:p w14:paraId="64841A73" w14:textId="3FCED3D5" w:rsidR="00AD5D5B" w:rsidRPr="00BA3BAD" w:rsidRDefault="00AD5D5B" w:rsidP="00963C23">
      <w:pPr>
        <w:rPr>
          <w:rFonts w:eastAsia="SimSun"/>
          <w:lang w:eastAsia="ja-JP"/>
        </w:rPr>
      </w:pPr>
      <w:r w:rsidRPr="00BA3BAD">
        <w:rPr>
          <w:rFonts w:eastAsia="SimSun"/>
          <w:lang w:eastAsia="ja-JP"/>
        </w:rPr>
        <w:t>l_leader: length of the front vehicle.</w:t>
      </w:r>
    </w:p>
    <w:p w14:paraId="6987BA24" w14:textId="77777777" w:rsidR="00963C23" w:rsidRDefault="00963C23" w:rsidP="00963C23">
      <w:pPr>
        <w:rPr>
          <w:rFonts w:eastAsia="SimSun"/>
          <w:lang w:eastAsia="ja-JP"/>
        </w:rPr>
      </w:pPr>
    </w:p>
    <w:p w14:paraId="3AF7994D" w14:textId="3817017E" w:rsidR="00AD5D5B" w:rsidRPr="00BA3BAD" w:rsidRDefault="00AD5D5B" w:rsidP="00963C23">
      <w:pPr>
        <w:rPr>
          <w:rFonts w:eastAsia="SimSun"/>
          <w:lang w:eastAsia="ja-JP"/>
        </w:rPr>
      </w:pPr>
      <w:r w:rsidRPr="00BA3BAD">
        <w:rPr>
          <w:rFonts w:eastAsia="SimSun"/>
          <w:lang w:eastAsia="ja-JP"/>
        </w:rPr>
        <w:t>vf: free</w:t>
      </w:r>
      <w:r w:rsidR="00B531B0">
        <w:rPr>
          <w:rFonts w:eastAsia="SimSun"/>
          <w:lang w:eastAsia="ja-JP"/>
        </w:rPr>
        <w:t xml:space="preserve"> </w:t>
      </w:r>
      <w:r w:rsidRPr="00BA3BAD">
        <w:rPr>
          <w:rFonts w:eastAsia="SimSun"/>
          <w:lang w:eastAsia="ja-JP"/>
        </w:rPr>
        <w:t>flow speed.</w:t>
      </w:r>
    </w:p>
    <w:p w14:paraId="10D49733" w14:textId="77777777" w:rsidR="00963C23" w:rsidRDefault="00963C23" w:rsidP="00963C23">
      <w:pPr>
        <w:rPr>
          <w:rFonts w:eastAsia="SimSun"/>
          <w:lang w:eastAsia="ja-JP"/>
        </w:rPr>
      </w:pPr>
    </w:p>
    <w:p w14:paraId="47C1028D" w14:textId="2C1A87B3" w:rsidR="00AD5D5B" w:rsidRPr="00BA3BAD" w:rsidRDefault="00AD5D5B" w:rsidP="00963C23">
      <w:pPr>
        <w:rPr>
          <w:rFonts w:eastAsia="SimSun"/>
          <w:lang w:eastAsia="ja-JP"/>
        </w:rPr>
      </w:pPr>
      <w:r w:rsidRPr="00BA3BAD">
        <w:rPr>
          <w:rFonts w:eastAsia="SimSun"/>
          <w:lang w:eastAsia="ja-JP"/>
        </w:rPr>
        <w:t>v: current speed.</w:t>
      </w:r>
    </w:p>
    <w:p w14:paraId="26E81184" w14:textId="77777777" w:rsidR="00963C23" w:rsidRDefault="00963C23" w:rsidP="00963C23">
      <w:pPr>
        <w:rPr>
          <w:rFonts w:eastAsia="SimSun"/>
          <w:lang w:eastAsia="ja-JP"/>
        </w:rPr>
      </w:pPr>
    </w:p>
    <w:p w14:paraId="528BC46C" w14:textId="4426FDEC" w:rsidR="00AD5D5B" w:rsidRPr="00BA3BAD" w:rsidRDefault="00AD5D5B" w:rsidP="00963C23">
      <w:pPr>
        <w:rPr>
          <w:rFonts w:eastAsia="SimSun"/>
          <w:lang w:eastAsia="ja-JP"/>
        </w:rPr>
      </w:pPr>
      <w:r w:rsidRPr="00BA3BAD">
        <w:rPr>
          <w:rFonts w:eastAsia="SimSun"/>
          <w:lang w:eastAsia="ja-JP"/>
        </w:rPr>
        <w:t>x: current position.</w:t>
      </w:r>
    </w:p>
    <w:p w14:paraId="7889E898" w14:textId="77777777" w:rsidR="00963C23" w:rsidRDefault="00963C23" w:rsidP="00963C23">
      <w:pPr>
        <w:rPr>
          <w:rFonts w:eastAsia="SimSun"/>
          <w:lang w:eastAsia="ja-JP"/>
        </w:rPr>
      </w:pPr>
    </w:p>
    <w:p w14:paraId="56FB3DF9" w14:textId="3655116A" w:rsidR="00AD5D5B" w:rsidRPr="00BA3BAD" w:rsidRDefault="00AD5D5B" w:rsidP="00963C23">
      <w:pPr>
        <w:rPr>
          <w:rFonts w:eastAsia="SimSun"/>
          <w:lang w:eastAsia="ja-JP"/>
        </w:rPr>
      </w:pPr>
      <w:r w:rsidRPr="00BA3BAD">
        <w:rPr>
          <w:rFonts w:eastAsia="SimSun"/>
          <w:lang w:eastAsia="ja-JP"/>
        </w:rPr>
        <w:t>x_leader: position of the front vehicle.</w:t>
      </w:r>
    </w:p>
    <w:p w14:paraId="63D54601" w14:textId="77777777" w:rsidR="00963C23" w:rsidRDefault="00963C23" w:rsidP="00963C23">
      <w:pPr>
        <w:rPr>
          <w:rFonts w:eastAsia="SimSun"/>
          <w:lang w:eastAsia="ja-JP"/>
        </w:rPr>
      </w:pPr>
    </w:p>
    <w:p w14:paraId="7F855205" w14:textId="0EA17A16" w:rsidR="00AD5D5B" w:rsidRPr="00BA3BAD" w:rsidRDefault="00AD5D5B" w:rsidP="00963C23">
      <w:pPr>
        <w:rPr>
          <w:rFonts w:eastAsia="SimSun"/>
          <w:lang w:eastAsia="ja-JP"/>
        </w:rPr>
      </w:pPr>
      <w:r w:rsidRPr="00BA3BAD">
        <w:rPr>
          <w:rFonts w:eastAsia="SimSun"/>
          <w:lang w:eastAsia="ja-JP"/>
        </w:rPr>
        <w:t>x_leader_steps_early: not used.</w:t>
      </w:r>
    </w:p>
    <w:p w14:paraId="001E0B25" w14:textId="77777777" w:rsidR="00963C23" w:rsidRDefault="00963C23" w:rsidP="00963C23">
      <w:pPr>
        <w:rPr>
          <w:rFonts w:eastAsia="SimSun"/>
          <w:lang w:eastAsia="ja-JP"/>
        </w:rPr>
      </w:pPr>
    </w:p>
    <w:p w14:paraId="38A87E7B" w14:textId="41D76A83" w:rsidR="00AD5D5B" w:rsidRPr="00BA3BAD" w:rsidRDefault="00AD5D5B" w:rsidP="00963C23">
      <w:pPr>
        <w:rPr>
          <w:rFonts w:eastAsia="SimSun"/>
          <w:lang w:eastAsia="ja-JP"/>
        </w:rPr>
      </w:pPr>
      <w:r w:rsidRPr="00BA3BAD">
        <w:rPr>
          <w:rFonts w:eastAsia="SimSun"/>
          <w:lang w:eastAsia="ja-JP"/>
        </w:rPr>
        <w:t>lead_v: speed of the front vehicle.</w:t>
      </w:r>
    </w:p>
    <w:p w14:paraId="59EB52FA" w14:textId="77777777" w:rsidR="00963C23" w:rsidRDefault="00963C23" w:rsidP="00963C23">
      <w:pPr>
        <w:rPr>
          <w:rFonts w:eastAsia="SimSun"/>
          <w:lang w:eastAsia="ja-JP"/>
        </w:rPr>
      </w:pPr>
    </w:p>
    <w:p w14:paraId="3309077B" w14:textId="4D51E5D7" w:rsidR="00AD5D5B" w:rsidRPr="00BA3BAD" w:rsidRDefault="00AD5D5B" w:rsidP="00963C23">
      <w:pPr>
        <w:rPr>
          <w:rFonts w:eastAsia="SimSun"/>
          <w:lang w:eastAsia="ja-JP"/>
        </w:rPr>
      </w:pPr>
      <w:r w:rsidRPr="00BA3BAD">
        <w:rPr>
          <w:rFonts w:eastAsia="SimSun"/>
          <w:lang w:eastAsia="ja-JP"/>
        </w:rPr>
        <w:t>min_headway: desired headway used in the Newell model.</w:t>
      </w:r>
    </w:p>
    <w:p w14:paraId="7A87D617" w14:textId="77777777" w:rsidR="00963C23" w:rsidRDefault="00963C23" w:rsidP="00963C23">
      <w:pPr>
        <w:rPr>
          <w:rFonts w:eastAsia="SimSun"/>
          <w:lang w:eastAsia="ja-JP"/>
        </w:rPr>
      </w:pPr>
    </w:p>
    <w:p w14:paraId="7C70C881" w14:textId="54988735" w:rsidR="00AD5D5B" w:rsidRPr="00BA3BAD" w:rsidRDefault="00AD5D5B" w:rsidP="00963C23">
      <w:pPr>
        <w:rPr>
          <w:rFonts w:eastAsia="SimSun"/>
          <w:lang w:eastAsia="ja-JP"/>
        </w:rPr>
      </w:pPr>
      <w:r w:rsidRPr="00BA3BAD">
        <w:rPr>
          <w:rFonts w:eastAsia="SimSun"/>
          <w:lang w:eastAsia="ja-JP"/>
        </w:rPr>
        <w:t>Gap_AC_Thrd: an acceleration threshold to be compared with the anticipated acceleration.</w:t>
      </w:r>
    </w:p>
    <w:p w14:paraId="4222045F" w14:textId="77777777" w:rsidR="00963C23" w:rsidRDefault="00963C23" w:rsidP="00963C23">
      <w:pPr>
        <w:rPr>
          <w:rFonts w:eastAsia="SimSun"/>
          <w:lang w:eastAsia="ja-JP"/>
        </w:rPr>
      </w:pPr>
    </w:p>
    <w:p w14:paraId="0DC9005E" w14:textId="7C1B65EC" w:rsidR="00AD5D5B" w:rsidRPr="00BA3BAD" w:rsidRDefault="00AD5D5B" w:rsidP="00963C23">
      <w:pPr>
        <w:rPr>
          <w:rFonts w:eastAsia="SimSun"/>
          <w:lang w:eastAsia="ja-JP"/>
        </w:rPr>
      </w:pPr>
      <w:r w:rsidRPr="00BA3BAD">
        <w:rPr>
          <w:rFonts w:eastAsia="SimSun"/>
          <w:lang w:eastAsia="ja-JP"/>
        </w:rPr>
        <w:t>desire: lane change desire</w:t>
      </w:r>
    </w:p>
    <w:p w14:paraId="731FC13B" w14:textId="77777777" w:rsidR="00AD5D5B" w:rsidRPr="00BA3BAD" w:rsidRDefault="00AD5D5B" w:rsidP="00A66BE7">
      <w:pPr>
        <w:pStyle w:val="Heading4"/>
        <w:rPr>
          <w:lang w:eastAsia="ja-JP"/>
        </w:rPr>
      </w:pPr>
      <w:r w:rsidRPr="00BA3BAD">
        <w:rPr>
          <w:lang w:eastAsia="ja-JP"/>
        </w:rPr>
        <w:t xml:space="preserve">Output Arguments </w:t>
      </w:r>
    </w:p>
    <w:p w14:paraId="24D28A26" w14:textId="65A103A1" w:rsidR="003E2590" w:rsidRDefault="00AD5D5B" w:rsidP="00963C23">
      <w:pPr>
        <w:rPr>
          <w:rFonts w:eastAsia="SimSun"/>
          <w:lang w:eastAsia="ja-JP"/>
        </w:rPr>
      </w:pPr>
      <w:r w:rsidRPr="00BA3BAD">
        <w:rPr>
          <w:rFonts w:eastAsia="SimSun"/>
          <w:lang w:eastAsia="ja-JP"/>
        </w:rPr>
        <w:t>True</w:t>
      </w:r>
      <w:r w:rsidR="003E2590">
        <w:rPr>
          <w:rFonts w:eastAsia="SimSun"/>
          <w:lang w:eastAsia="ja-JP"/>
        </w:rPr>
        <w:t xml:space="preserve">: </w:t>
      </w:r>
      <w:r w:rsidRPr="00BA3BAD">
        <w:rPr>
          <w:rFonts w:eastAsia="SimSun"/>
          <w:lang w:eastAsia="ja-JP"/>
        </w:rPr>
        <w:t>gap is acceptable</w:t>
      </w:r>
    </w:p>
    <w:p w14:paraId="73514C19" w14:textId="77777777" w:rsidR="003E2590" w:rsidRDefault="003E2590" w:rsidP="00963C23">
      <w:pPr>
        <w:rPr>
          <w:rFonts w:eastAsia="SimSun"/>
          <w:lang w:eastAsia="ja-JP"/>
        </w:rPr>
      </w:pPr>
    </w:p>
    <w:p w14:paraId="2444DF49" w14:textId="619BF7C2" w:rsidR="00AD5D5B" w:rsidRPr="00BA3BAD" w:rsidRDefault="003E2590" w:rsidP="00963C23">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gap is not acceptable.</w:t>
      </w:r>
    </w:p>
    <w:p w14:paraId="0136A7E6" w14:textId="77777777" w:rsidR="00AD5D5B" w:rsidRPr="00BA3BAD" w:rsidRDefault="00AD5D5B" w:rsidP="00A66BE7">
      <w:pPr>
        <w:pStyle w:val="Heading4"/>
        <w:rPr>
          <w:lang w:eastAsia="ja-JP"/>
        </w:rPr>
      </w:pPr>
      <w:r w:rsidRPr="00BA3BAD">
        <w:rPr>
          <w:lang w:eastAsia="ja-JP"/>
        </w:rPr>
        <w:t>Sub-functions</w:t>
      </w:r>
    </w:p>
    <w:p w14:paraId="28D3D4C2" w14:textId="77777777" w:rsidR="00AD5D5B" w:rsidRPr="00BA3BAD" w:rsidRDefault="00AD5D5B" w:rsidP="00963C23">
      <w:pPr>
        <w:rPr>
          <w:rFonts w:eastAsia="SimSun"/>
          <w:lang w:eastAsia="ja-JP"/>
        </w:rPr>
      </w:pPr>
      <w:r w:rsidRPr="00BA3BAD">
        <w:rPr>
          <w:rFonts w:eastAsia="SimSun"/>
          <w:lang w:eastAsia="ja-JP"/>
        </w:rPr>
        <w:t>BaseCfModel ().</w:t>
      </w:r>
    </w:p>
    <w:p w14:paraId="6195E4C7" w14:textId="77777777" w:rsidR="00AD5D5B" w:rsidRPr="00BA3BAD" w:rsidRDefault="00AD5D5B" w:rsidP="00A66BE7">
      <w:pPr>
        <w:pStyle w:val="Heading4"/>
        <w:rPr>
          <w:lang w:eastAsia="ja-JP"/>
        </w:rPr>
      </w:pPr>
      <w:r w:rsidRPr="00BA3BAD">
        <w:rPr>
          <w:lang w:eastAsia="ja-JP"/>
        </w:rPr>
        <w:t>Pseudo code</w:t>
      </w:r>
    </w:p>
    <w:p w14:paraId="4E768484" w14:textId="7536047D" w:rsidR="00AD5D5B" w:rsidRDefault="00AD5D5B" w:rsidP="00963C23">
      <w:pPr>
        <w:rPr>
          <w:rFonts w:eastAsia="SimSun"/>
          <w:lang w:eastAsia="ja-JP"/>
        </w:rPr>
      </w:pPr>
      <w:r w:rsidRPr="00BA3BAD">
        <w:rPr>
          <w:rFonts w:eastAsia="SimSun"/>
          <w:lang w:eastAsia="ja-JP"/>
        </w:rPr>
        <w:t>Compute new position with a base CF model (BaseCfModel())</w:t>
      </w:r>
      <w:r w:rsidR="003E2590">
        <w:rPr>
          <w:rFonts w:eastAsia="SimSun"/>
          <w:lang w:eastAsia="ja-JP"/>
        </w:rPr>
        <w:t>.</w:t>
      </w:r>
    </w:p>
    <w:p w14:paraId="76B5AF38" w14:textId="77777777" w:rsidR="00963C23" w:rsidRPr="00BA3BAD" w:rsidRDefault="00963C23" w:rsidP="00963C23">
      <w:pPr>
        <w:rPr>
          <w:rFonts w:eastAsia="SimSun"/>
          <w:lang w:eastAsia="ja-JP"/>
        </w:rPr>
      </w:pPr>
    </w:p>
    <w:p w14:paraId="33C6926C" w14:textId="17B64671" w:rsidR="00AD5D5B" w:rsidRDefault="00AD5D5B" w:rsidP="00963C23">
      <w:pPr>
        <w:rPr>
          <w:rFonts w:eastAsia="SimSun"/>
          <w:lang w:eastAsia="ja-JP"/>
        </w:rPr>
      </w:pPr>
      <w:r w:rsidRPr="00BA3BAD">
        <w:rPr>
          <w:rFonts w:eastAsia="SimSun"/>
          <w:lang w:eastAsia="ja-JP"/>
        </w:rPr>
        <w:t xml:space="preserve">Compute new speed = (new position </w:t>
      </w:r>
      <w:r w:rsidR="003E2590">
        <w:rPr>
          <w:rFonts w:eastAsia="SimSun"/>
          <w:lang w:eastAsia="ja-JP"/>
        </w:rPr>
        <w:t>-</w:t>
      </w:r>
      <w:r w:rsidRPr="00BA3BAD">
        <w:rPr>
          <w:rFonts w:eastAsia="SimSun"/>
          <w:lang w:eastAsia="ja-JP"/>
        </w:rPr>
        <w:t xml:space="preserve"> current position) / timestep </w:t>
      </w:r>
      <w:r w:rsidR="003E2590">
        <w:rPr>
          <w:rFonts w:eastAsia="SimSun"/>
          <w:lang w:eastAsia="ja-JP"/>
        </w:rPr>
        <w:t>-</w:t>
      </w:r>
      <w:r w:rsidRPr="00BA3BAD">
        <w:rPr>
          <w:rFonts w:eastAsia="SimSun"/>
          <w:lang w:eastAsia="ja-JP"/>
        </w:rPr>
        <w:t xml:space="preserve"> current speed</w:t>
      </w:r>
      <w:r w:rsidR="003E2590">
        <w:rPr>
          <w:rFonts w:eastAsia="SimSun"/>
          <w:lang w:eastAsia="ja-JP"/>
        </w:rPr>
        <w:t>.</w:t>
      </w:r>
    </w:p>
    <w:p w14:paraId="1A4A858A" w14:textId="77777777" w:rsidR="00963C23" w:rsidRPr="00BA3BAD" w:rsidRDefault="00963C23" w:rsidP="00963C23">
      <w:pPr>
        <w:rPr>
          <w:rFonts w:eastAsia="SimSun"/>
          <w:lang w:eastAsia="ja-JP"/>
        </w:rPr>
      </w:pPr>
    </w:p>
    <w:p w14:paraId="63EC043C" w14:textId="46B92488" w:rsidR="00AD5D5B" w:rsidRDefault="00AD5D5B" w:rsidP="00963C23">
      <w:pPr>
        <w:rPr>
          <w:rFonts w:eastAsia="SimSun"/>
          <w:lang w:eastAsia="ja-JP"/>
        </w:rPr>
      </w:pPr>
      <w:r w:rsidRPr="00BA3BAD">
        <w:rPr>
          <w:rFonts w:eastAsia="SimSun"/>
          <w:lang w:eastAsia="ja-JP"/>
        </w:rPr>
        <w:t xml:space="preserve">Compute acceleration = (new speed </w:t>
      </w:r>
      <w:r w:rsidR="003E2590">
        <w:rPr>
          <w:rFonts w:eastAsia="SimSun"/>
          <w:lang w:eastAsia="ja-JP"/>
        </w:rPr>
        <w:t>-</w:t>
      </w:r>
      <w:r w:rsidRPr="00BA3BAD">
        <w:rPr>
          <w:rFonts w:eastAsia="SimSun"/>
          <w:lang w:eastAsia="ja-JP"/>
        </w:rPr>
        <w:t xml:space="preserve"> current speed) / timestep</w:t>
      </w:r>
      <w:r w:rsidR="003E2590">
        <w:rPr>
          <w:rFonts w:eastAsia="SimSun"/>
          <w:lang w:eastAsia="ja-JP"/>
        </w:rPr>
        <w:t>.</w:t>
      </w:r>
    </w:p>
    <w:p w14:paraId="6DD9D728" w14:textId="77777777" w:rsidR="00963C23" w:rsidRPr="00BA3BAD" w:rsidRDefault="00963C23" w:rsidP="00963C23">
      <w:pPr>
        <w:rPr>
          <w:rFonts w:eastAsia="SimSun"/>
          <w:lang w:eastAsia="ja-JP"/>
        </w:rPr>
      </w:pPr>
    </w:p>
    <w:p w14:paraId="706B6B2E" w14:textId="355BA2B7" w:rsidR="00AD5D5B" w:rsidRDefault="00AD5D5B" w:rsidP="00963C23">
      <w:pPr>
        <w:rPr>
          <w:rFonts w:eastAsia="SimSun"/>
          <w:lang w:eastAsia="ja-JP"/>
        </w:rPr>
      </w:pPr>
      <w:r w:rsidRPr="00BA3BAD">
        <w:rPr>
          <w:rFonts w:eastAsia="SimSun"/>
          <w:lang w:eastAsia="ja-JP"/>
        </w:rPr>
        <w:t>If (acceleration is less than acceleration threshold):</w:t>
      </w:r>
    </w:p>
    <w:p w14:paraId="177E0DAA" w14:textId="77777777" w:rsidR="00963C23" w:rsidRPr="00BA3BAD" w:rsidRDefault="00963C23" w:rsidP="00963C23">
      <w:pPr>
        <w:rPr>
          <w:rFonts w:eastAsia="SimSun"/>
          <w:lang w:eastAsia="ja-JP"/>
        </w:rPr>
      </w:pPr>
    </w:p>
    <w:p w14:paraId="63FBA770" w14:textId="2DE07799" w:rsidR="00AD5D5B" w:rsidRPr="00963C23" w:rsidRDefault="00AD5D5B" w:rsidP="00963C23">
      <w:pPr>
        <w:pStyle w:val="ListParagraph"/>
        <w:numPr>
          <w:ilvl w:val="0"/>
          <w:numId w:val="33"/>
        </w:numPr>
        <w:rPr>
          <w:rFonts w:eastAsia="SimSun"/>
          <w:lang w:eastAsia="ja-JP"/>
        </w:rPr>
      </w:pPr>
      <w:r w:rsidRPr="00963C23">
        <w:rPr>
          <w:rFonts w:eastAsia="SimSun"/>
          <w:lang w:eastAsia="ja-JP"/>
        </w:rPr>
        <w:t>Return False</w:t>
      </w:r>
      <w:r w:rsidR="003E2590">
        <w:rPr>
          <w:rFonts w:eastAsia="SimSun"/>
          <w:lang w:eastAsia="ja-JP"/>
        </w:rPr>
        <w:t>.</w:t>
      </w:r>
    </w:p>
    <w:p w14:paraId="17792723" w14:textId="77777777" w:rsidR="00963C23" w:rsidRDefault="00963C23" w:rsidP="00963C23">
      <w:pPr>
        <w:rPr>
          <w:rFonts w:eastAsia="SimSun"/>
          <w:lang w:eastAsia="ja-JP"/>
        </w:rPr>
      </w:pPr>
    </w:p>
    <w:p w14:paraId="48536AE6" w14:textId="43CE2873" w:rsidR="00AD5D5B" w:rsidRPr="00BA3BAD" w:rsidRDefault="00AD5D5B" w:rsidP="00963C23">
      <w:pPr>
        <w:rPr>
          <w:rFonts w:eastAsia="SimSun"/>
          <w:lang w:eastAsia="ja-JP"/>
        </w:rPr>
      </w:pPr>
      <w:r w:rsidRPr="00BA3BAD">
        <w:rPr>
          <w:rFonts w:eastAsia="SimSun"/>
          <w:lang w:eastAsia="ja-JP"/>
        </w:rPr>
        <w:t>Else</w:t>
      </w:r>
      <w:r w:rsidR="00963C23">
        <w:rPr>
          <w:rFonts w:eastAsia="SimSun"/>
          <w:lang w:eastAsia="ja-JP"/>
        </w:rPr>
        <w:t>:</w:t>
      </w:r>
    </w:p>
    <w:p w14:paraId="76043C02" w14:textId="47BB5A2F" w:rsidR="00AD5D5B" w:rsidRPr="00F56578" w:rsidRDefault="00AD5D5B" w:rsidP="00F96782">
      <w:pPr>
        <w:pStyle w:val="ListParagraph"/>
        <w:numPr>
          <w:ilvl w:val="0"/>
          <w:numId w:val="34"/>
        </w:numPr>
        <w:rPr>
          <w:rFonts w:eastAsia="SimSun"/>
          <w:lang w:eastAsia="ja-JP"/>
        </w:rPr>
      </w:pPr>
      <w:r w:rsidRPr="00963C23">
        <w:rPr>
          <w:rFonts w:eastAsia="SimSun"/>
          <w:lang w:eastAsia="ja-JP"/>
        </w:rPr>
        <w:t>Return True</w:t>
      </w:r>
      <w:r w:rsidR="003E2590">
        <w:rPr>
          <w:rFonts w:eastAsia="SimSun"/>
          <w:lang w:eastAsia="ja-JP"/>
        </w:rPr>
        <w:t>.</w:t>
      </w:r>
    </w:p>
    <w:p w14:paraId="2B9422DC" w14:textId="77777777" w:rsidR="00AD5D5B" w:rsidRPr="00BA3BAD" w:rsidRDefault="00AD5D5B" w:rsidP="00F96782">
      <w:pPr>
        <w:rPr>
          <w:rFonts w:eastAsia="SimSun"/>
          <w:lang w:eastAsia="ja-JP"/>
        </w:rPr>
      </w:pPr>
    </w:p>
    <w:p w14:paraId="6D0A125C" w14:textId="77777777" w:rsidR="00AD5D5B" w:rsidRPr="00BA3BAD" w:rsidRDefault="00AD5D5B" w:rsidP="00A66BE7">
      <w:pPr>
        <w:pStyle w:val="Heading3"/>
      </w:pPr>
      <w:bookmarkStart w:id="106" w:name="_Toc35777880"/>
      <w:r w:rsidRPr="00BA3BAD">
        <w:t>AnticipatedAcc</w:t>
      </w:r>
      <w:bookmarkEnd w:id="106"/>
    </w:p>
    <w:p w14:paraId="366F355B" w14:textId="77777777" w:rsidR="00AD5D5B" w:rsidRPr="00BA3BAD" w:rsidRDefault="00AD5D5B" w:rsidP="00A66BE7">
      <w:pPr>
        <w:pStyle w:val="Heading4"/>
        <w:rPr>
          <w:lang w:eastAsia="ja-JP"/>
        </w:rPr>
      </w:pPr>
      <w:r w:rsidRPr="00BA3BAD">
        <w:rPr>
          <w:lang w:eastAsia="ja-JP"/>
        </w:rPr>
        <w:t>Syntax</w:t>
      </w:r>
    </w:p>
    <w:p w14:paraId="635EA71E" w14:textId="15D394B8" w:rsidR="00AD5D5B" w:rsidRPr="00BA3BAD" w:rsidRDefault="00AD5D5B" w:rsidP="003E2590">
      <w:pPr>
        <w:rPr>
          <w:rFonts w:eastAsia="SimSun"/>
          <w:lang w:eastAsia="ja-JP"/>
        </w:rPr>
      </w:pPr>
      <w:r w:rsidRPr="00BA3BAD">
        <w:rPr>
          <w:rFonts w:eastAsia="SimSun"/>
          <w:lang w:eastAsia="ja-JP"/>
        </w:rPr>
        <w:t>double myVehicleDef::AnticipatedAcc(double a_L, double a_U, double tau, double headway, double jamGap, double d_leader, double l_leader, double vf, double v, double x, double x_leader, double x_leader_steps_early, double lead_v, double min_headway, double Gap_AC_Thrd, double desire)</w:t>
      </w:r>
    </w:p>
    <w:p w14:paraId="413E198B" w14:textId="77777777" w:rsidR="00AD5D5B" w:rsidRPr="00BA3BAD" w:rsidRDefault="00AD5D5B" w:rsidP="00A66BE7">
      <w:pPr>
        <w:pStyle w:val="Heading4"/>
        <w:rPr>
          <w:lang w:eastAsia="ja-JP"/>
        </w:rPr>
      </w:pPr>
      <w:r w:rsidRPr="00BA3BAD">
        <w:rPr>
          <w:lang w:eastAsia="ja-JP"/>
        </w:rPr>
        <w:t>Description</w:t>
      </w:r>
    </w:p>
    <w:p w14:paraId="0666B5B4" w14:textId="77777777" w:rsidR="00AD5D5B" w:rsidRPr="00BA3BAD" w:rsidRDefault="00AD5D5B" w:rsidP="003E2590">
      <w:pPr>
        <w:rPr>
          <w:rFonts w:eastAsia="SimSun"/>
          <w:lang w:eastAsia="ja-JP"/>
        </w:rPr>
      </w:pPr>
      <w:r w:rsidRPr="00BA3BAD">
        <w:rPr>
          <w:rFonts w:eastAsia="SimSun"/>
          <w:lang w:eastAsia="ja-JP"/>
        </w:rPr>
        <w:t>This function computes the anticipated acceleration of a subject vehicle after the current update interval.</w:t>
      </w:r>
    </w:p>
    <w:p w14:paraId="2D556374" w14:textId="77777777" w:rsidR="00AD5D5B" w:rsidRPr="00BA3BAD" w:rsidRDefault="00AD5D5B" w:rsidP="00A66BE7">
      <w:pPr>
        <w:pStyle w:val="Heading4"/>
        <w:rPr>
          <w:lang w:eastAsia="ja-JP"/>
        </w:rPr>
      </w:pPr>
      <w:r w:rsidRPr="00BA3BAD">
        <w:rPr>
          <w:lang w:eastAsia="ja-JP"/>
        </w:rPr>
        <w:t>Inputs Arguments</w:t>
      </w:r>
    </w:p>
    <w:p w14:paraId="3FD5214C" w14:textId="77777777" w:rsidR="00AD5D5B" w:rsidRPr="00BA3BAD" w:rsidRDefault="00AD5D5B" w:rsidP="003E2590">
      <w:pPr>
        <w:rPr>
          <w:rFonts w:eastAsia="SimSun"/>
          <w:lang w:eastAsia="ja-JP"/>
        </w:rPr>
      </w:pPr>
      <w:r w:rsidRPr="00BA3BAD">
        <w:rPr>
          <w:rFonts w:eastAsia="SimSun"/>
          <w:lang w:eastAsia="ja-JP"/>
        </w:rPr>
        <w:t>a_L: maximum deceleration of the subject vehicle.</w:t>
      </w:r>
    </w:p>
    <w:p w14:paraId="480F26B3" w14:textId="77777777" w:rsidR="003E2590" w:rsidRDefault="003E2590" w:rsidP="003E2590">
      <w:pPr>
        <w:rPr>
          <w:rFonts w:eastAsia="SimSun"/>
          <w:lang w:eastAsia="ja-JP"/>
        </w:rPr>
      </w:pPr>
    </w:p>
    <w:p w14:paraId="6E6B3760" w14:textId="0CA8F016" w:rsidR="00AD5D5B" w:rsidRPr="00BA3BAD" w:rsidRDefault="00AD5D5B" w:rsidP="003E2590">
      <w:pPr>
        <w:rPr>
          <w:rFonts w:eastAsia="SimSun"/>
          <w:lang w:eastAsia="ja-JP"/>
        </w:rPr>
      </w:pPr>
      <w:r w:rsidRPr="00BA3BAD">
        <w:rPr>
          <w:rFonts w:eastAsia="SimSun"/>
          <w:lang w:eastAsia="ja-JP"/>
        </w:rPr>
        <w:t>a_U: maximum acceleration of the subject vehicle.</w:t>
      </w:r>
    </w:p>
    <w:p w14:paraId="6C5AE827" w14:textId="77777777" w:rsidR="003E2590" w:rsidRDefault="003E2590" w:rsidP="003E2590">
      <w:pPr>
        <w:rPr>
          <w:rFonts w:eastAsia="SimSun"/>
          <w:lang w:eastAsia="ja-JP"/>
        </w:rPr>
      </w:pPr>
    </w:p>
    <w:p w14:paraId="223844C1" w14:textId="1B10BE22" w:rsidR="00AD5D5B" w:rsidRPr="00BA3BAD" w:rsidRDefault="00AD5D5B" w:rsidP="003E2590">
      <w:pPr>
        <w:rPr>
          <w:rFonts w:eastAsia="SimSun"/>
          <w:lang w:eastAsia="ja-JP"/>
        </w:rPr>
      </w:pPr>
      <w:r w:rsidRPr="00BA3BAD">
        <w:rPr>
          <w:rFonts w:eastAsia="SimSun"/>
          <w:lang w:eastAsia="ja-JP"/>
        </w:rPr>
        <w:t>tau: reaction time.</w:t>
      </w:r>
    </w:p>
    <w:p w14:paraId="6DCCDC8C" w14:textId="77777777" w:rsidR="003E2590" w:rsidRDefault="003E2590" w:rsidP="003E2590">
      <w:pPr>
        <w:rPr>
          <w:rFonts w:eastAsia="SimSun"/>
          <w:lang w:eastAsia="ja-JP"/>
        </w:rPr>
      </w:pPr>
    </w:p>
    <w:p w14:paraId="63B262B9" w14:textId="3EC02EB6" w:rsidR="00AD5D5B" w:rsidRPr="00BA3BAD" w:rsidRDefault="00AD5D5B" w:rsidP="003E2590">
      <w:pPr>
        <w:rPr>
          <w:rFonts w:eastAsia="SimSun"/>
          <w:lang w:eastAsia="ja-JP"/>
        </w:rPr>
      </w:pPr>
      <w:r w:rsidRPr="00BA3BAD">
        <w:rPr>
          <w:rFonts w:eastAsia="SimSun"/>
          <w:lang w:eastAsia="ja-JP"/>
        </w:rPr>
        <w:t>headway: current spacing headway.</w:t>
      </w:r>
    </w:p>
    <w:p w14:paraId="3CDA8551" w14:textId="77777777" w:rsidR="003E2590" w:rsidRDefault="003E2590" w:rsidP="003E2590">
      <w:pPr>
        <w:rPr>
          <w:rFonts w:eastAsia="SimSun"/>
          <w:lang w:eastAsia="ja-JP"/>
        </w:rPr>
      </w:pPr>
    </w:p>
    <w:p w14:paraId="4D823F67" w14:textId="00F7C8AF" w:rsidR="00AD5D5B" w:rsidRPr="00BA3BAD" w:rsidRDefault="00AD5D5B" w:rsidP="003E2590">
      <w:pPr>
        <w:rPr>
          <w:rFonts w:eastAsia="SimSun"/>
          <w:lang w:eastAsia="ja-JP"/>
        </w:rPr>
      </w:pPr>
      <w:r w:rsidRPr="00BA3BAD">
        <w:rPr>
          <w:rFonts w:eastAsia="SimSun"/>
          <w:lang w:eastAsia="ja-JP"/>
        </w:rPr>
        <w:t>jamGap: the spacing gap between two vehicles in jam traffic.</w:t>
      </w:r>
    </w:p>
    <w:p w14:paraId="6F68A76C" w14:textId="77777777" w:rsidR="003E2590" w:rsidRDefault="003E2590" w:rsidP="003E2590">
      <w:pPr>
        <w:rPr>
          <w:rFonts w:eastAsia="SimSun"/>
          <w:lang w:eastAsia="ja-JP"/>
        </w:rPr>
      </w:pPr>
    </w:p>
    <w:p w14:paraId="18C73759" w14:textId="69BF6A94" w:rsidR="00AD5D5B" w:rsidRPr="00BA3BAD" w:rsidRDefault="00AD5D5B" w:rsidP="003E2590">
      <w:pPr>
        <w:rPr>
          <w:rFonts w:eastAsia="SimSun"/>
          <w:lang w:eastAsia="ja-JP"/>
        </w:rPr>
      </w:pPr>
      <w:r w:rsidRPr="00BA3BAD">
        <w:rPr>
          <w:rFonts w:eastAsia="SimSun"/>
          <w:lang w:eastAsia="ja-JP"/>
        </w:rPr>
        <w:t>d_leader: not used.</w:t>
      </w:r>
    </w:p>
    <w:p w14:paraId="3B9F9DBA" w14:textId="77777777" w:rsidR="003E2590" w:rsidRDefault="003E2590" w:rsidP="003E2590">
      <w:pPr>
        <w:rPr>
          <w:rFonts w:eastAsia="SimSun"/>
          <w:lang w:eastAsia="ja-JP"/>
        </w:rPr>
      </w:pPr>
    </w:p>
    <w:p w14:paraId="2DA31E82" w14:textId="54116D6C" w:rsidR="00AD5D5B" w:rsidRPr="00BA3BAD" w:rsidRDefault="00AD5D5B" w:rsidP="003E2590">
      <w:pPr>
        <w:rPr>
          <w:rFonts w:eastAsia="SimSun"/>
          <w:lang w:eastAsia="ja-JP"/>
        </w:rPr>
      </w:pPr>
      <w:r w:rsidRPr="00BA3BAD">
        <w:rPr>
          <w:rFonts w:eastAsia="SimSun"/>
          <w:lang w:eastAsia="ja-JP"/>
        </w:rPr>
        <w:t>l_leader: length of the front vehicle.</w:t>
      </w:r>
    </w:p>
    <w:p w14:paraId="59FB87C6" w14:textId="77777777" w:rsidR="003E2590" w:rsidRDefault="003E2590" w:rsidP="003E2590">
      <w:pPr>
        <w:rPr>
          <w:rFonts w:eastAsia="SimSun"/>
          <w:lang w:eastAsia="ja-JP"/>
        </w:rPr>
      </w:pPr>
    </w:p>
    <w:p w14:paraId="65D63E83" w14:textId="70FD1482" w:rsidR="00AD5D5B" w:rsidRPr="00BA3BAD" w:rsidRDefault="00AD5D5B" w:rsidP="003E2590">
      <w:pPr>
        <w:rPr>
          <w:rFonts w:eastAsia="SimSun"/>
          <w:lang w:eastAsia="ja-JP"/>
        </w:rPr>
      </w:pPr>
      <w:r w:rsidRPr="00BA3BAD">
        <w:rPr>
          <w:rFonts w:eastAsia="SimSun"/>
          <w:lang w:eastAsia="ja-JP"/>
        </w:rPr>
        <w:t>vf: free</w:t>
      </w:r>
      <w:r w:rsidR="00B531B0">
        <w:rPr>
          <w:rFonts w:eastAsia="SimSun"/>
          <w:lang w:eastAsia="ja-JP"/>
        </w:rPr>
        <w:t xml:space="preserve"> </w:t>
      </w:r>
      <w:r w:rsidRPr="00BA3BAD">
        <w:rPr>
          <w:rFonts w:eastAsia="SimSun"/>
          <w:lang w:eastAsia="ja-JP"/>
        </w:rPr>
        <w:t>flow speed.</w:t>
      </w:r>
    </w:p>
    <w:p w14:paraId="72E69128" w14:textId="77777777" w:rsidR="003E2590" w:rsidRDefault="003E2590" w:rsidP="003E2590">
      <w:pPr>
        <w:rPr>
          <w:rFonts w:eastAsia="SimSun"/>
          <w:lang w:eastAsia="ja-JP"/>
        </w:rPr>
      </w:pPr>
    </w:p>
    <w:p w14:paraId="672906E6" w14:textId="33197692" w:rsidR="00AD5D5B" w:rsidRPr="00BA3BAD" w:rsidRDefault="00AD5D5B" w:rsidP="003E2590">
      <w:pPr>
        <w:rPr>
          <w:rFonts w:eastAsia="SimSun"/>
          <w:lang w:eastAsia="ja-JP"/>
        </w:rPr>
      </w:pPr>
      <w:r w:rsidRPr="00BA3BAD">
        <w:rPr>
          <w:rFonts w:eastAsia="SimSun"/>
          <w:lang w:eastAsia="ja-JP"/>
        </w:rPr>
        <w:t>v: current speed.</w:t>
      </w:r>
    </w:p>
    <w:p w14:paraId="132D9815" w14:textId="77777777" w:rsidR="003E2590" w:rsidRDefault="003E2590" w:rsidP="003E2590">
      <w:pPr>
        <w:rPr>
          <w:rFonts w:eastAsia="SimSun"/>
          <w:lang w:eastAsia="ja-JP"/>
        </w:rPr>
      </w:pPr>
    </w:p>
    <w:p w14:paraId="2BFA8132" w14:textId="74023163" w:rsidR="00AD5D5B" w:rsidRPr="00BA3BAD" w:rsidRDefault="00AD5D5B" w:rsidP="003E2590">
      <w:pPr>
        <w:rPr>
          <w:rFonts w:eastAsia="SimSun"/>
          <w:lang w:eastAsia="ja-JP"/>
        </w:rPr>
      </w:pPr>
      <w:r w:rsidRPr="00BA3BAD">
        <w:rPr>
          <w:rFonts w:eastAsia="SimSun"/>
          <w:lang w:eastAsia="ja-JP"/>
        </w:rPr>
        <w:t>x: current position.</w:t>
      </w:r>
    </w:p>
    <w:p w14:paraId="669F6008" w14:textId="77777777" w:rsidR="003E2590" w:rsidRDefault="003E2590" w:rsidP="003E2590">
      <w:pPr>
        <w:rPr>
          <w:rFonts w:eastAsia="SimSun"/>
          <w:lang w:eastAsia="ja-JP"/>
        </w:rPr>
      </w:pPr>
    </w:p>
    <w:p w14:paraId="443B1442" w14:textId="5A32B6E5" w:rsidR="00AD5D5B" w:rsidRPr="00BA3BAD" w:rsidRDefault="00AD5D5B" w:rsidP="003E2590">
      <w:pPr>
        <w:rPr>
          <w:rFonts w:eastAsia="SimSun"/>
          <w:lang w:eastAsia="ja-JP"/>
        </w:rPr>
      </w:pPr>
      <w:r w:rsidRPr="00BA3BAD">
        <w:rPr>
          <w:rFonts w:eastAsia="SimSun"/>
          <w:lang w:eastAsia="ja-JP"/>
        </w:rPr>
        <w:t>x_leader: position of the front vehicle.</w:t>
      </w:r>
    </w:p>
    <w:p w14:paraId="4787F51C" w14:textId="77777777" w:rsidR="003E2590" w:rsidRDefault="003E2590" w:rsidP="003E2590">
      <w:pPr>
        <w:rPr>
          <w:rFonts w:eastAsia="SimSun"/>
          <w:lang w:eastAsia="ja-JP"/>
        </w:rPr>
      </w:pPr>
    </w:p>
    <w:p w14:paraId="2985118D" w14:textId="42B57CF7" w:rsidR="00AD5D5B" w:rsidRPr="00BA3BAD" w:rsidRDefault="00AD5D5B" w:rsidP="003E2590">
      <w:pPr>
        <w:rPr>
          <w:rFonts w:eastAsia="SimSun"/>
          <w:lang w:eastAsia="ja-JP"/>
        </w:rPr>
      </w:pPr>
      <w:r w:rsidRPr="00BA3BAD">
        <w:rPr>
          <w:rFonts w:eastAsia="SimSun"/>
          <w:lang w:eastAsia="ja-JP"/>
        </w:rPr>
        <w:t>x_leader_steps_early: not used.</w:t>
      </w:r>
    </w:p>
    <w:p w14:paraId="44EB5F28" w14:textId="77777777" w:rsidR="003E2590" w:rsidRDefault="003E2590" w:rsidP="003E2590">
      <w:pPr>
        <w:rPr>
          <w:rFonts w:eastAsia="SimSun"/>
          <w:lang w:eastAsia="ja-JP"/>
        </w:rPr>
      </w:pPr>
    </w:p>
    <w:p w14:paraId="70FF2570" w14:textId="52A5FD18" w:rsidR="00AD5D5B" w:rsidRPr="00BA3BAD" w:rsidRDefault="00AD5D5B" w:rsidP="003E2590">
      <w:pPr>
        <w:rPr>
          <w:rFonts w:eastAsia="SimSun"/>
          <w:lang w:eastAsia="ja-JP"/>
        </w:rPr>
      </w:pPr>
      <w:r w:rsidRPr="00BA3BAD">
        <w:rPr>
          <w:rFonts w:eastAsia="SimSun"/>
          <w:lang w:eastAsia="ja-JP"/>
        </w:rPr>
        <w:t>lead_v: speed of the front vehicle.</w:t>
      </w:r>
    </w:p>
    <w:p w14:paraId="0F268A9A" w14:textId="77777777" w:rsidR="003E2590" w:rsidRDefault="003E2590" w:rsidP="003E2590">
      <w:pPr>
        <w:rPr>
          <w:rFonts w:eastAsia="SimSun"/>
          <w:lang w:eastAsia="ja-JP"/>
        </w:rPr>
      </w:pPr>
    </w:p>
    <w:p w14:paraId="074C2404" w14:textId="6785B2BA" w:rsidR="00AD5D5B" w:rsidRPr="00BA3BAD" w:rsidRDefault="00AD5D5B" w:rsidP="003E2590">
      <w:pPr>
        <w:rPr>
          <w:rFonts w:eastAsia="SimSun"/>
          <w:lang w:eastAsia="ja-JP"/>
        </w:rPr>
      </w:pPr>
      <w:r w:rsidRPr="00BA3BAD">
        <w:rPr>
          <w:rFonts w:eastAsia="SimSun"/>
          <w:lang w:eastAsia="ja-JP"/>
        </w:rPr>
        <w:t>min_headway: desired headway used in the Newell model.</w:t>
      </w:r>
    </w:p>
    <w:p w14:paraId="105E34C9" w14:textId="77777777" w:rsidR="003E2590" w:rsidRDefault="003E2590" w:rsidP="003E2590">
      <w:pPr>
        <w:rPr>
          <w:rFonts w:eastAsia="SimSun"/>
          <w:lang w:eastAsia="ja-JP"/>
        </w:rPr>
      </w:pPr>
    </w:p>
    <w:p w14:paraId="0F0E5757" w14:textId="3808ABE0" w:rsidR="00AD5D5B" w:rsidRPr="00BA3BAD" w:rsidRDefault="00AD5D5B" w:rsidP="003E2590">
      <w:pPr>
        <w:rPr>
          <w:rFonts w:eastAsia="SimSun"/>
          <w:lang w:eastAsia="ja-JP"/>
        </w:rPr>
      </w:pPr>
      <w:r w:rsidRPr="00BA3BAD">
        <w:rPr>
          <w:rFonts w:eastAsia="SimSun"/>
          <w:lang w:eastAsia="ja-JP"/>
        </w:rPr>
        <w:t xml:space="preserve">Gap_AC_Thrd: </w:t>
      </w:r>
      <w:r w:rsidR="0005327C">
        <w:rPr>
          <w:rFonts w:eastAsia="SimSun"/>
          <w:lang w:eastAsia="ja-JP"/>
        </w:rPr>
        <w:t>n</w:t>
      </w:r>
      <w:r w:rsidRPr="00BA3BAD">
        <w:rPr>
          <w:rFonts w:eastAsia="SimSun"/>
          <w:lang w:eastAsia="ja-JP"/>
        </w:rPr>
        <w:t>ot used.</w:t>
      </w:r>
    </w:p>
    <w:p w14:paraId="4465C994" w14:textId="77777777" w:rsidR="003E2590" w:rsidRDefault="003E2590" w:rsidP="003E2590">
      <w:pPr>
        <w:rPr>
          <w:rFonts w:eastAsia="SimSun"/>
          <w:lang w:eastAsia="ja-JP"/>
        </w:rPr>
      </w:pPr>
    </w:p>
    <w:p w14:paraId="34396CB0" w14:textId="0A85A709" w:rsidR="00AD5D5B" w:rsidRPr="00BA3BAD" w:rsidRDefault="00AD5D5B" w:rsidP="003E2590">
      <w:pPr>
        <w:rPr>
          <w:rFonts w:eastAsia="SimSun"/>
          <w:lang w:eastAsia="ja-JP"/>
        </w:rPr>
      </w:pPr>
      <w:r w:rsidRPr="00BA3BAD">
        <w:rPr>
          <w:rFonts w:eastAsia="SimSun"/>
          <w:lang w:eastAsia="ja-JP"/>
        </w:rPr>
        <w:t>desire: not used.</w:t>
      </w:r>
    </w:p>
    <w:p w14:paraId="1A0B6BBD" w14:textId="77777777" w:rsidR="00AD5D5B" w:rsidRPr="00BA3BAD" w:rsidRDefault="00AD5D5B" w:rsidP="00A66BE7">
      <w:pPr>
        <w:pStyle w:val="Heading4"/>
        <w:rPr>
          <w:lang w:eastAsia="ja-JP"/>
        </w:rPr>
      </w:pPr>
      <w:r w:rsidRPr="00BA3BAD">
        <w:rPr>
          <w:lang w:eastAsia="ja-JP"/>
        </w:rPr>
        <w:t xml:space="preserve">Output Arguments </w:t>
      </w:r>
    </w:p>
    <w:p w14:paraId="4330F64B" w14:textId="77777777" w:rsidR="00AD5D5B" w:rsidRPr="00BA3BAD" w:rsidRDefault="00AD5D5B" w:rsidP="003E2590">
      <w:pPr>
        <w:rPr>
          <w:rFonts w:eastAsia="SimSun"/>
          <w:lang w:eastAsia="ja-JP"/>
        </w:rPr>
      </w:pPr>
      <w:r w:rsidRPr="00BA3BAD">
        <w:rPr>
          <w:rFonts w:eastAsia="SimSun"/>
          <w:lang w:eastAsia="ja-JP"/>
        </w:rPr>
        <w:t>Anticipated acceleration.</w:t>
      </w:r>
    </w:p>
    <w:p w14:paraId="486583C5" w14:textId="77777777" w:rsidR="00AD5D5B" w:rsidRPr="00BA3BAD" w:rsidRDefault="00AD5D5B" w:rsidP="00A66BE7">
      <w:pPr>
        <w:pStyle w:val="Heading4"/>
        <w:rPr>
          <w:lang w:eastAsia="ja-JP"/>
        </w:rPr>
      </w:pPr>
      <w:r w:rsidRPr="00BA3BAD">
        <w:rPr>
          <w:lang w:eastAsia="ja-JP"/>
        </w:rPr>
        <w:t>Sub-functions</w:t>
      </w:r>
    </w:p>
    <w:p w14:paraId="797D0550" w14:textId="77777777" w:rsidR="00AD5D5B" w:rsidRPr="00BA3BAD" w:rsidRDefault="00AD5D5B" w:rsidP="003E2590">
      <w:pPr>
        <w:rPr>
          <w:rFonts w:eastAsia="SimSun"/>
          <w:lang w:eastAsia="ja-JP"/>
        </w:rPr>
      </w:pPr>
      <w:r w:rsidRPr="00BA3BAD">
        <w:rPr>
          <w:rFonts w:eastAsia="SimSun"/>
          <w:lang w:eastAsia="ja-JP"/>
        </w:rPr>
        <w:t>BaseCfModel ().</w:t>
      </w:r>
    </w:p>
    <w:p w14:paraId="4C41CBB8" w14:textId="77777777" w:rsidR="00AD5D5B" w:rsidRPr="00BA3BAD" w:rsidRDefault="00AD5D5B" w:rsidP="00A66BE7">
      <w:pPr>
        <w:pStyle w:val="Heading4"/>
        <w:rPr>
          <w:lang w:eastAsia="ja-JP"/>
        </w:rPr>
      </w:pPr>
      <w:r w:rsidRPr="00BA3BAD">
        <w:rPr>
          <w:lang w:eastAsia="ja-JP"/>
        </w:rPr>
        <w:t>Pseudo code</w:t>
      </w:r>
    </w:p>
    <w:p w14:paraId="2248B988" w14:textId="77777777" w:rsidR="00FC33D8" w:rsidRDefault="00AD5D5B" w:rsidP="003E2590">
      <w:pPr>
        <w:pStyle w:val="ListParagraph"/>
        <w:numPr>
          <w:ilvl w:val="0"/>
          <w:numId w:val="35"/>
        </w:numPr>
        <w:rPr>
          <w:rFonts w:eastAsia="SimSun"/>
          <w:lang w:eastAsia="ja-JP"/>
        </w:rPr>
      </w:pPr>
      <w:r w:rsidRPr="003E2590">
        <w:rPr>
          <w:rFonts w:eastAsia="SimSun"/>
          <w:lang w:eastAsia="ja-JP"/>
        </w:rPr>
        <w:t>Compute pos with BaseCfModel()</w:t>
      </w:r>
      <w:r w:rsidR="0005327C">
        <w:rPr>
          <w:rFonts w:eastAsia="SimSun"/>
          <w:lang w:eastAsia="ja-JP"/>
        </w:rPr>
        <w:t>.</w:t>
      </w:r>
    </w:p>
    <w:p w14:paraId="13311CDA" w14:textId="3FB67289" w:rsidR="00AD5D5B" w:rsidRPr="00FC33D8" w:rsidRDefault="00AD5D5B" w:rsidP="00FC33D8">
      <w:pPr>
        <w:ind w:left="360"/>
        <w:rPr>
          <w:rFonts w:eastAsia="SimSun"/>
          <w:lang w:eastAsia="ja-JP"/>
        </w:rPr>
      </w:pPr>
    </w:p>
    <w:p w14:paraId="2C510542" w14:textId="334FF79C" w:rsidR="00FC33D8" w:rsidRDefault="00AD5D5B" w:rsidP="003E2590">
      <w:pPr>
        <w:pStyle w:val="ListParagraph"/>
        <w:numPr>
          <w:ilvl w:val="0"/>
          <w:numId w:val="35"/>
        </w:numPr>
        <w:rPr>
          <w:rFonts w:eastAsia="SimSun"/>
          <w:lang w:eastAsia="ja-JP"/>
        </w:rPr>
      </w:pPr>
      <w:r w:rsidRPr="003E2590">
        <w:rPr>
          <w:rFonts w:eastAsia="SimSun"/>
          <w:lang w:eastAsia="ja-JP"/>
        </w:rPr>
        <w:t xml:space="preserve">Compute new speed = 2* (pos </w:t>
      </w:r>
      <w:r w:rsidR="0005327C">
        <w:rPr>
          <w:rFonts w:eastAsia="SimSun"/>
          <w:lang w:eastAsia="ja-JP"/>
        </w:rPr>
        <w:t>-</w:t>
      </w:r>
      <w:r w:rsidRPr="003E2590">
        <w:rPr>
          <w:rFonts w:eastAsia="SimSun"/>
          <w:lang w:eastAsia="ja-JP"/>
        </w:rPr>
        <w:t xml:space="preserve"> current position) / timestep </w:t>
      </w:r>
      <w:r w:rsidR="0005327C">
        <w:rPr>
          <w:rFonts w:eastAsia="SimSun"/>
          <w:lang w:eastAsia="ja-JP"/>
        </w:rPr>
        <w:t>-</w:t>
      </w:r>
      <w:r w:rsidRPr="003E2590">
        <w:rPr>
          <w:rFonts w:eastAsia="SimSun"/>
          <w:lang w:eastAsia="ja-JP"/>
        </w:rPr>
        <w:t xml:space="preserve"> current speed</w:t>
      </w:r>
      <w:r w:rsidR="0005327C">
        <w:rPr>
          <w:rFonts w:eastAsia="SimSun"/>
          <w:lang w:eastAsia="ja-JP"/>
        </w:rPr>
        <w:t>.</w:t>
      </w:r>
    </w:p>
    <w:p w14:paraId="5E2C83DA" w14:textId="1DDAE69A" w:rsidR="00AD5D5B" w:rsidRPr="00FC33D8" w:rsidRDefault="00AD5D5B" w:rsidP="00FC33D8">
      <w:pPr>
        <w:rPr>
          <w:rFonts w:eastAsia="SimSun"/>
          <w:lang w:eastAsia="ja-JP"/>
        </w:rPr>
      </w:pPr>
    </w:p>
    <w:p w14:paraId="6CCB25EC" w14:textId="71CD6DFF" w:rsidR="00AD5D5B" w:rsidRDefault="00AD5D5B" w:rsidP="003E2590">
      <w:pPr>
        <w:pStyle w:val="ListParagraph"/>
        <w:numPr>
          <w:ilvl w:val="0"/>
          <w:numId w:val="35"/>
        </w:numPr>
        <w:rPr>
          <w:rFonts w:eastAsia="SimSun"/>
          <w:lang w:eastAsia="ja-JP"/>
        </w:rPr>
      </w:pPr>
      <w:r w:rsidRPr="003E2590">
        <w:rPr>
          <w:rFonts w:eastAsia="SimSun"/>
          <w:lang w:eastAsia="ja-JP"/>
        </w:rPr>
        <w:t xml:space="preserve">Compute acceleration, acc = (new speed </w:t>
      </w:r>
      <w:r w:rsidR="0005327C">
        <w:rPr>
          <w:rFonts w:eastAsia="SimSun"/>
          <w:lang w:eastAsia="ja-JP"/>
        </w:rPr>
        <w:t>-</w:t>
      </w:r>
      <w:r w:rsidRPr="003E2590">
        <w:rPr>
          <w:rFonts w:eastAsia="SimSun"/>
          <w:lang w:eastAsia="ja-JP"/>
        </w:rPr>
        <w:t xml:space="preserve"> current speed) / timestamp</w:t>
      </w:r>
      <w:r w:rsidR="0005327C">
        <w:rPr>
          <w:rFonts w:eastAsia="SimSun"/>
          <w:lang w:eastAsia="ja-JP"/>
        </w:rPr>
        <w:t>.</w:t>
      </w:r>
      <w:r w:rsidRPr="003E2590">
        <w:rPr>
          <w:rFonts w:eastAsia="SimSun"/>
          <w:lang w:eastAsia="ja-JP"/>
        </w:rPr>
        <w:t xml:space="preserve"> </w:t>
      </w:r>
    </w:p>
    <w:p w14:paraId="4B2156BB" w14:textId="6CB20FE9" w:rsidR="00FC33D8" w:rsidRPr="00FC33D8" w:rsidRDefault="00FC33D8" w:rsidP="00FC33D8">
      <w:pPr>
        <w:rPr>
          <w:rFonts w:eastAsia="SimSun"/>
          <w:lang w:eastAsia="ja-JP"/>
        </w:rPr>
      </w:pPr>
    </w:p>
    <w:p w14:paraId="487AC5DF" w14:textId="47130A5A" w:rsidR="00AD5D5B" w:rsidRPr="003E2590" w:rsidRDefault="00AD5D5B" w:rsidP="003E2590">
      <w:pPr>
        <w:pStyle w:val="ListParagraph"/>
        <w:numPr>
          <w:ilvl w:val="0"/>
          <w:numId w:val="35"/>
        </w:numPr>
        <w:rPr>
          <w:rFonts w:eastAsia="SimSun"/>
          <w:lang w:eastAsia="ja-JP"/>
        </w:rPr>
      </w:pPr>
      <w:r w:rsidRPr="003E2590">
        <w:rPr>
          <w:rFonts w:eastAsia="SimSun"/>
          <w:lang w:eastAsia="ja-JP"/>
        </w:rPr>
        <w:t>Return acc</w:t>
      </w:r>
      <w:r w:rsidR="0005327C">
        <w:rPr>
          <w:rFonts w:eastAsia="SimSun"/>
          <w:lang w:eastAsia="ja-JP"/>
        </w:rPr>
        <w:t>.</w:t>
      </w:r>
    </w:p>
    <w:p w14:paraId="2905CEA9" w14:textId="1D9891B1" w:rsidR="00AD5D5B" w:rsidRDefault="00AD5D5B" w:rsidP="003E2590">
      <w:pPr>
        <w:rPr>
          <w:rFonts w:eastAsia="SimSun"/>
          <w:lang w:eastAsia="ja-JP"/>
        </w:rPr>
      </w:pPr>
    </w:p>
    <w:p w14:paraId="0119E6DB" w14:textId="77777777" w:rsidR="00FC33D8" w:rsidRPr="00BA3BAD" w:rsidRDefault="00FC33D8" w:rsidP="003E2590">
      <w:pPr>
        <w:rPr>
          <w:rFonts w:eastAsia="SimSun"/>
          <w:lang w:eastAsia="ja-JP"/>
        </w:rPr>
      </w:pPr>
    </w:p>
    <w:p w14:paraId="5ED5EA48" w14:textId="23788941" w:rsidR="00AD5D5B" w:rsidRDefault="00AD5D5B" w:rsidP="003E2590">
      <w:pPr>
        <w:pStyle w:val="ListParagraph"/>
        <w:numPr>
          <w:ilvl w:val="0"/>
          <w:numId w:val="35"/>
        </w:numPr>
        <w:rPr>
          <w:rFonts w:eastAsia="SimSun"/>
          <w:lang w:eastAsia="ja-JP"/>
        </w:rPr>
      </w:pPr>
      <w:r w:rsidRPr="003E2590">
        <w:rPr>
          <w:rFonts w:eastAsia="SimSun"/>
          <w:lang w:eastAsia="ja-JP"/>
        </w:rPr>
        <w:t>Set the target lane as last LC target with setLastLCTarget()</w:t>
      </w:r>
      <w:r w:rsidR="0005327C">
        <w:rPr>
          <w:rFonts w:eastAsia="SimSun"/>
          <w:lang w:eastAsia="ja-JP"/>
        </w:rPr>
        <w:t>.</w:t>
      </w:r>
    </w:p>
    <w:p w14:paraId="62364DD7" w14:textId="77777777" w:rsidR="00FC33D8" w:rsidRPr="00FC33D8" w:rsidRDefault="00FC33D8" w:rsidP="00FC33D8">
      <w:pPr>
        <w:rPr>
          <w:rFonts w:eastAsia="SimSun"/>
          <w:lang w:eastAsia="ja-JP"/>
        </w:rPr>
      </w:pPr>
    </w:p>
    <w:p w14:paraId="4F89B189" w14:textId="6E86D636" w:rsidR="00AD5D5B" w:rsidRDefault="00AD5D5B" w:rsidP="003E2590">
      <w:pPr>
        <w:pStyle w:val="ListParagraph"/>
        <w:numPr>
          <w:ilvl w:val="0"/>
          <w:numId w:val="35"/>
        </w:numPr>
        <w:rPr>
          <w:rFonts w:eastAsia="SimSun"/>
          <w:lang w:eastAsia="ja-JP"/>
        </w:rPr>
      </w:pPr>
      <w:r w:rsidRPr="003E2590">
        <w:rPr>
          <w:rFonts w:eastAsia="SimSun"/>
          <w:lang w:eastAsia="ja-JP"/>
        </w:rPr>
        <w:t>Apply lane changing through its aimsun function</w:t>
      </w:r>
      <w:r w:rsidR="0005327C">
        <w:rPr>
          <w:rFonts w:eastAsia="SimSun"/>
          <w:lang w:eastAsia="ja-JP"/>
        </w:rPr>
        <w:t>.</w:t>
      </w:r>
    </w:p>
    <w:p w14:paraId="45D4D61F" w14:textId="58B22AD9" w:rsidR="00FC33D8" w:rsidRPr="00FC33D8" w:rsidRDefault="00FC33D8" w:rsidP="00FC33D8">
      <w:pPr>
        <w:rPr>
          <w:rFonts w:eastAsia="SimSun"/>
          <w:lang w:eastAsia="ja-JP"/>
        </w:rPr>
      </w:pPr>
    </w:p>
    <w:p w14:paraId="706CA564" w14:textId="5A1E99DE" w:rsidR="00AD5D5B" w:rsidRDefault="00AD5D5B" w:rsidP="003E2590">
      <w:pPr>
        <w:pStyle w:val="ListParagraph"/>
        <w:numPr>
          <w:ilvl w:val="0"/>
          <w:numId w:val="35"/>
        </w:numPr>
        <w:rPr>
          <w:rFonts w:eastAsia="SimSun"/>
          <w:lang w:eastAsia="ja-JP"/>
        </w:rPr>
      </w:pPr>
      <w:r w:rsidRPr="003E2590">
        <w:rPr>
          <w:rFonts w:eastAsia="SimSun"/>
          <w:lang w:eastAsia="ja-JP"/>
        </w:rPr>
        <w:t>Set the current simulation time as the last LC time with setLastLCTime()</w:t>
      </w:r>
      <w:r w:rsidR="0005327C">
        <w:rPr>
          <w:rFonts w:eastAsia="SimSun"/>
          <w:lang w:eastAsia="ja-JP"/>
        </w:rPr>
        <w:t>.</w:t>
      </w:r>
    </w:p>
    <w:p w14:paraId="6301B7C2" w14:textId="405D1F9A" w:rsidR="00FC33D8" w:rsidRPr="00FC33D8" w:rsidRDefault="00FC33D8" w:rsidP="00FC33D8">
      <w:pPr>
        <w:rPr>
          <w:rFonts w:eastAsia="SimSun"/>
          <w:lang w:eastAsia="ja-JP"/>
        </w:rPr>
      </w:pPr>
    </w:p>
    <w:p w14:paraId="1311D841" w14:textId="49701AAA" w:rsidR="00AD5D5B" w:rsidRPr="003E2590" w:rsidRDefault="00AD5D5B" w:rsidP="003E2590">
      <w:pPr>
        <w:pStyle w:val="ListParagraph"/>
        <w:numPr>
          <w:ilvl w:val="0"/>
          <w:numId w:val="35"/>
        </w:numPr>
        <w:rPr>
          <w:rFonts w:eastAsia="SimSun"/>
          <w:lang w:eastAsia="ja-JP"/>
        </w:rPr>
      </w:pPr>
      <w:r w:rsidRPr="003E2590">
        <w:rPr>
          <w:rFonts w:eastAsia="SimSun"/>
          <w:lang w:eastAsia="ja-JP"/>
        </w:rPr>
        <w:t>Set this LC type as the last LC type with setLastLCType()</w:t>
      </w:r>
      <w:r w:rsidR="0005327C">
        <w:rPr>
          <w:rFonts w:eastAsia="SimSun"/>
          <w:lang w:eastAsia="ja-JP"/>
        </w:rPr>
        <w:t>.</w:t>
      </w:r>
    </w:p>
    <w:p w14:paraId="2EA1F0E2" w14:textId="77777777" w:rsidR="00AD5D5B" w:rsidRPr="00BA3BAD" w:rsidRDefault="00AD5D5B" w:rsidP="00574707">
      <w:pPr>
        <w:spacing w:after="120" w:line="259" w:lineRule="auto"/>
        <w:rPr>
          <w:rFonts w:eastAsia="SimSun"/>
          <w:lang w:eastAsia="ja-JP"/>
        </w:rPr>
      </w:pPr>
    </w:p>
    <w:p w14:paraId="15A2DB95" w14:textId="77777777" w:rsidR="00AD5D5B" w:rsidRPr="00BA3BAD" w:rsidRDefault="00AD5D5B" w:rsidP="00A66BE7">
      <w:pPr>
        <w:pStyle w:val="Heading3"/>
      </w:pPr>
      <w:bookmarkStart w:id="107" w:name="_Toc35777881"/>
      <w:r w:rsidRPr="00BA3BAD">
        <w:t>BaseCfModel</w:t>
      </w:r>
      <w:bookmarkEnd w:id="107"/>
    </w:p>
    <w:p w14:paraId="23CE8F90" w14:textId="77777777" w:rsidR="00AD5D5B" w:rsidRPr="00BA3BAD" w:rsidRDefault="00AD5D5B" w:rsidP="00A66BE7">
      <w:pPr>
        <w:pStyle w:val="Heading4"/>
        <w:rPr>
          <w:lang w:eastAsia="ja-JP"/>
        </w:rPr>
      </w:pPr>
      <w:r w:rsidRPr="00BA3BAD">
        <w:rPr>
          <w:lang w:eastAsia="ja-JP"/>
        </w:rPr>
        <w:t>Syntax</w:t>
      </w:r>
    </w:p>
    <w:p w14:paraId="46665623" w14:textId="122CAF7B" w:rsidR="00AD5D5B" w:rsidRDefault="00AD5D5B" w:rsidP="00AF3F90">
      <w:pPr>
        <w:rPr>
          <w:rFonts w:eastAsia="SimSun"/>
          <w:lang w:eastAsia="ja-JP"/>
        </w:rPr>
      </w:pPr>
      <w:r w:rsidRPr="00BA3BAD">
        <w:rPr>
          <w:rFonts w:eastAsia="SimSun"/>
          <w:lang w:eastAsia="ja-JP"/>
        </w:rPr>
        <w:t>double myVehicleDef::BaseCfModel(double a_L, double a_U, double tau, double headway, double jamGap, double d_leader, double l_leader, double vf, double v, double x, double x_leader, double x_leader_steps_early, double lead_v, double min_headway)</w:t>
      </w:r>
    </w:p>
    <w:p w14:paraId="5754C472" w14:textId="77777777" w:rsidR="00AF3F90" w:rsidRPr="00BA3BAD" w:rsidRDefault="00AF3F90" w:rsidP="00AF3F90">
      <w:pPr>
        <w:rPr>
          <w:rFonts w:eastAsia="SimSun"/>
          <w:lang w:eastAsia="ja-JP"/>
        </w:rPr>
      </w:pPr>
    </w:p>
    <w:p w14:paraId="5F0359D9" w14:textId="77777777" w:rsidR="00AD5D5B" w:rsidRPr="00BA3BAD" w:rsidRDefault="00AD5D5B" w:rsidP="00AF3F90">
      <w:pPr>
        <w:rPr>
          <w:rFonts w:eastAsia="SimSun"/>
          <w:lang w:eastAsia="ja-JP"/>
        </w:rPr>
      </w:pPr>
      <w:r w:rsidRPr="00BA3BAD">
        <w:rPr>
          <w:rFonts w:eastAsia="SimSun"/>
          <w:lang w:eastAsia="ja-JP"/>
        </w:rPr>
        <w:t>double myVehicleDef::BaseCfModel(double a_L, double a_U, double tau, double headway, double jamGap, double d_leader, double l_leader, double vf, double v, double x, double x_leader, double x_leader_steps_early, double lead_v, double min_headway, double &amp;target_pos)</w:t>
      </w:r>
    </w:p>
    <w:p w14:paraId="1E9AD192" w14:textId="77777777" w:rsidR="00AD5D5B" w:rsidRPr="00BA3BAD" w:rsidRDefault="00AD5D5B" w:rsidP="00A66BE7">
      <w:pPr>
        <w:pStyle w:val="Heading4"/>
        <w:rPr>
          <w:lang w:eastAsia="ja-JP"/>
        </w:rPr>
      </w:pPr>
      <w:r w:rsidRPr="00BA3BAD">
        <w:rPr>
          <w:lang w:eastAsia="ja-JP"/>
        </w:rPr>
        <w:t>Description</w:t>
      </w:r>
    </w:p>
    <w:p w14:paraId="34668B8E" w14:textId="77777777" w:rsidR="00AD5D5B" w:rsidRPr="00BA3BAD" w:rsidRDefault="00AD5D5B" w:rsidP="00AF3F90">
      <w:pPr>
        <w:rPr>
          <w:rFonts w:eastAsia="SimSun"/>
          <w:lang w:eastAsia="ja-JP"/>
        </w:rPr>
      </w:pPr>
      <w:r w:rsidRPr="00BA3BAD">
        <w:rPr>
          <w:rFonts w:eastAsia="SimSun"/>
          <w:lang w:eastAsia="ja-JP"/>
        </w:rPr>
        <w:t>This function computes the new position for a subject vehicle using the NGSIM CF model.</w:t>
      </w:r>
    </w:p>
    <w:p w14:paraId="5D04A54B" w14:textId="77777777" w:rsidR="00AD5D5B" w:rsidRPr="00BA3BAD" w:rsidRDefault="00AD5D5B" w:rsidP="00A66BE7">
      <w:pPr>
        <w:pStyle w:val="Heading4"/>
        <w:rPr>
          <w:lang w:eastAsia="ja-JP"/>
        </w:rPr>
      </w:pPr>
      <w:r w:rsidRPr="00BA3BAD">
        <w:rPr>
          <w:lang w:eastAsia="ja-JP"/>
        </w:rPr>
        <w:t>Inputs Arguments</w:t>
      </w:r>
    </w:p>
    <w:p w14:paraId="16461EDE" w14:textId="77777777" w:rsidR="00AD5D5B" w:rsidRPr="00BA3BAD" w:rsidRDefault="00AD5D5B" w:rsidP="00AF3F90">
      <w:pPr>
        <w:rPr>
          <w:rFonts w:eastAsia="SimSun"/>
          <w:lang w:eastAsia="ja-JP"/>
        </w:rPr>
      </w:pPr>
      <w:r w:rsidRPr="00BA3BAD">
        <w:rPr>
          <w:rFonts w:eastAsia="SimSun"/>
          <w:lang w:eastAsia="ja-JP"/>
        </w:rPr>
        <w:t>a_L: maximum deceleration of the subject vehicle.</w:t>
      </w:r>
    </w:p>
    <w:p w14:paraId="47934892" w14:textId="77777777" w:rsidR="00AF3F90" w:rsidRDefault="00AF3F90" w:rsidP="00AF3F90">
      <w:pPr>
        <w:rPr>
          <w:rFonts w:eastAsia="SimSun"/>
          <w:lang w:eastAsia="ja-JP"/>
        </w:rPr>
      </w:pPr>
    </w:p>
    <w:p w14:paraId="1B1ADE5A" w14:textId="0B6F4ABF" w:rsidR="00AD5D5B" w:rsidRPr="00BA3BAD" w:rsidRDefault="00AD5D5B" w:rsidP="00AF3F90">
      <w:pPr>
        <w:rPr>
          <w:rFonts w:eastAsia="SimSun"/>
          <w:lang w:eastAsia="ja-JP"/>
        </w:rPr>
      </w:pPr>
      <w:r w:rsidRPr="00BA3BAD">
        <w:rPr>
          <w:rFonts w:eastAsia="SimSun"/>
          <w:lang w:eastAsia="ja-JP"/>
        </w:rPr>
        <w:t>a_U: maximum acceleration of the subject vehicle.</w:t>
      </w:r>
    </w:p>
    <w:p w14:paraId="2E12B9AD" w14:textId="77777777" w:rsidR="00AF3F90" w:rsidRDefault="00AF3F90" w:rsidP="00AF3F90">
      <w:pPr>
        <w:rPr>
          <w:rFonts w:eastAsia="SimSun"/>
          <w:lang w:eastAsia="ja-JP"/>
        </w:rPr>
      </w:pPr>
    </w:p>
    <w:p w14:paraId="70D0E2E8" w14:textId="51C5D895" w:rsidR="00AD5D5B" w:rsidRPr="00BA3BAD" w:rsidRDefault="00AD5D5B" w:rsidP="00AF3F90">
      <w:pPr>
        <w:rPr>
          <w:rFonts w:eastAsia="SimSun"/>
          <w:lang w:eastAsia="ja-JP"/>
        </w:rPr>
      </w:pPr>
      <w:r w:rsidRPr="00BA3BAD">
        <w:rPr>
          <w:rFonts w:eastAsia="SimSun"/>
          <w:lang w:eastAsia="ja-JP"/>
        </w:rPr>
        <w:t>tau: reaction time.</w:t>
      </w:r>
    </w:p>
    <w:p w14:paraId="126BA485" w14:textId="77777777" w:rsidR="00AF3F90" w:rsidRDefault="00AF3F90" w:rsidP="00AF3F90">
      <w:pPr>
        <w:rPr>
          <w:rFonts w:eastAsia="SimSun"/>
          <w:lang w:eastAsia="ja-JP"/>
        </w:rPr>
      </w:pPr>
    </w:p>
    <w:p w14:paraId="189DD1AC" w14:textId="5C5DB813" w:rsidR="00AD5D5B" w:rsidRPr="00BA3BAD" w:rsidRDefault="00AD5D5B" w:rsidP="00AF3F90">
      <w:pPr>
        <w:rPr>
          <w:rFonts w:eastAsia="SimSun"/>
          <w:lang w:eastAsia="ja-JP"/>
        </w:rPr>
      </w:pPr>
      <w:r w:rsidRPr="00BA3BAD">
        <w:rPr>
          <w:rFonts w:eastAsia="SimSun"/>
          <w:lang w:eastAsia="ja-JP"/>
        </w:rPr>
        <w:t>headway: current spacing headway.</w:t>
      </w:r>
    </w:p>
    <w:p w14:paraId="4BF43654" w14:textId="77777777" w:rsidR="00AF3F90" w:rsidRDefault="00AF3F90" w:rsidP="00AF3F90">
      <w:pPr>
        <w:rPr>
          <w:rFonts w:eastAsia="SimSun"/>
          <w:lang w:eastAsia="ja-JP"/>
        </w:rPr>
      </w:pPr>
    </w:p>
    <w:p w14:paraId="798182D5" w14:textId="2AA9B792" w:rsidR="00AD5D5B" w:rsidRPr="00BA3BAD" w:rsidRDefault="00AD5D5B" w:rsidP="00AF3F90">
      <w:pPr>
        <w:rPr>
          <w:rFonts w:eastAsia="SimSun"/>
          <w:lang w:eastAsia="ja-JP"/>
        </w:rPr>
      </w:pPr>
      <w:r w:rsidRPr="00BA3BAD">
        <w:rPr>
          <w:rFonts w:eastAsia="SimSun"/>
          <w:lang w:eastAsia="ja-JP"/>
        </w:rPr>
        <w:t>jamGap: the spacing gap between two vehicles in jam traffic.</w:t>
      </w:r>
    </w:p>
    <w:p w14:paraId="57583CEC" w14:textId="77777777" w:rsidR="00AF3F90" w:rsidRDefault="00AF3F90" w:rsidP="00AF3F90">
      <w:pPr>
        <w:rPr>
          <w:rFonts w:eastAsia="SimSun"/>
          <w:lang w:eastAsia="ja-JP"/>
        </w:rPr>
      </w:pPr>
    </w:p>
    <w:p w14:paraId="78850CED" w14:textId="54302DC2" w:rsidR="00AD5D5B" w:rsidRPr="00BA3BAD" w:rsidRDefault="00AD5D5B" w:rsidP="00AF3F90">
      <w:pPr>
        <w:rPr>
          <w:rFonts w:eastAsia="SimSun"/>
          <w:lang w:eastAsia="ja-JP"/>
        </w:rPr>
      </w:pPr>
      <w:r w:rsidRPr="00BA3BAD">
        <w:rPr>
          <w:rFonts w:eastAsia="SimSun"/>
          <w:lang w:eastAsia="ja-JP"/>
        </w:rPr>
        <w:t>d_leader: not used.</w:t>
      </w:r>
    </w:p>
    <w:p w14:paraId="5D8B5174" w14:textId="77777777" w:rsidR="00AF3F90" w:rsidRDefault="00AF3F90" w:rsidP="00AF3F90">
      <w:pPr>
        <w:rPr>
          <w:rFonts w:eastAsia="SimSun"/>
          <w:lang w:eastAsia="ja-JP"/>
        </w:rPr>
      </w:pPr>
    </w:p>
    <w:p w14:paraId="234DE180" w14:textId="7CB597BE" w:rsidR="00AD5D5B" w:rsidRPr="00BA3BAD" w:rsidRDefault="00AD5D5B" w:rsidP="00AF3F90">
      <w:pPr>
        <w:rPr>
          <w:rFonts w:eastAsia="SimSun"/>
          <w:lang w:eastAsia="ja-JP"/>
        </w:rPr>
      </w:pPr>
      <w:r w:rsidRPr="00BA3BAD">
        <w:rPr>
          <w:rFonts w:eastAsia="SimSun"/>
          <w:lang w:eastAsia="ja-JP"/>
        </w:rPr>
        <w:t>l_leader: length of the front vehicle.</w:t>
      </w:r>
    </w:p>
    <w:p w14:paraId="0B25AB6A" w14:textId="77777777" w:rsidR="00AF3F90" w:rsidRDefault="00AF3F90" w:rsidP="00AF3F90">
      <w:pPr>
        <w:rPr>
          <w:rFonts w:eastAsia="SimSun"/>
          <w:lang w:eastAsia="ja-JP"/>
        </w:rPr>
      </w:pPr>
    </w:p>
    <w:p w14:paraId="7DD0B9A6" w14:textId="7101B77C" w:rsidR="00AD5D5B" w:rsidRPr="00BA3BAD" w:rsidRDefault="00AD5D5B" w:rsidP="00AF3F90">
      <w:pPr>
        <w:rPr>
          <w:rFonts w:eastAsia="SimSun"/>
          <w:lang w:eastAsia="ja-JP"/>
        </w:rPr>
      </w:pPr>
      <w:r w:rsidRPr="00BA3BAD">
        <w:rPr>
          <w:rFonts w:eastAsia="SimSun"/>
          <w:lang w:eastAsia="ja-JP"/>
        </w:rPr>
        <w:t>vf: free</w:t>
      </w:r>
      <w:r w:rsidR="00B531B0">
        <w:rPr>
          <w:rFonts w:eastAsia="SimSun"/>
          <w:lang w:eastAsia="ja-JP"/>
        </w:rPr>
        <w:t xml:space="preserve"> </w:t>
      </w:r>
      <w:r w:rsidRPr="00BA3BAD">
        <w:rPr>
          <w:rFonts w:eastAsia="SimSun"/>
          <w:lang w:eastAsia="ja-JP"/>
        </w:rPr>
        <w:t>flow speed.</w:t>
      </w:r>
    </w:p>
    <w:p w14:paraId="6837D4F7" w14:textId="77777777" w:rsidR="00AF3F90" w:rsidRDefault="00AF3F90" w:rsidP="00AF3F90">
      <w:pPr>
        <w:rPr>
          <w:rFonts w:eastAsia="SimSun"/>
          <w:lang w:eastAsia="ja-JP"/>
        </w:rPr>
      </w:pPr>
    </w:p>
    <w:p w14:paraId="4B6F0074" w14:textId="7D7E0FFA" w:rsidR="00AD5D5B" w:rsidRPr="00BA3BAD" w:rsidRDefault="00AD5D5B" w:rsidP="00AF3F90">
      <w:pPr>
        <w:rPr>
          <w:rFonts w:eastAsia="SimSun"/>
          <w:lang w:eastAsia="ja-JP"/>
        </w:rPr>
      </w:pPr>
      <w:r w:rsidRPr="00BA3BAD">
        <w:rPr>
          <w:rFonts w:eastAsia="SimSun"/>
          <w:lang w:eastAsia="ja-JP"/>
        </w:rPr>
        <w:t>v: current speed.</w:t>
      </w:r>
    </w:p>
    <w:p w14:paraId="2A0CF8F2" w14:textId="77777777" w:rsidR="00AF3F90" w:rsidRDefault="00AF3F90" w:rsidP="00AF3F90">
      <w:pPr>
        <w:rPr>
          <w:rFonts w:eastAsia="SimSun"/>
          <w:lang w:eastAsia="ja-JP"/>
        </w:rPr>
      </w:pPr>
    </w:p>
    <w:p w14:paraId="7C713263" w14:textId="4A89F872" w:rsidR="00AD5D5B" w:rsidRPr="00BA3BAD" w:rsidRDefault="00AD5D5B" w:rsidP="00AF3F90">
      <w:pPr>
        <w:rPr>
          <w:rFonts w:eastAsia="SimSun"/>
          <w:lang w:eastAsia="ja-JP"/>
        </w:rPr>
      </w:pPr>
      <w:r w:rsidRPr="00BA3BAD">
        <w:rPr>
          <w:rFonts w:eastAsia="SimSun"/>
          <w:lang w:eastAsia="ja-JP"/>
        </w:rPr>
        <w:t>x: current position.</w:t>
      </w:r>
    </w:p>
    <w:p w14:paraId="3AC1F0F9" w14:textId="77777777" w:rsidR="00AF3F90" w:rsidRDefault="00AF3F90" w:rsidP="00AF3F90">
      <w:pPr>
        <w:rPr>
          <w:rFonts w:eastAsia="SimSun"/>
          <w:lang w:eastAsia="ja-JP"/>
        </w:rPr>
      </w:pPr>
    </w:p>
    <w:p w14:paraId="1DA6EE69" w14:textId="1062D63F" w:rsidR="00AD5D5B" w:rsidRPr="00BA3BAD" w:rsidRDefault="00AD5D5B" w:rsidP="00AF3F90">
      <w:pPr>
        <w:rPr>
          <w:rFonts w:eastAsia="SimSun"/>
          <w:lang w:eastAsia="ja-JP"/>
        </w:rPr>
      </w:pPr>
      <w:r w:rsidRPr="00BA3BAD">
        <w:rPr>
          <w:rFonts w:eastAsia="SimSun"/>
          <w:lang w:eastAsia="ja-JP"/>
        </w:rPr>
        <w:t>x_leader: position of the front vehicle.</w:t>
      </w:r>
    </w:p>
    <w:p w14:paraId="327EC239" w14:textId="77777777" w:rsidR="00AF3F90" w:rsidRDefault="00AF3F90" w:rsidP="00AF3F90">
      <w:pPr>
        <w:rPr>
          <w:rFonts w:eastAsia="SimSun"/>
          <w:lang w:eastAsia="ja-JP"/>
        </w:rPr>
      </w:pPr>
    </w:p>
    <w:p w14:paraId="28150218" w14:textId="412B3AE2" w:rsidR="00AD5D5B" w:rsidRPr="00BA3BAD" w:rsidRDefault="00AD5D5B" w:rsidP="00AF3F90">
      <w:pPr>
        <w:rPr>
          <w:rFonts w:eastAsia="SimSun"/>
          <w:lang w:eastAsia="ja-JP"/>
        </w:rPr>
      </w:pPr>
      <w:r w:rsidRPr="00BA3BAD">
        <w:rPr>
          <w:rFonts w:eastAsia="SimSun"/>
          <w:lang w:eastAsia="ja-JP"/>
        </w:rPr>
        <w:t>x_leader_steps_early: not used.</w:t>
      </w:r>
    </w:p>
    <w:p w14:paraId="7E0BAE95" w14:textId="77777777" w:rsidR="00AF3F90" w:rsidRDefault="00AF3F90" w:rsidP="00AF3F90">
      <w:pPr>
        <w:rPr>
          <w:rFonts w:eastAsia="SimSun"/>
          <w:lang w:eastAsia="ja-JP"/>
        </w:rPr>
      </w:pPr>
    </w:p>
    <w:p w14:paraId="48FE254A" w14:textId="1D8B24B3" w:rsidR="00AD5D5B" w:rsidRPr="00BA3BAD" w:rsidRDefault="00AD5D5B" w:rsidP="00AF3F90">
      <w:pPr>
        <w:rPr>
          <w:rFonts w:eastAsia="SimSun"/>
          <w:lang w:eastAsia="ja-JP"/>
        </w:rPr>
      </w:pPr>
      <w:r w:rsidRPr="00BA3BAD">
        <w:rPr>
          <w:rFonts w:eastAsia="SimSun"/>
          <w:lang w:eastAsia="ja-JP"/>
        </w:rPr>
        <w:t>lead_v: speed of the front vehicle.</w:t>
      </w:r>
    </w:p>
    <w:p w14:paraId="5167C38C" w14:textId="77777777" w:rsidR="00AF3F90" w:rsidRDefault="00AF3F90" w:rsidP="00AF3F90">
      <w:pPr>
        <w:rPr>
          <w:rFonts w:eastAsia="SimSun"/>
          <w:lang w:eastAsia="ja-JP"/>
        </w:rPr>
      </w:pPr>
    </w:p>
    <w:p w14:paraId="58E9682A" w14:textId="56F007CA" w:rsidR="00AD5D5B" w:rsidRPr="00BA3BAD" w:rsidRDefault="00AD5D5B" w:rsidP="00AF3F90">
      <w:pPr>
        <w:rPr>
          <w:rFonts w:eastAsia="SimSun"/>
          <w:lang w:eastAsia="ja-JP"/>
        </w:rPr>
      </w:pPr>
      <w:r w:rsidRPr="00BA3BAD">
        <w:rPr>
          <w:rFonts w:eastAsia="SimSun"/>
          <w:lang w:eastAsia="ja-JP"/>
        </w:rPr>
        <w:t>min_headway: desired headway used in the Newell model.</w:t>
      </w:r>
    </w:p>
    <w:p w14:paraId="1E298995" w14:textId="77777777" w:rsidR="00AF3F90" w:rsidRDefault="00AF3F90" w:rsidP="00AF3F90">
      <w:pPr>
        <w:rPr>
          <w:rFonts w:eastAsia="SimSun"/>
          <w:lang w:eastAsia="ja-JP"/>
        </w:rPr>
      </w:pPr>
    </w:p>
    <w:p w14:paraId="0D4DFCC3" w14:textId="6BA68850" w:rsidR="00AD5D5B" w:rsidRPr="00BA3BAD" w:rsidRDefault="00AD5D5B" w:rsidP="00AF3F90">
      <w:pPr>
        <w:rPr>
          <w:rFonts w:eastAsia="SimSun"/>
          <w:lang w:eastAsia="ja-JP"/>
        </w:rPr>
      </w:pPr>
      <w:r w:rsidRPr="00BA3BAD">
        <w:rPr>
          <w:rFonts w:eastAsia="SimSun"/>
          <w:lang w:eastAsia="ja-JP"/>
        </w:rPr>
        <w:t xml:space="preserve">target_pos: the position </w:t>
      </w:r>
      <w:r w:rsidR="00AF3F90">
        <w:rPr>
          <w:rFonts w:eastAsia="SimSun"/>
          <w:lang w:eastAsia="ja-JP"/>
        </w:rPr>
        <w:t xml:space="preserve">that </w:t>
      </w:r>
      <w:r w:rsidRPr="00BA3BAD">
        <w:rPr>
          <w:rFonts w:eastAsia="SimSun"/>
          <w:lang w:eastAsia="ja-JP"/>
        </w:rPr>
        <w:t>the subject vehicle should reach in the current update interval under optimum conditions (the vehicle might not reach it as the required acceleration/deceleration exceeds the limit or the speed becomes less than 0).</w:t>
      </w:r>
    </w:p>
    <w:p w14:paraId="03E66EBB" w14:textId="77777777" w:rsidR="00AD5D5B" w:rsidRPr="00BA3BAD" w:rsidRDefault="00AD5D5B" w:rsidP="00A66BE7">
      <w:pPr>
        <w:pStyle w:val="Heading4"/>
        <w:rPr>
          <w:lang w:eastAsia="ja-JP"/>
        </w:rPr>
      </w:pPr>
      <w:r w:rsidRPr="00BA3BAD">
        <w:rPr>
          <w:lang w:eastAsia="ja-JP"/>
        </w:rPr>
        <w:t xml:space="preserve">Output Arguments </w:t>
      </w:r>
    </w:p>
    <w:p w14:paraId="3A329DA7" w14:textId="77777777" w:rsidR="00AD5D5B" w:rsidRPr="00BA3BAD" w:rsidRDefault="00AD5D5B" w:rsidP="00AF3F90">
      <w:pPr>
        <w:rPr>
          <w:rFonts w:eastAsia="SimSun"/>
          <w:lang w:eastAsia="ja-JP"/>
        </w:rPr>
      </w:pPr>
      <w:r w:rsidRPr="00BA3BAD">
        <w:rPr>
          <w:rFonts w:eastAsia="SimSun"/>
          <w:lang w:eastAsia="ja-JP"/>
        </w:rPr>
        <w:t>New position for the subject driver.</w:t>
      </w:r>
    </w:p>
    <w:p w14:paraId="42D6DF77" w14:textId="77777777" w:rsidR="00AD5D5B" w:rsidRPr="00BA3BAD" w:rsidRDefault="00AD5D5B" w:rsidP="00A66BE7">
      <w:pPr>
        <w:pStyle w:val="Heading4"/>
        <w:rPr>
          <w:lang w:eastAsia="ja-JP"/>
        </w:rPr>
      </w:pPr>
      <w:r w:rsidRPr="00BA3BAD">
        <w:rPr>
          <w:lang w:eastAsia="ja-JP"/>
        </w:rPr>
        <w:t>Sub-functions</w:t>
      </w:r>
    </w:p>
    <w:p w14:paraId="4847C33A" w14:textId="77777777" w:rsidR="00AD5D5B" w:rsidRPr="00BA3BAD" w:rsidRDefault="00AD5D5B" w:rsidP="00AF3F90">
      <w:pPr>
        <w:rPr>
          <w:rFonts w:eastAsia="SimSun"/>
          <w:lang w:eastAsia="ja-JP"/>
        </w:rPr>
      </w:pPr>
      <w:r w:rsidRPr="00BA3BAD">
        <w:rPr>
          <w:rFonts w:eastAsia="SimSun"/>
          <w:lang w:eastAsia="ja-JP"/>
        </w:rPr>
        <w:t>GippsDecelerationTerm ()</w:t>
      </w:r>
    </w:p>
    <w:p w14:paraId="04197099" w14:textId="77777777" w:rsidR="00AD5D5B" w:rsidRPr="00BA3BAD" w:rsidRDefault="00AD5D5B" w:rsidP="00A66BE7">
      <w:pPr>
        <w:pStyle w:val="Heading4"/>
        <w:rPr>
          <w:lang w:eastAsia="ja-JP"/>
        </w:rPr>
      </w:pPr>
      <w:r w:rsidRPr="00BA3BAD">
        <w:rPr>
          <w:lang w:eastAsia="ja-JP"/>
        </w:rPr>
        <w:t>Pseudo code</w:t>
      </w:r>
    </w:p>
    <w:p w14:paraId="5F015FF8" w14:textId="57BC6C02" w:rsidR="00AD5D5B" w:rsidRPr="00BA3BAD" w:rsidRDefault="00AD5D5B" w:rsidP="00AF3F90">
      <w:pPr>
        <w:rPr>
          <w:rFonts w:eastAsia="SimSun"/>
          <w:lang w:eastAsia="ja-JP"/>
        </w:rPr>
      </w:pPr>
      <w:r w:rsidRPr="00BA3BAD">
        <w:rPr>
          <w:rFonts w:eastAsia="SimSun"/>
          <w:lang w:eastAsia="ja-JP"/>
        </w:rPr>
        <w:t>Compute theta = Theta of the Gipps model * reaction time</w:t>
      </w:r>
      <w:r w:rsidR="00AF3F90">
        <w:rPr>
          <w:rFonts w:eastAsia="SimSun"/>
          <w:lang w:eastAsia="ja-JP"/>
        </w:rPr>
        <w:t>.</w:t>
      </w:r>
    </w:p>
    <w:p w14:paraId="185FCF11" w14:textId="77777777" w:rsidR="00AF3F90" w:rsidRDefault="00AF3F90" w:rsidP="00AF3F90">
      <w:pPr>
        <w:rPr>
          <w:rFonts w:eastAsia="SimSun"/>
          <w:lang w:eastAsia="ja-JP"/>
        </w:rPr>
      </w:pPr>
    </w:p>
    <w:p w14:paraId="52CB8462" w14:textId="63A92111" w:rsidR="00AD5D5B" w:rsidRPr="00BA3BAD" w:rsidRDefault="00AD5D5B" w:rsidP="00AF3F90">
      <w:pPr>
        <w:rPr>
          <w:rFonts w:eastAsia="SimSun"/>
          <w:lang w:eastAsia="ja-JP"/>
        </w:rPr>
      </w:pPr>
      <w:r w:rsidRPr="00BA3BAD">
        <w:rPr>
          <w:rFonts w:eastAsia="SimSun"/>
          <w:lang w:eastAsia="ja-JP"/>
        </w:rPr>
        <w:t>Compute the maximum speed with Gipps safety criterion as v_after_tau with GippsDecelerationTerm(), which is described in Appendix C</w:t>
      </w:r>
      <w:r w:rsidR="00AF3F90">
        <w:rPr>
          <w:rFonts w:eastAsia="SimSun"/>
          <w:lang w:eastAsia="ja-JP"/>
        </w:rPr>
        <w:t>.</w:t>
      </w:r>
    </w:p>
    <w:p w14:paraId="24FD324C" w14:textId="77777777" w:rsidR="00AF3F90" w:rsidRDefault="00AF3F90" w:rsidP="00AF3F90">
      <w:pPr>
        <w:rPr>
          <w:rFonts w:eastAsia="SimSun"/>
          <w:lang w:eastAsia="ja-JP"/>
        </w:rPr>
      </w:pPr>
    </w:p>
    <w:p w14:paraId="64A294E4" w14:textId="4FA457F3" w:rsidR="00AD5D5B" w:rsidRPr="00BA3BAD" w:rsidRDefault="00AD5D5B" w:rsidP="00AF3F90">
      <w:pPr>
        <w:rPr>
          <w:rFonts w:eastAsia="SimSun"/>
          <w:lang w:eastAsia="ja-JP"/>
        </w:rPr>
      </w:pPr>
      <w:r w:rsidRPr="00BA3BAD">
        <w:rPr>
          <w:rFonts w:eastAsia="SimSun"/>
          <w:lang w:eastAsia="ja-JP"/>
        </w:rPr>
        <w:t>Compute the safe acceleration: max_a = min(max acceleration, (v_after_tau – current speed) / reaction time</w:t>
      </w:r>
      <w:r w:rsidR="00AF3F90">
        <w:rPr>
          <w:rFonts w:eastAsia="SimSun"/>
          <w:lang w:eastAsia="ja-JP"/>
        </w:rPr>
        <w:t>.</w:t>
      </w:r>
    </w:p>
    <w:p w14:paraId="5963D0CD" w14:textId="77777777" w:rsidR="00AF3F90" w:rsidRDefault="00AF3F90" w:rsidP="00AF3F90">
      <w:pPr>
        <w:rPr>
          <w:rFonts w:eastAsia="SimSun"/>
          <w:lang w:eastAsia="ja-JP"/>
        </w:rPr>
      </w:pPr>
    </w:p>
    <w:p w14:paraId="4C36E13E" w14:textId="189EB519" w:rsidR="00AD5D5B" w:rsidRPr="00BA3BAD" w:rsidRDefault="00AD5D5B" w:rsidP="00AF3F90">
      <w:pPr>
        <w:rPr>
          <w:rFonts w:eastAsia="SimSun"/>
          <w:lang w:eastAsia="ja-JP"/>
        </w:rPr>
      </w:pPr>
      <w:r w:rsidRPr="00BA3BAD">
        <w:rPr>
          <w:rFonts w:eastAsia="SimSun"/>
          <w:lang w:eastAsia="ja-JP"/>
        </w:rPr>
        <w:t>Compute the car-following acceleration based on Newell model: newell_a = min(max acceleration, min(min acceleration, (current headway / desired headway – current speed) / (0.5*desired headway))</w:t>
      </w:r>
      <w:r w:rsidR="00AF3F90">
        <w:rPr>
          <w:rFonts w:eastAsia="SimSun"/>
          <w:lang w:eastAsia="ja-JP"/>
        </w:rPr>
        <w:t>.</w:t>
      </w:r>
    </w:p>
    <w:p w14:paraId="7D3EB764" w14:textId="77777777" w:rsidR="00AF3F90" w:rsidRDefault="00AF3F90" w:rsidP="00AF3F90">
      <w:pPr>
        <w:rPr>
          <w:rFonts w:eastAsia="SimSun"/>
          <w:lang w:eastAsia="ja-JP"/>
        </w:rPr>
      </w:pPr>
    </w:p>
    <w:p w14:paraId="706BEF5F" w14:textId="2F4D4D27" w:rsidR="00AD5D5B" w:rsidRPr="00BA3BAD" w:rsidRDefault="00AD5D5B" w:rsidP="00AF3F90">
      <w:pPr>
        <w:rPr>
          <w:rFonts w:eastAsia="SimSun"/>
          <w:lang w:eastAsia="ja-JP"/>
        </w:rPr>
      </w:pPr>
      <w:r w:rsidRPr="00BA3BAD">
        <w:rPr>
          <w:rFonts w:eastAsia="SimSun"/>
          <w:lang w:eastAsia="ja-JP"/>
        </w:rPr>
        <w:t>Compute free acceleration with IDM free flow model: min_a = max acceleration * (1-(current speed / free flow speed)^IDM coefficient)</w:t>
      </w:r>
      <w:r w:rsidR="00AF3F90">
        <w:rPr>
          <w:rFonts w:eastAsia="SimSun"/>
          <w:lang w:eastAsia="ja-JP"/>
        </w:rPr>
        <w:t>.</w:t>
      </w:r>
    </w:p>
    <w:p w14:paraId="00765988" w14:textId="77777777" w:rsidR="00AF3F90" w:rsidRDefault="00AF3F90" w:rsidP="00AF3F90">
      <w:pPr>
        <w:rPr>
          <w:rFonts w:eastAsia="SimSun"/>
          <w:lang w:eastAsia="ja-JP"/>
        </w:rPr>
      </w:pPr>
    </w:p>
    <w:p w14:paraId="77CB0645" w14:textId="7ECF4BEF" w:rsidR="00AD5D5B" w:rsidRPr="00BA3BAD" w:rsidRDefault="00AD5D5B" w:rsidP="00AF3F90">
      <w:pPr>
        <w:rPr>
          <w:rFonts w:eastAsia="SimSun"/>
          <w:lang w:eastAsia="ja-JP"/>
        </w:rPr>
      </w:pPr>
      <w:r w:rsidRPr="00BA3BAD">
        <w:rPr>
          <w:rFonts w:eastAsia="SimSun"/>
          <w:lang w:eastAsia="ja-JP"/>
        </w:rPr>
        <w:t>Compute acc_target = min(min_a, newell_a, max_a)</w:t>
      </w:r>
      <w:r w:rsidR="00AF3F90">
        <w:rPr>
          <w:rFonts w:eastAsia="SimSun"/>
          <w:lang w:eastAsia="ja-JP"/>
        </w:rPr>
        <w:t>.</w:t>
      </w:r>
    </w:p>
    <w:p w14:paraId="3A70A548" w14:textId="77777777" w:rsidR="00AF3F90" w:rsidRDefault="00AF3F90" w:rsidP="00AF3F90">
      <w:pPr>
        <w:rPr>
          <w:rFonts w:eastAsia="SimSun"/>
          <w:lang w:eastAsia="ja-JP"/>
        </w:rPr>
      </w:pPr>
    </w:p>
    <w:p w14:paraId="42BC8186" w14:textId="6F33604E" w:rsidR="00AD5D5B" w:rsidRPr="00BA3BAD" w:rsidRDefault="00AD5D5B" w:rsidP="00AF3F90">
      <w:pPr>
        <w:rPr>
          <w:rFonts w:eastAsia="SimSun"/>
          <w:lang w:eastAsia="ja-JP"/>
        </w:rPr>
      </w:pPr>
      <w:r w:rsidRPr="00BA3BAD">
        <w:rPr>
          <w:rFonts w:eastAsia="SimSun"/>
          <w:lang w:eastAsia="ja-JP"/>
        </w:rPr>
        <w:t>Update acc = acc_target</w:t>
      </w:r>
      <w:r w:rsidR="00AF3F90">
        <w:rPr>
          <w:rFonts w:eastAsia="SimSun"/>
          <w:lang w:eastAsia="ja-JP"/>
        </w:rPr>
        <w:t>.</w:t>
      </w:r>
    </w:p>
    <w:p w14:paraId="3CB15E21" w14:textId="77777777" w:rsidR="00AF3F90" w:rsidRDefault="00AF3F90" w:rsidP="00AF3F90">
      <w:pPr>
        <w:rPr>
          <w:rFonts w:eastAsia="SimSun"/>
          <w:lang w:eastAsia="ja-JP"/>
        </w:rPr>
      </w:pPr>
    </w:p>
    <w:p w14:paraId="54C1C047" w14:textId="7097F448" w:rsidR="00AD5D5B" w:rsidRPr="00BA3BAD" w:rsidRDefault="00AD5D5B" w:rsidP="00AF3F90">
      <w:pPr>
        <w:rPr>
          <w:rFonts w:eastAsia="SimSun"/>
          <w:lang w:eastAsia="ja-JP"/>
        </w:rPr>
      </w:pPr>
      <w:r w:rsidRPr="00BA3BAD">
        <w:rPr>
          <w:rFonts w:eastAsia="SimSun"/>
          <w:lang w:eastAsia="ja-JP"/>
        </w:rPr>
        <w:t>Get current acceleration as current_acc</w:t>
      </w:r>
      <w:r w:rsidR="00AF3F90">
        <w:rPr>
          <w:rFonts w:eastAsia="SimSun"/>
          <w:lang w:eastAsia="ja-JP"/>
        </w:rPr>
        <w:t>.</w:t>
      </w:r>
    </w:p>
    <w:p w14:paraId="0263FA84" w14:textId="77777777" w:rsidR="00AF3F90" w:rsidRDefault="00AF3F90" w:rsidP="00AF3F90">
      <w:pPr>
        <w:rPr>
          <w:rFonts w:eastAsia="SimSun"/>
          <w:lang w:eastAsia="ja-JP"/>
        </w:rPr>
      </w:pPr>
    </w:p>
    <w:p w14:paraId="27FA5264" w14:textId="69E906F5" w:rsidR="00AD5D5B" w:rsidRPr="00BA3BAD" w:rsidRDefault="00AD5D5B" w:rsidP="00AF3F90">
      <w:pPr>
        <w:rPr>
          <w:rFonts w:eastAsia="SimSun"/>
          <w:lang w:eastAsia="ja-JP"/>
        </w:rPr>
      </w:pPr>
      <w:r w:rsidRPr="00BA3BAD">
        <w:rPr>
          <w:rFonts w:eastAsia="SimSun"/>
          <w:lang w:eastAsia="ja-JP"/>
        </w:rPr>
        <w:t>If (vehicle is a newly</w:t>
      </w:r>
      <w:r w:rsidR="00AF3F90">
        <w:rPr>
          <w:rFonts w:eastAsia="SimSun"/>
          <w:lang w:eastAsia="ja-JP"/>
        </w:rPr>
        <w:t>-</w:t>
      </w:r>
      <w:r w:rsidRPr="00BA3BAD">
        <w:rPr>
          <w:rFonts w:eastAsia="SimSun"/>
          <w:lang w:eastAsia="ja-JP"/>
        </w:rPr>
        <w:t>arrived vehicle):</w:t>
      </w:r>
    </w:p>
    <w:p w14:paraId="49377DB3" w14:textId="2BBCC909" w:rsidR="00AD5D5B" w:rsidRDefault="00AD5D5B" w:rsidP="00AF3F90">
      <w:pPr>
        <w:pStyle w:val="ListParagraph"/>
        <w:numPr>
          <w:ilvl w:val="0"/>
          <w:numId w:val="36"/>
        </w:numPr>
        <w:rPr>
          <w:rFonts w:eastAsia="SimSun"/>
          <w:lang w:eastAsia="ja-JP"/>
        </w:rPr>
      </w:pPr>
      <w:r w:rsidRPr="00AF3F90">
        <w:rPr>
          <w:rFonts w:eastAsia="SimSun"/>
          <w:lang w:eastAsia="ja-JP"/>
        </w:rPr>
        <w:t>Set acceleration level acc = 0</w:t>
      </w:r>
      <w:r w:rsidR="00AF3F90">
        <w:rPr>
          <w:rFonts w:eastAsia="SimSun"/>
          <w:lang w:eastAsia="ja-JP"/>
        </w:rPr>
        <w:t>.</w:t>
      </w:r>
    </w:p>
    <w:p w14:paraId="2A6F97DE" w14:textId="77777777" w:rsidR="00AF3F90" w:rsidRPr="00AF3F90" w:rsidRDefault="00AF3F90" w:rsidP="00AF3F90">
      <w:pPr>
        <w:rPr>
          <w:rFonts w:eastAsia="SimSun"/>
          <w:lang w:eastAsia="ja-JP"/>
        </w:rPr>
      </w:pPr>
    </w:p>
    <w:p w14:paraId="70DE1EC8" w14:textId="77777777" w:rsidR="00AD5D5B" w:rsidRPr="00BA3BAD" w:rsidRDefault="00AD5D5B" w:rsidP="00AF3F90">
      <w:pPr>
        <w:rPr>
          <w:rFonts w:eastAsia="SimSun"/>
          <w:lang w:eastAsia="ja-JP"/>
        </w:rPr>
      </w:pPr>
      <w:r w:rsidRPr="00BA3BAD">
        <w:rPr>
          <w:rFonts w:eastAsia="SimSun"/>
          <w:lang w:eastAsia="ja-JP"/>
        </w:rPr>
        <w:t>Else:</w:t>
      </w:r>
    </w:p>
    <w:p w14:paraId="144FC7EF" w14:textId="367C1D99" w:rsidR="00AD5D5B" w:rsidRPr="00AF3F90" w:rsidRDefault="00AD5D5B" w:rsidP="00AF3F90">
      <w:pPr>
        <w:pStyle w:val="ListParagraph"/>
        <w:numPr>
          <w:ilvl w:val="0"/>
          <w:numId w:val="37"/>
        </w:numPr>
        <w:rPr>
          <w:rFonts w:eastAsia="SimSun"/>
          <w:lang w:eastAsia="ja-JP"/>
        </w:rPr>
      </w:pPr>
      <w:r w:rsidRPr="00AF3F90">
        <w:rPr>
          <w:rFonts w:eastAsia="SimSun"/>
          <w:lang w:eastAsia="ja-JP"/>
        </w:rPr>
        <w:t xml:space="preserve">acc = (current_acc + (acc_target </w:t>
      </w:r>
      <w:r w:rsidR="00AF3F90">
        <w:rPr>
          <w:rFonts w:eastAsia="SimSun"/>
          <w:lang w:eastAsia="ja-JP"/>
        </w:rPr>
        <w:t>-</w:t>
      </w:r>
      <w:r w:rsidRPr="00AF3F90">
        <w:rPr>
          <w:rFonts w:eastAsia="SimSun"/>
          <w:lang w:eastAsia="ja-JP"/>
        </w:rPr>
        <w:t xml:space="preserve"> current_acc) / acceleration smoothing coefficient</w:t>
      </w:r>
      <w:r w:rsidR="00AF3F90">
        <w:rPr>
          <w:rFonts w:eastAsia="SimSun"/>
          <w:lang w:eastAsia="ja-JP"/>
        </w:rPr>
        <w:t>.</w:t>
      </w:r>
    </w:p>
    <w:p w14:paraId="43C54C70" w14:textId="77777777" w:rsidR="00AF3F90" w:rsidRDefault="00AF3F90" w:rsidP="00AF3F90">
      <w:pPr>
        <w:spacing w:after="120" w:line="259" w:lineRule="auto"/>
        <w:contextualSpacing/>
        <w:rPr>
          <w:rFonts w:eastAsia="SimSun"/>
          <w:lang w:eastAsia="ja-JP"/>
        </w:rPr>
      </w:pPr>
    </w:p>
    <w:p w14:paraId="53B5D73E" w14:textId="52885165" w:rsidR="00AD5D5B" w:rsidRDefault="00AD5D5B" w:rsidP="00AF3F90">
      <w:pPr>
        <w:rPr>
          <w:rFonts w:eastAsia="SimSun"/>
          <w:lang w:eastAsia="ja-JP"/>
        </w:rPr>
      </w:pPr>
      <w:r w:rsidRPr="00BA3BAD">
        <w:rPr>
          <w:rFonts w:eastAsia="SimSun"/>
          <w:lang w:eastAsia="ja-JP"/>
        </w:rPr>
        <w:t>Compute Vel = max(0, current speed + acc * timestep)</w:t>
      </w:r>
      <w:r w:rsidR="00AF3F90">
        <w:rPr>
          <w:rFonts w:eastAsia="SimSun"/>
          <w:lang w:eastAsia="ja-JP"/>
        </w:rPr>
        <w:t>.</w:t>
      </w:r>
    </w:p>
    <w:p w14:paraId="5E4AD0FF" w14:textId="77777777" w:rsidR="00AF3F90" w:rsidRPr="00BA3BAD" w:rsidRDefault="00AF3F90" w:rsidP="00AF3F90">
      <w:pPr>
        <w:rPr>
          <w:rFonts w:eastAsia="SimSun"/>
          <w:lang w:eastAsia="ja-JP"/>
        </w:rPr>
      </w:pPr>
    </w:p>
    <w:p w14:paraId="020F40F1" w14:textId="52A76F39" w:rsidR="00AD5D5B" w:rsidRPr="00BA3BAD" w:rsidRDefault="00AD5D5B" w:rsidP="00AF3F90">
      <w:pPr>
        <w:rPr>
          <w:rFonts w:eastAsia="SimSun"/>
          <w:lang w:eastAsia="ja-JP"/>
        </w:rPr>
      </w:pPr>
      <w:r w:rsidRPr="00BA3BAD">
        <w:rPr>
          <w:rFonts w:eastAsia="SimSun"/>
          <w:lang w:eastAsia="ja-JP"/>
        </w:rPr>
        <w:t>Compute x_CF = x + timestep * (Vel + current speed) / 2</w:t>
      </w:r>
      <w:r w:rsidR="00AF3F90">
        <w:rPr>
          <w:rFonts w:eastAsia="SimSun"/>
          <w:lang w:eastAsia="ja-JP"/>
        </w:rPr>
        <w:t>.</w:t>
      </w:r>
    </w:p>
    <w:p w14:paraId="31342D49" w14:textId="77777777" w:rsidR="00AF3F90" w:rsidRDefault="00AF3F90" w:rsidP="00AF3F90">
      <w:pPr>
        <w:rPr>
          <w:rFonts w:eastAsia="SimSun"/>
          <w:lang w:eastAsia="ja-JP"/>
        </w:rPr>
      </w:pPr>
    </w:p>
    <w:p w14:paraId="1E3B01BE" w14:textId="53259506" w:rsidR="00AD5D5B" w:rsidRPr="00BA3BAD" w:rsidRDefault="00AD5D5B" w:rsidP="00AF3F90">
      <w:pPr>
        <w:rPr>
          <w:rFonts w:eastAsia="SimSun"/>
          <w:lang w:eastAsia="ja-JP"/>
        </w:rPr>
      </w:pPr>
      <w:r w:rsidRPr="00BA3BAD">
        <w:rPr>
          <w:rFonts w:eastAsia="SimSun"/>
          <w:lang w:eastAsia="ja-JP"/>
        </w:rPr>
        <w:t>Compute target_v = current speed + acc * timestep</w:t>
      </w:r>
      <w:r w:rsidR="00AF3F90">
        <w:rPr>
          <w:rFonts w:eastAsia="SimSun"/>
          <w:lang w:eastAsia="ja-JP"/>
        </w:rPr>
        <w:t>.</w:t>
      </w:r>
    </w:p>
    <w:p w14:paraId="58BEA599" w14:textId="77777777" w:rsidR="00AD5D5B" w:rsidRPr="00BA3BAD" w:rsidRDefault="00AD5D5B" w:rsidP="00AF3F90">
      <w:pPr>
        <w:rPr>
          <w:rFonts w:eastAsia="SimSun"/>
          <w:lang w:eastAsia="ja-JP"/>
        </w:rPr>
      </w:pPr>
    </w:p>
    <w:p w14:paraId="24E3CBAE" w14:textId="77777777" w:rsidR="00AD5D5B" w:rsidRPr="00BA3BAD" w:rsidRDefault="00AD5D5B" w:rsidP="00A66BE7">
      <w:pPr>
        <w:pStyle w:val="Heading3"/>
      </w:pPr>
      <w:bookmarkStart w:id="108" w:name="_Toc35777882"/>
      <w:r w:rsidRPr="00BA3BAD">
        <w:t>BeforeExitorTurningLcSlowDown</w:t>
      </w:r>
      <w:bookmarkEnd w:id="108"/>
    </w:p>
    <w:p w14:paraId="520997AB" w14:textId="77777777" w:rsidR="00AD5D5B" w:rsidRPr="00BA3BAD" w:rsidRDefault="00AD5D5B" w:rsidP="00A66BE7">
      <w:pPr>
        <w:pStyle w:val="Heading4"/>
        <w:rPr>
          <w:lang w:eastAsia="ja-JP"/>
        </w:rPr>
      </w:pPr>
      <w:r w:rsidRPr="00BA3BAD">
        <w:rPr>
          <w:lang w:eastAsia="ja-JP"/>
        </w:rPr>
        <w:t>Syntax</w:t>
      </w:r>
    </w:p>
    <w:p w14:paraId="550C6392" w14:textId="77777777" w:rsidR="00AD5D5B" w:rsidRPr="00BA3BAD" w:rsidRDefault="00AD5D5B" w:rsidP="00630A00">
      <w:pPr>
        <w:rPr>
          <w:rFonts w:eastAsia="SimSun"/>
          <w:lang w:eastAsia="ja-JP"/>
        </w:rPr>
      </w:pPr>
      <w:r w:rsidRPr="00BA3BAD">
        <w:rPr>
          <w:rFonts w:eastAsia="SimSun"/>
          <w:lang w:eastAsia="ja-JP"/>
        </w:rPr>
        <w:t>void myVehicleDef::BeforeExitorTurningLcSlowDown()</w:t>
      </w:r>
    </w:p>
    <w:p w14:paraId="5754B9D2" w14:textId="77777777" w:rsidR="00AD5D5B" w:rsidRPr="00BA3BAD" w:rsidRDefault="00AD5D5B" w:rsidP="00A66BE7">
      <w:pPr>
        <w:pStyle w:val="Heading4"/>
        <w:rPr>
          <w:lang w:eastAsia="ja-JP"/>
        </w:rPr>
      </w:pPr>
      <w:r w:rsidRPr="00BA3BAD">
        <w:rPr>
          <w:lang w:eastAsia="ja-JP"/>
        </w:rPr>
        <w:t>Description</w:t>
      </w:r>
    </w:p>
    <w:p w14:paraId="686988B3" w14:textId="77777777" w:rsidR="00AD5D5B" w:rsidRPr="00BA3BAD" w:rsidRDefault="00AD5D5B" w:rsidP="00630A00">
      <w:pPr>
        <w:rPr>
          <w:rFonts w:eastAsia="SimSun"/>
          <w:lang w:eastAsia="ja-JP"/>
        </w:rPr>
      </w:pPr>
      <w:r w:rsidRPr="00BA3BAD">
        <w:rPr>
          <w:rFonts w:eastAsia="SimSun"/>
          <w:lang w:eastAsia="ja-JP"/>
        </w:rPr>
        <w:t xml:space="preserve">This function handles the CF movements for a subject driver that needs to make a mandatory lane change toward the off-ramp and decides to slow down for gap searching. </w:t>
      </w:r>
    </w:p>
    <w:p w14:paraId="33AE2BF2" w14:textId="77777777" w:rsidR="00AD5D5B" w:rsidRPr="00BA3BAD" w:rsidRDefault="00AD5D5B" w:rsidP="00A66BE7">
      <w:pPr>
        <w:pStyle w:val="Heading4"/>
        <w:rPr>
          <w:lang w:eastAsia="ja-JP"/>
        </w:rPr>
      </w:pPr>
      <w:r w:rsidRPr="00BA3BAD">
        <w:rPr>
          <w:lang w:eastAsia="ja-JP"/>
        </w:rPr>
        <w:t>Inputs Arguments</w:t>
      </w:r>
    </w:p>
    <w:p w14:paraId="3BD8B27D" w14:textId="77777777" w:rsidR="00AD5D5B" w:rsidRPr="00BA3BAD" w:rsidRDefault="00AD5D5B" w:rsidP="00630A00">
      <w:pPr>
        <w:rPr>
          <w:rFonts w:eastAsia="SimSun"/>
          <w:lang w:eastAsia="ja-JP"/>
        </w:rPr>
      </w:pPr>
      <w:r w:rsidRPr="00BA3BAD">
        <w:rPr>
          <w:rFonts w:eastAsia="SimSun"/>
          <w:lang w:eastAsia="ja-JP"/>
        </w:rPr>
        <w:t>None.</w:t>
      </w:r>
    </w:p>
    <w:p w14:paraId="03443B82" w14:textId="77777777" w:rsidR="00AD5D5B" w:rsidRPr="00BA3BAD" w:rsidRDefault="00AD5D5B" w:rsidP="00A66BE7">
      <w:pPr>
        <w:pStyle w:val="Heading4"/>
        <w:rPr>
          <w:lang w:eastAsia="ja-JP"/>
        </w:rPr>
      </w:pPr>
      <w:r w:rsidRPr="00BA3BAD">
        <w:rPr>
          <w:lang w:eastAsia="ja-JP"/>
        </w:rPr>
        <w:t xml:space="preserve">Output Arguments </w:t>
      </w:r>
    </w:p>
    <w:p w14:paraId="6BAB9263" w14:textId="77777777" w:rsidR="00AD5D5B" w:rsidRPr="00BA3BAD" w:rsidRDefault="00AD5D5B" w:rsidP="00630A00">
      <w:pPr>
        <w:rPr>
          <w:rFonts w:eastAsia="SimSun"/>
          <w:lang w:eastAsia="ja-JP"/>
        </w:rPr>
      </w:pPr>
      <w:r w:rsidRPr="00BA3BAD">
        <w:rPr>
          <w:rFonts w:eastAsia="SimSun"/>
          <w:lang w:eastAsia="ja-JP"/>
        </w:rPr>
        <w:t>A PositionSpeed struct that stores the new position and speed of the subject vehicle.</w:t>
      </w:r>
    </w:p>
    <w:p w14:paraId="301BC798" w14:textId="77777777" w:rsidR="00AD5D5B" w:rsidRPr="00BA3BAD" w:rsidRDefault="00AD5D5B" w:rsidP="00A66BE7">
      <w:pPr>
        <w:pStyle w:val="Heading4"/>
        <w:rPr>
          <w:lang w:eastAsia="ja-JP"/>
        </w:rPr>
      </w:pPr>
      <w:r w:rsidRPr="00BA3BAD">
        <w:rPr>
          <w:lang w:eastAsia="ja-JP"/>
        </w:rPr>
        <w:t>Sub-functions</w:t>
      </w:r>
    </w:p>
    <w:p w14:paraId="34C4E4B7" w14:textId="77777777" w:rsidR="00AD5D5B" w:rsidRPr="00BA3BAD" w:rsidRDefault="00AD5D5B" w:rsidP="00630A00">
      <w:pPr>
        <w:rPr>
          <w:rFonts w:eastAsia="SimSun"/>
          <w:lang w:eastAsia="ja-JP"/>
        </w:rPr>
      </w:pPr>
      <w:r w:rsidRPr="00BA3BAD">
        <w:rPr>
          <w:rFonts w:eastAsia="SimSun"/>
          <w:lang w:eastAsia="ja-JP"/>
        </w:rPr>
        <w:t>PosCf ()</w:t>
      </w:r>
    </w:p>
    <w:p w14:paraId="74F6BF72" w14:textId="77777777" w:rsidR="00630A00" w:rsidRDefault="00630A00" w:rsidP="00630A00">
      <w:pPr>
        <w:rPr>
          <w:rFonts w:eastAsia="SimSun"/>
          <w:lang w:eastAsia="ja-JP"/>
        </w:rPr>
      </w:pPr>
    </w:p>
    <w:p w14:paraId="008719CD" w14:textId="4931F0B2" w:rsidR="00AD5D5B" w:rsidRPr="00BA3BAD" w:rsidRDefault="00AD5D5B" w:rsidP="00630A00">
      <w:pPr>
        <w:tabs>
          <w:tab w:val="left" w:pos="5595"/>
        </w:tabs>
        <w:rPr>
          <w:rFonts w:eastAsia="SimSun"/>
          <w:lang w:eastAsia="ja-JP"/>
        </w:rPr>
      </w:pPr>
      <w:r w:rsidRPr="00BA3BAD">
        <w:rPr>
          <w:rFonts w:eastAsia="SimSun"/>
          <w:lang w:eastAsia="ja-JP"/>
        </w:rPr>
        <w:t>PosCfSkipGap ()</w:t>
      </w:r>
      <w:r w:rsidR="00630A00">
        <w:rPr>
          <w:rFonts w:eastAsia="SimSun"/>
          <w:lang w:eastAsia="ja-JP"/>
        </w:rPr>
        <w:tab/>
      </w:r>
    </w:p>
    <w:p w14:paraId="59F56E5D" w14:textId="77777777" w:rsidR="00AD5D5B" w:rsidRPr="00BA3BAD" w:rsidRDefault="00AD5D5B" w:rsidP="00A66BE7">
      <w:pPr>
        <w:pStyle w:val="Heading4"/>
        <w:rPr>
          <w:lang w:eastAsia="ja-JP"/>
        </w:rPr>
      </w:pPr>
      <w:r w:rsidRPr="00BA3BAD">
        <w:rPr>
          <w:lang w:eastAsia="ja-JP"/>
        </w:rPr>
        <w:t>Pseudo code</w:t>
      </w:r>
    </w:p>
    <w:p w14:paraId="3797DC06" w14:textId="227575D5" w:rsidR="00AD5D5B" w:rsidRDefault="00AD5D5B" w:rsidP="006F3D8C">
      <w:pPr>
        <w:rPr>
          <w:rFonts w:eastAsia="SimSun"/>
          <w:lang w:eastAsia="ja-JP"/>
        </w:rPr>
      </w:pPr>
      <w:r w:rsidRPr="00BA3BAD">
        <w:rPr>
          <w:rFonts w:eastAsia="SimSun"/>
          <w:lang w:eastAsia="ja-JP"/>
        </w:rPr>
        <w:t>If (target lane is left):</w:t>
      </w:r>
    </w:p>
    <w:p w14:paraId="0F3634FD" w14:textId="77777777" w:rsidR="006F3D8C" w:rsidRPr="00BA3BAD" w:rsidRDefault="006F3D8C" w:rsidP="006F3D8C">
      <w:pPr>
        <w:rPr>
          <w:rFonts w:eastAsia="SimSun"/>
          <w:lang w:eastAsia="ja-JP"/>
        </w:rPr>
      </w:pPr>
    </w:p>
    <w:p w14:paraId="57E0A93F" w14:textId="77DD56DE" w:rsidR="00AD5D5B" w:rsidRDefault="00AD5D5B" w:rsidP="006F3D8C">
      <w:pPr>
        <w:pStyle w:val="ListParagraph"/>
        <w:numPr>
          <w:ilvl w:val="0"/>
          <w:numId w:val="38"/>
        </w:numPr>
        <w:rPr>
          <w:rFonts w:eastAsia="SimSun"/>
          <w:lang w:eastAsia="ja-JP"/>
        </w:rPr>
      </w:pPr>
      <w:r w:rsidRPr="006F3D8C">
        <w:rPr>
          <w:rFonts w:eastAsia="SimSun"/>
          <w:lang w:eastAsia="ja-JP"/>
        </w:rPr>
        <w:t>Set follower vehicle vehUp = left follower</w:t>
      </w:r>
      <w:r w:rsidR="006F3D8C">
        <w:rPr>
          <w:rFonts w:eastAsia="SimSun"/>
          <w:lang w:eastAsia="ja-JP"/>
        </w:rPr>
        <w:t>.</w:t>
      </w:r>
    </w:p>
    <w:p w14:paraId="6429995D" w14:textId="77777777" w:rsidR="006F3D8C" w:rsidRPr="00F56578" w:rsidRDefault="006F3D8C" w:rsidP="00F96782">
      <w:pPr>
        <w:rPr>
          <w:rFonts w:eastAsia="SimSun"/>
          <w:lang w:eastAsia="ja-JP"/>
        </w:rPr>
      </w:pPr>
    </w:p>
    <w:p w14:paraId="60C9B246" w14:textId="1BD7A60A" w:rsidR="00AD5D5B" w:rsidRPr="006F3D8C" w:rsidRDefault="00AD5D5B" w:rsidP="006F3D8C">
      <w:pPr>
        <w:pStyle w:val="ListParagraph"/>
        <w:numPr>
          <w:ilvl w:val="0"/>
          <w:numId w:val="38"/>
        </w:numPr>
        <w:rPr>
          <w:rFonts w:eastAsia="SimSun"/>
          <w:lang w:eastAsia="ja-JP"/>
        </w:rPr>
      </w:pPr>
      <w:r w:rsidRPr="006F3D8C">
        <w:rPr>
          <w:rFonts w:eastAsia="SimSun"/>
          <w:lang w:eastAsia="ja-JP"/>
        </w:rPr>
        <w:lastRenderedPageBreak/>
        <w:t>Set leader vehicle vehDown = left leader</w:t>
      </w:r>
      <w:r w:rsidR="006F3D8C">
        <w:rPr>
          <w:rFonts w:eastAsia="SimSun"/>
          <w:lang w:eastAsia="ja-JP"/>
        </w:rPr>
        <w:t>.</w:t>
      </w:r>
    </w:p>
    <w:p w14:paraId="31003647" w14:textId="77777777" w:rsidR="006F3D8C" w:rsidRDefault="006F3D8C" w:rsidP="006F3D8C">
      <w:pPr>
        <w:rPr>
          <w:rFonts w:eastAsia="SimSun"/>
          <w:lang w:eastAsia="ja-JP"/>
        </w:rPr>
      </w:pPr>
    </w:p>
    <w:p w14:paraId="34C8FFD9" w14:textId="1FBB5E32" w:rsidR="00AD5D5B" w:rsidRDefault="00AD5D5B" w:rsidP="006F3D8C">
      <w:pPr>
        <w:rPr>
          <w:rFonts w:eastAsia="SimSun"/>
          <w:lang w:eastAsia="ja-JP"/>
        </w:rPr>
      </w:pPr>
      <w:r w:rsidRPr="00BA3BAD">
        <w:rPr>
          <w:rFonts w:eastAsia="SimSun"/>
          <w:lang w:eastAsia="ja-JP"/>
        </w:rPr>
        <w:t>Else:</w:t>
      </w:r>
    </w:p>
    <w:p w14:paraId="721958D6" w14:textId="77777777" w:rsidR="006F3D8C" w:rsidRPr="00BA3BAD" w:rsidRDefault="006F3D8C" w:rsidP="006F3D8C">
      <w:pPr>
        <w:rPr>
          <w:rFonts w:eastAsia="SimSun"/>
          <w:lang w:eastAsia="ja-JP"/>
        </w:rPr>
      </w:pPr>
    </w:p>
    <w:p w14:paraId="1E0BE833" w14:textId="42BAB959" w:rsidR="00AD5D5B" w:rsidRDefault="00AD5D5B" w:rsidP="006F3D8C">
      <w:pPr>
        <w:pStyle w:val="ListParagraph"/>
        <w:numPr>
          <w:ilvl w:val="0"/>
          <w:numId w:val="39"/>
        </w:numPr>
        <w:rPr>
          <w:rFonts w:eastAsia="SimSun"/>
          <w:lang w:eastAsia="ja-JP"/>
        </w:rPr>
      </w:pPr>
      <w:r w:rsidRPr="006F3D8C">
        <w:rPr>
          <w:rFonts w:eastAsia="SimSun"/>
          <w:lang w:eastAsia="ja-JP"/>
        </w:rPr>
        <w:t>Set follow vehicle vehUp = right follower</w:t>
      </w:r>
      <w:r w:rsidR="006F3D8C">
        <w:rPr>
          <w:rFonts w:eastAsia="SimSun"/>
          <w:lang w:eastAsia="ja-JP"/>
        </w:rPr>
        <w:t>.</w:t>
      </w:r>
    </w:p>
    <w:p w14:paraId="6951F468" w14:textId="77777777" w:rsidR="006F3D8C" w:rsidRPr="00F56578" w:rsidRDefault="006F3D8C" w:rsidP="00F96782">
      <w:pPr>
        <w:rPr>
          <w:rFonts w:eastAsia="SimSun"/>
          <w:lang w:eastAsia="ja-JP"/>
        </w:rPr>
      </w:pPr>
    </w:p>
    <w:p w14:paraId="49D7A120" w14:textId="6BFB4ECA" w:rsidR="00AD5D5B" w:rsidRPr="006F3D8C" w:rsidRDefault="00AD5D5B" w:rsidP="006F3D8C">
      <w:pPr>
        <w:pStyle w:val="ListParagraph"/>
        <w:numPr>
          <w:ilvl w:val="0"/>
          <w:numId w:val="39"/>
        </w:numPr>
        <w:rPr>
          <w:rFonts w:eastAsia="SimSun"/>
          <w:lang w:eastAsia="ja-JP"/>
        </w:rPr>
      </w:pPr>
      <w:r w:rsidRPr="006F3D8C">
        <w:rPr>
          <w:rFonts w:eastAsia="SimSun"/>
          <w:lang w:eastAsia="ja-JP"/>
        </w:rPr>
        <w:t>Set leader vehicle vehDown = right leader</w:t>
      </w:r>
      <w:r w:rsidR="006F3D8C">
        <w:rPr>
          <w:rFonts w:eastAsia="SimSun"/>
          <w:lang w:eastAsia="ja-JP"/>
        </w:rPr>
        <w:t>.</w:t>
      </w:r>
    </w:p>
    <w:p w14:paraId="2D35AB92" w14:textId="77777777" w:rsidR="006F3D8C" w:rsidRDefault="006F3D8C" w:rsidP="006F3D8C">
      <w:pPr>
        <w:spacing w:after="120" w:line="259" w:lineRule="auto"/>
        <w:contextualSpacing/>
        <w:rPr>
          <w:rFonts w:eastAsia="SimSun"/>
          <w:lang w:eastAsia="ja-JP"/>
        </w:rPr>
      </w:pPr>
    </w:p>
    <w:p w14:paraId="704D3618" w14:textId="237C780F" w:rsidR="00AD5D5B" w:rsidRDefault="00AD5D5B" w:rsidP="006F3D8C">
      <w:pPr>
        <w:rPr>
          <w:rFonts w:eastAsia="SimSun"/>
          <w:lang w:eastAsia="ja-JP"/>
        </w:rPr>
      </w:pPr>
      <w:r w:rsidRPr="00BA3BAD">
        <w:rPr>
          <w:rFonts w:eastAsia="SimSun"/>
          <w:lang w:eastAsia="ja-JP"/>
        </w:rPr>
        <w:t>Compute the position when slowing down to skip the current gap, posSlow with PosCfSkipGap() with vehUp</w:t>
      </w:r>
      <w:r w:rsidR="006F3D8C">
        <w:rPr>
          <w:rFonts w:eastAsia="SimSun"/>
          <w:lang w:eastAsia="ja-JP"/>
        </w:rPr>
        <w:t>.</w:t>
      </w:r>
    </w:p>
    <w:p w14:paraId="2FF21B5E" w14:textId="77777777" w:rsidR="006F3D8C" w:rsidRPr="00BA3BAD" w:rsidRDefault="006F3D8C" w:rsidP="006F3D8C">
      <w:pPr>
        <w:rPr>
          <w:rFonts w:eastAsia="SimSun"/>
          <w:lang w:eastAsia="ja-JP"/>
        </w:rPr>
      </w:pPr>
    </w:p>
    <w:p w14:paraId="5D211F04" w14:textId="1F60E16A" w:rsidR="00AD5D5B" w:rsidRDefault="00AD5D5B" w:rsidP="006F3D8C">
      <w:pPr>
        <w:rPr>
          <w:rFonts w:eastAsia="SimSun"/>
          <w:lang w:eastAsia="ja-JP"/>
        </w:rPr>
      </w:pPr>
      <w:r w:rsidRPr="00BA3BAD">
        <w:rPr>
          <w:rFonts w:eastAsia="SimSun"/>
          <w:lang w:eastAsia="ja-JP"/>
        </w:rPr>
        <w:t>If (current speed &lt; minimum speed for slowing down to off-ramp):</w:t>
      </w:r>
    </w:p>
    <w:p w14:paraId="62B45561" w14:textId="77777777" w:rsidR="006F3D8C" w:rsidRPr="00BA3BAD" w:rsidRDefault="006F3D8C" w:rsidP="006F3D8C">
      <w:pPr>
        <w:rPr>
          <w:rFonts w:eastAsia="SimSun"/>
          <w:lang w:eastAsia="ja-JP"/>
        </w:rPr>
      </w:pPr>
    </w:p>
    <w:p w14:paraId="5AAFD6A9" w14:textId="4010E9B4" w:rsidR="00AD5D5B" w:rsidRPr="006F3D8C" w:rsidRDefault="00AD5D5B" w:rsidP="006F3D8C">
      <w:pPr>
        <w:pStyle w:val="ListParagraph"/>
        <w:numPr>
          <w:ilvl w:val="0"/>
          <w:numId w:val="40"/>
        </w:numPr>
        <w:rPr>
          <w:rFonts w:eastAsia="SimSun"/>
          <w:lang w:eastAsia="ja-JP"/>
        </w:rPr>
      </w:pPr>
      <w:r w:rsidRPr="006F3D8C">
        <w:rPr>
          <w:rFonts w:eastAsia="SimSun"/>
          <w:lang w:eastAsia="ja-JP"/>
        </w:rPr>
        <w:t>Update posSlow = current position + current speed * delta t</w:t>
      </w:r>
      <w:r w:rsidR="006F3D8C">
        <w:rPr>
          <w:rFonts w:eastAsia="SimSun"/>
          <w:lang w:eastAsia="ja-JP"/>
        </w:rPr>
        <w:t>.</w:t>
      </w:r>
    </w:p>
    <w:p w14:paraId="0C9FDB34" w14:textId="77777777" w:rsidR="006F3D8C" w:rsidRDefault="006F3D8C" w:rsidP="006F3D8C">
      <w:pPr>
        <w:rPr>
          <w:rFonts w:eastAsia="SimSun"/>
          <w:lang w:eastAsia="ja-JP"/>
        </w:rPr>
      </w:pPr>
    </w:p>
    <w:p w14:paraId="26CAF50D" w14:textId="3EA7F2B1" w:rsidR="00AD5D5B" w:rsidRDefault="00AD5D5B" w:rsidP="006F3D8C">
      <w:pPr>
        <w:rPr>
          <w:rFonts w:eastAsia="SimSun"/>
          <w:lang w:eastAsia="ja-JP"/>
        </w:rPr>
      </w:pPr>
      <w:r w:rsidRPr="00BA3BAD">
        <w:rPr>
          <w:rFonts w:eastAsia="SimSun"/>
          <w:lang w:eastAsia="ja-JP"/>
        </w:rPr>
        <w:t>Else:</w:t>
      </w:r>
    </w:p>
    <w:p w14:paraId="4C165095" w14:textId="77777777" w:rsidR="006F3D8C" w:rsidRPr="00BA3BAD" w:rsidRDefault="006F3D8C" w:rsidP="006F3D8C">
      <w:pPr>
        <w:rPr>
          <w:rFonts w:eastAsia="SimSun"/>
          <w:lang w:eastAsia="ja-JP"/>
        </w:rPr>
      </w:pPr>
    </w:p>
    <w:p w14:paraId="5327BD87" w14:textId="7C62CE3F" w:rsidR="00AD5D5B" w:rsidRPr="006F3D8C" w:rsidRDefault="00AD5D5B" w:rsidP="006F3D8C">
      <w:pPr>
        <w:pStyle w:val="ListParagraph"/>
        <w:numPr>
          <w:ilvl w:val="0"/>
          <w:numId w:val="41"/>
        </w:numPr>
        <w:rPr>
          <w:rFonts w:eastAsia="SimSun"/>
          <w:lang w:eastAsia="ja-JP"/>
        </w:rPr>
      </w:pPr>
      <w:r w:rsidRPr="006F3D8C">
        <w:rPr>
          <w:rFonts w:eastAsia="SimSun"/>
          <w:lang w:eastAsia="ja-JP"/>
        </w:rPr>
        <w:t>Update posSlow = max(posSlow, current position + timestep * (current speed + min speed for slowing down to off-ramp) / 2</w:t>
      </w:r>
      <w:r w:rsidR="006F3D8C">
        <w:rPr>
          <w:rFonts w:eastAsia="SimSun"/>
          <w:lang w:eastAsia="ja-JP"/>
        </w:rPr>
        <w:t>.</w:t>
      </w:r>
    </w:p>
    <w:p w14:paraId="0F6D8239" w14:textId="77777777" w:rsidR="006F3D8C" w:rsidRDefault="006F3D8C" w:rsidP="006F3D8C">
      <w:pPr>
        <w:rPr>
          <w:rFonts w:eastAsia="SimSun"/>
          <w:lang w:eastAsia="ja-JP"/>
        </w:rPr>
      </w:pPr>
    </w:p>
    <w:p w14:paraId="369EBAA9" w14:textId="3386A032" w:rsidR="00AD5D5B" w:rsidRDefault="00AD5D5B" w:rsidP="006F3D8C">
      <w:pPr>
        <w:rPr>
          <w:rFonts w:eastAsia="SimSun"/>
          <w:lang w:eastAsia="ja-JP"/>
        </w:rPr>
      </w:pPr>
      <w:r w:rsidRPr="00BA3BAD">
        <w:rPr>
          <w:rFonts w:eastAsia="SimSun"/>
          <w:lang w:eastAsia="ja-JP"/>
        </w:rPr>
        <w:t>If (there is a leader in the current lane):</w:t>
      </w:r>
    </w:p>
    <w:p w14:paraId="4EBC7E39" w14:textId="77777777" w:rsidR="006F3D8C" w:rsidRPr="00BA3BAD" w:rsidRDefault="006F3D8C" w:rsidP="006F3D8C">
      <w:pPr>
        <w:rPr>
          <w:rFonts w:eastAsia="SimSun"/>
          <w:lang w:eastAsia="ja-JP"/>
        </w:rPr>
      </w:pPr>
    </w:p>
    <w:p w14:paraId="026BBE57" w14:textId="092EC0E1" w:rsidR="00AD5D5B" w:rsidRDefault="00AD5D5B" w:rsidP="006F3D8C">
      <w:pPr>
        <w:pStyle w:val="ListParagraph"/>
        <w:numPr>
          <w:ilvl w:val="0"/>
          <w:numId w:val="42"/>
        </w:numPr>
        <w:rPr>
          <w:rFonts w:eastAsia="SimSun"/>
          <w:lang w:eastAsia="ja-JP"/>
        </w:rPr>
      </w:pPr>
      <w:r w:rsidRPr="006F3D8C">
        <w:rPr>
          <w:rFonts w:eastAsia="SimSun"/>
          <w:lang w:eastAsia="ja-JP"/>
        </w:rPr>
        <w:t>Compute the position with current leader as, posFollowCurrentLeader with PosCF() with leader</w:t>
      </w:r>
      <w:r w:rsidR="006F3D8C">
        <w:rPr>
          <w:rFonts w:eastAsia="SimSun"/>
          <w:lang w:eastAsia="ja-JP"/>
        </w:rPr>
        <w:t>.</w:t>
      </w:r>
    </w:p>
    <w:p w14:paraId="61AA3C72" w14:textId="77777777" w:rsidR="006F3D8C" w:rsidRPr="00F56578" w:rsidRDefault="006F3D8C" w:rsidP="00F96782">
      <w:pPr>
        <w:rPr>
          <w:rFonts w:eastAsia="SimSun"/>
          <w:lang w:eastAsia="ja-JP"/>
        </w:rPr>
      </w:pPr>
    </w:p>
    <w:p w14:paraId="7A71B404" w14:textId="5E9DBDBC" w:rsidR="00AD5D5B" w:rsidRPr="006F3D8C" w:rsidRDefault="00AD5D5B" w:rsidP="006F3D8C">
      <w:pPr>
        <w:pStyle w:val="ListParagraph"/>
        <w:numPr>
          <w:ilvl w:val="0"/>
          <w:numId w:val="42"/>
        </w:numPr>
        <w:rPr>
          <w:rFonts w:eastAsia="SimSun"/>
          <w:lang w:eastAsia="ja-JP"/>
        </w:rPr>
      </w:pPr>
      <w:r w:rsidRPr="006F3D8C">
        <w:rPr>
          <w:rFonts w:eastAsia="SimSun"/>
          <w:lang w:eastAsia="ja-JP"/>
        </w:rPr>
        <w:t>Update posSlow = min(posFollowCurrentLeader, posSlow)</w:t>
      </w:r>
      <w:r w:rsidR="006F3D8C">
        <w:rPr>
          <w:rFonts w:eastAsia="SimSun"/>
          <w:lang w:eastAsia="ja-JP"/>
        </w:rPr>
        <w:t>.</w:t>
      </w:r>
    </w:p>
    <w:p w14:paraId="475A2484" w14:textId="77777777" w:rsidR="006F3D8C" w:rsidRDefault="006F3D8C" w:rsidP="006F3D8C">
      <w:pPr>
        <w:rPr>
          <w:rFonts w:eastAsia="SimSun"/>
          <w:lang w:eastAsia="ja-JP"/>
        </w:rPr>
      </w:pPr>
    </w:p>
    <w:p w14:paraId="7714084B" w14:textId="1CD32ECB" w:rsidR="00AD5D5B" w:rsidRPr="00BA3BAD" w:rsidRDefault="00AD5D5B" w:rsidP="006F3D8C">
      <w:pPr>
        <w:rPr>
          <w:rFonts w:eastAsia="SimSun"/>
          <w:lang w:eastAsia="ja-JP"/>
        </w:rPr>
      </w:pPr>
      <w:r w:rsidRPr="00BA3BAD">
        <w:rPr>
          <w:rFonts w:eastAsia="SimSun"/>
          <w:lang w:eastAsia="ja-JP"/>
        </w:rPr>
        <w:t>Set new position as posSlow</w:t>
      </w:r>
      <w:r w:rsidR="006F3D8C">
        <w:rPr>
          <w:rFonts w:eastAsia="SimSun"/>
          <w:lang w:eastAsia="ja-JP"/>
        </w:rPr>
        <w:t>.</w:t>
      </w:r>
    </w:p>
    <w:p w14:paraId="69767762" w14:textId="77777777" w:rsidR="006F3D8C" w:rsidRDefault="006F3D8C" w:rsidP="006F3D8C">
      <w:pPr>
        <w:rPr>
          <w:rFonts w:eastAsia="SimSun"/>
          <w:lang w:eastAsia="ja-JP"/>
        </w:rPr>
      </w:pPr>
    </w:p>
    <w:p w14:paraId="568F2C57" w14:textId="13A45ABF" w:rsidR="00AD5D5B" w:rsidRPr="00BA3BAD" w:rsidRDefault="00AD5D5B" w:rsidP="006F3D8C">
      <w:pPr>
        <w:rPr>
          <w:rFonts w:eastAsia="SimSun"/>
          <w:lang w:eastAsia="ja-JP"/>
        </w:rPr>
      </w:pPr>
      <w:r w:rsidRPr="00BA3BAD">
        <w:rPr>
          <w:rFonts w:eastAsia="SimSun"/>
          <w:lang w:eastAsia="ja-JP"/>
        </w:rPr>
        <w:t xml:space="preserve">Set new speed as 2 * (posSlow </w:t>
      </w:r>
      <w:r w:rsidR="006F3D8C">
        <w:rPr>
          <w:rFonts w:eastAsia="SimSun"/>
          <w:lang w:eastAsia="ja-JP"/>
        </w:rPr>
        <w:t>-</w:t>
      </w:r>
      <w:r w:rsidRPr="00BA3BAD">
        <w:rPr>
          <w:rFonts w:eastAsia="SimSun"/>
          <w:lang w:eastAsia="ja-JP"/>
        </w:rPr>
        <w:t xml:space="preserve"> current position) / timestamp </w:t>
      </w:r>
      <w:r w:rsidR="006F3D8C">
        <w:rPr>
          <w:rFonts w:eastAsia="SimSun"/>
          <w:lang w:eastAsia="ja-JP"/>
        </w:rPr>
        <w:t>-</w:t>
      </w:r>
      <w:r w:rsidRPr="00BA3BAD">
        <w:rPr>
          <w:rFonts w:eastAsia="SimSun"/>
          <w:lang w:eastAsia="ja-JP"/>
        </w:rPr>
        <w:t xml:space="preserve"> current speed</w:t>
      </w:r>
      <w:r w:rsidR="006F3D8C">
        <w:rPr>
          <w:rFonts w:eastAsia="SimSun"/>
          <w:lang w:eastAsia="ja-JP"/>
        </w:rPr>
        <w:t>.</w:t>
      </w:r>
    </w:p>
    <w:p w14:paraId="4DA4F2A0" w14:textId="77777777" w:rsidR="00AD5D5B" w:rsidRPr="00BA3BAD" w:rsidRDefault="00AD5D5B" w:rsidP="00574707">
      <w:pPr>
        <w:spacing w:after="120" w:line="259" w:lineRule="auto"/>
        <w:rPr>
          <w:rFonts w:eastAsia="SimSun"/>
          <w:lang w:eastAsia="ja-JP"/>
        </w:rPr>
      </w:pPr>
    </w:p>
    <w:p w14:paraId="4BFCC8FA" w14:textId="77777777" w:rsidR="00AD5D5B" w:rsidRPr="00BA3BAD" w:rsidRDefault="00AD5D5B" w:rsidP="00A66BE7">
      <w:pPr>
        <w:pStyle w:val="Heading3"/>
      </w:pPr>
      <w:bookmarkStart w:id="109" w:name="_Toc35777883"/>
      <w:r w:rsidRPr="00BA3BAD">
        <w:t>BeforeExitorTurningLcSync</w:t>
      </w:r>
      <w:bookmarkEnd w:id="109"/>
    </w:p>
    <w:p w14:paraId="3BB70B64" w14:textId="77777777" w:rsidR="00AD5D5B" w:rsidRPr="00BA3BAD" w:rsidRDefault="00AD5D5B" w:rsidP="00A66BE7">
      <w:pPr>
        <w:pStyle w:val="Heading4"/>
        <w:rPr>
          <w:lang w:eastAsia="ja-JP"/>
        </w:rPr>
      </w:pPr>
      <w:r w:rsidRPr="00BA3BAD">
        <w:rPr>
          <w:lang w:eastAsia="ja-JP"/>
        </w:rPr>
        <w:t>Syntax</w:t>
      </w:r>
    </w:p>
    <w:p w14:paraId="783CDCBB" w14:textId="77777777" w:rsidR="00AD5D5B" w:rsidRPr="00BA3BAD" w:rsidRDefault="00AD5D5B" w:rsidP="000E5C0C">
      <w:pPr>
        <w:rPr>
          <w:rFonts w:eastAsia="SimSun"/>
          <w:lang w:eastAsia="ja-JP"/>
        </w:rPr>
      </w:pPr>
      <w:r w:rsidRPr="00BA3BAD">
        <w:rPr>
          <w:rFonts w:eastAsia="SimSun"/>
          <w:lang w:eastAsia="ja-JP"/>
        </w:rPr>
        <w:t>myVehicleDef::PositionSpeed myVehicleDef::BeforeExitorTurningLcSync()</w:t>
      </w:r>
    </w:p>
    <w:p w14:paraId="51ECF73B" w14:textId="77777777" w:rsidR="00AD5D5B" w:rsidRPr="00BA3BAD" w:rsidRDefault="00AD5D5B" w:rsidP="00A66BE7">
      <w:pPr>
        <w:pStyle w:val="Heading4"/>
        <w:rPr>
          <w:lang w:eastAsia="ja-JP"/>
        </w:rPr>
      </w:pPr>
      <w:r w:rsidRPr="00BA3BAD">
        <w:rPr>
          <w:lang w:eastAsia="ja-JP"/>
        </w:rPr>
        <w:t>Description</w:t>
      </w:r>
    </w:p>
    <w:p w14:paraId="0AD571AC" w14:textId="463B59F2" w:rsidR="00AD5D5B" w:rsidRPr="00BA3BAD" w:rsidRDefault="00AD5D5B" w:rsidP="000E5C0C">
      <w:pPr>
        <w:rPr>
          <w:rFonts w:eastAsia="SimSun"/>
          <w:lang w:eastAsia="ja-JP"/>
        </w:rPr>
      </w:pPr>
      <w:r w:rsidRPr="00BA3BAD">
        <w:rPr>
          <w:rFonts w:eastAsia="SimSun"/>
          <w:lang w:eastAsia="ja-JP"/>
        </w:rPr>
        <w:t>This function handles the CF movements for a subject driver that needs to make a mandatory lane change toward</w:t>
      </w:r>
      <w:r w:rsidR="000E5C0C">
        <w:rPr>
          <w:rFonts w:eastAsia="SimSun"/>
          <w:lang w:eastAsia="ja-JP"/>
        </w:rPr>
        <w:t>s</w:t>
      </w:r>
      <w:r w:rsidRPr="00BA3BAD">
        <w:rPr>
          <w:rFonts w:eastAsia="SimSun"/>
          <w:lang w:eastAsia="ja-JP"/>
        </w:rPr>
        <w:t xml:space="preserve"> the off-ramp and decides to synchronize speed with the lead vehicle. </w:t>
      </w:r>
    </w:p>
    <w:p w14:paraId="397681CA" w14:textId="77777777" w:rsidR="00AD5D5B" w:rsidRPr="00BA3BAD" w:rsidRDefault="00AD5D5B" w:rsidP="00A66BE7">
      <w:pPr>
        <w:pStyle w:val="Heading4"/>
        <w:rPr>
          <w:lang w:eastAsia="ja-JP"/>
        </w:rPr>
      </w:pPr>
      <w:r w:rsidRPr="00BA3BAD">
        <w:rPr>
          <w:lang w:eastAsia="ja-JP"/>
        </w:rPr>
        <w:t>Inputs Arguments</w:t>
      </w:r>
    </w:p>
    <w:p w14:paraId="125E05F7" w14:textId="77777777" w:rsidR="00AD5D5B" w:rsidRPr="00BA3BAD" w:rsidRDefault="00AD5D5B" w:rsidP="000E5C0C">
      <w:pPr>
        <w:rPr>
          <w:rFonts w:eastAsia="SimSun"/>
          <w:lang w:eastAsia="ja-JP"/>
        </w:rPr>
      </w:pPr>
      <w:r w:rsidRPr="00BA3BAD">
        <w:rPr>
          <w:rFonts w:eastAsia="SimSun"/>
          <w:lang w:eastAsia="ja-JP"/>
        </w:rPr>
        <w:t>None.</w:t>
      </w:r>
    </w:p>
    <w:p w14:paraId="3C179791" w14:textId="77777777" w:rsidR="00AD5D5B" w:rsidRPr="00BA3BAD" w:rsidRDefault="00AD5D5B" w:rsidP="00A66BE7">
      <w:pPr>
        <w:pStyle w:val="Heading4"/>
        <w:rPr>
          <w:lang w:eastAsia="ja-JP"/>
        </w:rPr>
      </w:pPr>
      <w:r w:rsidRPr="00BA3BAD">
        <w:rPr>
          <w:lang w:eastAsia="ja-JP"/>
        </w:rPr>
        <w:t xml:space="preserve">Output Arguments </w:t>
      </w:r>
    </w:p>
    <w:p w14:paraId="701E7069" w14:textId="77777777" w:rsidR="00AD5D5B" w:rsidRPr="00BA3BAD" w:rsidRDefault="00AD5D5B" w:rsidP="000E5C0C">
      <w:pPr>
        <w:rPr>
          <w:rFonts w:eastAsia="SimSun"/>
          <w:lang w:eastAsia="ja-JP"/>
        </w:rPr>
      </w:pPr>
      <w:r w:rsidRPr="00BA3BAD">
        <w:rPr>
          <w:rFonts w:eastAsia="SimSun"/>
          <w:lang w:eastAsia="ja-JP"/>
        </w:rPr>
        <w:t>A PositionSpeed struct that stores the new position and speed of the subject vehicle.</w:t>
      </w:r>
    </w:p>
    <w:p w14:paraId="5ACB6B12" w14:textId="77777777" w:rsidR="00AD5D5B" w:rsidRPr="00BA3BAD" w:rsidRDefault="00AD5D5B" w:rsidP="00A66BE7">
      <w:pPr>
        <w:pStyle w:val="Heading4"/>
        <w:rPr>
          <w:lang w:eastAsia="ja-JP"/>
        </w:rPr>
      </w:pPr>
      <w:r w:rsidRPr="00BA3BAD">
        <w:rPr>
          <w:lang w:eastAsia="ja-JP"/>
        </w:rPr>
        <w:lastRenderedPageBreak/>
        <w:t>Sub-functions</w:t>
      </w:r>
    </w:p>
    <w:p w14:paraId="48D7865A" w14:textId="77777777" w:rsidR="00AD5D5B" w:rsidRPr="00BA3BAD" w:rsidRDefault="00AD5D5B" w:rsidP="000E5C0C">
      <w:pPr>
        <w:rPr>
          <w:rFonts w:eastAsia="SimSun"/>
          <w:lang w:eastAsia="ja-JP"/>
        </w:rPr>
      </w:pPr>
      <w:r w:rsidRPr="00BA3BAD">
        <w:rPr>
          <w:rFonts w:eastAsia="SimSun"/>
          <w:lang w:eastAsia="ja-JP"/>
        </w:rPr>
        <w:t>PosCf ()</w:t>
      </w:r>
    </w:p>
    <w:p w14:paraId="0F4A0B5B" w14:textId="77777777" w:rsidR="00AD5D5B" w:rsidRPr="00BA3BAD" w:rsidRDefault="00AD5D5B" w:rsidP="00A66BE7">
      <w:pPr>
        <w:pStyle w:val="Heading4"/>
        <w:rPr>
          <w:lang w:eastAsia="ja-JP"/>
        </w:rPr>
      </w:pPr>
      <w:r w:rsidRPr="00BA3BAD">
        <w:rPr>
          <w:lang w:eastAsia="ja-JP"/>
        </w:rPr>
        <w:t>Pseudo code</w:t>
      </w:r>
    </w:p>
    <w:p w14:paraId="26A261AD" w14:textId="4F756851" w:rsidR="00AD5D5B" w:rsidRDefault="00AD5D5B" w:rsidP="000E5C0C">
      <w:pPr>
        <w:rPr>
          <w:rFonts w:eastAsia="SimSun"/>
          <w:lang w:eastAsia="ja-JP"/>
        </w:rPr>
      </w:pPr>
      <w:r w:rsidRPr="00BA3BAD">
        <w:rPr>
          <w:rFonts w:eastAsia="SimSun"/>
          <w:lang w:eastAsia="ja-JP"/>
        </w:rPr>
        <w:t>If (target lane is left):</w:t>
      </w:r>
    </w:p>
    <w:p w14:paraId="662FD54C" w14:textId="77777777" w:rsidR="000E5C0C" w:rsidRPr="00BA3BAD" w:rsidRDefault="000E5C0C" w:rsidP="000E5C0C">
      <w:pPr>
        <w:rPr>
          <w:rFonts w:eastAsia="SimSun"/>
          <w:lang w:eastAsia="ja-JP"/>
        </w:rPr>
      </w:pPr>
    </w:p>
    <w:p w14:paraId="3E89E57E" w14:textId="353D123D" w:rsidR="00AD5D5B" w:rsidRDefault="00AD5D5B" w:rsidP="000E5C0C">
      <w:pPr>
        <w:pStyle w:val="ListParagraph"/>
        <w:numPr>
          <w:ilvl w:val="0"/>
          <w:numId w:val="43"/>
        </w:numPr>
        <w:rPr>
          <w:rFonts w:eastAsia="SimSun"/>
          <w:lang w:eastAsia="ja-JP"/>
        </w:rPr>
      </w:pPr>
      <w:r w:rsidRPr="000E5C0C">
        <w:rPr>
          <w:rFonts w:eastAsia="SimSun"/>
          <w:lang w:eastAsia="ja-JP"/>
        </w:rPr>
        <w:t>Set follower vehicle vehUp = left follower</w:t>
      </w:r>
      <w:r w:rsidR="000E5C0C">
        <w:rPr>
          <w:rFonts w:eastAsia="SimSun"/>
          <w:lang w:eastAsia="ja-JP"/>
        </w:rPr>
        <w:t>.</w:t>
      </w:r>
    </w:p>
    <w:p w14:paraId="083045A7" w14:textId="77777777" w:rsidR="000E5C0C" w:rsidRPr="000E5C0C" w:rsidRDefault="000E5C0C" w:rsidP="000E5C0C">
      <w:pPr>
        <w:rPr>
          <w:rFonts w:eastAsia="SimSun"/>
          <w:lang w:eastAsia="ja-JP"/>
        </w:rPr>
      </w:pPr>
    </w:p>
    <w:p w14:paraId="4B35DCBA" w14:textId="74DE78AD" w:rsidR="00AD5D5B" w:rsidRDefault="00AD5D5B" w:rsidP="000E5C0C">
      <w:pPr>
        <w:pStyle w:val="ListParagraph"/>
        <w:numPr>
          <w:ilvl w:val="0"/>
          <w:numId w:val="43"/>
        </w:numPr>
        <w:rPr>
          <w:rFonts w:eastAsia="SimSun"/>
          <w:lang w:eastAsia="ja-JP"/>
        </w:rPr>
      </w:pPr>
      <w:r w:rsidRPr="000E5C0C">
        <w:rPr>
          <w:rFonts w:eastAsia="SimSun"/>
          <w:lang w:eastAsia="ja-JP"/>
        </w:rPr>
        <w:t>Set leader vehicle vehDown = left leader</w:t>
      </w:r>
      <w:r w:rsidR="000E5C0C">
        <w:rPr>
          <w:rFonts w:eastAsia="SimSun"/>
          <w:lang w:eastAsia="ja-JP"/>
        </w:rPr>
        <w:t>.</w:t>
      </w:r>
    </w:p>
    <w:p w14:paraId="3C4DD864" w14:textId="0D39A7DE" w:rsidR="000E5C0C" w:rsidRPr="000E5C0C" w:rsidRDefault="000E5C0C" w:rsidP="000E5C0C">
      <w:pPr>
        <w:rPr>
          <w:rFonts w:eastAsia="SimSun"/>
          <w:lang w:eastAsia="ja-JP"/>
        </w:rPr>
      </w:pPr>
    </w:p>
    <w:p w14:paraId="6C61B01F" w14:textId="025F459C" w:rsidR="00AD5D5B" w:rsidRDefault="00AD5D5B" w:rsidP="000E5C0C">
      <w:pPr>
        <w:rPr>
          <w:rFonts w:eastAsia="SimSun"/>
          <w:lang w:eastAsia="ja-JP"/>
        </w:rPr>
      </w:pPr>
      <w:r w:rsidRPr="00BA3BAD">
        <w:rPr>
          <w:rFonts w:eastAsia="SimSun"/>
          <w:lang w:eastAsia="ja-JP"/>
        </w:rPr>
        <w:t>Else:</w:t>
      </w:r>
    </w:p>
    <w:p w14:paraId="1BFE357C" w14:textId="77777777" w:rsidR="000E5C0C" w:rsidRPr="00BA3BAD" w:rsidRDefault="000E5C0C" w:rsidP="000E5C0C">
      <w:pPr>
        <w:rPr>
          <w:rFonts w:eastAsia="SimSun"/>
          <w:lang w:eastAsia="ja-JP"/>
        </w:rPr>
      </w:pPr>
    </w:p>
    <w:p w14:paraId="7AAE8C52" w14:textId="53F5EFDB" w:rsidR="00AD5D5B" w:rsidRDefault="00AD5D5B" w:rsidP="000E5C0C">
      <w:pPr>
        <w:pStyle w:val="ListParagraph"/>
        <w:numPr>
          <w:ilvl w:val="0"/>
          <w:numId w:val="44"/>
        </w:numPr>
        <w:rPr>
          <w:rFonts w:eastAsia="SimSun"/>
          <w:lang w:eastAsia="ja-JP"/>
        </w:rPr>
      </w:pPr>
      <w:r w:rsidRPr="000E5C0C">
        <w:rPr>
          <w:rFonts w:eastAsia="SimSun"/>
          <w:lang w:eastAsia="ja-JP"/>
        </w:rPr>
        <w:t>Set follow vehicle vehUp = right follower</w:t>
      </w:r>
      <w:r w:rsidR="000E5C0C">
        <w:rPr>
          <w:rFonts w:eastAsia="SimSun"/>
          <w:lang w:eastAsia="ja-JP"/>
        </w:rPr>
        <w:t>.</w:t>
      </w:r>
    </w:p>
    <w:p w14:paraId="75C650F9" w14:textId="77777777" w:rsidR="000E5C0C" w:rsidRPr="000E5C0C" w:rsidRDefault="000E5C0C" w:rsidP="000E5C0C">
      <w:pPr>
        <w:rPr>
          <w:rFonts w:eastAsia="SimSun"/>
          <w:lang w:eastAsia="ja-JP"/>
        </w:rPr>
      </w:pPr>
    </w:p>
    <w:p w14:paraId="154A17C2" w14:textId="57E6C391" w:rsidR="00AD5D5B" w:rsidRDefault="00AD5D5B" w:rsidP="000E5C0C">
      <w:pPr>
        <w:pStyle w:val="ListParagraph"/>
        <w:numPr>
          <w:ilvl w:val="0"/>
          <w:numId w:val="44"/>
        </w:numPr>
        <w:rPr>
          <w:rFonts w:eastAsia="SimSun"/>
          <w:lang w:eastAsia="ja-JP"/>
        </w:rPr>
      </w:pPr>
      <w:r w:rsidRPr="000E5C0C">
        <w:rPr>
          <w:rFonts w:eastAsia="SimSun"/>
          <w:lang w:eastAsia="ja-JP"/>
        </w:rPr>
        <w:t>Set leader vehicle vehDown = right leader</w:t>
      </w:r>
      <w:r w:rsidR="000E5C0C">
        <w:rPr>
          <w:rFonts w:eastAsia="SimSun"/>
          <w:lang w:eastAsia="ja-JP"/>
        </w:rPr>
        <w:t>.</w:t>
      </w:r>
    </w:p>
    <w:p w14:paraId="2BC21DD2" w14:textId="101955C1" w:rsidR="000E5C0C" w:rsidRPr="000E5C0C" w:rsidRDefault="000E5C0C" w:rsidP="000E5C0C">
      <w:pPr>
        <w:rPr>
          <w:rFonts w:eastAsia="SimSun"/>
          <w:lang w:eastAsia="ja-JP"/>
        </w:rPr>
      </w:pPr>
    </w:p>
    <w:p w14:paraId="567E2B97" w14:textId="155EC533" w:rsidR="00AD5D5B" w:rsidRDefault="00AD5D5B" w:rsidP="000E5C0C">
      <w:pPr>
        <w:rPr>
          <w:rFonts w:eastAsia="SimSun"/>
          <w:lang w:eastAsia="ja-JP"/>
        </w:rPr>
      </w:pPr>
      <w:r w:rsidRPr="00BA3BAD">
        <w:rPr>
          <w:rFonts w:eastAsia="SimSun"/>
          <w:lang w:eastAsia="ja-JP"/>
        </w:rPr>
        <w:t>Compute the position when slowing down to skip the current gap, x_CF_Sync with PosCf() with vehDown</w:t>
      </w:r>
      <w:r w:rsidR="000E5C0C">
        <w:rPr>
          <w:rFonts w:eastAsia="SimSun"/>
          <w:lang w:eastAsia="ja-JP"/>
        </w:rPr>
        <w:t>.</w:t>
      </w:r>
    </w:p>
    <w:p w14:paraId="59726D7B" w14:textId="77777777" w:rsidR="000E5C0C" w:rsidRPr="00BA3BAD" w:rsidRDefault="000E5C0C" w:rsidP="000E5C0C">
      <w:pPr>
        <w:rPr>
          <w:rFonts w:eastAsia="SimSun"/>
          <w:lang w:eastAsia="ja-JP"/>
        </w:rPr>
      </w:pPr>
    </w:p>
    <w:p w14:paraId="415B2FF3" w14:textId="5F4D2A9A" w:rsidR="00AD5D5B" w:rsidRDefault="00AD5D5B" w:rsidP="000E5C0C">
      <w:pPr>
        <w:rPr>
          <w:rFonts w:eastAsia="SimSun"/>
          <w:lang w:eastAsia="ja-JP"/>
        </w:rPr>
      </w:pPr>
      <w:r w:rsidRPr="00BA3BAD">
        <w:rPr>
          <w:rFonts w:eastAsia="SimSun"/>
          <w:lang w:eastAsia="ja-JP"/>
        </w:rPr>
        <w:t>If (vehDown exists and not fictitious, and current speed &lt; (speed of vehDown – some speed difference threshold)):</w:t>
      </w:r>
    </w:p>
    <w:p w14:paraId="2E683C26" w14:textId="77777777" w:rsidR="00FC33D8" w:rsidRPr="00BA3BAD" w:rsidRDefault="00FC33D8" w:rsidP="000E5C0C">
      <w:pPr>
        <w:rPr>
          <w:rFonts w:eastAsia="SimSun"/>
          <w:lang w:eastAsia="ja-JP"/>
        </w:rPr>
      </w:pPr>
    </w:p>
    <w:p w14:paraId="624B4CED" w14:textId="0B50C315" w:rsidR="00AD5D5B" w:rsidRDefault="00AD5D5B" w:rsidP="000E5C0C">
      <w:pPr>
        <w:pStyle w:val="ListParagraph"/>
        <w:numPr>
          <w:ilvl w:val="0"/>
          <w:numId w:val="45"/>
        </w:numPr>
        <w:rPr>
          <w:rFonts w:eastAsia="SimSun"/>
          <w:lang w:eastAsia="ja-JP"/>
        </w:rPr>
      </w:pPr>
      <w:r w:rsidRPr="000E5C0C">
        <w:rPr>
          <w:rFonts w:eastAsia="SimSun"/>
          <w:lang w:eastAsia="ja-JP"/>
        </w:rPr>
        <w:t>Update X_CF_Sync = max(x_CF_Sync, current position + current speed * delta t)</w:t>
      </w:r>
      <w:r w:rsidR="000E5C0C">
        <w:rPr>
          <w:rFonts w:eastAsia="SimSun"/>
          <w:lang w:eastAsia="ja-JP"/>
        </w:rPr>
        <w:t>.</w:t>
      </w:r>
    </w:p>
    <w:p w14:paraId="2A15BAFA" w14:textId="77777777" w:rsidR="000E5C0C" w:rsidRPr="000E5C0C" w:rsidRDefault="000E5C0C" w:rsidP="000E5C0C">
      <w:pPr>
        <w:rPr>
          <w:rFonts w:eastAsia="SimSun"/>
          <w:lang w:eastAsia="ja-JP"/>
        </w:rPr>
      </w:pPr>
    </w:p>
    <w:p w14:paraId="09D0FAC8" w14:textId="69DE69F1" w:rsidR="000E5C0C" w:rsidRDefault="00AD5D5B" w:rsidP="000E5C0C">
      <w:pPr>
        <w:rPr>
          <w:rFonts w:eastAsia="SimSun"/>
          <w:lang w:eastAsia="ja-JP"/>
        </w:rPr>
      </w:pPr>
      <w:r w:rsidRPr="00BA3BAD">
        <w:rPr>
          <w:rFonts w:eastAsia="SimSun"/>
          <w:lang w:eastAsia="ja-JP"/>
        </w:rPr>
        <w:t>If (no leader in the current lane):</w:t>
      </w:r>
    </w:p>
    <w:p w14:paraId="14932D7A" w14:textId="77777777" w:rsidR="000E5C0C" w:rsidRPr="00BA3BAD" w:rsidRDefault="000E5C0C" w:rsidP="000E5C0C">
      <w:pPr>
        <w:rPr>
          <w:rFonts w:eastAsia="SimSun"/>
          <w:lang w:eastAsia="ja-JP"/>
        </w:rPr>
      </w:pPr>
    </w:p>
    <w:p w14:paraId="2246D84D" w14:textId="72F81087" w:rsidR="00AD5D5B" w:rsidRDefault="00AD5D5B" w:rsidP="000E5C0C">
      <w:pPr>
        <w:pStyle w:val="ListParagraph"/>
        <w:numPr>
          <w:ilvl w:val="0"/>
          <w:numId w:val="46"/>
        </w:numPr>
        <w:rPr>
          <w:rFonts w:eastAsia="SimSun"/>
          <w:lang w:eastAsia="ja-JP"/>
        </w:rPr>
      </w:pPr>
      <w:r w:rsidRPr="000E5C0C">
        <w:rPr>
          <w:rFonts w:eastAsia="SimSun"/>
          <w:lang w:eastAsia="ja-JP"/>
        </w:rPr>
        <w:t>Compute position without any front barrier, X_CF_NoSync = current position + current speed * delta t</w:t>
      </w:r>
      <w:r w:rsidR="000E5C0C">
        <w:rPr>
          <w:rFonts w:eastAsia="SimSun"/>
          <w:lang w:eastAsia="ja-JP"/>
        </w:rPr>
        <w:t>.</w:t>
      </w:r>
    </w:p>
    <w:p w14:paraId="602EC681" w14:textId="77777777" w:rsidR="000E5C0C" w:rsidRPr="000E5C0C" w:rsidRDefault="000E5C0C" w:rsidP="000E5C0C">
      <w:pPr>
        <w:rPr>
          <w:rFonts w:eastAsia="SimSun"/>
          <w:lang w:eastAsia="ja-JP"/>
        </w:rPr>
      </w:pPr>
    </w:p>
    <w:p w14:paraId="12E4C3B0" w14:textId="53CFA7E7" w:rsidR="00AD5D5B" w:rsidRDefault="00AD5D5B" w:rsidP="000E5C0C">
      <w:pPr>
        <w:rPr>
          <w:rFonts w:eastAsia="SimSun"/>
          <w:lang w:eastAsia="ja-JP"/>
        </w:rPr>
      </w:pPr>
      <w:r w:rsidRPr="00BA3BAD">
        <w:rPr>
          <w:rFonts w:eastAsia="SimSun"/>
          <w:lang w:eastAsia="ja-JP"/>
        </w:rPr>
        <w:t>Else:</w:t>
      </w:r>
    </w:p>
    <w:p w14:paraId="60692634" w14:textId="77777777" w:rsidR="000E5C0C" w:rsidRPr="00BA3BAD" w:rsidRDefault="000E5C0C" w:rsidP="000E5C0C">
      <w:pPr>
        <w:rPr>
          <w:rFonts w:eastAsia="SimSun"/>
          <w:lang w:eastAsia="ja-JP"/>
        </w:rPr>
      </w:pPr>
    </w:p>
    <w:p w14:paraId="6D33F5E0" w14:textId="0E4A1284" w:rsidR="00AD5D5B" w:rsidRDefault="00AD5D5B" w:rsidP="000E5C0C">
      <w:pPr>
        <w:pStyle w:val="ListParagraph"/>
        <w:numPr>
          <w:ilvl w:val="0"/>
          <w:numId w:val="47"/>
        </w:numPr>
        <w:rPr>
          <w:rFonts w:eastAsia="SimSun"/>
          <w:lang w:eastAsia="ja-JP"/>
        </w:rPr>
      </w:pPr>
      <w:r w:rsidRPr="000E5C0C">
        <w:rPr>
          <w:rFonts w:eastAsia="SimSun"/>
          <w:lang w:eastAsia="ja-JP"/>
        </w:rPr>
        <w:t>Compute position with respect to the current leader, X_CF_NoSync with PosCf() with leader in the current lane</w:t>
      </w:r>
      <w:r w:rsidR="000E5C0C">
        <w:rPr>
          <w:rFonts w:eastAsia="SimSun"/>
          <w:lang w:eastAsia="ja-JP"/>
        </w:rPr>
        <w:t>.</w:t>
      </w:r>
    </w:p>
    <w:p w14:paraId="77FD2736" w14:textId="77777777" w:rsidR="000E5C0C" w:rsidRPr="000E5C0C" w:rsidRDefault="000E5C0C" w:rsidP="000E5C0C">
      <w:pPr>
        <w:rPr>
          <w:rFonts w:eastAsia="SimSun"/>
          <w:lang w:eastAsia="ja-JP"/>
        </w:rPr>
      </w:pPr>
    </w:p>
    <w:p w14:paraId="7D6C8264" w14:textId="1170EED8" w:rsidR="00AD5D5B" w:rsidRDefault="00AD5D5B" w:rsidP="000E5C0C">
      <w:pPr>
        <w:rPr>
          <w:rFonts w:eastAsia="SimSun"/>
          <w:lang w:eastAsia="ja-JP"/>
        </w:rPr>
      </w:pPr>
      <w:r w:rsidRPr="00BA3BAD">
        <w:rPr>
          <w:rFonts w:eastAsia="SimSun"/>
          <w:lang w:eastAsia="ja-JP"/>
        </w:rPr>
        <w:t>Set new position in pos_speed struct as min(x_CF_NoSync, x_CF_Sync)</w:t>
      </w:r>
      <w:r w:rsidR="000E5C0C">
        <w:rPr>
          <w:rFonts w:eastAsia="SimSun"/>
          <w:lang w:eastAsia="ja-JP"/>
        </w:rPr>
        <w:t>.</w:t>
      </w:r>
    </w:p>
    <w:p w14:paraId="2F453F80" w14:textId="77777777" w:rsidR="000E5C0C" w:rsidRPr="00BA3BAD" w:rsidRDefault="000E5C0C" w:rsidP="000E5C0C">
      <w:pPr>
        <w:rPr>
          <w:rFonts w:eastAsia="SimSun"/>
          <w:lang w:eastAsia="ja-JP"/>
        </w:rPr>
      </w:pPr>
    </w:p>
    <w:p w14:paraId="46D32572" w14:textId="6824C300" w:rsidR="00AD5D5B" w:rsidRDefault="00AD5D5B" w:rsidP="000E5C0C">
      <w:pPr>
        <w:rPr>
          <w:rFonts w:eastAsia="SimSun"/>
          <w:lang w:eastAsia="ja-JP"/>
        </w:rPr>
      </w:pPr>
      <w:r w:rsidRPr="00BA3BAD">
        <w:rPr>
          <w:rFonts w:eastAsia="SimSun"/>
          <w:lang w:eastAsia="ja-JP"/>
        </w:rPr>
        <w:t xml:space="preserve">Set new speed in pos_speed struct as 2 * (min(x_CF_NoSync - x_CF_Sync) </w:t>
      </w:r>
      <w:r w:rsidR="000E5C0C">
        <w:rPr>
          <w:rFonts w:eastAsia="SimSun"/>
          <w:lang w:eastAsia="ja-JP"/>
        </w:rPr>
        <w:t>-</w:t>
      </w:r>
      <w:r w:rsidRPr="00BA3BAD">
        <w:rPr>
          <w:rFonts w:eastAsia="SimSun"/>
          <w:lang w:eastAsia="ja-JP"/>
        </w:rPr>
        <w:t xml:space="preserve"> current posit</w:t>
      </w:r>
      <w:r w:rsidR="000E5C0C">
        <w:rPr>
          <w:rFonts w:eastAsia="SimSun"/>
          <w:lang w:eastAsia="ja-JP"/>
        </w:rPr>
        <w:t>ion) / timestep - current speed.</w:t>
      </w:r>
    </w:p>
    <w:p w14:paraId="464706FF" w14:textId="77777777" w:rsidR="000E5C0C" w:rsidRPr="00BA3BAD" w:rsidRDefault="000E5C0C" w:rsidP="000E5C0C">
      <w:pPr>
        <w:rPr>
          <w:rFonts w:eastAsia="SimSun"/>
          <w:lang w:eastAsia="ja-JP"/>
        </w:rPr>
      </w:pPr>
    </w:p>
    <w:p w14:paraId="2D506EA4" w14:textId="6559BFD3" w:rsidR="00AD5D5B" w:rsidRPr="00BA3BAD" w:rsidRDefault="00AD5D5B" w:rsidP="000E5C0C">
      <w:pPr>
        <w:rPr>
          <w:rFonts w:eastAsia="SimSun"/>
          <w:lang w:eastAsia="ja-JP"/>
        </w:rPr>
      </w:pPr>
      <w:r w:rsidRPr="00BA3BAD">
        <w:rPr>
          <w:rFonts w:eastAsia="SimSun"/>
          <w:lang w:eastAsia="ja-JP"/>
        </w:rPr>
        <w:t>Return pos_speed</w:t>
      </w:r>
      <w:r w:rsidR="000E5C0C">
        <w:rPr>
          <w:rFonts w:eastAsia="SimSun"/>
          <w:lang w:eastAsia="ja-JP"/>
        </w:rPr>
        <w:t>.</w:t>
      </w:r>
    </w:p>
    <w:p w14:paraId="01B15675" w14:textId="77777777" w:rsidR="00AD5D5B" w:rsidRPr="00BA3BAD" w:rsidRDefault="00AD5D5B" w:rsidP="000C144C">
      <w:pPr>
        <w:rPr>
          <w:rFonts w:eastAsia="SimSun"/>
          <w:lang w:eastAsia="ja-JP"/>
        </w:rPr>
      </w:pPr>
    </w:p>
    <w:p w14:paraId="0B4E87EB" w14:textId="77777777" w:rsidR="00AD5D5B" w:rsidRPr="00BA3BAD" w:rsidRDefault="00AD5D5B" w:rsidP="00A66BE7">
      <w:pPr>
        <w:pStyle w:val="Heading3"/>
      </w:pPr>
      <w:bookmarkStart w:id="110" w:name="_Toc35777884"/>
      <w:r w:rsidRPr="00BA3BAD">
        <w:t>BeforeLeftLaneChangingMove4HOV</w:t>
      </w:r>
      <w:bookmarkEnd w:id="110"/>
    </w:p>
    <w:p w14:paraId="5EC10BCD" w14:textId="77777777" w:rsidR="00AD5D5B" w:rsidRPr="00BA3BAD" w:rsidRDefault="00AD5D5B" w:rsidP="00A66BE7">
      <w:pPr>
        <w:pStyle w:val="Heading4"/>
        <w:rPr>
          <w:lang w:eastAsia="ja-JP"/>
        </w:rPr>
      </w:pPr>
      <w:r w:rsidRPr="00BA3BAD">
        <w:rPr>
          <w:lang w:eastAsia="ja-JP"/>
        </w:rPr>
        <w:t>Syntax</w:t>
      </w:r>
    </w:p>
    <w:p w14:paraId="2EEEA89B" w14:textId="77777777" w:rsidR="00AD5D5B" w:rsidRPr="00BA3BAD" w:rsidRDefault="00AD5D5B" w:rsidP="000C144C">
      <w:pPr>
        <w:rPr>
          <w:rFonts w:eastAsia="SimSun"/>
          <w:lang w:eastAsia="ja-JP"/>
        </w:rPr>
      </w:pPr>
      <w:r w:rsidRPr="00BA3BAD">
        <w:rPr>
          <w:rFonts w:eastAsia="SimSun"/>
          <w:lang w:eastAsia="ja-JP"/>
        </w:rPr>
        <w:t>myVehicleDef::PositionSpeed myVehicleDef::BeforeLeftLaneChangingMove4HOV()</w:t>
      </w:r>
    </w:p>
    <w:p w14:paraId="14C71781" w14:textId="77777777" w:rsidR="00AD5D5B" w:rsidRPr="00BA3BAD" w:rsidRDefault="00AD5D5B" w:rsidP="00A66BE7">
      <w:pPr>
        <w:pStyle w:val="Heading4"/>
        <w:rPr>
          <w:lang w:eastAsia="ja-JP"/>
        </w:rPr>
      </w:pPr>
      <w:r w:rsidRPr="00BA3BAD">
        <w:rPr>
          <w:lang w:eastAsia="ja-JP"/>
        </w:rPr>
        <w:lastRenderedPageBreak/>
        <w:t>Description</w:t>
      </w:r>
    </w:p>
    <w:p w14:paraId="34DD777F" w14:textId="77777777" w:rsidR="00AD5D5B" w:rsidRPr="00BA3BAD" w:rsidRDefault="00AD5D5B" w:rsidP="000C144C">
      <w:pPr>
        <w:rPr>
          <w:rFonts w:eastAsia="SimSun"/>
          <w:lang w:eastAsia="ja-JP"/>
        </w:rPr>
      </w:pPr>
      <w:r w:rsidRPr="00BA3BAD">
        <w:rPr>
          <w:rFonts w:eastAsia="SimSun"/>
          <w:lang w:eastAsia="ja-JP"/>
        </w:rPr>
        <w:t>This function handles the CF movements for a subject driver that needs to make a lane change towards the HOV lane, but the current gap is not acceptable. With the CF movements of the function, the subject driver will increase its speed as much as possible and actively examine the downstream gaps in the target lane. Such a gap searching behavior is also used for drivers trying to merge into the CACC managed lane, and drivers making lane changes for avoiding conflicts with the merge traffic.</w:t>
      </w:r>
    </w:p>
    <w:p w14:paraId="2F3E0F7D" w14:textId="77777777" w:rsidR="00AD5D5B" w:rsidRPr="00BA3BAD" w:rsidRDefault="00AD5D5B" w:rsidP="00A66BE7">
      <w:pPr>
        <w:pStyle w:val="Heading4"/>
        <w:rPr>
          <w:lang w:eastAsia="ja-JP"/>
        </w:rPr>
      </w:pPr>
      <w:r w:rsidRPr="00BA3BAD">
        <w:rPr>
          <w:lang w:eastAsia="ja-JP"/>
        </w:rPr>
        <w:t>Inputs Arguments</w:t>
      </w:r>
    </w:p>
    <w:p w14:paraId="7AE50BC4" w14:textId="77777777" w:rsidR="00AD5D5B" w:rsidRPr="00BA3BAD" w:rsidRDefault="00AD5D5B" w:rsidP="000C144C">
      <w:pPr>
        <w:rPr>
          <w:rFonts w:eastAsia="SimSun"/>
          <w:lang w:eastAsia="ja-JP"/>
        </w:rPr>
      </w:pPr>
      <w:r w:rsidRPr="00BA3BAD">
        <w:rPr>
          <w:rFonts w:eastAsia="SimSun"/>
          <w:lang w:eastAsia="ja-JP"/>
        </w:rPr>
        <w:t>None.</w:t>
      </w:r>
    </w:p>
    <w:p w14:paraId="40016AD8" w14:textId="77777777" w:rsidR="00AD5D5B" w:rsidRPr="00BA3BAD" w:rsidRDefault="00AD5D5B" w:rsidP="00A66BE7">
      <w:pPr>
        <w:pStyle w:val="Heading4"/>
        <w:rPr>
          <w:lang w:eastAsia="ja-JP"/>
        </w:rPr>
      </w:pPr>
      <w:r w:rsidRPr="00BA3BAD">
        <w:rPr>
          <w:lang w:eastAsia="ja-JP"/>
        </w:rPr>
        <w:t xml:space="preserve">Output Arguments </w:t>
      </w:r>
    </w:p>
    <w:p w14:paraId="116CB810" w14:textId="77777777" w:rsidR="00AD5D5B" w:rsidRPr="00BA3BAD" w:rsidRDefault="00AD5D5B" w:rsidP="000C144C">
      <w:pPr>
        <w:rPr>
          <w:rFonts w:eastAsia="SimSun"/>
          <w:lang w:eastAsia="ja-JP"/>
        </w:rPr>
      </w:pPr>
      <w:r w:rsidRPr="00BA3BAD">
        <w:rPr>
          <w:rFonts w:eastAsia="SimSun"/>
          <w:lang w:eastAsia="ja-JP"/>
        </w:rPr>
        <w:t>A PositionSpeed struct that stores the new position and speed of the subject vehicle.</w:t>
      </w:r>
    </w:p>
    <w:p w14:paraId="12DDFE41" w14:textId="77777777" w:rsidR="00AD5D5B" w:rsidRPr="00BA3BAD" w:rsidRDefault="00AD5D5B" w:rsidP="00A66BE7">
      <w:pPr>
        <w:pStyle w:val="Heading4"/>
        <w:rPr>
          <w:lang w:eastAsia="ja-JP"/>
        </w:rPr>
      </w:pPr>
      <w:r w:rsidRPr="00BA3BAD">
        <w:rPr>
          <w:lang w:eastAsia="ja-JP"/>
        </w:rPr>
        <w:t>Sub-functions</w:t>
      </w:r>
    </w:p>
    <w:p w14:paraId="696FBF2E" w14:textId="77777777" w:rsidR="00AD5D5B" w:rsidRPr="00BA3BAD" w:rsidRDefault="00AD5D5B" w:rsidP="000C144C">
      <w:pPr>
        <w:rPr>
          <w:rFonts w:eastAsia="SimSun"/>
          <w:lang w:eastAsia="ja-JP"/>
        </w:rPr>
      </w:pPr>
      <w:r w:rsidRPr="00BA3BAD">
        <w:rPr>
          <w:rFonts w:eastAsia="SimSun"/>
          <w:lang w:eastAsia="ja-JP"/>
        </w:rPr>
        <w:t>PosCf ()</w:t>
      </w:r>
    </w:p>
    <w:p w14:paraId="7BCA144C" w14:textId="77777777" w:rsidR="000C144C" w:rsidRDefault="000C144C" w:rsidP="000C144C">
      <w:pPr>
        <w:rPr>
          <w:rFonts w:eastAsia="SimSun"/>
          <w:lang w:eastAsia="ja-JP"/>
        </w:rPr>
      </w:pPr>
    </w:p>
    <w:p w14:paraId="7F06310E" w14:textId="2D965866" w:rsidR="00AD5D5B" w:rsidRPr="00BA3BAD" w:rsidRDefault="00AD5D5B" w:rsidP="000C144C">
      <w:pPr>
        <w:rPr>
          <w:rFonts w:eastAsia="SimSun"/>
          <w:lang w:eastAsia="ja-JP"/>
        </w:rPr>
      </w:pPr>
      <w:r w:rsidRPr="00BA3BAD">
        <w:rPr>
          <w:rFonts w:eastAsia="SimSun"/>
          <w:lang w:eastAsia="ja-JP"/>
        </w:rPr>
        <w:t>MinCollisionAvoidancePos()</w:t>
      </w:r>
    </w:p>
    <w:p w14:paraId="2B94F520" w14:textId="77777777" w:rsidR="00AD5D5B" w:rsidRPr="00BA3BAD" w:rsidRDefault="00AD5D5B" w:rsidP="00A66BE7">
      <w:pPr>
        <w:pStyle w:val="Heading4"/>
        <w:rPr>
          <w:lang w:eastAsia="ja-JP"/>
        </w:rPr>
      </w:pPr>
      <w:r w:rsidRPr="00BA3BAD">
        <w:rPr>
          <w:lang w:eastAsia="ja-JP"/>
        </w:rPr>
        <w:t>Pseudo code</w:t>
      </w:r>
    </w:p>
    <w:p w14:paraId="0C8C9D07" w14:textId="5FBBAC4D" w:rsidR="00AD5D5B" w:rsidRPr="00BA3BAD" w:rsidRDefault="00AD5D5B" w:rsidP="000C144C">
      <w:pPr>
        <w:rPr>
          <w:rFonts w:eastAsia="SimSun"/>
          <w:lang w:eastAsia="ja-JP"/>
        </w:rPr>
      </w:pPr>
      <w:r w:rsidRPr="00BA3BAD">
        <w:rPr>
          <w:rFonts w:eastAsia="SimSun"/>
          <w:lang w:eastAsia="ja-JP"/>
        </w:rPr>
        <w:t>Get overpassing acceleration acc, with getOffRampOverpassAcc()</w:t>
      </w:r>
      <w:r w:rsidR="00FC33D8">
        <w:rPr>
          <w:rFonts w:eastAsia="SimSun"/>
          <w:lang w:eastAsia="ja-JP"/>
        </w:rPr>
        <w:t>.</w:t>
      </w:r>
    </w:p>
    <w:p w14:paraId="23568F6B" w14:textId="77777777" w:rsidR="000C144C" w:rsidRDefault="000C144C" w:rsidP="000C144C">
      <w:pPr>
        <w:rPr>
          <w:rFonts w:eastAsia="SimSun"/>
          <w:lang w:eastAsia="ja-JP"/>
        </w:rPr>
      </w:pPr>
    </w:p>
    <w:p w14:paraId="0970C533" w14:textId="15EBFAF4" w:rsidR="00AD5D5B" w:rsidRPr="00BA3BAD" w:rsidRDefault="00AD5D5B" w:rsidP="000C144C">
      <w:pPr>
        <w:rPr>
          <w:rFonts w:eastAsia="SimSun"/>
          <w:lang w:eastAsia="ja-JP"/>
        </w:rPr>
      </w:pPr>
      <w:r w:rsidRPr="00BA3BAD">
        <w:rPr>
          <w:rFonts w:eastAsia="SimSun"/>
          <w:lang w:eastAsia="ja-JP"/>
        </w:rPr>
        <w:t>Compute speed = min(current speed + acc * delta t, free flow speed)</w:t>
      </w:r>
      <w:r w:rsidR="00FC33D8">
        <w:rPr>
          <w:rFonts w:eastAsia="SimSun"/>
          <w:lang w:eastAsia="ja-JP"/>
        </w:rPr>
        <w:t>.</w:t>
      </w:r>
    </w:p>
    <w:p w14:paraId="6FBC7085" w14:textId="77777777" w:rsidR="000C144C" w:rsidRDefault="000C144C" w:rsidP="000C144C">
      <w:pPr>
        <w:rPr>
          <w:rFonts w:eastAsia="SimSun"/>
          <w:lang w:eastAsia="ja-JP"/>
        </w:rPr>
      </w:pPr>
    </w:p>
    <w:p w14:paraId="4649FD15" w14:textId="3F20DFEA" w:rsidR="00AD5D5B" w:rsidRPr="00BA3BAD" w:rsidRDefault="00AD5D5B" w:rsidP="000C144C">
      <w:pPr>
        <w:rPr>
          <w:rFonts w:eastAsia="SimSun"/>
          <w:lang w:eastAsia="ja-JP"/>
        </w:rPr>
      </w:pPr>
      <w:r w:rsidRPr="00BA3BAD">
        <w:rPr>
          <w:rFonts w:eastAsia="SimSun"/>
          <w:lang w:eastAsia="ja-JP"/>
        </w:rPr>
        <w:t>Compute overpassing position posOverpass = current position + timestep * (current speed + speed) / 2</w:t>
      </w:r>
      <w:r w:rsidR="00FC33D8">
        <w:rPr>
          <w:rFonts w:eastAsia="SimSun"/>
          <w:lang w:eastAsia="ja-JP"/>
        </w:rPr>
        <w:t>.</w:t>
      </w:r>
    </w:p>
    <w:p w14:paraId="018890D1" w14:textId="77777777" w:rsidR="000C144C" w:rsidRDefault="000C144C" w:rsidP="000C144C">
      <w:pPr>
        <w:rPr>
          <w:rFonts w:eastAsia="SimSun"/>
          <w:lang w:eastAsia="ja-JP"/>
        </w:rPr>
      </w:pPr>
    </w:p>
    <w:p w14:paraId="1F7EFA61" w14:textId="75614FDA" w:rsidR="00AD5D5B" w:rsidRDefault="00AD5D5B" w:rsidP="000C144C">
      <w:pPr>
        <w:rPr>
          <w:rFonts w:eastAsia="SimSun"/>
          <w:lang w:eastAsia="ja-JP"/>
        </w:rPr>
      </w:pPr>
      <w:r w:rsidRPr="00BA3BAD">
        <w:rPr>
          <w:rFonts w:eastAsia="SimSun"/>
          <w:lang w:eastAsia="ja-JP"/>
        </w:rPr>
        <w:t>If (no leader in the current lane):</w:t>
      </w:r>
    </w:p>
    <w:p w14:paraId="31416571" w14:textId="77777777" w:rsidR="00FC33D8" w:rsidRPr="00BA3BAD" w:rsidRDefault="00FC33D8" w:rsidP="000C144C">
      <w:pPr>
        <w:rPr>
          <w:rFonts w:eastAsia="SimSun"/>
          <w:lang w:eastAsia="ja-JP"/>
        </w:rPr>
      </w:pPr>
    </w:p>
    <w:p w14:paraId="6558165B" w14:textId="6B3ADAD0" w:rsidR="00AD5D5B" w:rsidRPr="000C144C" w:rsidRDefault="00AD5D5B" w:rsidP="000C144C">
      <w:pPr>
        <w:pStyle w:val="ListParagraph"/>
        <w:numPr>
          <w:ilvl w:val="0"/>
          <w:numId w:val="48"/>
        </w:numPr>
        <w:rPr>
          <w:rFonts w:eastAsia="SimSun"/>
          <w:lang w:eastAsia="ja-JP"/>
        </w:rPr>
      </w:pPr>
      <w:r w:rsidRPr="000C144C">
        <w:rPr>
          <w:rFonts w:eastAsia="SimSun"/>
          <w:lang w:eastAsia="ja-JP"/>
        </w:rPr>
        <w:t>Compute a regular CF position as posCurrentLeader with PosCf()</w:t>
      </w:r>
      <w:r w:rsidR="00FC33D8">
        <w:rPr>
          <w:rFonts w:eastAsia="SimSun"/>
          <w:lang w:eastAsia="ja-JP"/>
        </w:rPr>
        <w:t>.</w:t>
      </w:r>
    </w:p>
    <w:p w14:paraId="4DFFC3FB" w14:textId="77777777" w:rsidR="000C144C" w:rsidRDefault="000C144C" w:rsidP="000C144C">
      <w:pPr>
        <w:rPr>
          <w:rFonts w:eastAsia="SimSun"/>
          <w:lang w:eastAsia="ja-JP"/>
        </w:rPr>
      </w:pPr>
    </w:p>
    <w:p w14:paraId="7F5E86F5" w14:textId="1341E1C6" w:rsidR="00AD5D5B" w:rsidRDefault="00AD5D5B" w:rsidP="000C144C">
      <w:pPr>
        <w:rPr>
          <w:rFonts w:eastAsia="SimSun"/>
          <w:lang w:eastAsia="ja-JP"/>
        </w:rPr>
      </w:pPr>
      <w:r w:rsidRPr="00BA3BAD">
        <w:rPr>
          <w:rFonts w:eastAsia="SimSun"/>
          <w:lang w:eastAsia="ja-JP"/>
        </w:rPr>
        <w:t>Else:</w:t>
      </w:r>
    </w:p>
    <w:p w14:paraId="6B593AF0" w14:textId="3C9AD078" w:rsidR="00FC33D8" w:rsidRPr="00BA3BAD" w:rsidRDefault="00FC33D8" w:rsidP="000C144C">
      <w:pPr>
        <w:rPr>
          <w:rFonts w:eastAsia="SimSun"/>
          <w:lang w:eastAsia="ja-JP"/>
        </w:rPr>
      </w:pPr>
    </w:p>
    <w:p w14:paraId="686C6667" w14:textId="2983FF9F" w:rsidR="00AD5D5B" w:rsidRPr="000C144C" w:rsidRDefault="00AD5D5B" w:rsidP="000C144C">
      <w:pPr>
        <w:pStyle w:val="ListParagraph"/>
        <w:numPr>
          <w:ilvl w:val="0"/>
          <w:numId w:val="49"/>
        </w:numPr>
        <w:rPr>
          <w:rFonts w:eastAsia="SimSun"/>
          <w:lang w:eastAsia="ja-JP"/>
        </w:rPr>
      </w:pPr>
      <w:r w:rsidRPr="000C144C">
        <w:rPr>
          <w:rFonts w:eastAsia="SimSun"/>
          <w:lang w:eastAsia="ja-JP"/>
        </w:rPr>
        <w:t>Compute a position that avoids collision with leader as posCurrentLeader with MinCollisionAvoidancePos()</w:t>
      </w:r>
      <w:r w:rsidR="00FC33D8">
        <w:rPr>
          <w:rFonts w:eastAsia="SimSun"/>
          <w:lang w:eastAsia="ja-JP"/>
        </w:rPr>
        <w:t>.</w:t>
      </w:r>
    </w:p>
    <w:p w14:paraId="502331F6" w14:textId="77777777" w:rsidR="000C144C" w:rsidRDefault="000C144C" w:rsidP="000C144C">
      <w:pPr>
        <w:rPr>
          <w:rFonts w:eastAsia="SimSun"/>
          <w:lang w:eastAsia="ja-JP"/>
        </w:rPr>
      </w:pPr>
    </w:p>
    <w:p w14:paraId="21A171EF" w14:textId="1752D263" w:rsidR="00AD5D5B" w:rsidRPr="00BA3BAD" w:rsidRDefault="00AD5D5B" w:rsidP="000C144C">
      <w:pPr>
        <w:rPr>
          <w:rFonts w:eastAsia="SimSun"/>
          <w:lang w:eastAsia="ja-JP"/>
        </w:rPr>
      </w:pPr>
      <w:r w:rsidRPr="00BA3BAD">
        <w:rPr>
          <w:rFonts w:eastAsia="SimSun"/>
          <w:lang w:eastAsia="ja-JP"/>
        </w:rPr>
        <w:t>Set new position in pos_speed struct as min(posOverpass, posCurrentLeader)</w:t>
      </w:r>
      <w:r w:rsidR="00FC33D8">
        <w:rPr>
          <w:rFonts w:eastAsia="SimSun"/>
          <w:lang w:eastAsia="ja-JP"/>
        </w:rPr>
        <w:t>.</w:t>
      </w:r>
    </w:p>
    <w:p w14:paraId="1F5764ED" w14:textId="77777777" w:rsidR="000C144C" w:rsidRDefault="000C144C" w:rsidP="000C144C">
      <w:pPr>
        <w:rPr>
          <w:rFonts w:eastAsia="SimSun"/>
          <w:lang w:eastAsia="ja-JP"/>
        </w:rPr>
      </w:pPr>
    </w:p>
    <w:p w14:paraId="499CA29C" w14:textId="50BC7106" w:rsidR="00AD5D5B" w:rsidRPr="00BA3BAD" w:rsidRDefault="00AD5D5B" w:rsidP="000C144C">
      <w:pPr>
        <w:rPr>
          <w:rFonts w:eastAsia="SimSun"/>
          <w:lang w:eastAsia="ja-JP"/>
        </w:rPr>
      </w:pPr>
      <w:r w:rsidRPr="00BA3BAD">
        <w:rPr>
          <w:rFonts w:eastAsia="SimSun"/>
          <w:lang w:eastAsia="ja-JP"/>
        </w:rPr>
        <w:t>Set new speed in pos_speed struct as 2 * (min(posOverpass, posCurrentLeader)</w:t>
      </w:r>
      <w:r w:rsidR="00FC33D8">
        <w:rPr>
          <w:rFonts w:eastAsia="SimSun"/>
          <w:lang w:eastAsia="ja-JP"/>
        </w:rPr>
        <w:t xml:space="preserve"> -</w:t>
      </w:r>
      <w:r w:rsidRPr="00BA3BAD">
        <w:rPr>
          <w:rFonts w:eastAsia="SimSun"/>
          <w:lang w:eastAsia="ja-JP"/>
        </w:rPr>
        <w:t xml:space="preserve"> current position) / timestep </w:t>
      </w:r>
      <w:r w:rsidR="00FC33D8">
        <w:rPr>
          <w:rFonts w:eastAsia="SimSun"/>
          <w:lang w:eastAsia="ja-JP"/>
        </w:rPr>
        <w:t>-</w:t>
      </w:r>
      <w:r w:rsidRPr="00BA3BAD">
        <w:rPr>
          <w:rFonts w:eastAsia="SimSun"/>
          <w:lang w:eastAsia="ja-JP"/>
        </w:rPr>
        <w:t xml:space="preserve"> current speed</w:t>
      </w:r>
      <w:r w:rsidR="00FC33D8">
        <w:rPr>
          <w:rFonts w:eastAsia="SimSun"/>
          <w:lang w:eastAsia="ja-JP"/>
        </w:rPr>
        <w:t>.</w:t>
      </w:r>
    </w:p>
    <w:p w14:paraId="5DFB9E75" w14:textId="77777777" w:rsidR="000C144C" w:rsidRDefault="000C144C" w:rsidP="000C144C">
      <w:pPr>
        <w:rPr>
          <w:rFonts w:eastAsia="SimSun"/>
          <w:lang w:eastAsia="ja-JP"/>
        </w:rPr>
      </w:pPr>
    </w:p>
    <w:p w14:paraId="19170AC6" w14:textId="6848D555" w:rsidR="00AD5D5B" w:rsidRPr="00BA3BAD" w:rsidRDefault="00AD5D5B" w:rsidP="000C144C">
      <w:pPr>
        <w:rPr>
          <w:rFonts w:eastAsia="SimSun"/>
          <w:lang w:eastAsia="ja-JP"/>
        </w:rPr>
      </w:pPr>
      <w:r w:rsidRPr="00BA3BAD">
        <w:rPr>
          <w:rFonts w:eastAsia="SimSun"/>
          <w:lang w:eastAsia="ja-JP"/>
        </w:rPr>
        <w:t>Return pos_speed</w:t>
      </w:r>
      <w:r w:rsidR="00FC33D8">
        <w:rPr>
          <w:rFonts w:eastAsia="SimSun"/>
          <w:lang w:eastAsia="ja-JP"/>
        </w:rPr>
        <w:t>.</w:t>
      </w:r>
    </w:p>
    <w:p w14:paraId="24050813" w14:textId="77777777" w:rsidR="00AD5D5B" w:rsidRPr="00BA3BAD" w:rsidRDefault="00AD5D5B" w:rsidP="00FC33D8">
      <w:pPr>
        <w:rPr>
          <w:rFonts w:eastAsia="SimSun"/>
          <w:lang w:eastAsia="ja-JP"/>
        </w:rPr>
      </w:pPr>
    </w:p>
    <w:p w14:paraId="701398F1" w14:textId="77777777" w:rsidR="00AD5D5B" w:rsidRPr="00BA3BAD" w:rsidRDefault="00AD5D5B" w:rsidP="00A66BE7">
      <w:pPr>
        <w:pStyle w:val="Heading3"/>
      </w:pPr>
      <w:bookmarkStart w:id="111" w:name="_Toc35777885"/>
      <w:r w:rsidRPr="00BA3BAD">
        <w:lastRenderedPageBreak/>
        <w:t>BeforeOffRampLcSlowDown</w:t>
      </w:r>
      <w:bookmarkEnd w:id="111"/>
    </w:p>
    <w:p w14:paraId="3ADF3FCD" w14:textId="77777777" w:rsidR="00AD5D5B" w:rsidRPr="00BA3BAD" w:rsidRDefault="00AD5D5B" w:rsidP="00A66BE7">
      <w:pPr>
        <w:pStyle w:val="Heading4"/>
        <w:rPr>
          <w:lang w:eastAsia="ja-JP"/>
        </w:rPr>
      </w:pPr>
      <w:r w:rsidRPr="00BA3BAD">
        <w:rPr>
          <w:lang w:eastAsia="ja-JP"/>
        </w:rPr>
        <w:t>Syntax</w:t>
      </w:r>
    </w:p>
    <w:p w14:paraId="219F64D4" w14:textId="77777777" w:rsidR="00AD5D5B" w:rsidRPr="00BA3BAD" w:rsidRDefault="00AD5D5B" w:rsidP="00FC33D8">
      <w:pPr>
        <w:rPr>
          <w:rFonts w:eastAsia="SimSun"/>
          <w:lang w:eastAsia="ja-JP"/>
        </w:rPr>
      </w:pPr>
      <w:r w:rsidRPr="00BA3BAD">
        <w:rPr>
          <w:rFonts w:eastAsia="SimSun"/>
          <w:lang w:eastAsia="ja-JP"/>
        </w:rPr>
        <w:t>myVehicleDef::PositionSpeed myVehicleDef::BeforeOffRampLcSlowDown()</w:t>
      </w:r>
    </w:p>
    <w:p w14:paraId="7AEBEC2F" w14:textId="77777777" w:rsidR="00AD5D5B" w:rsidRPr="00BA3BAD" w:rsidRDefault="00AD5D5B" w:rsidP="00A66BE7">
      <w:pPr>
        <w:pStyle w:val="Heading4"/>
        <w:rPr>
          <w:lang w:eastAsia="ja-JP"/>
        </w:rPr>
      </w:pPr>
      <w:r w:rsidRPr="00BA3BAD">
        <w:rPr>
          <w:lang w:eastAsia="ja-JP"/>
        </w:rPr>
        <w:t>Description</w:t>
      </w:r>
    </w:p>
    <w:p w14:paraId="47D0B8BE" w14:textId="77777777" w:rsidR="00AD5D5B" w:rsidRPr="00BA3BAD" w:rsidRDefault="00AD5D5B" w:rsidP="00FC33D8">
      <w:pPr>
        <w:rPr>
          <w:rFonts w:eastAsia="SimSun"/>
          <w:lang w:eastAsia="ja-JP"/>
        </w:rPr>
      </w:pPr>
      <w:r w:rsidRPr="00BA3BAD">
        <w:rPr>
          <w:rFonts w:eastAsia="SimSun"/>
          <w:lang w:eastAsia="ja-JP"/>
        </w:rPr>
        <w:t xml:space="preserve">This function handles the CF movements for a subject driver that needs to make a mandatory lane change toward the off-ramp and decides to slow down for gap seeking. </w:t>
      </w:r>
    </w:p>
    <w:p w14:paraId="2D4C19A1" w14:textId="77777777" w:rsidR="00AD5D5B" w:rsidRPr="00BA3BAD" w:rsidRDefault="00AD5D5B" w:rsidP="00A66BE7">
      <w:pPr>
        <w:pStyle w:val="Heading4"/>
        <w:rPr>
          <w:lang w:eastAsia="ja-JP"/>
        </w:rPr>
      </w:pPr>
      <w:r w:rsidRPr="00BA3BAD">
        <w:rPr>
          <w:lang w:eastAsia="ja-JP"/>
        </w:rPr>
        <w:t>Inputs Arguments</w:t>
      </w:r>
    </w:p>
    <w:p w14:paraId="5B800FB3" w14:textId="77777777" w:rsidR="00AD5D5B" w:rsidRPr="00BA3BAD" w:rsidRDefault="00AD5D5B" w:rsidP="00FC33D8">
      <w:pPr>
        <w:rPr>
          <w:rFonts w:eastAsia="SimSun"/>
          <w:lang w:eastAsia="ja-JP"/>
        </w:rPr>
      </w:pPr>
      <w:r w:rsidRPr="00BA3BAD">
        <w:rPr>
          <w:rFonts w:eastAsia="SimSun"/>
          <w:lang w:eastAsia="ja-JP"/>
        </w:rPr>
        <w:t>None.</w:t>
      </w:r>
    </w:p>
    <w:p w14:paraId="5AE73A8A" w14:textId="77777777" w:rsidR="00AD5D5B" w:rsidRPr="00BA3BAD" w:rsidRDefault="00AD5D5B" w:rsidP="00A66BE7">
      <w:pPr>
        <w:pStyle w:val="Heading4"/>
        <w:rPr>
          <w:lang w:eastAsia="ja-JP"/>
        </w:rPr>
      </w:pPr>
      <w:r w:rsidRPr="00BA3BAD">
        <w:rPr>
          <w:lang w:eastAsia="ja-JP"/>
        </w:rPr>
        <w:t xml:space="preserve">Output Arguments </w:t>
      </w:r>
    </w:p>
    <w:p w14:paraId="73BDAB47" w14:textId="77777777" w:rsidR="00AD5D5B" w:rsidRPr="00BA3BAD" w:rsidRDefault="00AD5D5B" w:rsidP="00FC33D8">
      <w:pPr>
        <w:rPr>
          <w:rFonts w:eastAsia="SimSun"/>
          <w:lang w:eastAsia="ja-JP"/>
        </w:rPr>
      </w:pPr>
      <w:r w:rsidRPr="00BA3BAD">
        <w:rPr>
          <w:rFonts w:eastAsia="SimSun"/>
          <w:lang w:eastAsia="ja-JP"/>
        </w:rPr>
        <w:t>A PositionSpeed struct that stores the new position and speed of the subject vehicle.</w:t>
      </w:r>
    </w:p>
    <w:p w14:paraId="4E60B941" w14:textId="77777777" w:rsidR="00AD5D5B" w:rsidRPr="00BA3BAD" w:rsidRDefault="00AD5D5B" w:rsidP="00A66BE7">
      <w:pPr>
        <w:pStyle w:val="Heading4"/>
        <w:rPr>
          <w:lang w:eastAsia="ja-JP"/>
        </w:rPr>
      </w:pPr>
      <w:r w:rsidRPr="00BA3BAD">
        <w:rPr>
          <w:lang w:eastAsia="ja-JP"/>
        </w:rPr>
        <w:t>Sub-functions</w:t>
      </w:r>
    </w:p>
    <w:p w14:paraId="6FAFD331" w14:textId="77777777" w:rsidR="00AD5D5B" w:rsidRPr="00BA3BAD" w:rsidRDefault="00AD5D5B" w:rsidP="00FC33D8">
      <w:pPr>
        <w:rPr>
          <w:rFonts w:eastAsia="SimSun"/>
          <w:lang w:eastAsia="ja-JP"/>
        </w:rPr>
      </w:pPr>
      <w:r w:rsidRPr="00BA3BAD">
        <w:rPr>
          <w:rFonts w:eastAsia="SimSun"/>
          <w:lang w:eastAsia="ja-JP"/>
        </w:rPr>
        <w:t>PosCf ()</w:t>
      </w:r>
    </w:p>
    <w:p w14:paraId="258D779F" w14:textId="77777777" w:rsidR="00FC33D8" w:rsidRDefault="00FC33D8" w:rsidP="00FC33D8">
      <w:pPr>
        <w:rPr>
          <w:rFonts w:eastAsia="SimSun"/>
          <w:lang w:eastAsia="ja-JP"/>
        </w:rPr>
      </w:pPr>
    </w:p>
    <w:p w14:paraId="4746042C" w14:textId="0D9B9AC7" w:rsidR="00AD5D5B" w:rsidRPr="00BA3BAD" w:rsidRDefault="00AD5D5B" w:rsidP="00FC33D8">
      <w:pPr>
        <w:rPr>
          <w:rFonts w:eastAsia="SimSun"/>
          <w:lang w:eastAsia="ja-JP"/>
        </w:rPr>
      </w:pPr>
      <w:r w:rsidRPr="00BA3BAD">
        <w:rPr>
          <w:rFonts w:eastAsia="SimSun"/>
          <w:lang w:eastAsia="ja-JP"/>
        </w:rPr>
        <w:t>PosCfSkipGap()</w:t>
      </w:r>
    </w:p>
    <w:p w14:paraId="5C78B037" w14:textId="77777777" w:rsidR="00FC33D8" w:rsidRDefault="00FC33D8" w:rsidP="00FC33D8">
      <w:pPr>
        <w:rPr>
          <w:rFonts w:eastAsia="SimSun"/>
          <w:lang w:eastAsia="ja-JP"/>
        </w:rPr>
      </w:pPr>
    </w:p>
    <w:p w14:paraId="641AF21C" w14:textId="0BBFE9CA" w:rsidR="00AD5D5B" w:rsidRPr="00BA3BAD" w:rsidRDefault="00AD5D5B" w:rsidP="00FC33D8">
      <w:pPr>
        <w:rPr>
          <w:rFonts w:eastAsia="SimSun"/>
          <w:lang w:eastAsia="ja-JP"/>
        </w:rPr>
      </w:pPr>
      <w:r w:rsidRPr="00BA3BAD">
        <w:rPr>
          <w:rFonts w:eastAsia="SimSun"/>
          <w:lang w:eastAsia="ja-JP"/>
        </w:rPr>
        <w:t>PosCf2EndofRamp()</w:t>
      </w:r>
    </w:p>
    <w:p w14:paraId="78C70C1D" w14:textId="77777777" w:rsidR="00AD5D5B" w:rsidRPr="00BA3BAD" w:rsidRDefault="00AD5D5B" w:rsidP="00A66BE7">
      <w:pPr>
        <w:pStyle w:val="Heading4"/>
        <w:rPr>
          <w:lang w:eastAsia="ja-JP"/>
        </w:rPr>
      </w:pPr>
      <w:r w:rsidRPr="00BA3BAD">
        <w:rPr>
          <w:lang w:eastAsia="ja-JP"/>
        </w:rPr>
        <w:t>Pseudo code</w:t>
      </w:r>
    </w:p>
    <w:p w14:paraId="07289C9D" w14:textId="29873A68" w:rsidR="00AD5D5B" w:rsidRDefault="00AD5D5B" w:rsidP="002E351A">
      <w:pPr>
        <w:rPr>
          <w:rFonts w:eastAsia="SimSun"/>
          <w:lang w:eastAsia="ja-JP"/>
        </w:rPr>
      </w:pPr>
      <w:r w:rsidRPr="00BA3BAD">
        <w:rPr>
          <w:rFonts w:eastAsia="SimSun"/>
          <w:lang w:eastAsia="ja-JP"/>
        </w:rPr>
        <w:t>If (target lane is left):</w:t>
      </w:r>
    </w:p>
    <w:p w14:paraId="43D85F87" w14:textId="77777777" w:rsidR="002E351A" w:rsidRPr="00BA3BAD" w:rsidRDefault="002E351A" w:rsidP="002E351A">
      <w:pPr>
        <w:rPr>
          <w:rFonts w:eastAsia="SimSun"/>
          <w:lang w:eastAsia="ja-JP"/>
        </w:rPr>
      </w:pPr>
    </w:p>
    <w:p w14:paraId="3C0CF20D" w14:textId="3B1DA0E5" w:rsidR="00AD5D5B" w:rsidRDefault="00AD5D5B" w:rsidP="002E351A">
      <w:pPr>
        <w:pStyle w:val="ListParagraph"/>
        <w:numPr>
          <w:ilvl w:val="0"/>
          <w:numId w:val="51"/>
        </w:numPr>
        <w:rPr>
          <w:rFonts w:eastAsia="SimSun"/>
          <w:lang w:eastAsia="ja-JP"/>
        </w:rPr>
      </w:pPr>
      <w:r w:rsidRPr="002E351A">
        <w:rPr>
          <w:rFonts w:eastAsia="SimSun"/>
          <w:lang w:eastAsia="ja-JP"/>
        </w:rPr>
        <w:t>Set follower vehicle vehUp = left follower</w:t>
      </w:r>
      <w:r w:rsidR="002E351A">
        <w:rPr>
          <w:rFonts w:eastAsia="SimSun"/>
          <w:lang w:eastAsia="ja-JP"/>
        </w:rPr>
        <w:t>.</w:t>
      </w:r>
    </w:p>
    <w:p w14:paraId="0F0ABB3A" w14:textId="77777777" w:rsidR="002E351A" w:rsidRPr="002E351A" w:rsidRDefault="002E351A" w:rsidP="002E351A">
      <w:pPr>
        <w:rPr>
          <w:rFonts w:eastAsia="SimSun"/>
          <w:lang w:eastAsia="ja-JP"/>
        </w:rPr>
      </w:pPr>
    </w:p>
    <w:p w14:paraId="57AEAD58" w14:textId="5AC21641" w:rsidR="00AD5D5B" w:rsidRDefault="00AD5D5B" w:rsidP="002E351A">
      <w:pPr>
        <w:pStyle w:val="ListParagraph"/>
        <w:numPr>
          <w:ilvl w:val="0"/>
          <w:numId w:val="51"/>
        </w:numPr>
        <w:rPr>
          <w:rFonts w:eastAsia="SimSun"/>
          <w:lang w:eastAsia="ja-JP"/>
        </w:rPr>
      </w:pPr>
      <w:r w:rsidRPr="002E351A">
        <w:rPr>
          <w:rFonts w:eastAsia="SimSun"/>
          <w:lang w:eastAsia="ja-JP"/>
        </w:rPr>
        <w:t>Set leader vehicle vehDown = left leader</w:t>
      </w:r>
      <w:r w:rsidR="002E351A">
        <w:rPr>
          <w:rFonts w:eastAsia="SimSun"/>
          <w:lang w:eastAsia="ja-JP"/>
        </w:rPr>
        <w:t>.</w:t>
      </w:r>
    </w:p>
    <w:p w14:paraId="055D1284" w14:textId="19C97EB2" w:rsidR="002E351A" w:rsidRPr="002E351A" w:rsidRDefault="002E351A" w:rsidP="002E351A">
      <w:pPr>
        <w:rPr>
          <w:rFonts w:eastAsia="SimSun"/>
          <w:lang w:eastAsia="ja-JP"/>
        </w:rPr>
      </w:pPr>
    </w:p>
    <w:p w14:paraId="633CF3E4" w14:textId="77777777" w:rsidR="00AD5D5B" w:rsidRPr="00BA3BAD" w:rsidRDefault="00AD5D5B" w:rsidP="002E351A">
      <w:pPr>
        <w:rPr>
          <w:rFonts w:eastAsia="SimSun"/>
          <w:lang w:eastAsia="ja-JP"/>
        </w:rPr>
      </w:pPr>
      <w:r w:rsidRPr="00BA3BAD">
        <w:rPr>
          <w:rFonts w:eastAsia="SimSun"/>
          <w:lang w:eastAsia="ja-JP"/>
        </w:rPr>
        <w:t>Else:</w:t>
      </w:r>
    </w:p>
    <w:p w14:paraId="34655363" w14:textId="6C4DAD49" w:rsidR="00AD5D5B" w:rsidRDefault="00AD5D5B" w:rsidP="002E351A">
      <w:pPr>
        <w:pStyle w:val="ListParagraph"/>
        <w:numPr>
          <w:ilvl w:val="0"/>
          <w:numId w:val="52"/>
        </w:numPr>
        <w:rPr>
          <w:rFonts w:eastAsia="SimSun"/>
          <w:lang w:eastAsia="ja-JP"/>
        </w:rPr>
      </w:pPr>
      <w:r w:rsidRPr="002E351A">
        <w:rPr>
          <w:rFonts w:eastAsia="SimSun"/>
          <w:lang w:eastAsia="ja-JP"/>
        </w:rPr>
        <w:t>Set follow vehicle vehUp = right follower</w:t>
      </w:r>
      <w:r w:rsidR="002E351A">
        <w:rPr>
          <w:rFonts w:eastAsia="SimSun"/>
          <w:lang w:eastAsia="ja-JP"/>
        </w:rPr>
        <w:t>.</w:t>
      </w:r>
    </w:p>
    <w:p w14:paraId="4A415560" w14:textId="77777777" w:rsidR="002E351A" w:rsidRPr="002E351A" w:rsidRDefault="002E351A" w:rsidP="002E351A">
      <w:pPr>
        <w:rPr>
          <w:rFonts w:eastAsia="SimSun"/>
          <w:lang w:eastAsia="ja-JP"/>
        </w:rPr>
      </w:pPr>
    </w:p>
    <w:p w14:paraId="2E3CC379" w14:textId="6977DF99" w:rsidR="00AD5D5B" w:rsidRPr="002E351A" w:rsidRDefault="00AD5D5B" w:rsidP="002E351A">
      <w:pPr>
        <w:pStyle w:val="ListParagraph"/>
        <w:numPr>
          <w:ilvl w:val="0"/>
          <w:numId w:val="52"/>
        </w:numPr>
        <w:rPr>
          <w:rFonts w:eastAsia="SimSun"/>
          <w:lang w:eastAsia="ja-JP"/>
        </w:rPr>
      </w:pPr>
      <w:r w:rsidRPr="002E351A">
        <w:rPr>
          <w:rFonts w:eastAsia="SimSun"/>
          <w:lang w:eastAsia="ja-JP"/>
        </w:rPr>
        <w:t>Set leader vehicle vehDown = right leader</w:t>
      </w:r>
      <w:r w:rsidR="002E351A">
        <w:rPr>
          <w:rFonts w:eastAsia="SimSun"/>
          <w:lang w:eastAsia="ja-JP"/>
        </w:rPr>
        <w:t>.</w:t>
      </w:r>
    </w:p>
    <w:p w14:paraId="2725AA00" w14:textId="77777777" w:rsidR="002E351A" w:rsidRDefault="002E351A" w:rsidP="002E351A">
      <w:pPr>
        <w:rPr>
          <w:rFonts w:eastAsia="SimSun"/>
          <w:lang w:eastAsia="ja-JP"/>
        </w:rPr>
      </w:pPr>
    </w:p>
    <w:p w14:paraId="6C23CFDF" w14:textId="73EDC2BE" w:rsidR="00AD5D5B" w:rsidRPr="00BA3BAD" w:rsidRDefault="00AD5D5B" w:rsidP="002E351A">
      <w:pPr>
        <w:rPr>
          <w:rFonts w:eastAsia="SimSun"/>
          <w:lang w:eastAsia="ja-JP"/>
        </w:rPr>
      </w:pPr>
      <w:r w:rsidRPr="00BA3BAD">
        <w:rPr>
          <w:rFonts w:eastAsia="SimSun"/>
          <w:lang w:eastAsia="ja-JP"/>
        </w:rPr>
        <w:t>Compute the position when slowing down to skip the current gap, posSlow with PosCfSkipGap() with vehUp</w:t>
      </w:r>
      <w:r w:rsidR="002E351A">
        <w:rPr>
          <w:rFonts w:eastAsia="SimSun"/>
          <w:lang w:eastAsia="ja-JP"/>
        </w:rPr>
        <w:t>.</w:t>
      </w:r>
    </w:p>
    <w:p w14:paraId="7053AE8A" w14:textId="77777777" w:rsidR="002E351A" w:rsidRDefault="002E351A" w:rsidP="002E351A">
      <w:pPr>
        <w:rPr>
          <w:rFonts w:eastAsia="SimSun"/>
          <w:lang w:eastAsia="ja-JP"/>
        </w:rPr>
      </w:pPr>
    </w:p>
    <w:p w14:paraId="34EA92D3" w14:textId="1D8AC927" w:rsidR="00AD5D5B" w:rsidRPr="00BA3BAD" w:rsidRDefault="00AD5D5B" w:rsidP="002E351A">
      <w:pPr>
        <w:rPr>
          <w:rFonts w:eastAsia="SimSun"/>
          <w:lang w:eastAsia="ja-JP"/>
        </w:rPr>
      </w:pPr>
      <w:r w:rsidRPr="00BA3BAD">
        <w:rPr>
          <w:rFonts w:eastAsia="SimSun"/>
          <w:lang w:eastAsia="ja-JP"/>
        </w:rPr>
        <w:t>If (no leader in the current lane):</w:t>
      </w:r>
    </w:p>
    <w:p w14:paraId="260F8963" w14:textId="05458DA5" w:rsidR="00AD5D5B" w:rsidRPr="002E351A" w:rsidRDefault="00AD5D5B" w:rsidP="002E351A">
      <w:pPr>
        <w:pStyle w:val="ListParagraph"/>
        <w:numPr>
          <w:ilvl w:val="0"/>
          <w:numId w:val="53"/>
        </w:numPr>
        <w:rPr>
          <w:rFonts w:eastAsia="SimSun"/>
          <w:lang w:eastAsia="ja-JP"/>
        </w:rPr>
      </w:pPr>
      <w:r w:rsidRPr="002E351A">
        <w:rPr>
          <w:rFonts w:eastAsia="SimSun"/>
          <w:lang w:eastAsia="ja-JP"/>
        </w:rPr>
        <w:t>Compute position with respect to the end of the ramp, posCurrentLeader with PosCf2EndofRamp</w:t>
      </w:r>
      <w:r w:rsidR="002E351A">
        <w:rPr>
          <w:rFonts w:eastAsia="SimSun"/>
          <w:lang w:eastAsia="ja-JP"/>
        </w:rPr>
        <w:t>.</w:t>
      </w:r>
    </w:p>
    <w:p w14:paraId="23E4CDBB" w14:textId="77777777" w:rsidR="002E351A" w:rsidRDefault="002E351A" w:rsidP="002E351A">
      <w:pPr>
        <w:rPr>
          <w:rFonts w:eastAsia="SimSun"/>
          <w:lang w:eastAsia="ja-JP"/>
        </w:rPr>
      </w:pPr>
    </w:p>
    <w:p w14:paraId="3D16618C" w14:textId="4A9DD442" w:rsidR="00AD5D5B" w:rsidRPr="00BA3BAD" w:rsidRDefault="00AD5D5B" w:rsidP="002E351A">
      <w:pPr>
        <w:rPr>
          <w:rFonts w:eastAsia="SimSun"/>
          <w:lang w:eastAsia="ja-JP"/>
        </w:rPr>
      </w:pPr>
      <w:r w:rsidRPr="00BA3BAD">
        <w:rPr>
          <w:rFonts w:eastAsia="SimSun"/>
          <w:lang w:eastAsia="ja-JP"/>
        </w:rPr>
        <w:t>Else:</w:t>
      </w:r>
    </w:p>
    <w:p w14:paraId="1EA915BF" w14:textId="69E28582" w:rsidR="00AD5D5B" w:rsidRPr="002E351A" w:rsidRDefault="00AD5D5B" w:rsidP="002E351A">
      <w:pPr>
        <w:pStyle w:val="ListParagraph"/>
        <w:numPr>
          <w:ilvl w:val="0"/>
          <w:numId w:val="54"/>
        </w:numPr>
        <w:rPr>
          <w:rFonts w:eastAsia="SimSun"/>
          <w:lang w:eastAsia="ja-JP"/>
        </w:rPr>
      </w:pPr>
      <w:r w:rsidRPr="002E351A">
        <w:rPr>
          <w:rFonts w:eastAsia="SimSun"/>
          <w:lang w:eastAsia="ja-JP"/>
        </w:rPr>
        <w:t>Compute position with respect to the current leader, posCurrentLeader with PosCf() with leader in the current lane</w:t>
      </w:r>
      <w:r w:rsidR="002E351A">
        <w:rPr>
          <w:rFonts w:eastAsia="SimSun"/>
          <w:lang w:eastAsia="ja-JP"/>
        </w:rPr>
        <w:t>.</w:t>
      </w:r>
    </w:p>
    <w:p w14:paraId="459B408F" w14:textId="77777777" w:rsidR="002E351A" w:rsidRDefault="002E351A" w:rsidP="002E351A">
      <w:pPr>
        <w:rPr>
          <w:rFonts w:eastAsia="SimSun"/>
          <w:lang w:eastAsia="ja-JP"/>
        </w:rPr>
      </w:pPr>
    </w:p>
    <w:p w14:paraId="57B40AB7" w14:textId="4D2D1C22" w:rsidR="00AD5D5B" w:rsidRPr="00BA3BAD" w:rsidRDefault="00AD5D5B" w:rsidP="002E351A">
      <w:pPr>
        <w:rPr>
          <w:rFonts w:eastAsia="SimSun"/>
          <w:lang w:eastAsia="ja-JP"/>
        </w:rPr>
      </w:pPr>
      <w:r w:rsidRPr="00BA3BAD">
        <w:rPr>
          <w:rFonts w:eastAsia="SimSun"/>
          <w:lang w:eastAsia="ja-JP"/>
        </w:rPr>
        <w:t>Set new position in pos_speed struct as min(posSlow, posCurrentLeader)</w:t>
      </w:r>
      <w:r w:rsidR="002E351A">
        <w:rPr>
          <w:rFonts w:eastAsia="SimSun"/>
          <w:lang w:eastAsia="ja-JP"/>
        </w:rPr>
        <w:t>.</w:t>
      </w:r>
    </w:p>
    <w:p w14:paraId="5F3E6CD6" w14:textId="77777777" w:rsidR="002E351A" w:rsidRDefault="002E351A" w:rsidP="002E351A">
      <w:pPr>
        <w:rPr>
          <w:rFonts w:eastAsia="SimSun"/>
          <w:lang w:eastAsia="ja-JP"/>
        </w:rPr>
      </w:pPr>
    </w:p>
    <w:p w14:paraId="310BEF84" w14:textId="64FAEB34" w:rsidR="00AD5D5B" w:rsidRPr="00BA3BAD" w:rsidRDefault="00AD5D5B" w:rsidP="002E351A">
      <w:pPr>
        <w:rPr>
          <w:rFonts w:eastAsia="SimSun"/>
          <w:lang w:eastAsia="ja-JP"/>
        </w:rPr>
      </w:pPr>
      <w:r w:rsidRPr="00BA3BAD">
        <w:rPr>
          <w:rFonts w:eastAsia="SimSun"/>
          <w:lang w:eastAsia="ja-JP"/>
        </w:rPr>
        <w:lastRenderedPageBreak/>
        <w:t xml:space="preserve">Set new speed in pos_speed struct as 2 * (min(posCurrentLeader, posSlow) - posCurrentLeader) </w:t>
      </w:r>
      <w:r w:rsidR="002E351A">
        <w:rPr>
          <w:rFonts w:eastAsia="SimSun"/>
          <w:lang w:eastAsia="ja-JP"/>
        </w:rPr>
        <w:t>-</w:t>
      </w:r>
      <w:r w:rsidRPr="00BA3BAD">
        <w:rPr>
          <w:rFonts w:eastAsia="SimSun"/>
          <w:lang w:eastAsia="ja-JP"/>
        </w:rPr>
        <w:t xml:space="preserve"> current position) / timestep </w:t>
      </w:r>
      <w:r w:rsidR="002E351A">
        <w:rPr>
          <w:rFonts w:eastAsia="SimSun"/>
          <w:lang w:eastAsia="ja-JP"/>
        </w:rPr>
        <w:t>-</w:t>
      </w:r>
      <w:r w:rsidRPr="00BA3BAD">
        <w:rPr>
          <w:rFonts w:eastAsia="SimSun"/>
          <w:lang w:eastAsia="ja-JP"/>
        </w:rPr>
        <w:t xml:space="preserve"> current speed</w:t>
      </w:r>
      <w:r w:rsidR="002E351A">
        <w:rPr>
          <w:rFonts w:eastAsia="SimSun"/>
          <w:lang w:eastAsia="ja-JP"/>
        </w:rPr>
        <w:t>.</w:t>
      </w:r>
    </w:p>
    <w:p w14:paraId="04942CD3" w14:textId="77777777" w:rsidR="002E351A" w:rsidRDefault="002E351A" w:rsidP="002E351A">
      <w:pPr>
        <w:rPr>
          <w:rFonts w:eastAsia="SimSun"/>
          <w:lang w:eastAsia="ja-JP"/>
        </w:rPr>
      </w:pPr>
    </w:p>
    <w:p w14:paraId="31F0570C" w14:textId="6563CFA6" w:rsidR="00AD5D5B" w:rsidRPr="00BA3BAD" w:rsidRDefault="00AD5D5B" w:rsidP="002E351A">
      <w:pPr>
        <w:rPr>
          <w:rFonts w:eastAsia="SimSun"/>
          <w:lang w:eastAsia="ja-JP"/>
        </w:rPr>
      </w:pPr>
      <w:r w:rsidRPr="00BA3BAD">
        <w:rPr>
          <w:rFonts w:eastAsia="SimSun"/>
          <w:lang w:eastAsia="ja-JP"/>
        </w:rPr>
        <w:t>Return pos_speed</w:t>
      </w:r>
      <w:r w:rsidR="002E351A">
        <w:rPr>
          <w:rFonts w:eastAsia="SimSun"/>
          <w:lang w:eastAsia="ja-JP"/>
        </w:rPr>
        <w:t>.</w:t>
      </w:r>
    </w:p>
    <w:p w14:paraId="6C4834C2" w14:textId="77777777" w:rsidR="00AD5D5B" w:rsidRPr="00BA3BAD" w:rsidRDefault="00AD5D5B" w:rsidP="00574707">
      <w:pPr>
        <w:spacing w:after="120" w:line="259" w:lineRule="auto"/>
        <w:rPr>
          <w:rFonts w:eastAsia="SimSun"/>
          <w:lang w:eastAsia="ja-JP"/>
        </w:rPr>
      </w:pPr>
    </w:p>
    <w:p w14:paraId="291CE8AB" w14:textId="77777777" w:rsidR="00AD5D5B" w:rsidRPr="00BA3BAD" w:rsidRDefault="00AD5D5B" w:rsidP="00A66BE7">
      <w:pPr>
        <w:pStyle w:val="Heading3"/>
      </w:pPr>
      <w:bookmarkStart w:id="112" w:name="_Toc35777886"/>
      <w:r w:rsidRPr="00BA3BAD">
        <w:t>BeforeOnRampLcSlowDown</w:t>
      </w:r>
      <w:bookmarkEnd w:id="112"/>
    </w:p>
    <w:p w14:paraId="5516BB11" w14:textId="77777777" w:rsidR="00AD5D5B" w:rsidRPr="00BA3BAD" w:rsidRDefault="00AD5D5B" w:rsidP="00A66BE7">
      <w:pPr>
        <w:pStyle w:val="Heading4"/>
        <w:rPr>
          <w:lang w:eastAsia="ja-JP"/>
        </w:rPr>
      </w:pPr>
      <w:r w:rsidRPr="00BA3BAD">
        <w:rPr>
          <w:lang w:eastAsia="ja-JP"/>
        </w:rPr>
        <w:t>Syntax</w:t>
      </w:r>
    </w:p>
    <w:p w14:paraId="641357EF" w14:textId="77777777" w:rsidR="00AD5D5B" w:rsidRPr="00BA3BAD" w:rsidRDefault="00AD5D5B" w:rsidP="001C731D">
      <w:pPr>
        <w:rPr>
          <w:rFonts w:eastAsia="SimSun"/>
          <w:lang w:eastAsia="ja-JP"/>
        </w:rPr>
      </w:pPr>
      <w:r w:rsidRPr="00BA3BAD">
        <w:rPr>
          <w:rFonts w:eastAsia="SimSun"/>
          <w:lang w:eastAsia="ja-JP"/>
        </w:rPr>
        <w:t>myVehicleDef::PositionSpeed myVehicleDef::BeforeOnRampLcSlowDown()</w:t>
      </w:r>
    </w:p>
    <w:p w14:paraId="55216715" w14:textId="77777777" w:rsidR="00AD5D5B" w:rsidRPr="00BA3BAD" w:rsidRDefault="00AD5D5B" w:rsidP="00A66BE7">
      <w:pPr>
        <w:pStyle w:val="Heading4"/>
        <w:rPr>
          <w:lang w:eastAsia="ja-JP"/>
        </w:rPr>
      </w:pPr>
      <w:r w:rsidRPr="00BA3BAD">
        <w:rPr>
          <w:lang w:eastAsia="ja-JP"/>
        </w:rPr>
        <w:t>Description</w:t>
      </w:r>
    </w:p>
    <w:p w14:paraId="7D7C62BF" w14:textId="77777777" w:rsidR="00AD5D5B" w:rsidRPr="00BA3BAD" w:rsidRDefault="00AD5D5B" w:rsidP="001C731D">
      <w:pPr>
        <w:rPr>
          <w:rFonts w:eastAsia="SimSun"/>
          <w:lang w:eastAsia="ja-JP"/>
        </w:rPr>
      </w:pPr>
      <w:r w:rsidRPr="00BA3BAD">
        <w:rPr>
          <w:rFonts w:eastAsia="SimSun"/>
          <w:lang w:eastAsia="ja-JP"/>
        </w:rPr>
        <w:t xml:space="preserve">This function handles the CF movements for a subject driver that needs to make a mandatory lane change from the on-ramp and decides to slow down for gap seeking. </w:t>
      </w:r>
    </w:p>
    <w:p w14:paraId="27E53C97" w14:textId="77777777" w:rsidR="00AD5D5B" w:rsidRPr="00BA3BAD" w:rsidRDefault="00AD5D5B" w:rsidP="00A66BE7">
      <w:pPr>
        <w:pStyle w:val="Heading4"/>
        <w:rPr>
          <w:lang w:eastAsia="ja-JP"/>
        </w:rPr>
      </w:pPr>
      <w:r w:rsidRPr="00BA3BAD">
        <w:rPr>
          <w:lang w:eastAsia="ja-JP"/>
        </w:rPr>
        <w:t>Inputs Arguments</w:t>
      </w:r>
    </w:p>
    <w:p w14:paraId="2052226E" w14:textId="77777777" w:rsidR="00AD5D5B" w:rsidRPr="00BA3BAD" w:rsidRDefault="00AD5D5B" w:rsidP="001C731D">
      <w:pPr>
        <w:rPr>
          <w:rFonts w:eastAsia="SimSun"/>
          <w:lang w:eastAsia="ja-JP"/>
        </w:rPr>
      </w:pPr>
      <w:r w:rsidRPr="00BA3BAD">
        <w:rPr>
          <w:rFonts w:eastAsia="SimSun"/>
          <w:lang w:eastAsia="ja-JP"/>
        </w:rPr>
        <w:t>None.</w:t>
      </w:r>
    </w:p>
    <w:p w14:paraId="09FFAAEF" w14:textId="77777777" w:rsidR="00AD5D5B" w:rsidRPr="00BA3BAD" w:rsidRDefault="00AD5D5B" w:rsidP="00A66BE7">
      <w:pPr>
        <w:pStyle w:val="Heading4"/>
        <w:rPr>
          <w:lang w:eastAsia="ja-JP"/>
        </w:rPr>
      </w:pPr>
      <w:r w:rsidRPr="00BA3BAD">
        <w:rPr>
          <w:lang w:eastAsia="ja-JP"/>
        </w:rPr>
        <w:t xml:space="preserve">Output Arguments </w:t>
      </w:r>
    </w:p>
    <w:p w14:paraId="304D458D" w14:textId="77777777" w:rsidR="00AD5D5B" w:rsidRPr="00BA3BAD" w:rsidRDefault="00AD5D5B" w:rsidP="001C731D">
      <w:pPr>
        <w:rPr>
          <w:rFonts w:eastAsia="SimSun"/>
          <w:lang w:eastAsia="ja-JP"/>
        </w:rPr>
      </w:pPr>
      <w:r w:rsidRPr="00BA3BAD">
        <w:rPr>
          <w:rFonts w:eastAsia="SimSun"/>
          <w:lang w:eastAsia="ja-JP"/>
        </w:rPr>
        <w:t>A PositionSpeed struct that stores the new position and speed of the subject vehicle.</w:t>
      </w:r>
    </w:p>
    <w:p w14:paraId="1F720AF1" w14:textId="77777777" w:rsidR="00AD5D5B" w:rsidRPr="00BA3BAD" w:rsidRDefault="00AD5D5B" w:rsidP="00A66BE7">
      <w:pPr>
        <w:pStyle w:val="Heading4"/>
        <w:rPr>
          <w:lang w:eastAsia="ja-JP"/>
        </w:rPr>
      </w:pPr>
      <w:r w:rsidRPr="00BA3BAD">
        <w:rPr>
          <w:lang w:eastAsia="ja-JP"/>
        </w:rPr>
        <w:t>Sub-functions</w:t>
      </w:r>
    </w:p>
    <w:p w14:paraId="751A756C" w14:textId="77777777" w:rsidR="00AD5D5B" w:rsidRPr="00BA3BAD" w:rsidRDefault="00AD5D5B" w:rsidP="001C731D">
      <w:pPr>
        <w:rPr>
          <w:rFonts w:eastAsia="SimSun"/>
          <w:lang w:eastAsia="ja-JP"/>
        </w:rPr>
      </w:pPr>
      <w:r w:rsidRPr="00BA3BAD">
        <w:rPr>
          <w:rFonts w:eastAsia="SimSun"/>
          <w:lang w:eastAsia="ja-JP"/>
        </w:rPr>
        <w:t>PosCf ();</w:t>
      </w:r>
    </w:p>
    <w:p w14:paraId="1317A114" w14:textId="77777777" w:rsidR="00AD5D5B" w:rsidRPr="00BA3BAD" w:rsidRDefault="00AD5D5B" w:rsidP="00A66BE7">
      <w:pPr>
        <w:pStyle w:val="Heading4"/>
        <w:rPr>
          <w:lang w:eastAsia="ja-JP"/>
        </w:rPr>
      </w:pPr>
      <w:r w:rsidRPr="00BA3BAD">
        <w:rPr>
          <w:lang w:eastAsia="ja-JP"/>
        </w:rPr>
        <w:t>Pseudo code</w:t>
      </w:r>
    </w:p>
    <w:p w14:paraId="0C8B4506" w14:textId="2DDBE08A" w:rsidR="00AD5D5B" w:rsidRDefault="00AD5D5B" w:rsidP="001C731D">
      <w:pPr>
        <w:rPr>
          <w:rFonts w:eastAsia="SimSun"/>
          <w:lang w:eastAsia="ja-JP"/>
        </w:rPr>
      </w:pPr>
      <w:r w:rsidRPr="00BA3BAD">
        <w:rPr>
          <w:rFonts w:eastAsia="SimSun"/>
          <w:lang w:eastAsia="ja-JP"/>
        </w:rPr>
        <w:t>If (target lane is left):</w:t>
      </w:r>
    </w:p>
    <w:p w14:paraId="6741E652" w14:textId="77777777" w:rsidR="001C731D" w:rsidRPr="00BA3BAD" w:rsidRDefault="001C731D" w:rsidP="001C731D">
      <w:pPr>
        <w:rPr>
          <w:rFonts w:eastAsia="SimSun"/>
          <w:lang w:eastAsia="ja-JP"/>
        </w:rPr>
      </w:pPr>
    </w:p>
    <w:p w14:paraId="55E3B8F7" w14:textId="0CF9EC6A" w:rsidR="00AD5D5B" w:rsidRDefault="00AD5D5B" w:rsidP="001C731D">
      <w:pPr>
        <w:pStyle w:val="ListParagraph"/>
        <w:numPr>
          <w:ilvl w:val="0"/>
          <w:numId w:val="55"/>
        </w:numPr>
        <w:rPr>
          <w:rFonts w:eastAsia="SimSun"/>
          <w:lang w:eastAsia="ja-JP"/>
        </w:rPr>
      </w:pPr>
      <w:r w:rsidRPr="001C731D">
        <w:rPr>
          <w:rFonts w:eastAsia="SimSun"/>
          <w:lang w:eastAsia="ja-JP"/>
        </w:rPr>
        <w:t>Set follower vehicle vehUp = left follower</w:t>
      </w:r>
      <w:r w:rsidR="001C731D">
        <w:rPr>
          <w:rFonts w:eastAsia="SimSun"/>
          <w:lang w:eastAsia="ja-JP"/>
        </w:rPr>
        <w:t>.</w:t>
      </w:r>
    </w:p>
    <w:p w14:paraId="7C6CA588" w14:textId="77777777" w:rsidR="001C731D" w:rsidRPr="001C731D" w:rsidRDefault="001C731D" w:rsidP="001C731D">
      <w:pPr>
        <w:rPr>
          <w:rFonts w:eastAsia="SimSun"/>
          <w:lang w:eastAsia="ja-JP"/>
        </w:rPr>
      </w:pPr>
    </w:p>
    <w:p w14:paraId="1C3BC801" w14:textId="04CC01DC" w:rsidR="00AD5D5B" w:rsidRPr="001C731D" w:rsidRDefault="00AD5D5B" w:rsidP="001C731D">
      <w:pPr>
        <w:pStyle w:val="ListParagraph"/>
        <w:numPr>
          <w:ilvl w:val="0"/>
          <w:numId w:val="55"/>
        </w:numPr>
        <w:rPr>
          <w:rFonts w:eastAsia="SimSun"/>
          <w:lang w:eastAsia="ja-JP"/>
        </w:rPr>
      </w:pPr>
      <w:r w:rsidRPr="001C731D">
        <w:rPr>
          <w:rFonts w:eastAsia="SimSun"/>
          <w:lang w:eastAsia="ja-JP"/>
        </w:rPr>
        <w:t>Set leader vehicle vehDown = left leader</w:t>
      </w:r>
      <w:r w:rsidR="001C731D">
        <w:rPr>
          <w:rFonts w:eastAsia="SimSun"/>
          <w:lang w:eastAsia="ja-JP"/>
        </w:rPr>
        <w:t>.</w:t>
      </w:r>
    </w:p>
    <w:p w14:paraId="101CB4E2" w14:textId="77777777" w:rsidR="001C731D" w:rsidRDefault="001C731D" w:rsidP="001C731D">
      <w:pPr>
        <w:rPr>
          <w:rFonts w:eastAsia="SimSun"/>
          <w:lang w:eastAsia="ja-JP"/>
        </w:rPr>
      </w:pPr>
    </w:p>
    <w:p w14:paraId="3C7493E6" w14:textId="7BFB5D75" w:rsidR="00AD5D5B" w:rsidRDefault="00AD5D5B" w:rsidP="001C731D">
      <w:pPr>
        <w:rPr>
          <w:rFonts w:eastAsia="SimSun"/>
          <w:lang w:eastAsia="ja-JP"/>
        </w:rPr>
      </w:pPr>
      <w:r w:rsidRPr="00BA3BAD">
        <w:rPr>
          <w:rFonts w:eastAsia="SimSun"/>
          <w:lang w:eastAsia="ja-JP"/>
        </w:rPr>
        <w:t>Else:</w:t>
      </w:r>
    </w:p>
    <w:p w14:paraId="753D5034" w14:textId="77777777" w:rsidR="001C731D" w:rsidRPr="00BA3BAD" w:rsidRDefault="001C731D" w:rsidP="001C731D">
      <w:pPr>
        <w:rPr>
          <w:rFonts w:eastAsia="SimSun"/>
          <w:lang w:eastAsia="ja-JP"/>
        </w:rPr>
      </w:pPr>
    </w:p>
    <w:p w14:paraId="5F5AA79C" w14:textId="5855467B" w:rsidR="00AD5D5B" w:rsidRPr="001C731D" w:rsidRDefault="00AD5D5B" w:rsidP="001C731D">
      <w:pPr>
        <w:pStyle w:val="ListParagraph"/>
        <w:numPr>
          <w:ilvl w:val="0"/>
          <w:numId w:val="56"/>
        </w:numPr>
        <w:rPr>
          <w:rFonts w:eastAsia="SimSun"/>
          <w:lang w:eastAsia="ja-JP"/>
        </w:rPr>
      </w:pPr>
      <w:r w:rsidRPr="001C731D">
        <w:rPr>
          <w:rFonts w:eastAsia="SimSun"/>
          <w:lang w:eastAsia="ja-JP"/>
        </w:rPr>
        <w:t>Set follow vehicle vehUp = right follower</w:t>
      </w:r>
      <w:r w:rsidR="001C731D">
        <w:rPr>
          <w:rFonts w:eastAsia="SimSun"/>
          <w:lang w:eastAsia="ja-JP"/>
        </w:rPr>
        <w:t>.</w:t>
      </w:r>
    </w:p>
    <w:p w14:paraId="7ED7AE4C" w14:textId="77777777" w:rsidR="001C731D" w:rsidRPr="001C731D" w:rsidRDefault="001C731D" w:rsidP="001C731D">
      <w:pPr>
        <w:rPr>
          <w:rFonts w:eastAsia="SimSun"/>
          <w:lang w:eastAsia="ja-JP"/>
        </w:rPr>
      </w:pPr>
    </w:p>
    <w:p w14:paraId="33DCE955" w14:textId="0616528A" w:rsidR="00AD5D5B" w:rsidRPr="001C731D" w:rsidRDefault="00AD5D5B" w:rsidP="001C731D">
      <w:pPr>
        <w:pStyle w:val="ListParagraph"/>
        <w:numPr>
          <w:ilvl w:val="0"/>
          <w:numId w:val="56"/>
        </w:numPr>
        <w:rPr>
          <w:rFonts w:eastAsia="SimSun"/>
          <w:lang w:eastAsia="ja-JP"/>
        </w:rPr>
      </w:pPr>
      <w:r w:rsidRPr="001C731D">
        <w:rPr>
          <w:rFonts w:eastAsia="SimSun"/>
          <w:lang w:eastAsia="ja-JP"/>
        </w:rPr>
        <w:t>Set leader vehicle vehDown = right leader</w:t>
      </w:r>
      <w:r w:rsidR="001C731D">
        <w:rPr>
          <w:rFonts w:eastAsia="SimSun"/>
          <w:lang w:eastAsia="ja-JP"/>
        </w:rPr>
        <w:t>.</w:t>
      </w:r>
    </w:p>
    <w:p w14:paraId="0157AAEE" w14:textId="77777777" w:rsidR="001C731D" w:rsidRDefault="001C731D" w:rsidP="001C731D">
      <w:pPr>
        <w:rPr>
          <w:rFonts w:eastAsia="SimSun"/>
          <w:lang w:eastAsia="ja-JP"/>
        </w:rPr>
      </w:pPr>
    </w:p>
    <w:p w14:paraId="3CF03DAB" w14:textId="2698D735" w:rsidR="00AD5D5B" w:rsidRPr="00BA3BAD" w:rsidRDefault="00AD5D5B" w:rsidP="001C731D">
      <w:pPr>
        <w:rPr>
          <w:rFonts w:eastAsia="SimSun"/>
          <w:lang w:eastAsia="ja-JP"/>
        </w:rPr>
      </w:pPr>
      <w:r w:rsidRPr="00BA3BAD">
        <w:rPr>
          <w:rFonts w:eastAsia="SimSun"/>
          <w:lang w:eastAsia="ja-JP"/>
        </w:rPr>
        <w:t>Compute the position when slowing down to skip the current gap, posSlow with PosCfSkipGap() with vehUp</w:t>
      </w:r>
      <w:r w:rsidR="001C731D">
        <w:rPr>
          <w:rFonts w:eastAsia="SimSun"/>
          <w:lang w:eastAsia="ja-JP"/>
        </w:rPr>
        <w:t>.</w:t>
      </w:r>
    </w:p>
    <w:p w14:paraId="0006480E" w14:textId="77777777" w:rsidR="001C731D" w:rsidRDefault="001C731D" w:rsidP="001C731D">
      <w:pPr>
        <w:rPr>
          <w:rFonts w:eastAsia="SimSun"/>
          <w:lang w:eastAsia="ja-JP"/>
        </w:rPr>
      </w:pPr>
    </w:p>
    <w:p w14:paraId="3BA8AF0A" w14:textId="0BE328D2" w:rsidR="001C731D" w:rsidRDefault="00AD5D5B" w:rsidP="001C731D">
      <w:pPr>
        <w:rPr>
          <w:rFonts w:eastAsia="SimSun"/>
          <w:lang w:eastAsia="ja-JP"/>
        </w:rPr>
      </w:pPr>
      <w:r w:rsidRPr="00BA3BAD">
        <w:rPr>
          <w:rFonts w:eastAsia="SimSun"/>
          <w:lang w:eastAsia="ja-JP"/>
        </w:rPr>
        <w:t>If (no leader in the current lane):</w:t>
      </w:r>
    </w:p>
    <w:p w14:paraId="24A1BF61" w14:textId="77777777" w:rsidR="001C731D" w:rsidRPr="00BA3BAD" w:rsidRDefault="001C731D" w:rsidP="001C731D">
      <w:pPr>
        <w:rPr>
          <w:rFonts w:eastAsia="SimSun"/>
          <w:lang w:eastAsia="ja-JP"/>
        </w:rPr>
      </w:pPr>
    </w:p>
    <w:p w14:paraId="63F9097F" w14:textId="1DF1DF45" w:rsidR="00AD5D5B" w:rsidRPr="001C731D" w:rsidRDefault="00AD5D5B" w:rsidP="001C731D">
      <w:pPr>
        <w:pStyle w:val="ListParagraph"/>
        <w:numPr>
          <w:ilvl w:val="0"/>
          <w:numId w:val="57"/>
        </w:numPr>
        <w:rPr>
          <w:rFonts w:eastAsia="SimSun"/>
          <w:lang w:eastAsia="ja-JP"/>
        </w:rPr>
      </w:pPr>
      <w:r w:rsidRPr="001C731D">
        <w:rPr>
          <w:rFonts w:eastAsia="SimSun"/>
          <w:lang w:eastAsia="ja-JP"/>
        </w:rPr>
        <w:t>Compute position with respect to the end of the ramp, posCurrentLeader with PosCf2EndofRamp</w:t>
      </w:r>
      <w:r w:rsidR="001C731D">
        <w:rPr>
          <w:rFonts w:eastAsia="SimSun"/>
          <w:lang w:eastAsia="ja-JP"/>
        </w:rPr>
        <w:t>.</w:t>
      </w:r>
    </w:p>
    <w:p w14:paraId="37962CFB" w14:textId="77777777" w:rsidR="001C731D" w:rsidRDefault="001C731D" w:rsidP="001C731D">
      <w:pPr>
        <w:rPr>
          <w:rFonts w:eastAsia="SimSun"/>
          <w:lang w:eastAsia="ja-JP"/>
        </w:rPr>
      </w:pPr>
    </w:p>
    <w:p w14:paraId="63EE4B77" w14:textId="178FE4F9" w:rsidR="00AD5D5B" w:rsidRDefault="00AD5D5B" w:rsidP="001C731D">
      <w:pPr>
        <w:rPr>
          <w:rFonts w:eastAsia="SimSun"/>
          <w:lang w:eastAsia="ja-JP"/>
        </w:rPr>
      </w:pPr>
      <w:r w:rsidRPr="00BA3BAD">
        <w:rPr>
          <w:rFonts w:eastAsia="SimSun"/>
          <w:lang w:eastAsia="ja-JP"/>
        </w:rPr>
        <w:t>Else:</w:t>
      </w:r>
    </w:p>
    <w:p w14:paraId="064FF469" w14:textId="77777777" w:rsidR="001C731D" w:rsidRPr="00BA3BAD" w:rsidRDefault="001C731D" w:rsidP="001C731D">
      <w:pPr>
        <w:rPr>
          <w:rFonts w:eastAsia="SimSun"/>
          <w:lang w:eastAsia="ja-JP"/>
        </w:rPr>
      </w:pPr>
    </w:p>
    <w:p w14:paraId="47D1F783" w14:textId="07E37A56" w:rsidR="00AD5D5B" w:rsidRPr="001C731D" w:rsidRDefault="00AD5D5B" w:rsidP="001C731D">
      <w:pPr>
        <w:pStyle w:val="ListParagraph"/>
        <w:numPr>
          <w:ilvl w:val="0"/>
          <w:numId w:val="58"/>
        </w:numPr>
        <w:rPr>
          <w:rFonts w:eastAsia="SimSun"/>
          <w:lang w:eastAsia="ja-JP"/>
        </w:rPr>
      </w:pPr>
      <w:r w:rsidRPr="001C731D">
        <w:rPr>
          <w:rFonts w:eastAsia="SimSun"/>
          <w:lang w:eastAsia="ja-JP"/>
        </w:rPr>
        <w:lastRenderedPageBreak/>
        <w:t>Compute position with respect to the current leader, posCurrentLeader with PosCf() with leader in the current lane</w:t>
      </w:r>
      <w:r w:rsidR="001C731D">
        <w:rPr>
          <w:rFonts w:eastAsia="SimSun"/>
          <w:lang w:eastAsia="ja-JP"/>
        </w:rPr>
        <w:t>.</w:t>
      </w:r>
    </w:p>
    <w:p w14:paraId="706F5009" w14:textId="77777777" w:rsidR="001C731D" w:rsidRDefault="001C731D" w:rsidP="001C731D">
      <w:pPr>
        <w:rPr>
          <w:rFonts w:eastAsia="SimSun"/>
          <w:lang w:eastAsia="ja-JP"/>
        </w:rPr>
      </w:pPr>
    </w:p>
    <w:p w14:paraId="5D1129EA" w14:textId="3141AD52" w:rsidR="00AD5D5B" w:rsidRPr="00BA3BAD" w:rsidRDefault="00AD5D5B" w:rsidP="001C731D">
      <w:pPr>
        <w:rPr>
          <w:rFonts w:eastAsia="SimSun"/>
          <w:lang w:eastAsia="ja-JP"/>
        </w:rPr>
      </w:pPr>
      <w:r w:rsidRPr="00BA3BAD">
        <w:rPr>
          <w:rFonts w:eastAsia="SimSun"/>
          <w:lang w:eastAsia="ja-JP"/>
        </w:rPr>
        <w:t>Set new position in pos_speed struct as min(posSlow, posCurrentLeader )</w:t>
      </w:r>
      <w:r w:rsidR="001C731D">
        <w:rPr>
          <w:rFonts w:eastAsia="SimSun"/>
          <w:lang w:eastAsia="ja-JP"/>
        </w:rPr>
        <w:t>.</w:t>
      </w:r>
    </w:p>
    <w:p w14:paraId="6B2CCBB4" w14:textId="77777777" w:rsidR="001C731D" w:rsidRDefault="001C731D" w:rsidP="001C731D">
      <w:pPr>
        <w:rPr>
          <w:rFonts w:eastAsia="SimSun"/>
          <w:lang w:eastAsia="ja-JP"/>
        </w:rPr>
      </w:pPr>
    </w:p>
    <w:p w14:paraId="7681E13A" w14:textId="620E713F" w:rsidR="00AD5D5B" w:rsidRPr="00BA3BAD" w:rsidRDefault="00AD5D5B" w:rsidP="001C731D">
      <w:pPr>
        <w:rPr>
          <w:rFonts w:eastAsia="SimSun"/>
          <w:lang w:eastAsia="ja-JP"/>
        </w:rPr>
      </w:pPr>
      <w:r w:rsidRPr="00BA3BAD">
        <w:rPr>
          <w:rFonts w:eastAsia="SimSun"/>
          <w:lang w:eastAsia="ja-JP"/>
        </w:rPr>
        <w:t xml:space="preserve">Set new speed in pos_speed struct as 2 * (min(posCurrentLeader, posSlow) - posCurrentLeader) </w:t>
      </w:r>
      <w:r w:rsidR="001C731D">
        <w:rPr>
          <w:rFonts w:eastAsia="SimSun"/>
          <w:lang w:eastAsia="ja-JP"/>
        </w:rPr>
        <w:t>-</w:t>
      </w:r>
      <w:r w:rsidR="001C731D" w:rsidRPr="00BA3BAD">
        <w:rPr>
          <w:rFonts w:eastAsia="SimSun"/>
          <w:lang w:eastAsia="ja-JP"/>
        </w:rPr>
        <w:t xml:space="preserve"> </w:t>
      </w:r>
      <w:r w:rsidRPr="00BA3BAD">
        <w:rPr>
          <w:rFonts w:eastAsia="SimSun"/>
          <w:lang w:eastAsia="ja-JP"/>
        </w:rPr>
        <w:t xml:space="preserve">current position) / timestep </w:t>
      </w:r>
      <w:r w:rsidR="001C731D">
        <w:rPr>
          <w:rFonts w:eastAsia="SimSun"/>
          <w:lang w:eastAsia="ja-JP"/>
        </w:rPr>
        <w:t>-</w:t>
      </w:r>
      <w:r w:rsidR="001C731D" w:rsidRPr="00BA3BAD">
        <w:rPr>
          <w:rFonts w:eastAsia="SimSun"/>
          <w:lang w:eastAsia="ja-JP"/>
        </w:rPr>
        <w:t xml:space="preserve"> </w:t>
      </w:r>
      <w:r w:rsidRPr="00BA3BAD">
        <w:rPr>
          <w:rFonts w:eastAsia="SimSun"/>
          <w:lang w:eastAsia="ja-JP"/>
        </w:rPr>
        <w:t>current speed</w:t>
      </w:r>
      <w:r w:rsidR="001C731D">
        <w:rPr>
          <w:rFonts w:eastAsia="SimSun"/>
          <w:lang w:eastAsia="ja-JP"/>
        </w:rPr>
        <w:t>.</w:t>
      </w:r>
    </w:p>
    <w:p w14:paraId="7E4C6000" w14:textId="77777777" w:rsidR="001C731D" w:rsidRDefault="001C731D" w:rsidP="001C731D">
      <w:pPr>
        <w:rPr>
          <w:rFonts w:eastAsia="SimSun"/>
          <w:lang w:eastAsia="ja-JP"/>
        </w:rPr>
      </w:pPr>
    </w:p>
    <w:p w14:paraId="77EAEA09" w14:textId="7BB5EAC8" w:rsidR="00AD5D5B" w:rsidRPr="00BA3BAD" w:rsidRDefault="00AD5D5B" w:rsidP="001C731D">
      <w:pPr>
        <w:rPr>
          <w:rFonts w:eastAsia="SimSun"/>
          <w:lang w:eastAsia="ja-JP"/>
        </w:rPr>
      </w:pPr>
      <w:r w:rsidRPr="00BA3BAD">
        <w:rPr>
          <w:rFonts w:eastAsia="SimSun"/>
          <w:lang w:eastAsia="ja-JP"/>
        </w:rPr>
        <w:t>Return pos_speed</w:t>
      </w:r>
      <w:r w:rsidR="001C731D">
        <w:rPr>
          <w:rFonts w:eastAsia="SimSun"/>
          <w:lang w:eastAsia="ja-JP"/>
        </w:rPr>
        <w:t>.</w:t>
      </w:r>
    </w:p>
    <w:p w14:paraId="0A2141B3" w14:textId="77777777" w:rsidR="00AD5D5B" w:rsidRPr="00BA3BAD" w:rsidRDefault="00AD5D5B" w:rsidP="001C731D">
      <w:pPr>
        <w:rPr>
          <w:rFonts w:eastAsia="SimSun"/>
          <w:lang w:eastAsia="ja-JP"/>
        </w:rPr>
      </w:pPr>
    </w:p>
    <w:p w14:paraId="38E22F31" w14:textId="77777777" w:rsidR="00AD5D5B" w:rsidRPr="00BA3BAD" w:rsidRDefault="00AD5D5B" w:rsidP="00A66BE7">
      <w:pPr>
        <w:pStyle w:val="Heading3"/>
      </w:pPr>
      <w:bookmarkStart w:id="113" w:name="_Toc35777887"/>
      <w:r w:rsidRPr="00BA3BAD">
        <w:t>BeforeOnRampLcSync</w:t>
      </w:r>
      <w:bookmarkEnd w:id="113"/>
    </w:p>
    <w:p w14:paraId="5839495C" w14:textId="77777777" w:rsidR="00AD5D5B" w:rsidRPr="00BA3BAD" w:rsidRDefault="00AD5D5B" w:rsidP="00A66BE7">
      <w:pPr>
        <w:pStyle w:val="Heading4"/>
        <w:rPr>
          <w:lang w:eastAsia="ja-JP"/>
        </w:rPr>
      </w:pPr>
      <w:r w:rsidRPr="00BA3BAD">
        <w:rPr>
          <w:lang w:eastAsia="ja-JP"/>
        </w:rPr>
        <w:t>Syntax</w:t>
      </w:r>
    </w:p>
    <w:p w14:paraId="28C0311B" w14:textId="77777777" w:rsidR="00AD5D5B" w:rsidRPr="00BA3BAD" w:rsidRDefault="00AD5D5B" w:rsidP="001C731D">
      <w:pPr>
        <w:rPr>
          <w:rFonts w:eastAsia="SimSun"/>
          <w:lang w:eastAsia="ja-JP"/>
        </w:rPr>
      </w:pPr>
      <w:r w:rsidRPr="00BA3BAD">
        <w:rPr>
          <w:rFonts w:eastAsia="SimSun"/>
          <w:lang w:eastAsia="ja-JP"/>
        </w:rPr>
        <w:t>myVehicleDef::PositionSpeed myVehicleDef::BeforeOnRampLcSync()</w:t>
      </w:r>
    </w:p>
    <w:p w14:paraId="702894C0" w14:textId="77777777" w:rsidR="00AD5D5B" w:rsidRPr="00BA3BAD" w:rsidRDefault="00AD5D5B" w:rsidP="00A66BE7">
      <w:pPr>
        <w:pStyle w:val="Heading4"/>
        <w:rPr>
          <w:lang w:eastAsia="ja-JP"/>
        </w:rPr>
      </w:pPr>
      <w:r w:rsidRPr="00BA3BAD">
        <w:rPr>
          <w:lang w:eastAsia="ja-JP"/>
        </w:rPr>
        <w:t>Description</w:t>
      </w:r>
    </w:p>
    <w:p w14:paraId="5FDF6F93" w14:textId="77777777" w:rsidR="00AD5D5B" w:rsidRPr="00BA3BAD" w:rsidRDefault="00AD5D5B" w:rsidP="001C731D">
      <w:pPr>
        <w:rPr>
          <w:rFonts w:eastAsia="SimSun"/>
          <w:lang w:eastAsia="ja-JP"/>
        </w:rPr>
      </w:pPr>
      <w:r w:rsidRPr="00BA3BAD">
        <w:rPr>
          <w:rFonts w:eastAsia="SimSun"/>
          <w:lang w:eastAsia="ja-JP"/>
        </w:rPr>
        <w:t xml:space="preserve">This function handles the CF movements for a subject driver that needs to make a mandatory lane change from the on-ramp and decides to synchronize speed with the lead vehicle in the target lane. </w:t>
      </w:r>
    </w:p>
    <w:p w14:paraId="19C854EA" w14:textId="77777777" w:rsidR="00AD5D5B" w:rsidRPr="00BA3BAD" w:rsidRDefault="00AD5D5B" w:rsidP="00A66BE7">
      <w:pPr>
        <w:pStyle w:val="Heading4"/>
        <w:rPr>
          <w:lang w:eastAsia="ja-JP"/>
        </w:rPr>
      </w:pPr>
      <w:r w:rsidRPr="00BA3BAD">
        <w:rPr>
          <w:lang w:eastAsia="ja-JP"/>
        </w:rPr>
        <w:t>Inputs Arguments</w:t>
      </w:r>
    </w:p>
    <w:p w14:paraId="356E47CF" w14:textId="77777777" w:rsidR="00AD5D5B" w:rsidRPr="00BA3BAD" w:rsidRDefault="00AD5D5B" w:rsidP="001C731D">
      <w:pPr>
        <w:rPr>
          <w:rFonts w:eastAsia="SimSun"/>
          <w:lang w:eastAsia="ja-JP"/>
        </w:rPr>
      </w:pPr>
      <w:r w:rsidRPr="00BA3BAD">
        <w:rPr>
          <w:rFonts w:eastAsia="SimSun"/>
          <w:lang w:eastAsia="ja-JP"/>
        </w:rPr>
        <w:t>None.</w:t>
      </w:r>
    </w:p>
    <w:p w14:paraId="62C5AFE1" w14:textId="77777777" w:rsidR="00AD5D5B" w:rsidRPr="00BA3BAD" w:rsidRDefault="00AD5D5B" w:rsidP="00A66BE7">
      <w:pPr>
        <w:pStyle w:val="Heading4"/>
        <w:rPr>
          <w:lang w:eastAsia="ja-JP"/>
        </w:rPr>
      </w:pPr>
      <w:r w:rsidRPr="00BA3BAD">
        <w:rPr>
          <w:lang w:eastAsia="ja-JP"/>
        </w:rPr>
        <w:t xml:space="preserve">Output Arguments </w:t>
      </w:r>
    </w:p>
    <w:p w14:paraId="54F94937" w14:textId="77777777" w:rsidR="00AD5D5B" w:rsidRPr="00BA3BAD" w:rsidRDefault="00AD5D5B" w:rsidP="001C731D">
      <w:pPr>
        <w:rPr>
          <w:rFonts w:eastAsia="SimSun"/>
          <w:lang w:eastAsia="ja-JP"/>
        </w:rPr>
      </w:pPr>
      <w:r w:rsidRPr="00BA3BAD">
        <w:rPr>
          <w:rFonts w:eastAsia="SimSun"/>
          <w:lang w:eastAsia="ja-JP"/>
        </w:rPr>
        <w:t>A PositionSpeed struct that stores the new position and speed of the subject vehicle.</w:t>
      </w:r>
    </w:p>
    <w:p w14:paraId="7A7AB432" w14:textId="77777777" w:rsidR="00AD5D5B" w:rsidRPr="00BA3BAD" w:rsidRDefault="00AD5D5B" w:rsidP="00A66BE7">
      <w:pPr>
        <w:pStyle w:val="Heading4"/>
        <w:rPr>
          <w:lang w:eastAsia="ja-JP"/>
        </w:rPr>
      </w:pPr>
      <w:r w:rsidRPr="00BA3BAD">
        <w:rPr>
          <w:lang w:eastAsia="ja-JP"/>
        </w:rPr>
        <w:t>Sub-functions</w:t>
      </w:r>
    </w:p>
    <w:p w14:paraId="505FCD9C" w14:textId="77777777" w:rsidR="00AD5D5B" w:rsidRPr="00BA3BAD" w:rsidRDefault="00AD5D5B" w:rsidP="001C731D">
      <w:pPr>
        <w:rPr>
          <w:rFonts w:eastAsia="SimSun"/>
          <w:lang w:eastAsia="ja-JP"/>
        </w:rPr>
      </w:pPr>
      <w:r w:rsidRPr="00BA3BAD">
        <w:rPr>
          <w:rFonts w:eastAsia="SimSun"/>
          <w:lang w:eastAsia="ja-JP"/>
        </w:rPr>
        <w:t>PosCf ();</w:t>
      </w:r>
    </w:p>
    <w:p w14:paraId="065FC5CC" w14:textId="77777777" w:rsidR="00AD5D5B" w:rsidRPr="00BA3BAD" w:rsidRDefault="00AD5D5B" w:rsidP="00A66BE7">
      <w:pPr>
        <w:pStyle w:val="Heading4"/>
        <w:rPr>
          <w:lang w:eastAsia="ja-JP"/>
        </w:rPr>
      </w:pPr>
      <w:r w:rsidRPr="00BA3BAD">
        <w:rPr>
          <w:lang w:eastAsia="ja-JP"/>
        </w:rPr>
        <w:t>Pseudo code</w:t>
      </w:r>
    </w:p>
    <w:p w14:paraId="2333DAB5" w14:textId="704D473F" w:rsidR="00AD5D5B" w:rsidRDefault="00AD5D5B" w:rsidP="001C731D">
      <w:pPr>
        <w:rPr>
          <w:rFonts w:eastAsia="SimSun"/>
          <w:lang w:eastAsia="ja-JP"/>
        </w:rPr>
      </w:pPr>
      <w:r w:rsidRPr="00BA3BAD">
        <w:rPr>
          <w:rFonts w:eastAsia="SimSun"/>
          <w:lang w:eastAsia="ja-JP"/>
        </w:rPr>
        <w:t>If (target lane is left):</w:t>
      </w:r>
    </w:p>
    <w:p w14:paraId="5FB32FA6" w14:textId="77777777" w:rsidR="001C731D" w:rsidRPr="00BA3BAD" w:rsidRDefault="001C731D" w:rsidP="001C731D">
      <w:pPr>
        <w:rPr>
          <w:rFonts w:eastAsia="SimSun"/>
          <w:lang w:eastAsia="ja-JP"/>
        </w:rPr>
      </w:pPr>
    </w:p>
    <w:p w14:paraId="175A230E" w14:textId="182EF542" w:rsidR="00AD5D5B" w:rsidRDefault="00AD5D5B" w:rsidP="001C731D">
      <w:pPr>
        <w:pStyle w:val="ListParagraph"/>
        <w:numPr>
          <w:ilvl w:val="0"/>
          <w:numId w:val="62"/>
        </w:numPr>
        <w:rPr>
          <w:rFonts w:eastAsia="SimSun"/>
          <w:lang w:eastAsia="ja-JP"/>
        </w:rPr>
      </w:pPr>
      <w:r w:rsidRPr="001C731D">
        <w:rPr>
          <w:rFonts w:eastAsia="SimSun"/>
          <w:lang w:eastAsia="ja-JP"/>
        </w:rPr>
        <w:t>Set follower vehicle vehUp = left follower</w:t>
      </w:r>
      <w:r w:rsidR="001C731D">
        <w:rPr>
          <w:rFonts w:eastAsia="SimSun"/>
          <w:lang w:eastAsia="ja-JP"/>
        </w:rPr>
        <w:t>.</w:t>
      </w:r>
    </w:p>
    <w:p w14:paraId="5384EDAD" w14:textId="77777777" w:rsidR="001C731D" w:rsidRPr="001C731D" w:rsidRDefault="001C731D" w:rsidP="001C731D">
      <w:pPr>
        <w:rPr>
          <w:rFonts w:eastAsia="SimSun"/>
          <w:lang w:eastAsia="ja-JP"/>
        </w:rPr>
      </w:pPr>
    </w:p>
    <w:p w14:paraId="77FF86A1" w14:textId="1D9EFF01" w:rsidR="00AD5D5B" w:rsidRPr="001C731D" w:rsidRDefault="00AD5D5B" w:rsidP="001C731D">
      <w:pPr>
        <w:pStyle w:val="ListParagraph"/>
        <w:numPr>
          <w:ilvl w:val="0"/>
          <w:numId w:val="62"/>
        </w:numPr>
        <w:rPr>
          <w:rFonts w:eastAsia="SimSun"/>
          <w:lang w:eastAsia="ja-JP"/>
        </w:rPr>
      </w:pPr>
      <w:r w:rsidRPr="001C731D">
        <w:rPr>
          <w:rFonts w:eastAsia="SimSun"/>
          <w:lang w:eastAsia="ja-JP"/>
        </w:rPr>
        <w:t>Set leader vehicle vehDown = left leader</w:t>
      </w:r>
      <w:r w:rsidR="001C731D">
        <w:rPr>
          <w:rFonts w:eastAsia="SimSun"/>
          <w:lang w:eastAsia="ja-JP"/>
        </w:rPr>
        <w:t>.</w:t>
      </w:r>
    </w:p>
    <w:p w14:paraId="239B8B34" w14:textId="77777777" w:rsidR="001C731D" w:rsidRDefault="001C731D" w:rsidP="001C731D">
      <w:pPr>
        <w:rPr>
          <w:rFonts w:eastAsia="SimSun"/>
          <w:lang w:eastAsia="ja-JP"/>
        </w:rPr>
      </w:pPr>
    </w:p>
    <w:p w14:paraId="20DCD7AF" w14:textId="3FFFADBB" w:rsidR="00AD5D5B" w:rsidRDefault="00AD5D5B" w:rsidP="001C731D">
      <w:pPr>
        <w:rPr>
          <w:rFonts w:eastAsia="SimSun"/>
          <w:lang w:eastAsia="ja-JP"/>
        </w:rPr>
      </w:pPr>
      <w:r w:rsidRPr="00BA3BAD">
        <w:rPr>
          <w:rFonts w:eastAsia="SimSun"/>
          <w:lang w:eastAsia="ja-JP"/>
        </w:rPr>
        <w:t>Else:</w:t>
      </w:r>
    </w:p>
    <w:p w14:paraId="4EB8B94C" w14:textId="77777777" w:rsidR="001C731D" w:rsidRPr="00BA3BAD" w:rsidRDefault="001C731D" w:rsidP="001C731D">
      <w:pPr>
        <w:rPr>
          <w:rFonts w:eastAsia="SimSun"/>
          <w:lang w:eastAsia="ja-JP"/>
        </w:rPr>
      </w:pPr>
    </w:p>
    <w:p w14:paraId="534B1E87" w14:textId="1659333F" w:rsidR="00AD5D5B" w:rsidRDefault="00AD5D5B" w:rsidP="001C731D">
      <w:pPr>
        <w:pStyle w:val="ListParagraph"/>
        <w:numPr>
          <w:ilvl w:val="0"/>
          <w:numId w:val="61"/>
        </w:numPr>
        <w:rPr>
          <w:rFonts w:eastAsia="SimSun"/>
          <w:lang w:eastAsia="ja-JP"/>
        </w:rPr>
      </w:pPr>
      <w:r w:rsidRPr="001C731D">
        <w:rPr>
          <w:rFonts w:eastAsia="SimSun"/>
          <w:lang w:eastAsia="ja-JP"/>
        </w:rPr>
        <w:t>Set follow vehicle vehUp = right follower</w:t>
      </w:r>
      <w:r w:rsidR="001C731D">
        <w:rPr>
          <w:rFonts w:eastAsia="SimSun"/>
          <w:lang w:eastAsia="ja-JP"/>
        </w:rPr>
        <w:t>.</w:t>
      </w:r>
    </w:p>
    <w:p w14:paraId="0C1852EE" w14:textId="77777777" w:rsidR="001C731D" w:rsidRPr="001C731D" w:rsidRDefault="001C731D" w:rsidP="001C731D">
      <w:pPr>
        <w:rPr>
          <w:rFonts w:eastAsia="SimSun"/>
          <w:lang w:eastAsia="ja-JP"/>
        </w:rPr>
      </w:pPr>
    </w:p>
    <w:p w14:paraId="03DF059A" w14:textId="03EFB95A" w:rsidR="00AD5D5B" w:rsidRPr="001C731D" w:rsidRDefault="00AD5D5B" w:rsidP="001C731D">
      <w:pPr>
        <w:pStyle w:val="ListParagraph"/>
        <w:numPr>
          <w:ilvl w:val="0"/>
          <w:numId w:val="61"/>
        </w:numPr>
        <w:rPr>
          <w:rFonts w:eastAsia="SimSun"/>
          <w:lang w:eastAsia="ja-JP"/>
        </w:rPr>
      </w:pPr>
      <w:r w:rsidRPr="001C731D">
        <w:rPr>
          <w:rFonts w:eastAsia="SimSun"/>
          <w:lang w:eastAsia="ja-JP"/>
        </w:rPr>
        <w:t>Set leader vehicle vehDown = right leader</w:t>
      </w:r>
      <w:r w:rsidR="001C731D">
        <w:rPr>
          <w:rFonts w:eastAsia="SimSun"/>
          <w:lang w:eastAsia="ja-JP"/>
        </w:rPr>
        <w:t>.</w:t>
      </w:r>
    </w:p>
    <w:p w14:paraId="7F2EAA2F" w14:textId="77777777" w:rsidR="001C731D" w:rsidRDefault="001C731D" w:rsidP="001C731D">
      <w:pPr>
        <w:rPr>
          <w:rFonts w:eastAsia="SimSun"/>
          <w:lang w:eastAsia="ja-JP"/>
        </w:rPr>
      </w:pPr>
    </w:p>
    <w:p w14:paraId="1DE68F48" w14:textId="6CC1DAA2" w:rsidR="00AD5D5B" w:rsidRPr="00BA3BAD" w:rsidRDefault="00AD5D5B" w:rsidP="001C731D">
      <w:pPr>
        <w:rPr>
          <w:rFonts w:eastAsia="SimSun"/>
          <w:lang w:eastAsia="ja-JP"/>
        </w:rPr>
      </w:pPr>
      <w:r w:rsidRPr="00BA3BAD">
        <w:rPr>
          <w:rFonts w:eastAsia="SimSun"/>
          <w:lang w:eastAsia="ja-JP"/>
        </w:rPr>
        <w:t>Compute the position when slowing down to skip the current gap, x_CF_Sync with PosCf() with vehDown</w:t>
      </w:r>
      <w:r w:rsidR="001C731D">
        <w:rPr>
          <w:rFonts w:eastAsia="SimSun"/>
          <w:lang w:eastAsia="ja-JP"/>
        </w:rPr>
        <w:t>.</w:t>
      </w:r>
    </w:p>
    <w:p w14:paraId="122AFF2E" w14:textId="77777777" w:rsidR="001C731D" w:rsidRDefault="001C731D" w:rsidP="001C731D">
      <w:pPr>
        <w:rPr>
          <w:rFonts w:eastAsia="SimSun"/>
          <w:lang w:eastAsia="ja-JP"/>
        </w:rPr>
      </w:pPr>
    </w:p>
    <w:p w14:paraId="311388AF" w14:textId="4C2EE8BD" w:rsidR="00AD5D5B" w:rsidRPr="00BA3BAD" w:rsidRDefault="00AD5D5B" w:rsidP="001C731D">
      <w:pPr>
        <w:rPr>
          <w:rFonts w:eastAsia="SimSun"/>
          <w:lang w:eastAsia="ja-JP"/>
        </w:rPr>
      </w:pPr>
      <w:r w:rsidRPr="00BA3BAD">
        <w:rPr>
          <w:rFonts w:eastAsia="SimSun"/>
          <w:lang w:eastAsia="ja-JP"/>
        </w:rPr>
        <w:t>Compute speed = max(0, speed + delta t* comfortable deceleration threshold for ramp)</w:t>
      </w:r>
      <w:r w:rsidR="001C731D">
        <w:rPr>
          <w:rFonts w:eastAsia="SimSun"/>
          <w:lang w:eastAsia="ja-JP"/>
        </w:rPr>
        <w:t>.</w:t>
      </w:r>
    </w:p>
    <w:p w14:paraId="3A55E802" w14:textId="77777777" w:rsidR="001C731D" w:rsidRDefault="001C731D" w:rsidP="001C731D">
      <w:pPr>
        <w:rPr>
          <w:rFonts w:eastAsia="SimSun"/>
          <w:lang w:eastAsia="ja-JP"/>
        </w:rPr>
      </w:pPr>
    </w:p>
    <w:p w14:paraId="556F7F02" w14:textId="187E0092" w:rsidR="00AD5D5B" w:rsidRPr="00BA3BAD" w:rsidRDefault="00AD5D5B" w:rsidP="001C731D">
      <w:pPr>
        <w:rPr>
          <w:rFonts w:eastAsia="SimSun"/>
          <w:lang w:eastAsia="ja-JP"/>
        </w:rPr>
      </w:pPr>
      <w:r w:rsidRPr="00BA3BAD">
        <w:rPr>
          <w:rFonts w:eastAsia="SimSun"/>
          <w:lang w:eastAsia="ja-JP"/>
        </w:rPr>
        <w:lastRenderedPageBreak/>
        <w:t>Update speed = min (speed, synchronize speed threshold)</w:t>
      </w:r>
      <w:r w:rsidR="001C731D">
        <w:rPr>
          <w:rFonts w:eastAsia="SimSun"/>
          <w:lang w:eastAsia="ja-JP"/>
        </w:rPr>
        <w:t>.</w:t>
      </w:r>
    </w:p>
    <w:p w14:paraId="22A9DF0B" w14:textId="77777777" w:rsidR="001C731D" w:rsidRDefault="001C731D" w:rsidP="001C731D">
      <w:pPr>
        <w:rPr>
          <w:rFonts w:eastAsia="SimSun"/>
          <w:lang w:eastAsia="ja-JP"/>
        </w:rPr>
      </w:pPr>
    </w:p>
    <w:p w14:paraId="31685CF9" w14:textId="1D325D9F" w:rsidR="00AD5D5B" w:rsidRPr="00BA3BAD" w:rsidRDefault="00AD5D5B" w:rsidP="001C731D">
      <w:pPr>
        <w:rPr>
          <w:rFonts w:eastAsia="SimSun"/>
          <w:lang w:eastAsia="ja-JP"/>
        </w:rPr>
      </w:pPr>
      <w:r w:rsidRPr="00BA3BAD">
        <w:rPr>
          <w:rFonts w:eastAsia="SimSun"/>
          <w:lang w:eastAsia="ja-JP"/>
        </w:rPr>
        <w:t xml:space="preserve">Compute limit of position for synchronization, x_CF_Sync = max(x_CF_sync, </w:t>
      </w:r>
      <w:r w:rsidR="00FE13E5" w:rsidRPr="00BA3BAD">
        <w:rPr>
          <w:rFonts w:eastAsia="SimSun"/>
          <w:lang w:eastAsia="ja-JP"/>
        </w:rPr>
        <w:t>current position + delta t * 0.5 * (current speed + speed))</w:t>
      </w:r>
      <w:r w:rsidR="001C731D">
        <w:rPr>
          <w:rFonts w:eastAsia="SimSun"/>
          <w:lang w:eastAsia="ja-JP"/>
        </w:rPr>
        <w:t>.</w:t>
      </w:r>
    </w:p>
    <w:p w14:paraId="0BC38FDB" w14:textId="77777777" w:rsidR="00AD5D5B" w:rsidRPr="00BA3BAD" w:rsidRDefault="00AD5D5B" w:rsidP="00574707">
      <w:pPr>
        <w:spacing w:after="120" w:line="259" w:lineRule="auto"/>
        <w:rPr>
          <w:rFonts w:eastAsia="SimSun"/>
          <w:lang w:eastAsia="ja-JP"/>
        </w:rPr>
      </w:pPr>
    </w:p>
    <w:p w14:paraId="68727E67" w14:textId="7CE0AF51" w:rsidR="00AD5D5B" w:rsidRDefault="00AD5D5B" w:rsidP="001C731D">
      <w:pPr>
        <w:rPr>
          <w:rFonts w:eastAsia="SimSun"/>
          <w:lang w:eastAsia="ja-JP"/>
        </w:rPr>
      </w:pPr>
      <w:r w:rsidRPr="00BA3BAD">
        <w:rPr>
          <w:rFonts w:eastAsia="SimSun"/>
          <w:lang w:eastAsia="ja-JP"/>
        </w:rPr>
        <w:t>If (no leader in the current lane):</w:t>
      </w:r>
    </w:p>
    <w:p w14:paraId="52B2B341" w14:textId="77777777" w:rsidR="001C731D" w:rsidRPr="00BA3BAD" w:rsidRDefault="001C731D" w:rsidP="001C731D">
      <w:pPr>
        <w:rPr>
          <w:rFonts w:eastAsia="SimSun"/>
          <w:lang w:eastAsia="ja-JP"/>
        </w:rPr>
      </w:pPr>
    </w:p>
    <w:p w14:paraId="0B6817F4" w14:textId="292FAAB6" w:rsidR="00AD5D5B" w:rsidRPr="001C731D" w:rsidRDefault="00AD5D5B" w:rsidP="001C731D">
      <w:pPr>
        <w:pStyle w:val="ListParagraph"/>
        <w:numPr>
          <w:ilvl w:val="0"/>
          <w:numId w:val="60"/>
        </w:numPr>
        <w:rPr>
          <w:rFonts w:eastAsia="SimSun"/>
          <w:lang w:eastAsia="ja-JP"/>
        </w:rPr>
      </w:pPr>
      <w:r w:rsidRPr="001C731D">
        <w:rPr>
          <w:rFonts w:eastAsia="SimSun"/>
          <w:lang w:eastAsia="ja-JP"/>
        </w:rPr>
        <w:t>Compute position with respect to the end of the ramp, X_CF_NoSync with PosCf2EndofRamp()</w:t>
      </w:r>
      <w:r w:rsidR="001C731D">
        <w:rPr>
          <w:rFonts w:eastAsia="SimSun"/>
          <w:lang w:eastAsia="ja-JP"/>
        </w:rPr>
        <w:t>.</w:t>
      </w:r>
    </w:p>
    <w:p w14:paraId="563BBC5B" w14:textId="77777777" w:rsidR="001C731D" w:rsidRDefault="001C731D" w:rsidP="001C731D">
      <w:pPr>
        <w:rPr>
          <w:rFonts w:eastAsia="SimSun"/>
          <w:lang w:eastAsia="ja-JP"/>
        </w:rPr>
      </w:pPr>
    </w:p>
    <w:p w14:paraId="336B99A6" w14:textId="3E246036" w:rsidR="00AD5D5B" w:rsidRDefault="00AD5D5B" w:rsidP="001C731D">
      <w:pPr>
        <w:rPr>
          <w:rFonts w:eastAsia="SimSun"/>
          <w:lang w:eastAsia="ja-JP"/>
        </w:rPr>
      </w:pPr>
      <w:r w:rsidRPr="00BA3BAD">
        <w:rPr>
          <w:rFonts w:eastAsia="SimSun"/>
          <w:lang w:eastAsia="ja-JP"/>
        </w:rPr>
        <w:t>Else:</w:t>
      </w:r>
    </w:p>
    <w:p w14:paraId="148BDA1D" w14:textId="77777777" w:rsidR="001C731D" w:rsidRPr="00BA3BAD" w:rsidRDefault="001C731D" w:rsidP="001C731D">
      <w:pPr>
        <w:rPr>
          <w:rFonts w:eastAsia="SimSun"/>
          <w:lang w:eastAsia="ja-JP"/>
        </w:rPr>
      </w:pPr>
    </w:p>
    <w:p w14:paraId="41F23D03" w14:textId="3BAE1D76" w:rsidR="00AD5D5B" w:rsidRPr="001C731D" w:rsidRDefault="00AD5D5B" w:rsidP="001C731D">
      <w:pPr>
        <w:pStyle w:val="ListParagraph"/>
        <w:numPr>
          <w:ilvl w:val="0"/>
          <w:numId w:val="59"/>
        </w:numPr>
        <w:rPr>
          <w:rFonts w:eastAsia="SimSun"/>
          <w:lang w:eastAsia="ja-JP"/>
        </w:rPr>
      </w:pPr>
      <w:r w:rsidRPr="001C731D">
        <w:rPr>
          <w:rFonts w:eastAsia="SimSun"/>
          <w:lang w:eastAsia="ja-JP"/>
        </w:rPr>
        <w:t>Compute position with respect to the current leader, X_CF_NoSync with PosCf() with leader in the current lane</w:t>
      </w:r>
      <w:r w:rsidR="001C731D">
        <w:rPr>
          <w:rFonts w:eastAsia="SimSun"/>
          <w:lang w:eastAsia="ja-JP"/>
        </w:rPr>
        <w:t>.</w:t>
      </w:r>
    </w:p>
    <w:p w14:paraId="34127744" w14:textId="77777777" w:rsidR="001C731D" w:rsidRDefault="001C731D" w:rsidP="001C731D">
      <w:pPr>
        <w:rPr>
          <w:rFonts w:eastAsia="SimSun"/>
          <w:lang w:eastAsia="ja-JP"/>
        </w:rPr>
      </w:pPr>
    </w:p>
    <w:p w14:paraId="051B6F6A" w14:textId="798846CB" w:rsidR="00AD5D5B" w:rsidRPr="00BA3BAD" w:rsidRDefault="00AD5D5B" w:rsidP="001C731D">
      <w:pPr>
        <w:rPr>
          <w:rFonts w:eastAsia="SimSun"/>
          <w:lang w:eastAsia="ja-JP"/>
        </w:rPr>
      </w:pPr>
      <w:r w:rsidRPr="00BA3BAD">
        <w:rPr>
          <w:rFonts w:eastAsia="SimSun"/>
          <w:lang w:eastAsia="ja-JP"/>
        </w:rPr>
        <w:t>Set new position in pos_speed struct as min(x_CF_NoSync, x_CF_Sync)</w:t>
      </w:r>
      <w:r w:rsidR="001C731D">
        <w:rPr>
          <w:rFonts w:eastAsia="SimSun"/>
          <w:lang w:eastAsia="ja-JP"/>
        </w:rPr>
        <w:t>.</w:t>
      </w:r>
    </w:p>
    <w:p w14:paraId="6F6F3020" w14:textId="77777777" w:rsidR="001C731D" w:rsidRDefault="001C731D" w:rsidP="001C731D">
      <w:pPr>
        <w:rPr>
          <w:rFonts w:eastAsia="SimSun"/>
          <w:lang w:eastAsia="ja-JP"/>
        </w:rPr>
      </w:pPr>
    </w:p>
    <w:p w14:paraId="088DE863" w14:textId="5F1B6EE1" w:rsidR="00AD5D5B" w:rsidRPr="00BA3BAD" w:rsidRDefault="00AD5D5B" w:rsidP="001C731D">
      <w:pPr>
        <w:rPr>
          <w:rFonts w:eastAsia="SimSun"/>
          <w:lang w:eastAsia="ja-JP"/>
        </w:rPr>
      </w:pPr>
      <w:r w:rsidRPr="00BA3BAD">
        <w:rPr>
          <w:rFonts w:eastAsia="SimSun"/>
          <w:lang w:eastAsia="ja-JP"/>
        </w:rPr>
        <w:t>Set new speed in pos_speed struct as</w:t>
      </w:r>
      <w:r w:rsidR="00FE13E5" w:rsidRPr="00BA3BAD">
        <w:rPr>
          <w:rFonts w:eastAsia="SimSun"/>
          <w:lang w:eastAsia="ja-JP"/>
        </w:rPr>
        <w:t xml:space="preserve"> 2 * (min(x_CF_NoSync, x_CF_Sync) - current position) / delta t </w:t>
      </w:r>
      <w:r w:rsidR="001C731D">
        <w:rPr>
          <w:rFonts w:eastAsia="SimSun"/>
          <w:lang w:eastAsia="ja-JP"/>
        </w:rPr>
        <w:t>-</w:t>
      </w:r>
      <w:r w:rsidR="001C731D" w:rsidRPr="00BA3BAD">
        <w:rPr>
          <w:rFonts w:eastAsia="SimSun"/>
          <w:lang w:eastAsia="ja-JP"/>
        </w:rPr>
        <w:t xml:space="preserve"> </w:t>
      </w:r>
      <w:r w:rsidR="00FE13E5" w:rsidRPr="00BA3BAD">
        <w:rPr>
          <w:rFonts w:eastAsia="SimSun"/>
          <w:lang w:eastAsia="ja-JP"/>
        </w:rPr>
        <w:t>current speed</w:t>
      </w:r>
      <w:r w:rsidR="001C731D">
        <w:rPr>
          <w:rFonts w:eastAsia="SimSun"/>
          <w:lang w:eastAsia="ja-JP"/>
        </w:rPr>
        <w:t>.</w:t>
      </w:r>
    </w:p>
    <w:p w14:paraId="41872766" w14:textId="77777777" w:rsidR="001C731D" w:rsidRDefault="001C731D" w:rsidP="001C731D">
      <w:pPr>
        <w:rPr>
          <w:rFonts w:eastAsia="SimSun"/>
          <w:lang w:eastAsia="ja-JP"/>
        </w:rPr>
      </w:pPr>
    </w:p>
    <w:p w14:paraId="2013379C" w14:textId="3A798448" w:rsidR="00AD5D5B" w:rsidRPr="00BA3BAD" w:rsidRDefault="00AD5D5B" w:rsidP="001C731D">
      <w:pPr>
        <w:rPr>
          <w:rFonts w:eastAsia="SimSun"/>
          <w:lang w:eastAsia="ja-JP"/>
        </w:rPr>
      </w:pPr>
      <w:r w:rsidRPr="00BA3BAD">
        <w:rPr>
          <w:rFonts w:eastAsia="SimSun"/>
          <w:lang w:eastAsia="ja-JP"/>
        </w:rPr>
        <w:t>Return pos_speed</w:t>
      </w:r>
      <w:r w:rsidR="001C731D">
        <w:rPr>
          <w:rFonts w:eastAsia="SimSun"/>
          <w:lang w:eastAsia="ja-JP"/>
        </w:rPr>
        <w:t>.</w:t>
      </w:r>
    </w:p>
    <w:p w14:paraId="1C4926E7" w14:textId="77777777" w:rsidR="00AD5D5B" w:rsidRPr="00BA3BAD" w:rsidRDefault="00AD5D5B" w:rsidP="001C731D">
      <w:pPr>
        <w:rPr>
          <w:rFonts w:eastAsia="SimSun"/>
          <w:lang w:eastAsia="ja-JP"/>
        </w:rPr>
      </w:pPr>
    </w:p>
    <w:p w14:paraId="3D662D7B" w14:textId="77777777" w:rsidR="00AD5D5B" w:rsidRPr="00BA3BAD" w:rsidRDefault="00AD5D5B" w:rsidP="00A66BE7">
      <w:pPr>
        <w:pStyle w:val="Heading3"/>
      </w:pPr>
      <w:bookmarkStart w:id="114" w:name="_Toc35777888"/>
      <w:r w:rsidRPr="00BA3BAD">
        <w:t>CalculateDesireForce</w:t>
      </w:r>
      <w:bookmarkEnd w:id="114"/>
    </w:p>
    <w:p w14:paraId="13EB9F0E" w14:textId="77777777" w:rsidR="00AD5D5B" w:rsidRPr="00BA3BAD" w:rsidRDefault="00AD5D5B" w:rsidP="00A66BE7">
      <w:pPr>
        <w:pStyle w:val="Heading4"/>
        <w:rPr>
          <w:lang w:eastAsia="ja-JP"/>
        </w:rPr>
      </w:pPr>
      <w:r w:rsidRPr="00BA3BAD">
        <w:rPr>
          <w:lang w:eastAsia="ja-JP"/>
        </w:rPr>
        <w:t>Syntax</w:t>
      </w:r>
    </w:p>
    <w:p w14:paraId="5141879E" w14:textId="77777777" w:rsidR="00AD5D5B" w:rsidRPr="00BA3BAD" w:rsidRDefault="00AD5D5B" w:rsidP="001C731D">
      <w:pPr>
        <w:rPr>
          <w:rFonts w:eastAsia="SimSun"/>
          <w:lang w:eastAsia="ja-JP"/>
        </w:rPr>
      </w:pPr>
      <w:r w:rsidRPr="00BA3BAD">
        <w:rPr>
          <w:rFonts w:eastAsia="SimSun"/>
          <w:lang w:eastAsia="ja-JP"/>
        </w:rPr>
        <w:t>double myVehicleDef::CalculateDesireForce(int n_lc, double d_exit, double speed, bool is_for_on_ramp)</w:t>
      </w:r>
    </w:p>
    <w:p w14:paraId="59FCA6B1" w14:textId="77777777" w:rsidR="00AD5D5B" w:rsidRPr="00BA3BAD" w:rsidRDefault="00AD5D5B" w:rsidP="00A66BE7">
      <w:pPr>
        <w:pStyle w:val="Heading4"/>
        <w:rPr>
          <w:lang w:eastAsia="ja-JP"/>
        </w:rPr>
      </w:pPr>
      <w:r w:rsidRPr="00BA3BAD">
        <w:rPr>
          <w:lang w:eastAsia="ja-JP"/>
        </w:rPr>
        <w:t>Description</w:t>
      </w:r>
    </w:p>
    <w:p w14:paraId="4C93BC87" w14:textId="03AA3291" w:rsidR="00AD5D5B" w:rsidRPr="00BA3BAD" w:rsidRDefault="00AD5D5B" w:rsidP="001C731D">
      <w:pPr>
        <w:rPr>
          <w:rFonts w:eastAsia="SimSun"/>
          <w:lang w:eastAsia="ja-JP"/>
        </w:rPr>
      </w:pPr>
      <w:r w:rsidRPr="00BA3BAD">
        <w:rPr>
          <w:rFonts w:eastAsia="SimSun"/>
          <w:lang w:eastAsia="ja-JP"/>
        </w:rPr>
        <w:t>This function computes the desire of the mandatory lane change based on the number of lanes it needs to cross, the distance to the end of the on</w:t>
      </w:r>
      <w:r w:rsidR="001C731D">
        <w:rPr>
          <w:rFonts w:eastAsia="SimSun"/>
          <w:lang w:eastAsia="ja-JP"/>
        </w:rPr>
        <w:t>-</w:t>
      </w:r>
      <w:r w:rsidRPr="00BA3BAD">
        <w:rPr>
          <w:rFonts w:eastAsia="SimSun"/>
          <w:lang w:eastAsia="ja-JP"/>
        </w:rPr>
        <w:t>/off-ramp, and the current speed.</w:t>
      </w:r>
    </w:p>
    <w:p w14:paraId="599DF973" w14:textId="779A110D" w:rsidR="001C731D" w:rsidRPr="001C731D" w:rsidRDefault="00AD5D5B" w:rsidP="001C731D">
      <w:pPr>
        <w:pStyle w:val="Heading4"/>
        <w:rPr>
          <w:lang w:eastAsia="ja-JP"/>
        </w:rPr>
      </w:pPr>
      <w:r w:rsidRPr="00BA3BAD">
        <w:rPr>
          <w:lang w:eastAsia="ja-JP"/>
        </w:rPr>
        <w:t>Inputs Arguments</w:t>
      </w:r>
    </w:p>
    <w:p w14:paraId="53044625" w14:textId="117BE8C8" w:rsidR="00AD5D5B" w:rsidRPr="00BA3BAD" w:rsidRDefault="00AD5D5B" w:rsidP="001C731D">
      <w:pPr>
        <w:rPr>
          <w:rFonts w:eastAsia="SimSun"/>
          <w:lang w:eastAsia="ja-JP"/>
        </w:rPr>
      </w:pPr>
      <w:r w:rsidRPr="00BA3BAD">
        <w:rPr>
          <w:rFonts w:eastAsia="SimSun"/>
          <w:lang w:eastAsia="ja-JP"/>
        </w:rPr>
        <w:t>n_lc: number of lanes to cross.</w:t>
      </w:r>
    </w:p>
    <w:p w14:paraId="44BE987C" w14:textId="77777777" w:rsidR="001C731D" w:rsidRDefault="001C731D" w:rsidP="001C731D">
      <w:pPr>
        <w:rPr>
          <w:rFonts w:eastAsia="SimSun"/>
          <w:lang w:eastAsia="ja-JP"/>
        </w:rPr>
      </w:pPr>
    </w:p>
    <w:p w14:paraId="6603E93B" w14:textId="4ED7B81A" w:rsidR="00AD5D5B" w:rsidRPr="00BA3BAD" w:rsidRDefault="00AD5D5B" w:rsidP="001C731D">
      <w:pPr>
        <w:rPr>
          <w:rFonts w:eastAsia="SimSun"/>
          <w:lang w:eastAsia="ja-JP"/>
        </w:rPr>
      </w:pPr>
      <w:r w:rsidRPr="00BA3BAD">
        <w:rPr>
          <w:rFonts w:eastAsia="SimSun"/>
          <w:lang w:eastAsia="ja-JP"/>
        </w:rPr>
        <w:t>d_exit: distance to the end of the on/off-ramp</w:t>
      </w:r>
      <w:r w:rsidR="003D7DBE" w:rsidRPr="00BA3BAD">
        <w:rPr>
          <w:rFonts w:eastAsia="SimSun"/>
          <w:lang w:eastAsia="ja-JP"/>
        </w:rPr>
        <w:t>.</w:t>
      </w:r>
    </w:p>
    <w:p w14:paraId="1DD39080" w14:textId="77777777" w:rsidR="001C731D" w:rsidRDefault="001C731D" w:rsidP="001C731D">
      <w:pPr>
        <w:rPr>
          <w:rFonts w:eastAsia="SimSun"/>
          <w:lang w:eastAsia="ja-JP"/>
        </w:rPr>
      </w:pPr>
    </w:p>
    <w:p w14:paraId="3F177CF0" w14:textId="25E002AE" w:rsidR="00AD5D5B" w:rsidRPr="00BA3BAD" w:rsidRDefault="00AD5D5B" w:rsidP="001C731D">
      <w:pPr>
        <w:rPr>
          <w:rFonts w:eastAsia="SimSun"/>
          <w:lang w:eastAsia="ja-JP"/>
        </w:rPr>
      </w:pPr>
      <w:r w:rsidRPr="00BA3BAD">
        <w:rPr>
          <w:rFonts w:eastAsia="SimSun"/>
          <w:lang w:eastAsia="ja-JP"/>
        </w:rPr>
        <w:t>speed: current speed.</w:t>
      </w:r>
    </w:p>
    <w:p w14:paraId="228F2CFB" w14:textId="77777777" w:rsidR="001C731D" w:rsidRDefault="001C731D" w:rsidP="001C731D">
      <w:pPr>
        <w:rPr>
          <w:rFonts w:eastAsia="SimSun"/>
          <w:lang w:eastAsia="ja-JP"/>
        </w:rPr>
      </w:pPr>
    </w:p>
    <w:p w14:paraId="0320CA60" w14:textId="33AA2D0D" w:rsidR="00AD5D5B" w:rsidRPr="00BA3BAD" w:rsidRDefault="00AD5D5B" w:rsidP="001C731D">
      <w:pPr>
        <w:rPr>
          <w:rFonts w:eastAsia="SimSun"/>
          <w:lang w:eastAsia="ja-JP"/>
        </w:rPr>
      </w:pPr>
      <w:r w:rsidRPr="00BA3BAD">
        <w:rPr>
          <w:rFonts w:eastAsia="SimSun"/>
          <w:lang w:eastAsia="ja-JP"/>
        </w:rPr>
        <w:t>is_for_on_ramp: a flagger indicating if the subject vehicle is in an on-ramp.</w:t>
      </w:r>
    </w:p>
    <w:p w14:paraId="1C00676B" w14:textId="77777777" w:rsidR="00AD5D5B" w:rsidRPr="00BA3BAD" w:rsidRDefault="00AD5D5B" w:rsidP="00A66BE7">
      <w:pPr>
        <w:pStyle w:val="Heading4"/>
        <w:rPr>
          <w:lang w:eastAsia="ja-JP"/>
        </w:rPr>
      </w:pPr>
      <w:r w:rsidRPr="00BA3BAD">
        <w:rPr>
          <w:lang w:eastAsia="ja-JP"/>
        </w:rPr>
        <w:t xml:space="preserve">Output Arguments </w:t>
      </w:r>
    </w:p>
    <w:p w14:paraId="568C4399" w14:textId="77777777" w:rsidR="00AD5D5B" w:rsidRPr="00BA3BAD" w:rsidRDefault="00AD5D5B" w:rsidP="001C731D">
      <w:pPr>
        <w:rPr>
          <w:rFonts w:eastAsia="SimSun"/>
          <w:lang w:eastAsia="ja-JP"/>
        </w:rPr>
      </w:pPr>
      <w:r w:rsidRPr="00BA3BAD">
        <w:rPr>
          <w:rFonts w:eastAsia="SimSun"/>
          <w:lang w:eastAsia="ja-JP"/>
        </w:rPr>
        <w:t>The desire for the mandatory lane change.</w:t>
      </w:r>
    </w:p>
    <w:p w14:paraId="5E0A1940" w14:textId="77777777" w:rsidR="00AD5D5B" w:rsidRPr="00BA3BAD" w:rsidRDefault="00AD5D5B" w:rsidP="00A66BE7">
      <w:pPr>
        <w:pStyle w:val="Heading4"/>
        <w:rPr>
          <w:lang w:eastAsia="ja-JP"/>
        </w:rPr>
      </w:pPr>
      <w:r w:rsidRPr="00BA3BAD">
        <w:rPr>
          <w:lang w:eastAsia="ja-JP"/>
        </w:rPr>
        <w:t>Sub-functions</w:t>
      </w:r>
    </w:p>
    <w:p w14:paraId="44778FD4" w14:textId="77777777" w:rsidR="00AD5D5B" w:rsidRPr="00BA3BAD" w:rsidRDefault="00AD5D5B" w:rsidP="001C731D">
      <w:pPr>
        <w:rPr>
          <w:rFonts w:eastAsia="SimSun"/>
          <w:b/>
          <w:bCs/>
          <w:lang w:eastAsia="ja-JP"/>
        </w:rPr>
      </w:pPr>
      <w:r w:rsidRPr="00BA3BAD">
        <w:rPr>
          <w:rFonts w:eastAsia="SimSun"/>
          <w:lang w:eastAsia="ja-JP"/>
        </w:rPr>
        <w:t>DesireEquation()</w:t>
      </w:r>
    </w:p>
    <w:p w14:paraId="39D5A137" w14:textId="77777777" w:rsidR="00AD5D5B" w:rsidRPr="00BA3BAD" w:rsidRDefault="00AD5D5B" w:rsidP="00A66BE7">
      <w:pPr>
        <w:pStyle w:val="Heading4"/>
        <w:rPr>
          <w:lang w:eastAsia="ja-JP"/>
        </w:rPr>
      </w:pPr>
      <w:r w:rsidRPr="00BA3BAD">
        <w:rPr>
          <w:lang w:eastAsia="ja-JP"/>
        </w:rPr>
        <w:lastRenderedPageBreak/>
        <w:t>Pseudo code</w:t>
      </w:r>
    </w:p>
    <w:p w14:paraId="539695B8" w14:textId="240F289C" w:rsidR="00AD5D5B" w:rsidRDefault="00AD5D5B" w:rsidP="001C731D">
      <w:pPr>
        <w:rPr>
          <w:rFonts w:eastAsia="SimSun"/>
          <w:lang w:eastAsia="ja-JP"/>
        </w:rPr>
      </w:pPr>
      <w:r w:rsidRPr="00BA3BAD">
        <w:rPr>
          <w:rFonts w:eastAsia="SimSun"/>
          <w:lang w:eastAsia="ja-JP"/>
        </w:rPr>
        <w:t>If (is_for_on_ramp):</w:t>
      </w:r>
    </w:p>
    <w:p w14:paraId="7495B459" w14:textId="77777777" w:rsidR="001C731D" w:rsidRPr="00BA3BAD" w:rsidRDefault="001C731D" w:rsidP="001C731D">
      <w:pPr>
        <w:rPr>
          <w:rFonts w:eastAsia="SimSun"/>
          <w:lang w:eastAsia="ja-JP"/>
        </w:rPr>
      </w:pPr>
    </w:p>
    <w:p w14:paraId="52FA8C68" w14:textId="0564A273" w:rsidR="00AD5D5B" w:rsidRPr="001C731D" w:rsidRDefault="00AD5D5B" w:rsidP="001C731D">
      <w:pPr>
        <w:pStyle w:val="ListParagraph"/>
        <w:numPr>
          <w:ilvl w:val="0"/>
          <w:numId w:val="63"/>
        </w:numPr>
        <w:rPr>
          <w:rFonts w:eastAsia="SimSun"/>
          <w:lang w:eastAsia="ja-JP"/>
        </w:rPr>
      </w:pPr>
      <w:r w:rsidRPr="001C731D">
        <w:rPr>
          <w:rFonts w:eastAsia="SimSun"/>
          <w:lang w:eastAsia="ja-JP"/>
        </w:rPr>
        <w:t>Calculate distance and time dependent desires with DesireEquation() and parameters related to the on-ramp geometry. DesireEquation() returns para1 and para 2, respectively</w:t>
      </w:r>
      <w:r w:rsidR="001C731D">
        <w:rPr>
          <w:rFonts w:eastAsia="SimSun"/>
          <w:lang w:eastAsia="ja-JP"/>
        </w:rPr>
        <w:t>.</w:t>
      </w:r>
    </w:p>
    <w:p w14:paraId="07635591" w14:textId="77777777" w:rsidR="001C731D" w:rsidRDefault="001C731D" w:rsidP="001C731D">
      <w:pPr>
        <w:rPr>
          <w:rFonts w:eastAsia="SimSun"/>
          <w:lang w:eastAsia="ja-JP"/>
        </w:rPr>
      </w:pPr>
    </w:p>
    <w:p w14:paraId="70E96671" w14:textId="5566449C" w:rsidR="00AD5D5B" w:rsidRDefault="00AD5D5B" w:rsidP="001C731D">
      <w:pPr>
        <w:rPr>
          <w:rFonts w:eastAsia="SimSun"/>
          <w:lang w:eastAsia="ja-JP"/>
        </w:rPr>
      </w:pPr>
      <w:r w:rsidRPr="00BA3BAD">
        <w:rPr>
          <w:rFonts w:eastAsia="SimSun"/>
          <w:lang w:eastAsia="ja-JP"/>
        </w:rPr>
        <w:t>Else:</w:t>
      </w:r>
    </w:p>
    <w:p w14:paraId="4F630703" w14:textId="77777777" w:rsidR="001C731D" w:rsidRPr="00BA3BAD" w:rsidRDefault="001C731D" w:rsidP="001C731D">
      <w:pPr>
        <w:rPr>
          <w:rFonts w:eastAsia="SimSun"/>
          <w:lang w:eastAsia="ja-JP"/>
        </w:rPr>
      </w:pPr>
    </w:p>
    <w:p w14:paraId="450BF623" w14:textId="1747498D" w:rsidR="00AD5D5B" w:rsidRPr="001C731D" w:rsidRDefault="00AD5D5B" w:rsidP="001C731D">
      <w:pPr>
        <w:pStyle w:val="ListParagraph"/>
        <w:numPr>
          <w:ilvl w:val="0"/>
          <w:numId w:val="64"/>
        </w:numPr>
        <w:rPr>
          <w:rFonts w:eastAsia="SimSun"/>
          <w:lang w:eastAsia="ja-JP"/>
        </w:rPr>
      </w:pPr>
      <w:r w:rsidRPr="001C731D">
        <w:rPr>
          <w:rFonts w:eastAsia="SimSun"/>
          <w:lang w:eastAsia="ja-JP"/>
        </w:rPr>
        <w:t>Calculate distance and time dependent desires with DesireEquation() and parameters related to the off-ramp geometry. DesireEquation() returns para1 and para 2, respectively</w:t>
      </w:r>
      <w:r w:rsidR="001C731D">
        <w:rPr>
          <w:rFonts w:eastAsia="SimSun"/>
          <w:lang w:eastAsia="ja-JP"/>
        </w:rPr>
        <w:t>.</w:t>
      </w:r>
    </w:p>
    <w:p w14:paraId="10957A1C" w14:textId="77777777" w:rsidR="001C731D" w:rsidRDefault="001C731D" w:rsidP="001C731D">
      <w:pPr>
        <w:rPr>
          <w:rFonts w:eastAsia="SimSun"/>
          <w:lang w:eastAsia="ja-JP"/>
        </w:rPr>
      </w:pPr>
    </w:p>
    <w:p w14:paraId="76EE6491" w14:textId="1B30562B" w:rsidR="00AD5D5B" w:rsidRPr="00BA3BAD" w:rsidRDefault="00AD5D5B" w:rsidP="001C731D">
      <w:pPr>
        <w:rPr>
          <w:rFonts w:eastAsia="SimSun"/>
          <w:lang w:eastAsia="ja-JP"/>
        </w:rPr>
      </w:pPr>
      <w:r w:rsidRPr="00BA3BAD">
        <w:rPr>
          <w:rFonts w:eastAsia="SimSun"/>
          <w:lang w:eastAsia="ja-JP"/>
        </w:rPr>
        <w:t>Return max(para1, para2)</w:t>
      </w:r>
      <w:r w:rsidR="001C731D">
        <w:rPr>
          <w:rFonts w:eastAsia="SimSun"/>
          <w:lang w:eastAsia="ja-JP"/>
        </w:rPr>
        <w:t>.</w:t>
      </w:r>
    </w:p>
    <w:p w14:paraId="3295164C" w14:textId="77777777" w:rsidR="00AD5D5B" w:rsidRPr="00BA3BAD" w:rsidRDefault="00AD5D5B" w:rsidP="001C731D">
      <w:pPr>
        <w:rPr>
          <w:rFonts w:eastAsia="SimSun"/>
          <w:lang w:eastAsia="ja-JP"/>
        </w:rPr>
      </w:pPr>
    </w:p>
    <w:p w14:paraId="1C8532C2" w14:textId="77777777" w:rsidR="00AD5D5B" w:rsidRPr="00BA3BAD" w:rsidRDefault="00AD5D5B" w:rsidP="00A66BE7">
      <w:pPr>
        <w:pStyle w:val="Heading3"/>
      </w:pPr>
      <w:bookmarkStart w:id="115" w:name="_Toc35777889"/>
      <w:r w:rsidRPr="00BA3BAD">
        <w:t>CombineLCDesires</w:t>
      </w:r>
      <w:bookmarkEnd w:id="115"/>
    </w:p>
    <w:p w14:paraId="3CF90B74" w14:textId="77777777" w:rsidR="00AD5D5B" w:rsidRPr="00BA3BAD" w:rsidRDefault="00AD5D5B" w:rsidP="00A66BE7">
      <w:pPr>
        <w:pStyle w:val="Heading4"/>
        <w:rPr>
          <w:lang w:eastAsia="ja-JP"/>
        </w:rPr>
      </w:pPr>
      <w:r w:rsidRPr="00BA3BAD">
        <w:rPr>
          <w:lang w:eastAsia="ja-JP"/>
        </w:rPr>
        <w:t>Syntax</w:t>
      </w:r>
    </w:p>
    <w:p w14:paraId="393925DA" w14:textId="77777777" w:rsidR="00AD5D5B" w:rsidRPr="00BA3BAD" w:rsidRDefault="00AD5D5B" w:rsidP="001C731D">
      <w:pPr>
        <w:rPr>
          <w:rFonts w:eastAsia="SimSun"/>
          <w:lang w:eastAsia="ja-JP"/>
        </w:rPr>
      </w:pPr>
      <w:r w:rsidRPr="00BA3BAD">
        <w:rPr>
          <w:rFonts w:eastAsia="SimSun"/>
          <w:lang w:eastAsia="ja-JP"/>
        </w:rPr>
        <w:t>bool myVehicleDef::CombineLCDesires()</w:t>
      </w:r>
    </w:p>
    <w:p w14:paraId="606DE553" w14:textId="77777777" w:rsidR="00AD5D5B" w:rsidRPr="00BA3BAD" w:rsidRDefault="00AD5D5B" w:rsidP="00A66BE7">
      <w:pPr>
        <w:pStyle w:val="Heading4"/>
        <w:rPr>
          <w:lang w:eastAsia="ja-JP"/>
        </w:rPr>
      </w:pPr>
      <w:r w:rsidRPr="00BA3BAD">
        <w:rPr>
          <w:lang w:eastAsia="ja-JP"/>
        </w:rPr>
        <w:t>Description</w:t>
      </w:r>
    </w:p>
    <w:p w14:paraId="730385C7" w14:textId="77777777" w:rsidR="00AD5D5B" w:rsidRPr="00BA3BAD" w:rsidRDefault="00AD5D5B" w:rsidP="001C731D">
      <w:pPr>
        <w:rPr>
          <w:rFonts w:eastAsia="SimSun"/>
          <w:lang w:eastAsia="ja-JP"/>
        </w:rPr>
      </w:pPr>
      <w:r w:rsidRPr="00BA3BAD">
        <w:rPr>
          <w:rFonts w:eastAsia="SimSun"/>
          <w:lang w:eastAsia="ja-JP"/>
        </w:rPr>
        <w:t>This function computes the LC desire by combining the desires for both discretionary and mandatory lane change. It also determines the actual LC type and target lane if a lane change is desirable.</w:t>
      </w:r>
    </w:p>
    <w:p w14:paraId="69302152" w14:textId="77777777" w:rsidR="00AD5D5B" w:rsidRPr="00BA3BAD" w:rsidRDefault="00AD5D5B" w:rsidP="00A66BE7">
      <w:pPr>
        <w:pStyle w:val="Heading4"/>
        <w:rPr>
          <w:lang w:eastAsia="ja-JP"/>
        </w:rPr>
      </w:pPr>
      <w:r w:rsidRPr="00BA3BAD">
        <w:rPr>
          <w:lang w:eastAsia="ja-JP"/>
        </w:rPr>
        <w:t>Inputs Arguments</w:t>
      </w:r>
    </w:p>
    <w:p w14:paraId="767B34B5" w14:textId="77777777" w:rsidR="00AD5D5B" w:rsidRPr="00BA3BAD" w:rsidRDefault="00AD5D5B" w:rsidP="001C731D">
      <w:pPr>
        <w:rPr>
          <w:rFonts w:eastAsia="SimSun"/>
          <w:lang w:eastAsia="ja-JP"/>
        </w:rPr>
      </w:pPr>
      <w:r w:rsidRPr="00BA3BAD">
        <w:rPr>
          <w:rFonts w:eastAsia="SimSun"/>
          <w:lang w:eastAsia="ja-JP"/>
        </w:rPr>
        <w:t>None.</w:t>
      </w:r>
    </w:p>
    <w:p w14:paraId="6FA1EF80" w14:textId="77777777" w:rsidR="00AD5D5B" w:rsidRPr="00BA3BAD" w:rsidRDefault="00AD5D5B" w:rsidP="00A66BE7">
      <w:pPr>
        <w:pStyle w:val="Heading4"/>
        <w:rPr>
          <w:lang w:eastAsia="ja-JP"/>
        </w:rPr>
      </w:pPr>
      <w:r w:rsidRPr="00BA3BAD">
        <w:rPr>
          <w:lang w:eastAsia="ja-JP"/>
        </w:rPr>
        <w:t xml:space="preserve">Output Arguments </w:t>
      </w:r>
    </w:p>
    <w:p w14:paraId="326DE322" w14:textId="77777777" w:rsidR="00AD5D5B" w:rsidRPr="00BA3BAD" w:rsidRDefault="00AD5D5B" w:rsidP="001C731D">
      <w:pPr>
        <w:rPr>
          <w:rFonts w:eastAsia="SimSun"/>
          <w:lang w:eastAsia="ja-JP"/>
        </w:rPr>
      </w:pPr>
      <w:r w:rsidRPr="00BA3BAD">
        <w:rPr>
          <w:rFonts w:eastAsia="SimSun"/>
          <w:lang w:eastAsia="ja-JP"/>
        </w:rPr>
        <w:t>True—a lane change is desirable; false—a lane change is not desirable.</w:t>
      </w:r>
    </w:p>
    <w:p w14:paraId="3CAF5CE7" w14:textId="77777777" w:rsidR="00AD5D5B" w:rsidRPr="00BA3BAD" w:rsidRDefault="00AD5D5B" w:rsidP="00A66BE7">
      <w:pPr>
        <w:pStyle w:val="Heading4"/>
        <w:rPr>
          <w:lang w:eastAsia="ja-JP"/>
        </w:rPr>
      </w:pPr>
      <w:r w:rsidRPr="00BA3BAD">
        <w:rPr>
          <w:lang w:eastAsia="ja-JP"/>
        </w:rPr>
        <w:t>Sub-functions</w:t>
      </w:r>
    </w:p>
    <w:p w14:paraId="2E8BE3AF" w14:textId="77777777" w:rsidR="00AD5D5B" w:rsidRPr="00BA3BAD" w:rsidRDefault="00AD5D5B" w:rsidP="001C731D">
      <w:pPr>
        <w:rPr>
          <w:rFonts w:eastAsia="SimSun"/>
          <w:lang w:eastAsia="ja-JP"/>
        </w:rPr>
      </w:pPr>
      <w:r w:rsidRPr="00BA3BAD">
        <w:rPr>
          <w:rFonts w:eastAsia="SimSun"/>
          <w:lang w:eastAsia="ja-JP"/>
        </w:rPr>
        <w:t>isLaneChangingPossible ()</w:t>
      </w:r>
    </w:p>
    <w:p w14:paraId="7D14427A" w14:textId="77777777" w:rsidR="001C731D" w:rsidRDefault="001C731D" w:rsidP="001C731D">
      <w:pPr>
        <w:rPr>
          <w:rFonts w:eastAsia="SimSun"/>
          <w:lang w:eastAsia="ja-JP"/>
        </w:rPr>
      </w:pPr>
    </w:p>
    <w:p w14:paraId="47AA7B47" w14:textId="030F4D47" w:rsidR="00AD5D5B" w:rsidRPr="00BA3BAD" w:rsidRDefault="00AD5D5B" w:rsidP="001C731D">
      <w:pPr>
        <w:rPr>
          <w:rFonts w:eastAsia="SimSun"/>
          <w:lang w:eastAsia="ja-JP"/>
        </w:rPr>
      </w:pPr>
      <w:r w:rsidRPr="00BA3BAD">
        <w:rPr>
          <w:rFonts w:eastAsia="SimSun"/>
          <w:lang w:eastAsia="ja-JP"/>
        </w:rPr>
        <w:t>DLCDesire ()</w:t>
      </w:r>
    </w:p>
    <w:p w14:paraId="7248304D" w14:textId="77777777" w:rsidR="00AD5D5B" w:rsidRPr="00BA3BAD" w:rsidRDefault="00AD5D5B" w:rsidP="00A66BE7">
      <w:pPr>
        <w:pStyle w:val="Heading4"/>
        <w:rPr>
          <w:lang w:eastAsia="ja-JP"/>
        </w:rPr>
      </w:pPr>
      <w:r w:rsidRPr="00BA3BAD">
        <w:rPr>
          <w:lang w:eastAsia="ja-JP"/>
        </w:rPr>
        <w:t>Pseudo code</w:t>
      </w:r>
    </w:p>
    <w:p w14:paraId="5671EE2F" w14:textId="24C9AD35" w:rsidR="00AD5D5B" w:rsidRDefault="00AD5D5B" w:rsidP="001C731D">
      <w:pPr>
        <w:rPr>
          <w:rFonts w:eastAsia="SimSun"/>
          <w:lang w:eastAsia="ja-JP"/>
        </w:rPr>
      </w:pPr>
      <w:r w:rsidRPr="00BA3BAD">
        <w:rPr>
          <w:rFonts w:eastAsia="SimSun"/>
          <w:lang w:eastAsia="ja-JP"/>
        </w:rPr>
        <w:t>If (currently in node):</w:t>
      </w:r>
    </w:p>
    <w:p w14:paraId="6806A1FE" w14:textId="77777777" w:rsidR="001C731D" w:rsidRPr="00BA3BAD" w:rsidRDefault="001C731D" w:rsidP="001C731D">
      <w:pPr>
        <w:rPr>
          <w:rFonts w:eastAsia="SimSun"/>
          <w:lang w:eastAsia="ja-JP"/>
        </w:rPr>
      </w:pPr>
    </w:p>
    <w:p w14:paraId="6BCB76C9" w14:textId="0E8DC037" w:rsidR="00AD5D5B" w:rsidRDefault="00AD5D5B" w:rsidP="001C731D">
      <w:pPr>
        <w:pStyle w:val="ListParagraph"/>
        <w:numPr>
          <w:ilvl w:val="0"/>
          <w:numId w:val="65"/>
        </w:numPr>
        <w:rPr>
          <w:rFonts w:eastAsia="SimSun"/>
          <w:lang w:eastAsia="ja-JP"/>
        </w:rPr>
      </w:pPr>
      <w:r w:rsidRPr="001C731D">
        <w:rPr>
          <w:rFonts w:eastAsia="SimSun"/>
          <w:lang w:eastAsia="ja-JP"/>
        </w:rPr>
        <w:t>Set LC type to 0</w:t>
      </w:r>
      <w:r w:rsidR="000D3DC3">
        <w:rPr>
          <w:rFonts w:eastAsia="SimSun"/>
          <w:lang w:eastAsia="ja-JP"/>
        </w:rPr>
        <w:t>.</w:t>
      </w:r>
    </w:p>
    <w:p w14:paraId="057FDDB5" w14:textId="77777777" w:rsidR="001C731D" w:rsidRPr="001C731D" w:rsidRDefault="001C731D" w:rsidP="001C731D">
      <w:pPr>
        <w:rPr>
          <w:rFonts w:eastAsia="SimSun"/>
          <w:lang w:eastAsia="ja-JP"/>
        </w:rPr>
      </w:pPr>
    </w:p>
    <w:p w14:paraId="7798E491" w14:textId="21EF9586" w:rsidR="00AD5D5B" w:rsidRDefault="00AD5D5B" w:rsidP="001C731D">
      <w:pPr>
        <w:pStyle w:val="ListParagraph"/>
        <w:numPr>
          <w:ilvl w:val="0"/>
          <w:numId w:val="65"/>
        </w:numPr>
        <w:rPr>
          <w:rFonts w:eastAsia="SimSun"/>
          <w:lang w:eastAsia="ja-JP"/>
        </w:rPr>
      </w:pPr>
      <w:r w:rsidRPr="001C731D">
        <w:rPr>
          <w:rFonts w:eastAsia="SimSun"/>
          <w:lang w:eastAsia="ja-JP"/>
        </w:rPr>
        <w:t>Set lane change desire to 0</w:t>
      </w:r>
      <w:r w:rsidR="000D3DC3">
        <w:rPr>
          <w:rFonts w:eastAsia="SimSun"/>
          <w:lang w:eastAsia="ja-JP"/>
        </w:rPr>
        <w:t>.</w:t>
      </w:r>
    </w:p>
    <w:p w14:paraId="218B3F05" w14:textId="77777777" w:rsidR="001C731D" w:rsidRPr="001C731D" w:rsidRDefault="001C731D" w:rsidP="001C731D">
      <w:pPr>
        <w:rPr>
          <w:rFonts w:eastAsia="SimSun"/>
          <w:lang w:eastAsia="ja-JP"/>
        </w:rPr>
      </w:pPr>
    </w:p>
    <w:p w14:paraId="3F859014" w14:textId="37F66425" w:rsidR="00AD5D5B" w:rsidRDefault="00AD5D5B" w:rsidP="001C731D">
      <w:pPr>
        <w:pStyle w:val="ListParagraph"/>
        <w:numPr>
          <w:ilvl w:val="0"/>
          <w:numId w:val="65"/>
        </w:numPr>
        <w:rPr>
          <w:rFonts w:eastAsia="SimSun"/>
          <w:lang w:eastAsia="ja-JP"/>
        </w:rPr>
      </w:pPr>
      <w:r w:rsidRPr="001C731D">
        <w:rPr>
          <w:rFonts w:eastAsia="SimSun"/>
          <w:lang w:eastAsia="ja-JP"/>
        </w:rPr>
        <w:t>Set target lane to 0</w:t>
      </w:r>
      <w:r w:rsidR="000D3DC3">
        <w:rPr>
          <w:rFonts w:eastAsia="SimSun"/>
          <w:lang w:eastAsia="ja-JP"/>
        </w:rPr>
        <w:t>.</w:t>
      </w:r>
    </w:p>
    <w:p w14:paraId="2C8C889A" w14:textId="77777777" w:rsidR="001C731D" w:rsidRPr="001C731D" w:rsidRDefault="001C731D" w:rsidP="001C731D">
      <w:pPr>
        <w:rPr>
          <w:rFonts w:eastAsia="SimSun"/>
          <w:lang w:eastAsia="ja-JP"/>
        </w:rPr>
      </w:pPr>
    </w:p>
    <w:p w14:paraId="01F51D6C" w14:textId="16C8B54C" w:rsidR="00AD5D5B" w:rsidRDefault="00AD5D5B" w:rsidP="001C731D">
      <w:pPr>
        <w:pStyle w:val="ListParagraph"/>
        <w:numPr>
          <w:ilvl w:val="0"/>
          <w:numId w:val="65"/>
        </w:numPr>
        <w:rPr>
          <w:rFonts w:eastAsia="SimSun"/>
          <w:lang w:eastAsia="ja-JP"/>
        </w:rPr>
      </w:pPr>
      <w:r w:rsidRPr="001C731D">
        <w:rPr>
          <w:rFonts w:eastAsia="SimSun"/>
          <w:lang w:eastAsia="ja-JP"/>
        </w:rPr>
        <w:t>Set mandatory type to 0</w:t>
      </w:r>
      <w:r w:rsidR="000D3DC3">
        <w:rPr>
          <w:rFonts w:eastAsia="SimSun"/>
          <w:lang w:eastAsia="ja-JP"/>
        </w:rPr>
        <w:t>.</w:t>
      </w:r>
    </w:p>
    <w:p w14:paraId="61DBE165" w14:textId="77777777" w:rsidR="001C731D" w:rsidRPr="001C731D" w:rsidRDefault="001C731D" w:rsidP="001C731D">
      <w:pPr>
        <w:rPr>
          <w:rFonts w:eastAsia="SimSun"/>
          <w:lang w:eastAsia="ja-JP"/>
        </w:rPr>
      </w:pPr>
    </w:p>
    <w:p w14:paraId="337656A8" w14:textId="0F6E7D32" w:rsidR="00AD5D5B" w:rsidRPr="001C731D" w:rsidRDefault="00AD5D5B" w:rsidP="001C731D">
      <w:pPr>
        <w:pStyle w:val="ListParagraph"/>
        <w:numPr>
          <w:ilvl w:val="0"/>
          <w:numId w:val="65"/>
        </w:numPr>
        <w:rPr>
          <w:rFonts w:eastAsia="SimSun"/>
          <w:lang w:eastAsia="ja-JP"/>
        </w:rPr>
      </w:pPr>
      <w:r w:rsidRPr="001C731D">
        <w:rPr>
          <w:rFonts w:eastAsia="SimSun"/>
          <w:lang w:eastAsia="ja-JP"/>
        </w:rPr>
        <w:t>Return False</w:t>
      </w:r>
      <w:r w:rsidR="000D3DC3">
        <w:rPr>
          <w:rFonts w:eastAsia="SimSun"/>
          <w:lang w:eastAsia="ja-JP"/>
        </w:rPr>
        <w:t>.</w:t>
      </w:r>
    </w:p>
    <w:p w14:paraId="271E373C" w14:textId="77777777" w:rsidR="001C731D" w:rsidRDefault="001C731D" w:rsidP="001C731D">
      <w:pPr>
        <w:rPr>
          <w:rFonts w:eastAsia="SimSun"/>
          <w:lang w:eastAsia="ja-JP"/>
        </w:rPr>
      </w:pPr>
    </w:p>
    <w:p w14:paraId="5DE73B21" w14:textId="0FAA10E4" w:rsidR="00AD5D5B" w:rsidRDefault="00AD5D5B" w:rsidP="001C731D">
      <w:pPr>
        <w:rPr>
          <w:rFonts w:eastAsia="SimSun"/>
          <w:lang w:eastAsia="ja-JP"/>
        </w:rPr>
      </w:pPr>
      <w:r w:rsidRPr="00BA3BAD">
        <w:rPr>
          <w:rFonts w:eastAsia="SimSun"/>
          <w:lang w:eastAsia="ja-JP"/>
        </w:rPr>
        <w:t>If (all LC desire</w:t>
      </w:r>
      <w:r w:rsidR="000D3DC3">
        <w:rPr>
          <w:rFonts w:eastAsia="SimSun"/>
          <w:lang w:eastAsia="ja-JP"/>
        </w:rPr>
        <w:t>;</w:t>
      </w:r>
      <w:r w:rsidR="000D3DC3" w:rsidRPr="00BA3BAD">
        <w:rPr>
          <w:rFonts w:eastAsia="SimSun"/>
          <w:lang w:eastAsia="ja-JP"/>
        </w:rPr>
        <w:t xml:space="preserve"> </w:t>
      </w:r>
      <w:r w:rsidRPr="00BA3BAD">
        <w:rPr>
          <w:rFonts w:eastAsia="SimSun"/>
          <w:lang w:eastAsia="ja-JP"/>
        </w:rPr>
        <w:t>i.e.</w:t>
      </w:r>
      <w:r w:rsidR="000D3DC3">
        <w:rPr>
          <w:rFonts w:eastAsia="SimSun"/>
          <w:lang w:eastAsia="ja-JP"/>
        </w:rPr>
        <w:t>,</w:t>
      </w:r>
      <w:r w:rsidRPr="00BA3BAD">
        <w:rPr>
          <w:rFonts w:eastAsia="SimSun"/>
          <w:lang w:eastAsia="ja-JP"/>
        </w:rPr>
        <w:t xml:space="preserve"> mandatory and optional LC desire to left and right, sums to zero):</w:t>
      </w:r>
    </w:p>
    <w:p w14:paraId="1B2A064A" w14:textId="77777777" w:rsidR="001C731D" w:rsidRPr="00BA3BAD" w:rsidRDefault="001C731D" w:rsidP="001C731D">
      <w:pPr>
        <w:rPr>
          <w:rFonts w:eastAsia="SimSun"/>
          <w:lang w:eastAsia="ja-JP"/>
        </w:rPr>
      </w:pPr>
    </w:p>
    <w:p w14:paraId="0AD45881" w14:textId="0AD80F4E" w:rsidR="00AD5D5B" w:rsidRDefault="00AD5D5B" w:rsidP="001C731D">
      <w:pPr>
        <w:pStyle w:val="ListParagraph"/>
        <w:numPr>
          <w:ilvl w:val="0"/>
          <w:numId w:val="66"/>
        </w:numPr>
        <w:rPr>
          <w:rFonts w:eastAsia="SimSun"/>
          <w:lang w:eastAsia="ja-JP"/>
        </w:rPr>
      </w:pPr>
      <w:r w:rsidRPr="001C731D">
        <w:rPr>
          <w:rFonts w:eastAsia="SimSun"/>
          <w:lang w:eastAsia="ja-JP"/>
        </w:rPr>
        <w:t>Set LC type to 0</w:t>
      </w:r>
      <w:r w:rsidR="000D3DC3">
        <w:rPr>
          <w:rFonts w:eastAsia="SimSun"/>
          <w:lang w:eastAsia="ja-JP"/>
        </w:rPr>
        <w:t>.</w:t>
      </w:r>
    </w:p>
    <w:p w14:paraId="02D5A1C6" w14:textId="77777777" w:rsidR="001C731D" w:rsidRPr="001C731D" w:rsidRDefault="001C731D" w:rsidP="001C731D">
      <w:pPr>
        <w:rPr>
          <w:rFonts w:eastAsia="SimSun"/>
          <w:lang w:eastAsia="ja-JP"/>
        </w:rPr>
      </w:pPr>
    </w:p>
    <w:p w14:paraId="0F53F57A" w14:textId="08167DC4" w:rsidR="00AD5D5B" w:rsidRDefault="00AD5D5B" w:rsidP="001C731D">
      <w:pPr>
        <w:pStyle w:val="ListParagraph"/>
        <w:numPr>
          <w:ilvl w:val="0"/>
          <w:numId w:val="66"/>
        </w:numPr>
        <w:rPr>
          <w:rFonts w:eastAsia="SimSun"/>
          <w:lang w:eastAsia="ja-JP"/>
        </w:rPr>
      </w:pPr>
      <w:r w:rsidRPr="001C731D">
        <w:rPr>
          <w:rFonts w:eastAsia="SimSun"/>
          <w:lang w:eastAsia="ja-JP"/>
        </w:rPr>
        <w:t>Set lane change desire to 0</w:t>
      </w:r>
      <w:r w:rsidR="000D3DC3">
        <w:rPr>
          <w:rFonts w:eastAsia="SimSun"/>
          <w:lang w:eastAsia="ja-JP"/>
        </w:rPr>
        <w:t>.</w:t>
      </w:r>
    </w:p>
    <w:p w14:paraId="3100966F" w14:textId="77777777" w:rsidR="001C731D" w:rsidRPr="001C731D" w:rsidRDefault="001C731D" w:rsidP="001C731D">
      <w:pPr>
        <w:rPr>
          <w:rFonts w:eastAsia="SimSun"/>
          <w:lang w:eastAsia="ja-JP"/>
        </w:rPr>
      </w:pPr>
    </w:p>
    <w:p w14:paraId="22FD0E08" w14:textId="2257B4E7" w:rsidR="00AD5D5B" w:rsidRDefault="00AD5D5B" w:rsidP="001C731D">
      <w:pPr>
        <w:pStyle w:val="ListParagraph"/>
        <w:numPr>
          <w:ilvl w:val="0"/>
          <w:numId w:val="66"/>
        </w:numPr>
        <w:rPr>
          <w:rFonts w:eastAsia="SimSun"/>
          <w:lang w:eastAsia="ja-JP"/>
        </w:rPr>
      </w:pPr>
      <w:r w:rsidRPr="001C731D">
        <w:rPr>
          <w:rFonts w:eastAsia="SimSun"/>
          <w:lang w:eastAsia="ja-JP"/>
        </w:rPr>
        <w:t>Set target lane to 0</w:t>
      </w:r>
      <w:r w:rsidR="000D3DC3">
        <w:rPr>
          <w:rFonts w:eastAsia="SimSun"/>
          <w:lang w:eastAsia="ja-JP"/>
        </w:rPr>
        <w:t>.</w:t>
      </w:r>
    </w:p>
    <w:p w14:paraId="1A231E70" w14:textId="77777777" w:rsidR="001C731D" w:rsidRPr="001C731D" w:rsidRDefault="001C731D" w:rsidP="001C731D">
      <w:pPr>
        <w:rPr>
          <w:rFonts w:eastAsia="SimSun"/>
          <w:lang w:eastAsia="ja-JP"/>
        </w:rPr>
      </w:pPr>
    </w:p>
    <w:p w14:paraId="61101209" w14:textId="0A56B893" w:rsidR="00AD5D5B" w:rsidRDefault="00AD5D5B" w:rsidP="001C731D">
      <w:pPr>
        <w:pStyle w:val="ListParagraph"/>
        <w:numPr>
          <w:ilvl w:val="0"/>
          <w:numId w:val="66"/>
        </w:numPr>
        <w:rPr>
          <w:rFonts w:eastAsia="SimSun"/>
          <w:lang w:eastAsia="ja-JP"/>
        </w:rPr>
      </w:pPr>
      <w:r w:rsidRPr="001C731D">
        <w:rPr>
          <w:rFonts w:eastAsia="SimSun"/>
          <w:lang w:eastAsia="ja-JP"/>
        </w:rPr>
        <w:t>Set mandatory type to 0</w:t>
      </w:r>
      <w:r w:rsidR="000D3DC3">
        <w:rPr>
          <w:rFonts w:eastAsia="SimSun"/>
          <w:lang w:eastAsia="ja-JP"/>
        </w:rPr>
        <w:t>.</w:t>
      </w:r>
    </w:p>
    <w:p w14:paraId="38BC9A4B" w14:textId="77777777" w:rsidR="001C731D" w:rsidRPr="001C731D" w:rsidRDefault="001C731D" w:rsidP="001C731D">
      <w:pPr>
        <w:rPr>
          <w:rFonts w:eastAsia="SimSun"/>
          <w:lang w:eastAsia="ja-JP"/>
        </w:rPr>
      </w:pPr>
    </w:p>
    <w:p w14:paraId="4090C7E6" w14:textId="1407F0DF" w:rsidR="00AD5D5B" w:rsidRPr="001C731D" w:rsidRDefault="00AD5D5B" w:rsidP="001C731D">
      <w:pPr>
        <w:pStyle w:val="ListParagraph"/>
        <w:numPr>
          <w:ilvl w:val="0"/>
          <w:numId w:val="66"/>
        </w:numPr>
        <w:rPr>
          <w:rFonts w:eastAsia="SimSun"/>
          <w:lang w:eastAsia="ja-JP"/>
        </w:rPr>
      </w:pPr>
      <w:r w:rsidRPr="001C731D">
        <w:rPr>
          <w:rFonts w:eastAsia="SimSun"/>
          <w:lang w:eastAsia="ja-JP"/>
        </w:rPr>
        <w:t>Return False</w:t>
      </w:r>
      <w:r w:rsidR="000D3DC3">
        <w:rPr>
          <w:rFonts w:eastAsia="SimSun"/>
          <w:lang w:eastAsia="ja-JP"/>
        </w:rPr>
        <w:t>.</w:t>
      </w:r>
    </w:p>
    <w:p w14:paraId="5527E0DC" w14:textId="77777777" w:rsidR="001C731D" w:rsidRDefault="001C731D" w:rsidP="001C731D">
      <w:pPr>
        <w:rPr>
          <w:rFonts w:eastAsia="SimSun"/>
          <w:lang w:eastAsia="ja-JP"/>
        </w:rPr>
      </w:pPr>
    </w:p>
    <w:p w14:paraId="0D519A39" w14:textId="61A53330" w:rsidR="00AD5D5B" w:rsidRDefault="00AD5D5B" w:rsidP="001C731D">
      <w:pPr>
        <w:rPr>
          <w:rFonts w:eastAsia="SimSun"/>
          <w:lang w:eastAsia="ja-JP"/>
        </w:rPr>
      </w:pPr>
      <w:r w:rsidRPr="00BA3BAD">
        <w:rPr>
          <w:rFonts w:eastAsia="SimSun"/>
          <w:lang w:eastAsia="ja-JP"/>
        </w:rPr>
        <w:t>Else:</w:t>
      </w:r>
    </w:p>
    <w:p w14:paraId="19A9A11D" w14:textId="77777777" w:rsidR="001C731D" w:rsidRPr="00BA3BAD" w:rsidRDefault="001C731D" w:rsidP="001C731D">
      <w:pPr>
        <w:rPr>
          <w:rFonts w:eastAsia="SimSun"/>
          <w:lang w:eastAsia="ja-JP"/>
        </w:rPr>
      </w:pPr>
    </w:p>
    <w:p w14:paraId="0E96441E" w14:textId="7AE9E17D" w:rsidR="00AD5D5B" w:rsidRDefault="00AD5D5B" w:rsidP="001C731D">
      <w:pPr>
        <w:pStyle w:val="ListParagraph"/>
        <w:numPr>
          <w:ilvl w:val="0"/>
          <w:numId w:val="67"/>
        </w:numPr>
        <w:rPr>
          <w:rFonts w:eastAsia="SimSun"/>
          <w:lang w:eastAsia="ja-JP"/>
        </w:rPr>
      </w:pPr>
      <w:r w:rsidRPr="001C731D">
        <w:rPr>
          <w:rFonts w:eastAsia="SimSun"/>
          <w:lang w:eastAsia="ja-JP"/>
        </w:rPr>
        <w:t>Compute left desire = mandatory desire to left + optional desire to left * weight to optional LC</w:t>
      </w:r>
      <w:r w:rsidR="000D3DC3">
        <w:rPr>
          <w:rFonts w:eastAsia="SimSun"/>
          <w:lang w:eastAsia="ja-JP"/>
        </w:rPr>
        <w:t>.</w:t>
      </w:r>
    </w:p>
    <w:p w14:paraId="16DF8381" w14:textId="77777777" w:rsidR="001C731D" w:rsidRPr="001C731D" w:rsidRDefault="001C731D" w:rsidP="001C731D">
      <w:pPr>
        <w:rPr>
          <w:rFonts w:eastAsia="SimSun"/>
          <w:lang w:eastAsia="ja-JP"/>
        </w:rPr>
      </w:pPr>
    </w:p>
    <w:p w14:paraId="35BFEA59" w14:textId="768AF5D3" w:rsidR="00AD5D5B" w:rsidRDefault="00AD5D5B" w:rsidP="001C731D">
      <w:pPr>
        <w:pStyle w:val="ListParagraph"/>
        <w:numPr>
          <w:ilvl w:val="0"/>
          <w:numId w:val="67"/>
        </w:numPr>
        <w:rPr>
          <w:rFonts w:eastAsia="SimSun"/>
          <w:lang w:eastAsia="ja-JP"/>
        </w:rPr>
      </w:pPr>
      <w:r w:rsidRPr="001C731D">
        <w:rPr>
          <w:rFonts w:eastAsia="SimSun"/>
          <w:lang w:eastAsia="ja-JP"/>
        </w:rPr>
        <w:t>Compute right desire = mandatory desire to right + optional desire to right * weight to optional LC</w:t>
      </w:r>
      <w:r w:rsidR="000D3DC3">
        <w:rPr>
          <w:rFonts w:eastAsia="SimSun"/>
          <w:lang w:eastAsia="ja-JP"/>
        </w:rPr>
        <w:t>.</w:t>
      </w:r>
    </w:p>
    <w:p w14:paraId="7FC36ECD" w14:textId="77777777" w:rsidR="001C731D" w:rsidRPr="001C731D" w:rsidRDefault="001C731D" w:rsidP="001C731D">
      <w:pPr>
        <w:rPr>
          <w:rFonts w:eastAsia="SimSun"/>
          <w:lang w:eastAsia="ja-JP"/>
        </w:rPr>
      </w:pPr>
    </w:p>
    <w:p w14:paraId="3F7D3A82" w14:textId="35E78A11" w:rsidR="001C731D" w:rsidRDefault="00AD5D5B" w:rsidP="001C731D">
      <w:pPr>
        <w:pStyle w:val="ListParagraph"/>
        <w:numPr>
          <w:ilvl w:val="0"/>
          <w:numId w:val="67"/>
        </w:numPr>
        <w:rPr>
          <w:rFonts w:eastAsia="SimSun"/>
          <w:lang w:eastAsia="ja-JP"/>
        </w:rPr>
      </w:pPr>
      <w:r w:rsidRPr="001C731D">
        <w:rPr>
          <w:rFonts w:eastAsia="SimSun"/>
          <w:lang w:eastAsia="ja-JP"/>
        </w:rPr>
        <w:t>If (mandatory desire to left &gt;0)</w:t>
      </w:r>
      <w:r w:rsidR="000D3DC3">
        <w:rPr>
          <w:rFonts w:eastAsia="SimSun"/>
          <w:lang w:eastAsia="ja-JP"/>
        </w:rPr>
        <w:t>:</w:t>
      </w:r>
    </w:p>
    <w:p w14:paraId="4CC93A74" w14:textId="3BF3864A" w:rsidR="00AD5D5B" w:rsidRDefault="00AD5D5B" w:rsidP="001C731D">
      <w:pPr>
        <w:pStyle w:val="ListParagraph"/>
        <w:numPr>
          <w:ilvl w:val="1"/>
          <w:numId w:val="67"/>
        </w:numPr>
        <w:rPr>
          <w:rFonts w:eastAsia="SimSun"/>
          <w:lang w:eastAsia="ja-JP"/>
        </w:rPr>
      </w:pPr>
      <w:r w:rsidRPr="001C731D">
        <w:rPr>
          <w:rFonts w:eastAsia="SimSun"/>
          <w:lang w:eastAsia="ja-JP"/>
        </w:rPr>
        <w:t>Update right desire = 0</w:t>
      </w:r>
      <w:r w:rsidR="000D3DC3">
        <w:rPr>
          <w:rFonts w:eastAsia="SimSun"/>
          <w:lang w:eastAsia="ja-JP"/>
        </w:rPr>
        <w:t>.</w:t>
      </w:r>
    </w:p>
    <w:p w14:paraId="5A8609EE" w14:textId="77777777" w:rsidR="001C731D" w:rsidRPr="001C731D" w:rsidRDefault="001C731D" w:rsidP="001C731D">
      <w:pPr>
        <w:rPr>
          <w:rFonts w:eastAsia="SimSun"/>
          <w:lang w:eastAsia="ja-JP"/>
        </w:rPr>
      </w:pPr>
    </w:p>
    <w:p w14:paraId="5ED45638" w14:textId="2F91F874" w:rsidR="00AD5D5B" w:rsidRPr="001C731D" w:rsidRDefault="00AD5D5B" w:rsidP="001C731D">
      <w:pPr>
        <w:pStyle w:val="ListParagraph"/>
        <w:numPr>
          <w:ilvl w:val="0"/>
          <w:numId w:val="68"/>
        </w:numPr>
        <w:rPr>
          <w:rFonts w:eastAsia="SimSun"/>
          <w:lang w:eastAsia="ja-JP"/>
        </w:rPr>
      </w:pPr>
      <w:r w:rsidRPr="001C731D">
        <w:rPr>
          <w:rFonts w:eastAsia="SimSun"/>
          <w:lang w:eastAsia="ja-JP"/>
        </w:rPr>
        <w:t>Else if (mandatory desire to left &gt;0)</w:t>
      </w:r>
      <w:r w:rsidR="000D3DC3">
        <w:rPr>
          <w:rFonts w:eastAsia="SimSun"/>
          <w:lang w:eastAsia="ja-JP"/>
        </w:rPr>
        <w:t>:</w:t>
      </w:r>
    </w:p>
    <w:p w14:paraId="12FC99A2" w14:textId="634CC443" w:rsidR="00AD5D5B" w:rsidRDefault="00AD5D5B" w:rsidP="001C731D">
      <w:pPr>
        <w:pStyle w:val="ListParagraph"/>
        <w:numPr>
          <w:ilvl w:val="1"/>
          <w:numId w:val="68"/>
        </w:numPr>
        <w:rPr>
          <w:rFonts w:eastAsia="SimSun"/>
          <w:lang w:eastAsia="ja-JP"/>
        </w:rPr>
      </w:pPr>
      <w:r w:rsidRPr="001C731D">
        <w:rPr>
          <w:rFonts w:eastAsia="SimSun"/>
          <w:lang w:eastAsia="ja-JP"/>
        </w:rPr>
        <w:t>Update left desire = 0</w:t>
      </w:r>
      <w:r w:rsidR="000D3DC3">
        <w:rPr>
          <w:rFonts w:eastAsia="SimSun"/>
          <w:lang w:eastAsia="ja-JP"/>
        </w:rPr>
        <w:t>.</w:t>
      </w:r>
    </w:p>
    <w:p w14:paraId="18EF8D57" w14:textId="77777777" w:rsidR="001C731D" w:rsidRPr="001C731D" w:rsidRDefault="001C731D" w:rsidP="001C731D">
      <w:pPr>
        <w:rPr>
          <w:rFonts w:eastAsia="SimSun"/>
          <w:lang w:eastAsia="ja-JP"/>
        </w:rPr>
      </w:pPr>
    </w:p>
    <w:p w14:paraId="7F9E95EB" w14:textId="7F7A65C4" w:rsidR="00AD5D5B" w:rsidRDefault="00AD5D5B" w:rsidP="001C731D">
      <w:pPr>
        <w:pStyle w:val="ListParagraph"/>
        <w:numPr>
          <w:ilvl w:val="0"/>
          <w:numId w:val="68"/>
        </w:numPr>
        <w:rPr>
          <w:rFonts w:eastAsia="SimSun"/>
          <w:lang w:eastAsia="ja-JP"/>
        </w:rPr>
      </w:pPr>
      <w:r w:rsidRPr="001C731D">
        <w:rPr>
          <w:rFonts w:eastAsia="SimSun"/>
          <w:lang w:eastAsia="ja-JP"/>
        </w:rPr>
        <w:t>Compute desire = max(left desire, right desire)</w:t>
      </w:r>
      <w:r w:rsidR="000D3DC3">
        <w:rPr>
          <w:rFonts w:eastAsia="SimSun"/>
          <w:lang w:eastAsia="ja-JP"/>
        </w:rPr>
        <w:t>.</w:t>
      </w:r>
    </w:p>
    <w:p w14:paraId="59C03E5D" w14:textId="77777777" w:rsidR="001C731D" w:rsidRPr="001C731D" w:rsidRDefault="001C731D" w:rsidP="001C731D">
      <w:pPr>
        <w:rPr>
          <w:rFonts w:eastAsia="SimSun"/>
          <w:lang w:eastAsia="ja-JP"/>
        </w:rPr>
      </w:pPr>
    </w:p>
    <w:p w14:paraId="01EA4FD0" w14:textId="4B9592E0" w:rsidR="00AD5D5B" w:rsidRDefault="00AD5D5B" w:rsidP="001C731D">
      <w:pPr>
        <w:pStyle w:val="ListParagraph"/>
        <w:numPr>
          <w:ilvl w:val="0"/>
          <w:numId w:val="68"/>
        </w:numPr>
        <w:rPr>
          <w:rFonts w:eastAsia="SimSun"/>
          <w:lang w:eastAsia="ja-JP"/>
        </w:rPr>
      </w:pPr>
      <w:r w:rsidRPr="001C731D">
        <w:rPr>
          <w:rFonts w:eastAsia="SimSun"/>
          <w:lang w:eastAsia="ja-JP"/>
        </w:rPr>
        <w:t>Compute target lane = LEFT * (left desire &gt; right desire) + RIGHT * (right desire &gt; left desire)</w:t>
      </w:r>
      <w:r w:rsidR="000D3DC3">
        <w:rPr>
          <w:rFonts w:eastAsia="SimSun"/>
          <w:lang w:eastAsia="ja-JP"/>
        </w:rPr>
        <w:t>.</w:t>
      </w:r>
    </w:p>
    <w:p w14:paraId="5DB00274" w14:textId="77777777" w:rsidR="001C731D" w:rsidRPr="001C731D" w:rsidRDefault="001C731D" w:rsidP="001C731D">
      <w:pPr>
        <w:rPr>
          <w:rFonts w:eastAsia="SimSun"/>
          <w:lang w:eastAsia="ja-JP"/>
        </w:rPr>
      </w:pPr>
    </w:p>
    <w:p w14:paraId="1504805C" w14:textId="0873A924" w:rsidR="00AD5D5B" w:rsidRPr="001C731D" w:rsidRDefault="00AD5D5B" w:rsidP="001C731D">
      <w:pPr>
        <w:pStyle w:val="ListParagraph"/>
        <w:numPr>
          <w:ilvl w:val="0"/>
          <w:numId w:val="68"/>
        </w:numPr>
        <w:rPr>
          <w:rFonts w:eastAsia="SimSun"/>
          <w:lang w:eastAsia="ja-JP"/>
        </w:rPr>
      </w:pPr>
      <w:r w:rsidRPr="001C731D">
        <w:rPr>
          <w:rFonts w:eastAsia="SimSun"/>
          <w:lang w:eastAsia="ja-JP"/>
        </w:rPr>
        <w:t>If (lane change is not possible</w:t>
      </w:r>
      <w:r w:rsidR="000D3DC3">
        <w:rPr>
          <w:rFonts w:eastAsia="SimSun"/>
          <w:lang w:eastAsia="ja-JP"/>
        </w:rPr>
        <w:t xml:space="preserve">; </w:t>
      </w:r>
      <w:r w:rsidRPr="001C731D">
        <w:rPr>
          <w:rFonts w:eastAsia="SimSun"/>
          <w:lang w:eastAsia="ja-JP"/>
        </w:rPr>
        <w:t>e.g., target lane not exist or target lane has restricted access):</w:t>
      </w:r>
    </w:p>
    <w:p w14:paraId="68BCF9D3" w14:textId="32BFFBD8"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LC type to 0</w:t>
      </w:r>
      <w:r w:rsidR="000D3DC3">
        <w:rPr>
          <w:rFonts w:eastAsia="SimSun"/>
          <w:lang w:eastAsia="ja-JP"/>
        </w:rPr>
        <w:t>.</w:t>
      </w:r>
    </w:p>
    <w:p w14:paraId="34C91188" w14:textId="1FDF9285"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lane change desire to 0</w:t>
      </w:r>
      <w:r w:rsidR="000D3DC3">
        <w:rPr>
          <w:rFonts w:eastAsia="SimSun"/>
          <w:lang w:eastAsia="ja-JP"/>
        </w:rPr>
        <w:t>.</w:t>
      </w:r>
    </w:p>
    <w:p w14:paraId="20B26E3E" w14:textId="39D0E76F"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target lane to 0</w:t>
      </w:r>
      <w:r w:rsidR="000D3DC3">
        <w:rPr>
          <w:rFonts w:eastAsia="SimSun"/>
          <w:lang w:eastAsia="ja-JP"/>
        </w:rPr>
        <w:t>.</w:t>
      </w:r>
    </w:p>
    <w:p w14:paraId="783C0036" w14:textId="582C7EE7"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mandatory type to 0</w:t>
      </w:r>
      <w:r w:rsidR="000D3DC3">
        <w:rPr>
          <w:rFonts w:eastAsia="SimSun"/>
          <w:lang w:eastAsia="ja-JP"/>
        </w:rPr>
        <w:t>.</w:t>
      </w:r>
    </w:p>
    <w:p w14:paraId="30E10098" w14:textId="3E0D3FEE" w:rsidR="00AD5D5B" w:rsidRDefault="00AD5D5B" w:rsidP="001C731D">
      <w:pPr>
        <w:pStyle w:val="ListParagraph"/>
        <w:numPr>
          <w:ilvl w:val="1"/>
          <w:numId w:val="68"/>
        </w:numPr>
        <w:rPr>
          <w:rFonts w:eastAsia="SimSun"/>
          <w:lang w:eastAsia="ja-JP"/>
        </w:rPr>
      </w:pPr>
      <w:r w:rsidRPr="001C731D">
        <w:rPr>
          <w:rFonts w:eastAsia="SimSun"/>
          <w:lang w:eastAsia="ja-JP"/>
        </w:rPr>
        <w:t>Return False</w:t>
      </w:r>
      <w:r w:rsidR="000D3DC3">
        <w:rPr>
          <w:rFonts w:eastAsia="SimSun"/>
          <w:lang w:eastAsia="ja-JP"/>
        </w:rPr>
        <w:t>.</w:t>
      </w:r>
    </w:p>
    <w:p w14:paraId="17D7DE42" w14:textId="77777777" w:rsidR="001C731D" w:rsidRPr="001C731D" w:rsidRDefault="001C731D" w:rsidP="001C731D">
      <w:pPr>
        <w:rPr>
          <w:rFonts w:eastAsia="SimSun"/>
          <w:lang w:eastAsia="ja-JP"/>
        </w:rPr>
      </w:pPr>
    </w:p>
    <w:p w14:paraId="42E08D21" w14:textId="77777777" w:rsidR="00AD5D5B" w:rsidRPr="001C731D" w:rsidRDefault="00AD5D5B" w:rsidP="001C731D">
      <w:pPr>
        <w:pStyle w:val="ListParagraph"/>
        <w:numPr>
          <w:ilvl w:val="0"/>
          <w:numId w:val="68"/>
        </w:numPr>
        <w:rPr>
          <w:rFonts w:eastAsia="SimSun"/>
          <w:lang w:eastAsia="ja-JP"/>
        </w:rPr>
      </w:pPr>
      <w:r w:rsidRPr="001C731D">
        <w:rPr>
          <w:rFonts w:eastAsia="SimSun"/>
          <w:lang w:eastAsia="ja-JP"/>
        </w:rPr>
        <w:t>If (currently on CACC and mandatory desire is 0 for both left and right):</w:t>
      </w:r>
    </w:p>
    <w:p w14:paraId="3B92F086" w14:textId="6DCCFE5A" w:rsidR="00AD5D5B" w:rsidRDefault="00AD5D5B" w:rsidP="001C731D">
      <w:pPr>
        <w:pStyle w:val="ListParagraph"/>
        <w:numPr>
          <w:ilvl w:val="1"/>
          <w:numId w:val="68"/>
        </w:numPr>
        <w:rPr>
          <w:rFonts w:eastAsia="SimSun"/>
          <w:lang w:eastAsia="ja-JP"/>
        </w:rPr>
      </w:pPr>
      <w:r w:rsidRPr="001C731D">
        <w:rPr>
          <w:rFonts w:eastAsia="SimSun"/>
          <w:lang w:eastAsia="ja-JP"/>
        </w:rPr>
        <w:t>Desire threshold = max(1, CACC optional LC threshold)</w:t>
      </w:r>
      <w:r w:rsidR="000D3DC3">
        <w:rPr>
          <w:rFonts w:eastAsia="SimSun"/>
          <w:lang w:eastAsia="ja-JP"/>
        </w:rPr>
        <w:t>.</w:t>
      </w:r>
    </w:p>
    <w:p w14:paraId="27D362BE" w14:textId="77777777" w:rsidR="001C731D" w:rsidRPr="001C731D" w:rsidRDefault="001C731D" w:rsidP="001C731D">
      <w:pPr>
        <w:rPr>
          <w:rFonts w:eastAsia="SimSun"/>
          <w:lang w:eastAsia="ja-JP"/>
        </w:rPr>
      </w:pPr>
    </w:p>
    <w:p w14:paraId="0F220DBD" w14:textId="77777777" w:rsidR="00AD5D5B" w:rsidRPr="001C731D" w:rsidRDefault="00AD5D5B" w:rsidP="001C731D">
      <w:pPr>
        <w:pStyle w:val="ListParagraph"/>
        <w:numPr>
          <w:ilvl w:val="0"/>
          <w:numId w:val="68"/>
        </w:numPr>
        <w:rPr>
          <w:rFonts w:eastAsia="SimSun"/>
          <w:lang w:eastAsia="ja-JP"/>
        </w:rPr>
      </w:pPr>
      <w:r w:rsidRPr="001C731D">
        <w:rPr>
          <w:rFonts w:eastAsia="SimSun"/>
          <w:lang w:eastAsia="ja-JP"/>
        </w:rPr>
        <w:t>Else:</w:t>
      </w:r>
    </w:p>
    <w:p w14:paraId="2875C2F6" w14:textId="24BCF3E1" w:rsidR="00AD5D5B" w:rsidRDefault="00AD5D5B" w:rsidP="001C731D">
      <w:pPr>
        <w:pStyle w:val="ListParagraph"/>
        <w:numPr>
          <w:ilvl w:val="1"/>
          <w:numId w:val="68"/>
        </w:numPr>
        <w:rPr>
          <w:rFonts w:eastAsia="SimSun"/>
          <w:lang w:eastAsia="ja-JP"/>
        </w:rPr>
      </w:pPr>
      <w:r w:rsidRPr="001C731D">
        <w:rPr>
          <w:rFonts w:eastAsia="SimSun"/>
          <w:lang w:eastAsia="ja-JP"/>
        </w:rPr>
        <w:t>Desire threshold = LC threshold</w:t>
      </w:r>
      <w:r w:rsidR="000D3DC3">
        <w:rPr>
          <w:rFonts w:eastAsia="SimSun"/>
          <w:lang w:eastAsia="ja-JP"/>
        </w:rPr>
        <w:t>.</w:t>
      </w:r>
    </w:p>
    <w:p w14:paraId="79417D19" w14:textId="77777777" w:rsidR="001C731D" w:rsidRPr="001C731D" w:rsidRDefault="001C731D" w:rsidP="001C731D">
      <w:pPr>
        <w:rPr>
          <w:rFonts w:eastAsia="SimSun"/>
          <w:lang w:eastAsia="ja-JP"/>
        </w:rPr>
      </w:pPr>
    </w:p>
    <w:p w14:paraId="48C50CCA" w14:textId="77777777" w:rsidR="00AD5D5B" w:rsidRPr="001C731D" w:rsidRDefault="00AD5D5B" w:rsidP="001C731D">
      <w:pPr>
        <w:pStyle w:val="ListParagraph"/>
        <w:numPr>
          <w:ilvl w:val="0"/>
          <w:numId w:val="68"/>
        </w:numPr>
        <w:rPr>
          <w:rFonts w:eastAsia="SimSun"/>
          <w:lang w:eastAsia="ja-JP"/>
        </w:rPr>
      </w:pPr>
      <w:r w:rsidRPr="001C731D">
        <w:rPr>
          <w:rFonts w:eastAsia="SimSun"/>
          <w:lang w:eastAsia="ja-JP"/>
        </w:rPr>
        <w:lastRenderedPageBreak/>
        <w:t>If (desire &gt; desire threshold):</w:t>
      </w:r>
    </w:p>
    <w:p w14:paraId="4A888EC7" w14:textId="1D5A6967"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type as mandatory</w:t>
      </w:r>
      <w:r w:rsidR="000D3DC3">
        <w:rPr>
          <w:rFonts w:eastAsia="SimSun"/>
          <w:lang w:eastAsia="ja-JP"/>
        </w:rPr>
        <w:t>.</w:t>
      </w:r>
    </w:p>
    <w:p w14:paraId="73DA499F" w14:textId="43B24A84" w:rsidR="00AD5D5B" w:rsidRPr="001C731D" w:rsidRDefault="00AD5D5B" w:rsidP="001C731D">
      <w:pPr>
        <w:pStyle w:val="ListParagraph"/>
        <w:numPr>
          <w:ilvl w:val="1"/>
          <w:numId w:val="68"/>
        </w:numPr>
        <w:rPr>
          <w:rFonts w:eastAsia="SimSun"/>
          <w:lang w:eastAsia="ja-JP"/>
        </w:rPr>
      </w:pPr>
      <w:r w:rsidRPr="001C731D">
        <w:rPr>
          <w:rFonts w:eastAsia="SimSun"/>
          <w:lang w:eastAsia="ja-JP"/>
        </w:rPr>
        <w:t>If (left desire &gt; right desire AND left mandatory desire == 0)</w:t>
      </w:r>
      <w:r w:rsidR="000D3DC3">
        <w:rPr>
          <w:rFonts w:eastAsia="SimSun"/>
          <w:lang w:eastAsia="ja-JP"/>
        </w:rPr>
        <w:t>.</w:t>
      </w:r>
    </w:p>
    <w:p w14:paraId="18475718" w14:textId="5B7076F5"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type as discretionary</w:t>
      </w:r>
      <w:r w:rsidR="000D3DC3">
        <w:rPr>
          <w:rFonts w:eastAsia="SimSun"/>
          <w:lang w:eastAsia="ja-JP"/>
        </w:rPr>
        <w:t>.</w:t>
      </w:r>
    </w:p>
    <w:p w14:paraId="03E4F0CA" w14:textId="364C8277" w:rsidR="00AD5D5B" w:rsidRPr="001C731D" w:rsidRDefault="00AD5D5B" w:rsidP="001C731D">
      <w:pPr>
        <w:pStyle w:val="ListParagraph"/>
        <w:numPr>
          <w:ilvl w:val="1"/>
          <w:numId w:val="68"/>
        </w:numPr>
        <w:rPr>
          <w:rFonts w:eastAsia="SimSun"/>
          <w:lang w:eastAsia="ja-JP"/>
        </w:rPr>
      </w:pPr>
      <w:r w:rsidRPr="001C731D">
        <w:rPr>
          <w:rFonts w:eastAsia="SimSun"/>
          <w:lang w:eastAsia="ja-JP"/>
        </w:rPr>
        <w:t>If (right desire &gt; left desire AND right mandatory desire == 0)</w:t>
      </w:r>
      <w:r w:rsidR="000D3DC3">
        <w:rPr>
          <w:rFonts w:eastAsia="SimSun"/>
          <w:lang w:eastAsia="ja-JP"/>
        </w:rPr>
        <w:t>.</w:t>
      </w:r>
    </w:p>
    <w:p w14:paraId="00F62A49" w14:textId="45ED65F9"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type as discretionary</w:t>
      </w:r>
      <w:r w:rsidR="000D3DC3">
        <w:rPr>
          <w:rFonts w:eastAsia="SimSun"/>
          <w:lang w:eastAsia="ja-JP"/>
        </w:rPr>
        <w:t>.</w:t>
      </w:r>
    </w:p>
    <w:p w14:paraId="7EC0EF22" w14:textId="77777777" w:rsidR="00AD5D5B" w:rsidRPr="001C731D" w:rsidRDefault="00AD5D5B" w:rsidP="001C731D">
      <w:pPr>
        <w:pStyle w:val="ListParagraph"/>
        <w:numPr>
          <w:ilvl w:val="1"/>
          <w:numId w:val="68"/>
        </w:numPr>
        <w:rPr>
          <w:rFonts w:eastAsia="SimSun"/>
          <w:lang w:eastAsia="ja-JP"/>
        </w:rPr>
      </w:pPr>
      <w:r w:rsidRPr="001C731D">
        <w:rPr>
          <w:rFonts w:eastAsia="SimSun"/>
          <w:lang w:eastAsia="ja-JP"/>
        </w:rPr>
        <w:t>If (desire &lt; 0.9, time since last LC &lt;= minimum time between LCs, and the last LC lane is either current or target lane) or (time since last LC &lt;= minimum time between LCs * 3 and the vehicle is targeting LC for its last lane):</w:t>
      </w:r>
    </w:p>
    <w:p w14:paraId="4AA2E988" w14:textId="16245838"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LC type to 0</w:t>
      </w:r>
      <w:r w:rsidR="000D3DC3">
        <w:rPr>
          <w:rFonts w:eastAsia="SimSun"/>
          <w:lang w:eastAsia="ja-JP"/>
        </w:rPr>
        <w:t>.</w:t>
      </w:r>
    </w:p>
    <w:p w14:paraId="66E5E749" w14:textId="3305F707"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lane change desire to 0</w:t>
      </w:r>
      <w:r w:rsidR="000D3DC3">
        <w:rPr>
          <w:rFonts w:eastAsia="SimSun"/>
          <w:lang w:eastAsia="ja-JP"/>
        </w:rPr>
        <w:t>.</w:t>
      </w:r>
    </w:p>
    <w:p w14:paraId="1CE6D668" w14:textId="3D3F7F74"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target lane to 0</w:t>
      </w:r>
      <w:r w:rsidR="000D3DC3">
        <w:rPr>
          <w:rFonts w:eastAsia="SimSun"/>
          <w:lang w:eastAsia="ja-JP"/>
        </w:rPr>
        <w:t>.</w:t>
      </w:r>
    </w:p>
    <w:p w14:paraId="5EBC030F" w14:textId="308A4306"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mandatory type to 0</w:t>
      </w:r>
      <w:r w:rsidR="000D3DC3">
        <w:rPr>
          <w:rFonts w:eastAsia="SimSun"/>
          <w:lang w:eastAsia="ja-JP"/>
        </w:rPr>
        <w:t>.</w:t>
      </w:r>
    </w:p>
    <w:p w14:paraId="6DCE47E3" w14:textId="5EDED551" w:rsidR="00AD5D5B" w:rsidRPr="001C731D" w:rsidRDefault="00AD5D5B" w:rsidP="001C731D">
      <w:pPr>
        <w:pStyle w:val="ListParagraph"/>
        <w:numPr>
          <w:ilvl w:val="2"/>
          <w:numId w:val="68"/>
        </w:numPr>
        <w:rPr>
          <w:rFonts w:eastAsia="SimSun"/>
          <w:lang w:eastAsia="ja-JP"/>
        </w:rPr>
      </w:pPr>
      <w:r w:rsidRPr="001C731D">
        <w:rPr>
          <w:rFonts w:eastAsia="SimSun"/>
          <w:lang w:eastAsia="ja-JP"/>
        </w:rPr>
        <w:t>Return False</w:t>
      </w:r>
      <w:r w:rsidR="000D3DC3">
        <w:rPr>
          <w:rFonts w:eastAsia="SimSun"/>
          <w:lang w:eastAsia="ja-JP"/>
        </w:rPr>
        <w:t>.</w:t>
      </w:r>
    </w:p>
    <w:p w14:paraId="1DA8CFD2" w14:textId="41E2D73F"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LC type as the computed type</w:t>
      </w:r>
      <w:r w:rsidR="000D3DC3">
        <w:rPr>
          <w:rFonts w:eastAsia="SimSun"/>
          <w:lang w:eastAsia="ja-JP"/>
        </w:rPr>
        <w:t>.</w:t>
      </w:r>
    </w:p>
    <w:p w14:paraId="7039649B" w14:textId="6CDEBE8D"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target lane as the computed target lane</w:t>
      </w:r>
      <w:r w:rsidR="000D3DC3">
        <w:rPr>
          <w:rFonts w:eastAsia="SimSun"/>
          <w:lang w:eastAsia="ja-JP"/>
        </w:rPr>
        <w:t>.</w:t>
      </w:r>
    </w:p>
    <w:p w14:paraId="64D58CC9" w14:textId="01D99468"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lane change desire as the computed desire</w:t>
      </w:r>
      <w:r w:rsidR="000D3DC3">
        <w:rPr>
          <w:rFonts w:eastAsia="SimSun"/>
          <w:lang w:eastAsia="ja-JP"/>
        </w:rPr>
        <w:t>.</w:t>
      </w:r>
    </w:p>
    <w:p w14:paraId="6F86EC3C" w14:textId="7624ACCB" w:rsidR="00AD5D5B" w:rsidRDefault="00AD5D5B" w:rsidP="001C731D">
      <w:pPr>
        <w:pStyle w:val="ListParagraph"/>
        <w:numPr>
          <w:ilvl w:val="1"/>
          <w:numId w:val="68"/>
        </w:numPr>
        <w:rPr>
          <w:rFonts w:eastAsia="SimSun"/>
          <w:lang w:eastAsia="ja-JP"/>
        </w:rPr>
      </w:pPr>
      <w:r w:rsidRPr="001C731D">
        <w:rPr>
          <w:rFonts w:eastAsia="SimSun"/>
          <w:lang w:eastAsia="ja-JP"/>
        </w:rPr>
        <w:t>Return True</w:t>
      </w:r>
      <w:r w:rsidR="000D3DC3">
        <w:rPr>
          <w:rFonts w:eastAsia="SimSun"/>
          <w:lang w:eastAsia="ja-JP"/>
        </w:rPr>
        <w:t>.</w:t>
      </w:r>
    </w:p>
    <w:p w14:paraId="0ED54936" w14:textId="77777777" w:rsidR="001C731D" w:rsidRPr="001C731D" w:rsidRDefault="001C731D" w:rsidP="001C731D">
      <w:pPr>
        <w:rPr>
          <w:rFonts w:eastAsia="SimSun"/>
          <w:lang w:eastAsia="ja-JP"/>
        </w:rPr>
      </w:pPr>
    </w:p>
    <w:p w14:paraId="2621A53F" w14:textId="77777777" w:rsidR="00AD5D5B" w:rsidRPr="001C731D" w:rsidRDefault="00AD5D5B" w:rsidP="001C731D">
      <w:pPr>
        <w:pStyle w:val="ListParagraph"/>
        <w:numPr>
          <w:ilvl w:val="0"/>
          <w:numId w:val="68"/>
        </w:numPr>
        <w:rPr>
          <w:rFonts w:eastAsia="SimSun"/>
          <w:lang w:eastAsia="ja-JP"/>
        </w:rPr>
      </w:pPr>
      <w:r w:rsidRPr="001C731D">
        <w:rPr>
          <w:rFonts w:eastAsia="SimSun"/>
          <w:lang w:eastAsia="ja-JP"/>
        </w:rPr>
        <w:t>Else:</w:t>
      </w:r>
      <w:r w:rsidRPr="001C731D">
        <w:rPr>
          <w:rFonts w:eastAsia="SimSun"/>
          <w:lang w:eastAsia="ja-JP"/>
        </w:rPr>
        <w:tab/>
      </w:r>
    </w:p>
    <w:p w14:paraId="73CD27A4" w14:textId="74CA2E45" w:rsidR="00AD5D5B" w:rsidRPr="001C731D" w:rsidRDefault="00AD5D5B" w:rsidP="001C731D">
      <w:pPr>
        <w:pStyle w:val="ListParagraph"/>
        <w:numPr>
          <w:ilvl w:val="1"/>
          <w:numId w:val="68"/>
        </w:numPr>
        <w:rPr>
          <w:rFonts w:eastAsia="SimSun"/>
          <w:lang w:eastAsia="ja-JP"/>
        </w:rPr>
      </w:pPr>
      <w:r w:rsidRPr="001C731D">
        <w:rPr>
          <w:rFonts w:eastAsia="SimSun"/>
          <w:lang w:eastAsia="ja-JP"/>
        </w:rPr>
        <w:t>Set LC type to 0</w:t>
      </w:r>
      <w:r w:rsidR="000D3DC3">
        <w:rPr>
          <w:rFonts w:eastAsia="SimSun"/>
          <w:lang w:eastAsia="ja-JP"/>
        </w:rPr>
        <w:t>.</w:t>
      </w:r>
    </w:p>
    <w:p w14:paraId="2076C2E7" w14:textId="0F64FAA4"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lane change desire to 0</w:t>
      </w:r>
      <w:r w:rsidR="000D3DC3">
        <w:rPr>
          <w:rFonts w:eastAsia="SimSun"/>
          <w:lang w:eastAsia="ja-JP"/>
        </w:rPr>
        <w:t>.</w:t>
      </w:r>
    </w:p>
    <w:p w14:paraId="071FE95E" w14:textId="11D0593A"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target lane to 0</w:t>
      </w:r>
      <w:r w:rsidR="000D3DC3">
        <w:rPr>
          <w:rFonts w:eastAsia="SimSun"/>
          <w:lang w:eastAsia="ja-JP"/>
        </w:rPr>
        <w:t>.</w:t>
      </w:r>
    </w:p>
    <w:p w14:paraId="6E487FA1" w14:textId="433A1645" w:rsidR="00AD5D5B" w:rsidRPr="001C731D" w:rsidRDefault="00AD5D5B" w:rsidP="001C731D">
      <w:pPr>
        <w:pStyle w:val="ListParagraph"/>
        <w:numPr>
          <w:ilvl w:val="2"/>
          <w:numId w:val="68"/>
        </w:numPr>
        <w:rPr>
          <w:rFonts w:eastAsia="SimSun"/>
          <w:lang w:eastAsia="ja-JP"/>
        </w:rPr>
      </w:pPr>
      <w:r w:rsidRPr="001C731D">
        <w:rPr>
          <w:rFonts w:eastAsia="SimSun"/>
          <w:lang w:eastAsia="ja-JP"/>
        </w:rPr>
        <w:t>Set mandatory type to 0</w:t>
      </w:r>
      <w:r w:rsidR="000D3DC3">
        <w:rPr>
          <w:rFonts w:eastAsia="SimSun"/>
          <w:lang w:eastAsia="ja-JP"/>
        </w:rPr>
        <w:t>.</w:t>
      </w:r>
    </w:p>
    <w:p w14:paraId="6E554470" w14:textId="26752DC9" w:rsidR="00AD5D5B" w:rsidRPr="001C731D" w:rsidRDefault="00AD5D5B" w:rsidP="001C731D">
      <w:pPr>
        <w:pStyle w:val="ListParagraph"/>
        <w:numPr>
          <w:ilvl w:val="2"/>
          <w:numId w:val="68"/>
        </w:numPr>
        <w:rPr>
          <w:rFonts w:eastAsia="SimSun"/>
          <w:lang w:eastAsia="ja-JP"/>
        </w:rPr>
      </w:pPr>
      <w:r w:rsidRPr="001C731D">
        <w:rPr>
          <w:rFonts w:eastAsia="SimSun"/>
          <w:lang w:eastAsia="ja-JP"/>
        </w:rPr>
        <w:t>Return False</w:t>
      </w:r>
      <w:r w:rsidR="000D3DC3">
        <w:rPr>
          <w:rFonts w:eastAsia="SimSun"/>
          <w:lang w:eastAsia="ja-JP"/>
        </w:rPr>
        <w:t>.</w:t>
      </w:r>
    </w:p>
    <w:p w14:paraId="582F6DC1" w14:textId="77777777" w:rsidR="00AD5D5B" w:rsidRPr="00BA3BAD" w:rsidRDefault="00AD5D5B" w:rsidP="000D3DC3">
      <w:pPr>
        <w:rPr>
          <w:rFonts w:eastAsia="SimSun"/>
          <w:lang w:eastAsia="ja-JP"/>
        </w:rPr>
      </w:pPr>
    </w:p>
    <w:p w14:paraId="2E9262B3" w14:textId="77777777" w:rsidR="00AD5D5B" w:rsidRPr="00BA3BAD" w:rsidRDefault="00AD5D5B" w:rsidP="00A66BE7">
      <w:pPr>
        <w:pStyle w:val="Heading3"/>
      </w:pPr>
      <w:bookmarkStart w:id="116" w:name="_Toc35777890"/>
      <w:r w:rsidRPr="00BA3BAD">
        <w:t>DesireEquation</w:t>
      </w:r>
      <w:bookmarkEnd w:id="116"/>
    </w:p>
    <w:p w14:paraId="40E141D9" w14:textId="77777777" w:rsidR="00AD5D5B" w:rsidRPr="00BA3BAD" w:rsidRDefault="00AD5D5B" w:rsidP="00A66BE7">
      <w:pPr>
        <w:pStyle w:val="Heading4"/>
        <w:rPr>
          <w:lang w:eastAsia="ja-JP"/>
        </w:rPr>
      </w:pPr>
      <w:r w:rsidRPr="00BA3BAD">
        <w:rPr>
          <w:lang w:eastAsia="ja-JP"/>
        </w:rPr>
        <w:t>Syntax</w:t>
      </w:r>
    </w:p>
    <w:p w14:paraId="1CA7ECFD" w14:textId="77777777" w:rsidR="00AD5D5B" w:rsidRPr="00BA3BAD" w:rsidRDefault="00AD5D5B" w:rsidP="00D9168D">
      <w:pPr>
        <w:rPr>
          <w:rFonts w:eastAsia="SimSun"/>
          <w:lang w:eastAsia="ja-JP"/>
        </w:rPr>
      </w:pPr>
      <w:r w:rsidRPr="00BA3BAD">
        <w:rPr>
          <w:rFonts w:eastAsia="SimSun"/>
          <w:lang w:eastAsia="ja-JP"/>
        </w:rPr>
        <w:t>void myVehicleDef::DesireEquation(double&amp; para1, double&amp; para2, double dis2End, double time2End, int n_lc, double minE, double minT, double E, double T)</w:t>
      </w:r>
    </w:p>
    <w:p w14:paraId="713B6080" w14:textId="77777777" w:rsidR="00AD5D5B" w:rsidRPr="00BA3BAD" w:rsidRDefault="00AD5D5B" w:rsidP="00A66BE7">
      <w:pPr>
        <w:pStyle w:val="Heading4"/>
        <w:rPr>
          <w:lang w:eastAsia="ja-JP"/>
        </w:rPr>
      </w:pPr>
      <w:r w:rsidRPr="00BA3BAD">
        <w:rPr>
          <w:lang w:eastAsia="ja-JP"/>
        </w:rPr>
        <w:t>Description</w:t>
      </w:r>
    </w:p>
    <w:p w14:paraId="0DF2105B" w14:textId="77777777" w:rsidR="00AD5D5B" w:rsidRPr="00BA3BAD" w:rsidRDefault="00AD5D5B" w:rsidP="00D9168D">
      <w:pPr>
        <w:rPr>
          <w:rFonts w:eastAsia="SimSun"/>
          <w:lang w:eastAsia="ja-JP"/>
        </w:rPr>
      </w:pPr>
      <w:r w:rsidRPr="00BA3BAD">
        <w:rPr>
          <w:rFonts w:eastAsia="SimSun"/>
          <w:lang w:eastAsia="ja-JP"/>
        </w:rPr>
        <w:t>This function determines the LC desire for mandatory lane changes.</w:t>
      </w:r>
    </w:p>
    <w:p w14:paraId="1A6A1E4B" w14:textId="77777777" w:rsidR="00AD5D5B" w:rsidRPr="00BA3BAD" w:rsidRDefault="00AD5D5B" w:rsidP="00A66BE7">
      <w:pPr>
        <w:pStyle w:val="Heading4"/>
        <w:rPr>
          <w:lang w:eastAsia="ja-JP"/>
        </w:rPr>
      </w:pPr>
      <w:r w:rsidRPr="00BA3BAD">
        <w:rPr>
          <w:lang w:eastAsia="ja-JP"/>
        </w:rPr>
        <w:t>Inputs Arguments</w:t>
      </w:r>
    </w:p>
    <w:p w14:paraId="7418F5AA" w14:textId="64E9C24F" w:rsidR="00AD5D5B" w:rsidRPr="00BA3BAD" w:rsidRDefault="00AD5D5B" w:rsidP="00D9168D">
      <w:pPr>
        <w:rPr>
          <w:rFonts w:eastAsia="SimSun"/>
          <w:lang w:eastAsia="ja-JP"/>
        </w:rPr>
      </w:pPr>
      <w:r w:rsidRPr="00BA3BAD">
        <w:rPr>
          <w:rFonts w:eastAsia="SimSun"/>
          <w:lang w:eastAsia="ja-JP"/>
        </w:rPr>
        <w:t>dis2End: distance to the end of the on</w:t>
      </w:r>
      <w:r w:rsidR="00D9168D">
        <w:rPr>
          <w:rFonts w:eastAsia="SimSun"/>
          <w:lang w:eastAsia="ja-JP"/>
        </w:rPr>
        <w:t>-</w:t>
      </w:r>
      <w:r w:rsidRPr="00BA3BAD">
        <w:rPr>
          <w:rFonts w:eastAsia="SimSun"/>
          <w:lang w:eastAsia="ja-JP"/>
        </w:rPr>
        <w:t>/off-ramp.</w:t>
      </w:r>
    </w:p>
    <w:p w14:paraId="0B9083A4" w14:textId="77777777" w:rsidR="00D9168D" w:rsidRDefault="00D9168D" w:rsidP="00D9168D">
      <w:pPr>
        <w:rPr>
          <w:rFonts w:eastAsia="SimSun"/>
          <w:lang w:eastAsia="ja-JP"/>
        </w:rPr>
      </w:pPr>
    </w:p>
    <w:p w14:paraId="7C957377" w14:textId="25D83280" w:rsidR="00AD5D5B" w:rsidRPr="00BA3BAD" w:rsidRDefault="00AD5D5B" w:rsidP="00D9168D">
      <w:pPr>
        <w:rPr>
          <w:rFonts w:eastAsia="SimSun"/>
          <w:lang w:eastAsia="ja-JP"/>
        </w:rPr>
      </w:pPr>
      <w:r w:rsidRPr="00BA3BAD">
        <w:rPr>
          <w:rFonts w:eastAsia="SimSun"/>
          <w:lang w:eastAsia="ja-JP"/>
        </w:rPr>
        <w:t>time2End: time to the end of the on</w:t>
      </w:r>
      <w:r w:rsidR="00D9168D">
        <w:rPr>
          <w:rFonts w:eastAsia="SimSun"/>
          <w:lang w:eastAsia="ja-JP"/>
        </w:rPr>
        <w:t>-</w:t>
      </w:r>
      <w:r w:rsidRPr="00BA3BAD">
        <w:rPr>
          <w:rFonts w:eastAsia="SimSun"/>
          <w:lang w:eastAsia="ja-JP"/>
        </w:rPr>
        <w:t>/off-ramp.</w:t>
      </w:r>
    </w:p>
    <w:p w14:paraId="6A819E14" w14:textId="77777777" w:rsidR="00D9168D" w:rsidRDefault="00D9168D" w:rsidP="00D9168D">
      <w:pPr>
        <w:rPr>
          <w:rFonts w:eastAsia="SimSun"/>
          <w:lang w:eastAsia="ja-JP"/>
        </w:rPr>
      </w:pPr>
    </w:p>
    <w:p w14:paraId="0C7B8E0D" w14:textId="4C4ABEAC" w:rsidR="00AD5D5B" w:rsidRPr="00BA3BAD" w:rsidRDefault="00AD5D5B" w:rsidP="00D9168D">
      <w:pPr>
        <w:rPr>
          <w:rFonts w:eastAsia="SimSun"/>
          <w:lang w:eastAsia="ja-JP"/>
        </w:rPr>
      </w:pPr>
      <w:r w:rsidRPr="00BA3BAD">
        <w:rPr>
          <w:rFonts w:eastAsia="SimSun"/>
          <w:lang w:eastAsia="ja-JP"/>
        </w:rPr>
        <w:t>n_lc: number of lanes to cross.</w:t>
      </w:r>
    </w:p>
    <w:p w14:paraId="129C5AD7" w14:textId="77777777" w:rsidR="00D9168D" w:rsidRDefault="00D9168D" w:rsidP="00D9168D">
      <w:pPr>
        <w:rPr>
          <w:rFonts w:eastAsia="SimSun"/>
          <w:lang w:eastAsia="ja-JP"/>
        </w:rPr>
      </w:pPr>
    </w:p>
    <w:p w14:paraId="7B0538E6" w14:textId="4AEA1E61" w:rsidR="00AD5D5B" w:rsidRPr="00BA3BAD" w:rsidRDefault="00AD5D5B" w:rsidP="00D9168D">
      <w:pPr>
        <w:rPr>
          <w:rFonts w:eastAsia="SimSun"/>
          <w:lang w:eastAsia="ja-JP"/>
        </w:rPr>
      </w:pPr>
      <w:r w:rsidRPr="00BA3BAD">
        <w:rPr>
          <w:rFonts w:eastAsia="SimSun"/>
          <w:lang w:eastAsia="ja-JP"/>
        </w:rPr>
        <w:t>minE: minimum distance parameter.</w:t>
      </w:r>
    </w:p>
    <w:p w14:paraId="28CD5FC8" w14:textId="77777777" w:rsidR="00D9168D" w:rsidRDefault="00D9168D" w:rsidP="00D9168D">
      <w:pPr>
        <w:rPr>
          <w:rFonts w:eastAsia="SimSun"/>
          <w:lang w:eastAsia="ja-JP"/>
        </w:rPr>
      </w:pPr>
    </w:p>
    <w:p w14:paraId="1264C7E5" w14:textId="3B7F96EA" w:rsidR="00AD5D5B" w:rsidRPr="00BA3BAD" w:rsidRDefault="00AD5D5B" w:rsidP="00D9168D">
      <w:pPr>
        <w:rPr>
          <w:rFonts w:eastAsia="SimSun"/>
          <w:lang w:eastAsia="ja-JP"/>
        </w:rPr>
      </w:pPr>
      <w:r w:rsidRPr="00BA3BAD">
        <w:rPr>
          <w:rFonts w:eastAsia="SimSun"/>
          <w:lang w:eastAsia="ja-JP"/>
        </w:rPr>
        <w:t>minT: minimum time parameter.</w:t>
      </w:r>
    </w:p>
    <w:p w14:paraId="2F69EC10" w14:textId="77777777" w:rsidR="00D9168D" w:rsidRDefault="00D9168D" w:rsidP="00D9168D">
      <w:pPr>
        <w:rPr>
          <w:rFonts w:eastAsia="SimSun"/>
          <w:lang w:eastAsia="ja-JP"/>
        </w:rPr>
      </w:pPr>
    </w:p>
    <w:p w14:paraId="3F5544E1" w14:textId="06596AFC" w:rsidR="00AD5D5B" w:rsidRPr="00BA3BAD" w:rsidRDefault="00AD5D5B" w:rsidP="00D9168D">
      <w:pPr>
        <w:rPr>
          <w:rFonts w:eastAsia="SimSun"/>
          <w:lang w:eastAsia="ja-JP"/>
        </w:rPr>
      </w:pPr>
      <w:r w:rsidRPr="00BA3BAD">
        <w:rPr>
          <w:rFonts w:eastAsia="SimSun"/>
          <w:lang w:eastAsia="ja-JP"/>
        </w:rPr>
        <w:lastRenderedPageBreak/>
        <w:t>E: maximum distance parameter.</w:t>
      </w:r>
    </w:p>
    <w:p w14:paraId="74667EF6" w14:textId="77777777" w:rsidR="00D9168D" w:rsidRDefault="00D9168D" w:rsidP="00D9168D">
      <w:pPr>
        <w:rPr>
          <w:rFonts w:eastAsia="SimSun"/>
          <w:lang w:eastAsia="ja-JP"/>
        </w:rPr>
      </w:pPr>
    </w:p>
    <w:p w14:paraId="4540376A" w14:textId="68BB4C2E" w:rsidR="00AD5D5B" w:rsidRPr="00BA3BAD" w:rsidRDefault="00AD5D5B" w:rsidP="00D9168D">
      <w:pPr>
        <w:rPr>
          <w:rFonts w:eastAsia="SimSun"/>
          <w:lang w:eastAsia="ja-JP"/>
        </w:rPr>
      </w:pPr>
      <w:r w:rsidRPr="00BA3BAD">
        <w:rPr>
          <w:rFonts w:eastAsia="SimSun"/>
          <w:lang w:eastAsia="ja-JP"/>
        </w:rPr>
        <w:t>T: maximum time parameter.</w:t>
      </w:r>
    </w:p>
    <w:p w14:paraId="4B9AC8E1" w14:textId="77777777" w:rsidR="00AD5D5B" w:rsidRPr="00BA3BAD" w:rsidRDefault="00AD5D5B" w:rsidP="00A66BE7">
      <w:pPr>
        <w:pStyle w:val="Heading4"/>
        <w:rPr>
          <w:lang w:eastAsia="ja-JP"/>
        </w:rPr>
      </w:pPr>
      <w:r w:rsidRPr="00BA3BAD">
        <w:rPr>
          <w:lang w:eastAsia="ja-JP"/>
        </w:rPr>
        <w:t xml:space="preserve">Output Arguments </w:t>
      </w:r>
    </w:p>
    <w:p w14:paraId="0C1944BF" w14:textId="77777777" w:rsidR="00AD5D5B" w:rsidRPr="00BA3BAD" w:rsidRDefault="00AD5D5B" w:rsidP="00D9168D">
      <w:pPr>
        <w:rPr>
          <w:rFonts w:eastAsia="SimSun"/>
          <w:lang w:eastAsia="ja-JP"/>
        </w:rPr>
      </w:pPr>
      <w:r w:rsidRPr="00BA3BAD">
        <w:rPr>
          <w:rFonts w:eastAsia="SimSun"/>
          <w:lang w:eastAsia="ja-JP"/>
        </w:rPr>
        <w:t>para1: output desire computed based on the distance parameter.</w:t>
      </w:r>
    </w:p>
    <w:p w14:paraId="51AF99ED" w14:textId="77777777" w:rsidR="00D9168D" w:rsidRDefault="00D9168D" w:rsidP="00D9168D">
      <w:pPr>
        <w:rPr>
          <w:rFonts w:eastAsia="SimSun"/>
          <w:lang w:eastAsia="ja-JP"/>
        </w:rPr>
      </w:pPr>
    </w:p>
    <w:p w14:paraId="406F012B" w14:textId="0213EE74" w:rsidR="00AD5D5B" w:rsidRPr="00BA3BAD" w:rsidRDefault="00AD5D5B" w:rsidP="00D9168D">
      <w:pPr>
        <w:rPr>
          <w:rFonts w:eastAsia="SimSun"/>
          <w:lang w:eastAsia="ja-JP"/>
        </w:rPr>
      </w:pPr>
      <w:r w:rsidRPr="00BA3BAD">
        <w:rPr>
          <w:rFonts w:eastAsia="SimSun"/>
          <w:lang w:eastAsia="ja-JP"/>
        </w:rPr>
        <w:t>para2: output desire computed based on the time parameter.</w:t>
      </w:r>
    </w:p>
    <w:p w14:paraId="7D8CA7C8" w14:textId="77777777" w:rsidR="00AD5D5B" w:rsidRPr="00BA3BAD" w:rsidRDefault="00AD5D5B" w:rsidP="00A66BE7">
      <w:pPr>
        <w:pStyle w:val="Heading4"/>
        <w:rPr>
          <w:lang w:eastAsia="ja-JP"/>
        </w:rPr>
      </w:pPr>
      <w:r w:rsidRPr="00BA3BAD">
        <w:rPr>
          <w:lang w:eastAsia="ja-JP"/>
        </w:rPr>
        <w:t>Pseudo code</w:t>
      </w:r>
    </w:p>
    <w:p w14:paraId="4037B4CB" w14:textId="741583CA" w:rsidR="00D9168D" w:rsidRDefault="00AD5D5B" w:rsidP="00D9168D">
      <w:pPr>
        <w:rPr>
          <w:rFonts w:eastAsia="SimSun"/>
          <w:lang w:eastAsia="ja-JP"/>
        </w:rPr>
      </w:pPr>
      <w:r w:rsidRPr="00BA3BAD">
        <w:rPr>
          <w:rFonts w:eastAsia="SimSun"/>
          <w:lang w:eastAsia="ja-JP"/>
        </w:rPr>
        <w:t>If (dis2End &lt; E or time2End &lt; T):</w:t>
      </w:r>
    </w:p>
    <w:p w14:paraId="786DDDEE" w14:textId="77777777" w:rsidR="00D9168D" w:rsidRPr="00BA3BAD" w:rsidRDefault="00D9168D" w:rsidP="00D9168D">
      <w:pPr>
        <w:rPr>
          <w:rFonts w:eastAsia="SimSun"/>
          <w:lang w:eastAsia="ja-JP"/>
        </w:rPr>
      </w:pPr>
    </w:p>
    <w:p w14:paraId="5F343694" w14:textId="786A2DE4" w:rsidR="00AD5D5B" w:rsidRDefault="00AD5D5B" w:rsidP="00D9168D">
      <w:pPr>
        <w:pStyle w:val="ListParagraph"/>
        <w:numPr>
          <w:ilvl w:val="0"/>
          <w:numId w:val="69"/>
        </w:numPr>
        <w:rPr>
          <w:rFonts w:eastAsia="SimSun"/>
          <w:lang w:eastAsia="ja-JP"/>
        </w:rPr>
      </w:pPr>
      <w:r w:rsidRPr="00D9168D">
        <w:rPr>
          <w:rFonts w:eastAsia="SimSun"/>
          <w:lang w:eastAsia="ja-JP"/>
        </w:rPr>
        <w:t>If (time2End &lt; minT or dis2End &lt; minE)</w:t>
      </w:r>
      <w:r w:rsidR="00D9168D">
        <w:rPr>
          <w:rFonts w:eastAsia="SimSun"/>
          <w:lang w:eastAsia="ja-JP"/>
        </w:rPr>
        <w:t>:</w:t>
      </w:r>
    </w:p>
    <w:p w14:paraId="5847F42E" w14:textId="77777777" w:rsidR="00D9168D" w:rsidRPr="00D9168D" w:rsidRDefault="00D9168D" w:rsidP="00D9168D">
      <w:pPr>
        <w:rPr>
          <w:rFonts w:eastAsia="SimSun"/>
          <w:lang w:eastAsia="ja-JP"/>
        </w:rPr>
      </w:pPr>
    </w:p>
    <w:p w14:paraId="711EC3F3" w14:textId="12B2A0FD" w:rsidR="00AD5D5B" w:rsidRDefault="00AD5D5B" w:rsidP="00D9168D">
      <w:pPr>
        <w:pStyle w:val="ListParagraph"/>
        <w:numPr>
          <w:ilvl w:val="0"/>
          <w:numId w:val="70"/>
        </w:numPr>
        <w:rPr>
          <w:rFonts w:eastAsia="SimSun"/>
          <w:lang w:eastAsia="ja-JP"/>
        </w:rPr>
      </w:pPr>
      <w:r w:rsidRPr="00D9168D">
        <w:rPr>
          <w:rFonts w:eastAsia="SimSun"/>
          <w:lang w:eastAsia="ja-JP"/>
        </w:rPr>
        <w:t>Para2 = 1</w:t>
      </w:r>
      <w:r w:rsidR="00D9168D">
        <w:rPr>
          <w:rFonts w:eastAsia="SimSun"/>
          <w:lang w:eastAsia="ja-JP"/>
        </w:rPr>
        <w:t>.</w:t>
      </w:r>
    </w:p>
    <w:p w14:paraId="1B14ADF9" w14:textId="77777777" w:rsidR="00D9168D" w:rsidRPr="00D9168D" w:rsidRDefault="00D9168D" w:rsidP="00D9168D">
      <w:pPr>
        <w:rPr>
          <w:rFonts w:eastAsia="SimSun"/>
          <w:lang w:eastAsia="ja-JP"/>
        </w:rPr>
      </w:pPr>
    </w:p>
    <w:p w14:paraId="4450289B" w14:textId="6E00ABE7" w:rsidR="00AD5D5B" w:rsidRDefault="00AD5D5B" w:rsidP="00D9168D">
      <w:pPr>
        <w:pStyle w:val="ListParagraph"/>
        <w:numPr>
          <w:ilvl w:val="0"/>
          <w:numId w:val="70"/>
        </w:numPr>
        <w:rPr>
          <w:rFonts w:eastAsia="SimSun"/>
          <w:lang w:eastAsia="ja-JP"/>
        </w:rPr>
      </w:pPr>
      <w:r w:rsidRPr="00D9168D">
        <w:rPr>
          <w:rFonts w:eastAsia="SimSun"/>
          <w:lang w:eastAsia="ja-JP"/>
        </w:rPr>
        <w:t>Para1 = 1</w:t>
      </w:r>
      <w:r w:rsidR="00D9168D">
        <w:rPr>
          <w:rFonts w:eastAsia="SimSun"/>
          <w:lang w:eastAsia="ja-JP"/>
        </w:rPr>
        <w:t>.</w:t>
      </w:r>
    </w:p>
    <w:p w14:paraId="4FEB0CAA" w14:textId="77777777" w:rsidR="00D9168D" w:rsidRPr="00D9168D" w:rsidRDefault="00D9168D" w:rsidP="00D9168D">
      <w:pPr>
        <w:rPr>
          <w:rFonts w:eastAsia="SimSun"/>
          <w:lang w:eastAsia="ja-JP"/>
        </w:rPr>
      </w:pPr>
    </w:p>
    <w:p w14:paraId="5232885E" w14:textId="44FE3DFE" w:rsidR="00AD5D5B" w:rsidRDefault="00AD5D5B" w:rsidP="00D9168D">
      <w:pPr>
        <w:pStyle w:val="ListParagraph"/>
        <w:numPr>
          <w:ilvl w:val="0"/>
          <w:numId w:val="71"/>
        </w:numPr>
        <w:rPr>
          <w:rFonts w:eastAsia="SimSun"/>
          <w:lang w:eastAsia="ja-JP"/>
        </w:rPr>
      </w:pPr>
      <w:r w:rsidRPr="00D9168D">
        <w:rPr>
          <w:rFonts w:eastAsia="SimSun"/>
          <w:lang w:eastAsia="ja-JP"/>
        </w:rPr>
        <w:t>Else</w:t>
      </w:r>
      <w:r w:rsidR="00D9168D">
        <w:rPr>
          <w:rFonts w:eastAsia="SimSun"/>
          <w:lang w:eastAsia="ja-JP"/>
        </w:rPr>
        <w:t>:</w:t>
      </w:r>
    </w:p>
    <w:p w14:paraId="0F2A572E" w14:textId="77777777" w:rsidR="00D9168D" w:rsidRPr="00D9168D" w:rsidRDefault="00D9168D" w:rsidP="00D9168D">
      <w:pPr>
        <w:rPr>
          <w:rFonts w:eastAsia="SimSun"/>
          <w:lang w:eastAsia="ja-JP"/>
        </w:rPr>
      </w:pPr>
    </w:p>
    <w:p w14:paraId="77A6519E" w14:textId="121BFFB8" w:rsidR="00AD5D5B" w:rsidRDefault="00AD5D5B" w:rsidP="00D9168D">
      <w:pPr>
        <w:pStyle w:val="ListParagraph"/>
        <w:numPr>
          <w:ilvl w:val="0"/>
          <w:numId w:val="72"/>
        </w:numPr>
        <w:rPr>
          <w:rFonts w:eastAsia="SimSun"/>
          <w:lang w:eastAsia="ja-JP"/>
        </w:rPr>
      </w:pPr>
      <w:r w:rsidRPr="00D9168D">
        <w:rPr>
          <w:rFonts w:eastAsia="SimSun"/>
          <w:lang w:eastAsia="ja-JP"/>
        </w:rPr>
        <w:t>Para2 = 1-(time2End - minT)/(T-minT)</w:t>
      </w:r>
      <w:r w:rsidR="00D9168D">
        <w:rPr>
          <w:rFonts w:eastAsia="SimSun"/>
          <w:lang w:eastAsia="ja-JP"/>
        </w:rPr>
        <w:t>.</w:t>
      </w:r>
    </w:p>
    <w:p w14:paraId="4BEBA722" w14:textId="77777777" w:rsidR="00D9168D" w:rsidRPr="00D9168D" w:rsidRDefault="00D9168D" w:rsidP="00D9168D">
      <w:pPr>
        <w:rPr>
          <w:rFonts w:eastAsia="SimSun"/>
          <w:lang w:eastAsia="ja-JP"/>
        </w:rPr>
      </w:pPr>
    </w:p>
    <w:p w14:paraId="42960193" w14:textId="24FBF20F" w:rsidR="00AD5D5B" w:rsidRPr="00D9168D" w:rsidRDefault="00AD5D5B" w:rsidP="00D9168D">
      <w:pPr>
        <w:pStyle w:val="ListParagraph"/>
        <w:numPr>
          <w:ilvl w:val="0"/>
          <w:numId w:val="72"/>
        </w:numPr>
        <w:rPr>
          <w:rFonts w:eastAsia="SimSun"/>
          <w:lang w:eastAsia="ja-JP"/>
        </w:rPr>
      </w:pPr>
      <w:r w:rsidRPr="00D9168D">
        <w:rPr>
          <w:rFonts w:eastAsia="SimSun"/>
          <w:lang w:eastAsia="ja-JP"/>
        </w:rPr>
        <w:t>Para1 = 1-(dis2End - minE)/(E_minE)</w:t>
      </w:r>
      <w:r w:rsidR="00D9168D">
        <w:rPr>
          <w:rFonts w:eastAsia="SimSun"/>
          <w:lang w:eastAsia="ja-JP"/>
        </w:rPr>
        <w:t>.</w:t>
      </w:r>
    </w:p>
    <w:p w14:paraId="1CE62FF1" w14:textId="77777777" w:rsidR="00D9168D" w:rsidRDefault="00D9168D" w:rsidP="00D9168D">
      <w:pPr>
        <w:rPr>
          <w:rFonts w:eastAsia="SimSun"/>
          <w:lang w:eastAsia="ja-JP"/>
        </w:rPr>
      </w:pPr>
    </w:p>
    <w:p w14:paraId="0FC742E4" w14:textId="37D2934F" w:rsidR="00AD5D5B" w:rsidRDefault="00AD5D5B" w:rsidP="00D9168D">
      <w:pPr>
        <w:rPr>
          <w:rFonts w:eastAsia="SimSun"/>
          <w:lang w:eastAsia="ja-JP"/>
        </w:rPr>
      </w:pPr>
      <w:r w:rsidRPr="00BA3BAD">
        <w:rPr>
          <w:rFonts w:eastAsia="SimSun"/>
          <w:lang w:eastAsia="ja-JP"/>
        </w:rPr>
        <w:t>Else</w:t>
      </w:r>
      <w:r w:rsidR="00D9168D">
        <w:rPr>
          <w:rFonts w:eastAsia="SimSun"/>
          <w:lang w:eastAsia="ja-JP"/>
        </w:rPr>
        <w:t>:</w:t>
      </w:r>
    </w:p>
    <w:p w14:paraId="3EA20D75" w14:textId="77777777" w:rsidR="00D9168D" w:rsidRPr="00BA3BAD" w:rsidRDefault="00D9168D" w:rsidP="00D9168D">
      <w:pPr>
        <w:rPr>
          <w:rFonts w:eastAsia="SimSun"/>
          <w:lang w:eastAsia="ja-JP"/>
        </w:rPr>
      </w:pPr>
    </w:p>
    <w:p w14:paraId="2D87D6C7" w14:textId="1D9033CB" w:rsidR="00AD5D5B" w:rsidRPr="00D9168D" w:rsidRDefault="00AD5D5B" w:rsidP="00D9168D">
      <w:pPr>
        <w:pStyle w:val="ListParagraph"/>
        <w:numPr>
          <w:ilvl w:val="0"/>
          <w:numId w:val="73"/>
        </w:numPr>
        <w:rPr>
          <w:rFonts w:eastAsia="SimSun"/>
          <w:lang w:eastAsia="ja-JP"/>
        </w:rPr>
      </w:pPr>
      <w:r w:rsidRPr="00D9168D">
        <w:rPr>
          <w:rFonts w:eastAsia="SimSun"/>
          <w:lang w:eastAsia="ja-JP"/>
        </w:rPr>
        <w:t>Para1 = Para2 = 0</w:t>
      </w:r>
      <w:r w:rsidR="00D9168D">
        <w:rPr>
          <w:rFonts w:eastAsia="SimSun"/>
          <w:lang w:eastAsia="ja-JP"/>
        </w:rPr>
        <w:t>.</w:t>
      </w:r>
    </w:p>
    <w:p w14:paraId="4F474F62" w14:textId="77777777" w:rsidR="00AD5D5B" w:rsidRPr="00BA3BAD" w:rsidRDefault="00AD5D5B" w:rsidP="00D9168D">
      <w:pPr>
        <w:rPr>
          <w:rFonts w:eastAsia="SimSun"/>
          <w:lang w:eastAsia="ja-JP"/>
        </w:rPr>
      </w:pPr>
    </w:p>
    <w:p w14:paraId="7DBD3A30" w14:textId="77777777" w:rsidR="00AD5D5B" w:rsidRPr="00BA3BAD" w:rsidRDefault="00AD5D5B" w:rsidP="00A66BE7">
      <w:pPr>
        <w:pStyle w:val="Heading3"/>
      </w:pPr>
      <w:bookmarkStart w:id="117" w:name="_Toc35777891"/>
      <w:r w:rsidRPr="00BA3BAD">
        <w:t>Determine2ndLcAfterLc</w:t>
      </w:r>
      <w:bookmarkEnd w:id="117"/>
    </w:p>
    <w:p w14:paraId="5F6E509A" w14:textId="77777777" w:rsidR="00AD5D5B" w:rsidRPr="00BA3BAD" w:rsidRDefault="00AD5D5B" w:rsidP="00A66BE7">
      <w:pPr>
        <w:pStyle w:val="Heading4"/>
        <w:rPr>
          <w:lang w:eastAsia="ja-JP"/>
        </w:rPr>
      </w:pPr>
      <w:r w:rsidRPr="00BA3BAD">
        <w:rPr>
          <w:lang w:eastAsia="ja-JP"/>
        </w:rPr>
        <w:t>Syntax</w:t>
      </w:r>
    </w:p>
    <w:p w14:paraId="261705E1" w14:textId="77777777" w:rsidR="00AD5D5B" w:rsidRPr="00BA3BAD" w:rsidRDefault="00AD5D5B" w:rsidP="00D9168D">
      <w:pPr>
        <w:rPr>
          <w:rFonts w:eastAsia="SimSun"/>
          <w:lang w:eastAsia="ja-JP"/>
        </w:rPr>
      </w:pPr>
      <w:r w:rsidRPr="00BA3BAD">
        <w:rPr>
          <w:rFonts w:eastAsia="SimSun"/>
          <w:lang w:eastAsia="ja-JP"/>
        </w:rPr>
        <w:t>int myVehicleDef::Determine2ndLcAfterLc()</w:t>
      </w:r>
    </w:p>
    <w:p w14:paraId="5C494BB9" w14:textId="77777777" w:rsidR="00AD5D5B" w:rsidRPr="00BA3BAD" w:rsidRDefault="00AD5D5B" w:rsidP="00A66BE7">
      <w:pPr>
        <w:pStyle w:val="Heading4"/>
        <w:rPr>
          <w:lang w:eastAsia="ja-JP"/>
        </w:rPr>
      </w:pPr>
      <w:r w:rsidRPr="00BA3BAD">
        <w:rPr>
          <w:lang w:eastAsia="ja-JP"/>
        </w:rPr>
        <w:t>Description</w:t>
      </w:r>
    </w:p>
    <w:p w14:paraId="02EAE0E3" w14:textId="77777777" w:rsidR="00AD5D5B" w:rsidRPr="00BA3BAD" w:rsidRDefault="00AD5D5B" w:rsidP="00D9168D">
      <w:pPr>
        <w:rPr>
          <w:rFonts w:eastAsia="SimSun"/>
          <w:lang w:eastAsia="ja-JP"/>
        </w:rPr>
      </w:pPr>
      <w:r w:rsidRPr="00BA3BAD">
        <w:rPr>
          <w:rFonts w:eastAsia="SimSun"/>
          <w:lang w:eastAsia="ja-JP"/>
        </w:rPr>
        <w:t xml:space="preserve">This is an umbrella function that calls </w:t>
      </w:r>
      <w:r w:rsidRPr="00BA3BAD">
        <w:rPr>
          <w:rFonts w:eastAsia="SimSun"/>
          <w:i/>
          <w:iCs/>
          <w:lang w:eastAsia="ja-JP"/>
        </w:rPr>
        <w:t>NeedCoop,</w:t>
      </w:r>
      <w:r w:rsidRPr="00BA3BAD">
        <w:rPr>
          <w:rFonts w:eastAsia="SimSun"/>
          <w:i/>
          <w:lang w:eastAsia="ja-JP"/>
        </w:rPr>
        <w:t xml:space="preserve"> NeedLC</w:t>
      </w:r>
      <w:r w:rsidRPr="00BA3BAD">
        <w:rPr>
          <w:rFonts w:eastAsia="SimSun"/>
          <w:lang w:eastAsia="ja-JP"/>
        </w:rPr>
        <w:t xml:space="preserve"> and </w:t>
      </w:r>
      <w:r w:rsidRPr="00BA3BAD">
        <w:rPr>
          <w:rFonts w:eastAsia="SimSun"/>
          <w:i/>
          <w:lang w:eastAsia="ja-JP"/>
        </w:rPr>
        <w:t xml:space="preserve">isAfterLaneChangeFinish </w:t>
      </w:r>
      <w:r w:rsidRPr="00BA3BAD">
        <w:rPr>
          <w:rFonts w:eastAsia="SimSun"/>
          <w:lang w:eastAsia="ja-JP"/>
        </w:rPr>
        <w:t>to determine the driving mode for a subject vehicle when it completes a LC (i.e., the vehicle is currently on ACF mode).</w:t>
      </w:r>
    </w:p>
    <w:p w14:paraId="07C20E6E" w14:textId="77777777" w:rsidR="00AD5D5B" w:rsidRPr="00BA3BAD" w:rsidRDefault="00AD5D5B" w:rsidP="00A66BE7">
      <w:pPr>
        <w:pStyle w:val="Heading4"/>
        <w:rPr>
          <w:lang w:eastAsia="ja-JP"/>
        </w:rPr>
      </w:pPr>
      <w:r w:rsidRPr="00BA3BAD">
        <w:rPr>
          <w:lang w:eastAsia="ja-JP"/>
        </w:rPr>
        <w:t>Inputs Arguments</w:t>
      </w:r>
    </w:p>
    <w:p w14:paraId="3AB03AA6" w14:textId="77777777" w:rsidR="00AD5D5B" w:rsidRPr="00BA3BAD" w:rsidRDefault="00AD5D5B" w:rsidP="00D9168D">
      <w:pPr>
        <w:rPr>
          <w:rFonts w:eastAsia="SimSun"/>
          <w:lang w:eastAsia="ja-JP"/>
        </w:rPr>
      </w:pPr>
      <w:r w:rsidRPr="00BA3BAD">
        <w:rPr>
          <w:rFonts w:eastAsia="SimSun"/>
          <w:lang w:eastAsia="ja-JP"/>
        </w:rPr>
        <w:t>None.</w:t>
      </w:r>
    </w:p>
    <w:p w14:paraId="15C6D4FB" w14:textId="77777777" w:rsidR="00AD5D5B" w:rsidRPr="00BA3BAD" w:rsidRDefault="00AD5D5B" w:rsidP="00A66BE7">
      <w:pPr>
        <w:pStyle w:val="Heading4"/>
        <w:rPr>
          <w:lang w:eastAsia="ja-JP"/>
        </w:rPr>
      </w:pPr>
      <w:r w:rsidRPr="00BA3BAD">
        <w:rPr>
          <w:lang w:eastAsia="ja-JP"/>
        </w:rPr>
        <w:t xml:space="preserve">Output Arguments </w:t>
      </w:r>
    </w:p>
    <w:p w14:paraId="07E54DD8" w14:textId="7AF06A04" w:rsidR="00AD5D5B" w:rsidRPr="00BA3BAD" w:rsidRDefault="00AD5D5B" w:rsidP="00D9168D">
      <w:pPr>
        <w:rPr>
          <w:rFonts w:eastAsia="SimSun"/>
          <w:lang w:eastAsia="ja-JP"/>
        </w:rPr>
      </w:pPr>
      <w:r w:rsidRPr="00BA3BAD">
        <w:rPr>
          <w:rFonts w:eastAsia="SimSun"/>
          <w:lang w:eastAsia="ja-JP"/>
        </w:rPr>
        <w:t xml:space="preserve">An integer indicating the driving mode </w:t>
      </w:r>
      <w:r w:rsidR="00D9168D">
        <w:rPr>
          <w:rFonts w:eastAsia="SimSun"/>
          <w:lang w:eastAsia="ja-JP"/>
        </w:rPr>
        <w:t xml:space="preserve">that </w:t>
      </w:r>
      <w:r w:rsidRPr="00BA3BAD">
        <w:rPr>
          <w:rFonts w:eastAsia="SimSun"/>
          <w:lang w:eastAsia="ja-JP"/>
        </w:rPr>
        <w:t>the subject driver should take.</w:t>
      </w:r>
    </w:p>
    <w:p w14:paraId="02E814D7" w14:textId="77777777" w:rsidR="00AD5D5B" w:rsidRPr="00BA3BAD" w:rsidRDefault="00AD5D5B" w:rsidP="00A66BE7">
      <w:pPr>
        <w:pStyle w:val="Heading4"/>
        <w:rPr>
          <w:lang w:eastAsia="ja-JP"/>
        </w:rPr>
      </w:pPr>
      <w:r w:rsidRPr="00BA3BAD">
        <w:rPr>
          <w:lang w:eastAsia="ja-JP"/>
        </w:rPr>
        <w:t>Sub-functions</w:t>
      </w:r>
    </w:p>
    <w:p w14:paraId="1C742684" w14:textId="77777777" w:rsidR="00AD5D5B" w:rsidRPr="00BA3BAD" w:rsidRDefault="00AD5D5B" w:rsidP="00D9168D">
      <w:pPr>
        <w:rPr>
          <w:rFonts w:eastAsia="SimSun"/>
          <w:lang w:eastAsia="ja-JP"/>
        </w:rPr>
      </w:pPr>
      <w:r w:rsidRPr="00BA3BAD">
        <w:rPr>
          <w:rFonts w:eastAsia="SimSun"/>
          <w:lang w:eastAsia="ja-JP"/>
        </w:rPr>
        <w:t>NeedCoop()</w:t>
      </w:r>
    </w:p>
    <w:p w14:paraId="7A95DFA0" w14:textId="77777777" w:rsidR="00D9168D" w:rsidRDefault="00D9168D" w:rsidP="00D9168D">
      <w:pPr>
        <w:rPr>
          <w:rFonts w:eastAsia="SimSun"/>
          <w:lang w:eastAsia="ja-JP"/>
        </w:rPr>
      </w:pPr>
    </w:p>
    <w:p w14:paraId="2EF66874" w14:textId="53A1A077" w:rsidR="00AD5D5B" w:rsidRPr="00BA3BAD" w:rsidRDefault="00AD5D5B" w:rsidP="00D9168D">
      <w:pPr>
        <w:rPr>
          <w:rFonts w:eastAsia="SimSun"/>
          <w:lang w:eastAsia="ja-JP"/>
        </w:rPr>
      </w:pPr>
      <w:r w:rsidRPr="00BA3BAD">
        <w:rPr>
          <w:rFonts w:eastAsia="SimSun"/>
          <w:lang w:eastAsia="ja-JP"/>
        </w:rPr>
        <w:lastRenderedPageBreak/>
        <w:t>NeedLC()</w:t>
      </w:r>
    </w:p>
    <w:p w14:paraId="7F9F8F76" w14:textId="77777777" w:rsidR="00D9168D" w:rsidRDefault="00D9168D" w:rsidP="00D9168D">
      <w:pPr>
        <w:rPr>
          <w:rFonts w:eastAsia="SimSun"/>
          <w:lang w:eastAsia="ja-JP"/>
        </w:rPr>
      </w:pPr>
    </w:p>
    <w:p w14:paraId="3E11F418" w14:textId="6CFB4C00" w:rsidR="00AD5D5B" w:rsidRPr="00BA3BAD" w:rsidRDefault="00AD5D5B" w:rsidP="00D9168D">
      <w:pPr>
        <w:rPr>
          <w:rFonts w:eastAsia="SimSun"/>
          <w:lang w:eastAsia="ja-JP"/>
        </w:rPr>
      </w:pPr>
      <w:r w:rsidRPr="00BA3BAD">
        <w:rPr>
          <w:rFonts w:eastAsia="SimSun"/>
          <w:lang w:eastAsia="ja-JP"/>
        </w:rPr>
        <w:t>isAfterLaneChangeFinish ()</w:t>
      </w:r>
    </w:p>
    <w:p w14:paraId="51CE2146" w14:textId="77777777" w:rsidR="00AD5D5B" w:rsidRPr="00BA3BAD" w:rsidRDefault="00AD5D5B" w:rsidP="00A66BE7">
      <w:pPr>
        <w:pStyle w:val="Heading4"/>
        <w:rPr>
          <w:lang w:eastAsia="ja-JP"/>
        </w:rPr>
      </w:pPr>
      <w:r w:rsidRPr="00BA3BAD">
        <w:rPr>
          <w:lang w:eastAsia="ja-JP"/>
        </w:rPr>
        <w:t>Pseudo code</w:t>
      </w:r>
    </w:p>
    <w:p w14:paraId="6BDF4B20" w14:textId="11ABFE95" w:rsidR="00AD5D5B" w:rsidRDefault="00AD5D5B" w:rsidP="00D9168D">
      <w:pPr>
        <w:rPr>
          <w:rFonts w:eastAsia="SimSun"/>
          <w:lang w:eastAsia="ja-JP"/>
        </w:rPr>
      </w:pPr>
      <w:r w:rsidRPr="00BA3BAD">
        <w:rPr>
          <w:rFonts w:eastAsia="SimSun"/>
          <w:lang w:eastAsia="ja-JP"/>
        </w:rPr>
        <w:t>If (NeedCoop())</w:t>
      </w:r>
      <w:r w:rsidR="00D9168D">
        <w:rPr>
          <w:rFonts w:eastAsia="SimSun"/>
          <w:lang w:eastAsia="ja-JP"/>
        </w:rPr>
        <w:t>:</w:t>
      </w:r>
    </w:p>
    <w:p w14:paraId="04953D43" w14:textId="77777777" w:rsidR="00D9168D" w:rsidRPr="00BA3BAD" w:rsidRDefault="00D9168D" w:rsidP="00D9168D">
      <w:pPr>
        <w:rPr>
          <w:rFonts w:eastAsia="SimSun"/>
          <w:lang w:eastAsia="ja-JP"/>
        </w:rPr>
      </w:pPr>
    </w:p>
    <w:p w14:paraId="7051FC83" w14:textId="099DDF8B" w:rsidR="00AD5D5B" w:rsidRDefault="00AD5D5B" w:rsidP="00D9168D">
      <w:pPr>
        <w:pStyle w:val="ListParagraph"/>
        <w:numPr>
          <w:ilvl w:val="0"/>
          <w:numId w:val="74"/>
        </w:numPr>
        <w:rPr>
          <w:rFonts w:eastAsia="SimSun"/>
          <w:lang w:eastAsia="ja-JP"/>
        </w:rPr>
      </w:pPr>
      <w:r w:rsidRPr="00D9168D">
        <w:rPr>
          <w:rFonts w:eastAsia="SimSun"/>
          <w:lang w:eastAsia="ja-JP"/>
        </w:rPr>
        <w:t>Set mode as CCF and return</w:t>
      </w:r>
      <w:r w:rsidR="00D9168D">
        <w:rPr>
          <w:rFonts w:eastAsia="SimSun"/>
          <w:lang w:eastAsia="ja-JP"/>
        </w:rPr>
        <w:t>.</w:t>
      </w:r>
    </w:p>
    <w:p w14:paraId="7CFAEC2C" w14:textId="77777777" w:rsidR="00D9168D" w:rsidRPr="00D9168D" w:rsidRDefault="00D9168D" w:rsidP="00D9168D">
      <w:pPr>
        <w:rPr>
          <w:rFonts w:eastAsia="SimSun"/>
          <w:lang w:eastAsia="ja-JP"/>
        </w:rPr>
      </w:pPr>
    </w:p>
    <w:p w14:paraId="14513164" w14:textId="2011AE12" w:rsidR="00AD5D5B" w:rsidRDefault="00AD5D5B" w:rsidP="00D9168D">
      <w:pPr>
        <w:rPr>
          <w:rFonts w:eastAsia="SimSun"/>
          <w:lang w:eastAsia="ja-JP"/>
        </w:rPr>
      </w:pPr>
      <w:r w:rsidRPr="00BA3BAD">
        <w:rPr>
          <w:rFonts w:eastAsia="SimSun"/>
          <w:lang w:eastAsia="ja-JP"/>
        </w:rPr>
        <w:t>Else if (NeedLC())</w:t>
      </w:r>
      <w:r w:rsidR="00D9168D">
        <w:rPr>
          <w:rFonts w:eastAsia="SimSun"/>
          <w:lang w:eastAsia="ja-JP"/>
        </w:rPr>
        <w:t>:</w:t>
      </w:r>
    </w:p>
    <w:p w14:paraId="02A1E97F" w14:textId="77777777" w:rsidR="00D9168D" w:rsidRPr="00BA3BAD" w:rsidRDefault="00D9168D" w:rsidP="00D9168D">
      <w:pPr>
        <w:rPr>
          <w:rFonts w:eastAsia="SimSun"/>
          <w:lang w:eastAsia="ja-JP"/>
        </w:rPr>
      </w:pPr>
    </w:p>
    <w:p w14:paraId="09E0904A" w14:textId="1CCCF7AF" w:rsidR="00AD5D5B" w:rsidRDefault="00AD5D5B" w:rsidP="00D9168D">
      <w:pPr>
        <w:pStyle w:val="ListParagraph"/>
        <w:numPr>
          <w:ilvl w:val="0"/>
          <w:numId w:val="75"/>
        </w:numPr>
        <w:rPr>
          <w:rFonts w:eastAsia="SimSun"/>
          <w:lang w:eastAsia="ja-JP"/>
        </w:rPr>
      </w:pPr>
      <w:r w:rsidRPr="00D9168D">
        <w:rPr>
          <w:rFonts w:eastAsia="SimSun"/>
          <w:lang w:eastAsia="ja-JP"/>
        </w:rPr>
        <w:t>Set mode as BCF and return</w:t>
      </w:r>
      <w:r w:rsidR="00D9168D">
        <w:rPr>
          <w:rFonts w:eastAsia="SimSun"/>
          <w:lang w:eastAsia="ja-JP"/>
        </w:rPr>
        <w:t>.</w:t>
      </w:r>
    </w:p>
    <w:p w14:paraId="1B41D945" w14:textId="77777777" w:rsidR="00D9168D" w:rsidRPr="00D9168D" w:rsidRDefault="00D9168D" w:rsidP="00D9168D">
      <w:pPr>
        <w:rPr>
          <w:rFonts w:eastAsia="SimSun"/>
          <w:lang w:eastAsia="ja-JP"/>
        </w:rPr>
      </w:pPr>
    </w:p>
    <w:p w14:paraId="070C1AE3" w14:textId="7B69AF5F" w:rsidR="00AD5D5B" w:rsidRDefault="00AD5D5B" w:rsidP="00D9168D">
      <w:pPr>
        <w:rPr>
          <w:rFonts w:eastAsia="SimSun"/>
          <w:lang w:eastAsia="ja-JP"/>
        </w:rPr>
      </w:pPr>
      <w:r w:rsidRPr="00BA3BAD">
        <w:rPr>
          <w:rFonts w:eastAsia="SimSun"/>
          <w:lang w:eastAsia="ja-JP"/>
        </w:rPr>
        <w:t>Else</w:t>
      </w:r>
      <w:r w:rsidR="00D9168D">
        <w:rPr>
          <w:rFonts w:eastAsia="SimSun"/>
          <w:lang w:eastAsia="ja-JP"/>
        </w:rPr>
        <w:t>:</w:t>
      </w:r>
    </w:p>
    <w:p w14:paraId="2C25E08B" w14:textId="77777777" w:rsidR="00D9168D" w:rsidRPr="00BA3BAD" w:rsidRDefault="00D9168D" w:rsidP="00D9168D">
      <w:pPr>
        <w:rPr>
          <w:rFonts w:eastAsia="SimSun"/>
          <w:lang w:eastAsia="ja-JP"/>
        </w:rPr>
      </w:pPr>
    </w:p>
    <w:p w14:paraId="76702C2F" w14:textId="74554BAE" w:rsidR="00AD5D5B" w:rsidRPr="00D9168D" w:rsidRDefault="00AD5D5B" w:rsidP="00D9168D">
      <w:pPr>
        <w:pStyle w:val="ListParagraph"/>
        <w:numPr>
          <w:ilvl w:val="0"/>
          <w:numId w:val="76"/>
        </w:numPr>
        <w:rPr>
          <w:rFonts w:eastAsia="SimSun"/>
          <w:lang w:eastAsia="ja-JP"/>
        </w:rPr>
      </w:pPr>
      <w:r w:rsidRPr="00D9168D">
        <w:rPr>
          <w:rFonts w:eastAsia="SimSun"/>
          <w:lang w:eastAsia="ja-JP"/>
        </w:rPr>
        <w:t>If (isAfterLaneChagneFinish())</w:t>
      </w:r>
      <w:r w:rsidR="00D9168D">
        <w:rPr>
          <w:rFonts w:eastAsia="SimSun"/>
          <w:lang w:eastAsia="ja-JP"/>
        </w:rPr>
        <w:t>.</w:t>
      </w:r>
    </w:p>
    <w:p w14:paraId="774C7850" w14:textId="3BB1CF70" w:rsidR="00D9168D" w:rsidRDefault="00AD5D5B" w:rsidP="00D9168D">
      <w:pPr>
        <w:pStyle w:val="ListParagraph"/>
        <w:numPr>
          <w:ilvl w:val="0"/>
          <w:numId w:val="78"/>
        </w:numPr>
        <w:rPr>
          <w:rFonts w:eastAsia="SimSun"/>
          <w:lang w:eastAsia="ja-JP"/>
        </w:rPr>
      </w:pPr>
      <w:r w:rsidRPr="00D9168D">
        <w:rPr>
          <w:rFonts w:eastAsia="SimSun"/>
          <w:lang w:eastAsia="ja-JP"/>
        </w:rPr>
        <w:t>Set mode as CF and return</w:t>
      </w:r>
      <w:r w:rsidR="00D9168D">
        <w:rPr>
          <w:rFonts w:eastAsia="SimSun"/>
          <w:lang w:eastAsia="ja-JP"/>
        </w:rPr>
        <w:t>.</w:t>
      </w:r>
    </w:p>
    <w:p w14:paraId="2F6FC220" w14:textId="77777777" w:rsidR="00D9168D" w:rsidRPr="00D9168D" w:rsidRDefault="00D9168D" w:rsidP="00D9168D">
      <w:pPr>
        <w:rPr>
          <w:rFonts w:eastAsia="SimSun"/>
          <w:lang w:eastAsia="ja-JP"/>
        </w:rPr>
      </w:pPr>
    </w:p>
    <w:p w14:paraId="0EEBD0D2" w14:textId="1AA2FECD" w:rsidR="00AD5D5B" w:rsidRPr="00D9168D" w:rsidRDefault="00AD5D5B" w:rsidP="00D9168D">
      <w:pPr>
        <w:pStyle w:val="ListParagraph"/>
        <w:numPr>
          <w:ilvl w:val="0"/>
          <w:numId w:val="77"/>
        </w:numPr>
        <w:rPr>
          <w:rFonts w:eastAsia="SimSun"/>
          <w:lang w:eastAsia="ja-JP"/>
        </w:rPr>
      </w:pPr>
      <w:r w:rsidRPr="00D9168D">
        <w:rPr>
          <w:rFonts w:eastAsia="SimSun"/>
          <w:lang w:eastAsia="ja-JP"/>
        </w:rPr>
        <w:t>Else</w:t>
      </w:r>
      <w:r w:rsidR="00D9168D">
        <w:rPr>
          <w:rFonts w:eastAsia="SimSun"/>
          <w:lang w:eastAsia="ja-JP"/>
        </w:rPr>
        <w:t>.</w:t>
      </w:r>
    </w:p>
    <w:p w14:paraId="07B6BB65" w14:textId="1674ABD0" w:rsidR="00AD5D5B" w:rsidRPr="00D9168D" w:rsidRDefault="00AD5D5B" w:rsidP="00D9168D">
      <w:pPr>
        <w:pStyle w:val="ListParagraph"/>
        <w:numPr>
          <w:ilvl w:val="0"/>
          <w:numId w:val="79"/>
        </w:numPr>
        <w:rPr>
          <w:rFonts w:eastAsia="SimSun"/>
          <w:lang w:eastAsia="ja-JP"/>
        </w:rPr>
      </w:pPr>
      <w:r w:rsidRPr="00D9168D">
        <w:rPr>
          <w:rFonts w:eastAsia="SimSun"/>
          <w:lang w:eastAsia="ja-JP"/>
        </w:rPr>
        <w:t>Return current mode</w:t>
      </w:r>
      <w:r w:rsidR="00D9168D">
        <w:rPr>
          <w:rFonts w:eastAsia="SimSun"/>
          <w:lang w:eastAsia="ja-JP"/>
        </w:rPr>
        <w:t>.</w:t>
      </w:r>
    </w:p>
    <w:p w14:paraId="083FC086" w14:textId="77777777" w:rsidR="00AD5D5B" w:rsidRPr="00BA3BAD" w:rsidRDefault="00AD5D5B" w:rsidP="00574707">
      <w:pPr>
        <w:spacing w:after="120" w:line="259" w:lineRule="auto"/>
        <w:ind w:left="2160"/>
        <w:contextualSpacing/>
        <w:rPr>
          <w:rFonts w:eastAsia="SimSun"/>
          <w:lang w:eastAsia="ja-JP"/>
        </w:rPr>
      </w:pPr>
    </w:p>
    <w:p w14:paraId="10C99C50" w14:textId="77777777" w:rsidR="00AD5D5B" w:rsidRPr="00BA3BAD" w:rsidRDefault="00AD5D5B" w:rsidP="00A66BE7">
      <w:pPr>
        <w:pStyle w:val="Heading3"/>
      </w:pPr>
      <w:bookmarkStart w:id="118" w:name="_Toc35777892"/>
      <w:r w:rsidRPr="00BA3BAD">
        <w:t>determineCoopOrLc</w:t>
      </w:r>
      <w:bookmarkEnd w:id="118"/>
    </w:p>
    <w:p w14:paraId="217E756B" w14:textId="77777777" w:rsidR="00AD5D5B" w:rsidRPr="00BA3BAD" w:rsidRDefault="00AD5D5B" w:rsidP="00A66BE7">
      <w:pPr>
        <w:pStyle w:val="Heading4"/>
        <w:rPr>
          <w:lang w:eastAsia="ja-JP"/>
        </w:rPr>
      </w:pPr>
      <w:r w:rsidRPr="00BA3BAD">
        <w:rPr>
          <w:lang w:eastAsia="ja-JP"/>
        </w:rPr>
        <w:t>Syntax</w:t>
      </w:r>
    </w:p>
    <w:p w14:paraId="0B6B40DF" w14:textId="77777777" w:rsidR="00AD5D5B" w:rsidRPr="00BA3BAD" w:rsidRDefault="00AD5D5B" w:rsidP="00D9168D">
      <w:pPr>
        <w:rPr>
          <w:rFonts w:eastAsia="SimSun"/>
          <w:lang w:eastAsia="ja-JP"/>
        </w:rPr>
      </w:pPr>
      <w:r w:rsidRPr="00BA3BAD">
        <w:rPr>
          <w:rFonts w:eastAsia="SimSun"/>
          <w:lang w:eastAsia="ja-JP"/>
        </w:rPr>
        <w:t>int myVehicleDef::determineCoopOrLc()</w:t>
      </w:r>
    </w:p>
    <w:p w14:paraId="2CA46AED" w14:textId="77777777" w:rsidR="00AD5D5B" w:rsidRPr="00BA3BAD" w:rsidRDefault="00AD5D5B" w:rsidP="00A66BE7">
      <w:pPr>
        <w:pStyle w:val="Heading4"/>
        <w:rPr>
          <w:lang w:eastAsia="ja-JP"/>
        </w:rPr>
      </w:pPr>
      <w:r w:rsidRPr="00BA3BAD">
        <w:rPr>
          <w:lang w:eastAsia="ja-JP"/>
        </w:rPr>
        <w:t>Description</w:t>
      </w:r>
    </w:p>
    <w:p w14:paraId="3AA6DD9D" w14:textId="77777777" w:rsidR="00AD5D5B" w:rsidRPr="00BA3BAD" w:rsidRDefault="00AD5D5B" w:rsidP="00D9168D">
      <w:pPr>
        <w:rPr>
          <w:rFonts w:eastAsia="SimSun"/>
          <w:lang w:eastAsia="ja-JP"/>
        </w:rPr>
      </w:pPr>
      <w:r w:rsidRPr="00BA3BAD">
        <w:rPr>
          <w:rFonts w:eastAsia="SimSun"/>
          <w:lang w:eastAsia="ja-JP"/>
        </w:rPr>
        <w:t xml:space="preserve">This is an umbrella function that calls </w:t>
      </w:r>
      <w:r w:rsidRPr="00BA3BAD">
        <w:rPr>
          <w:rFonts w:eastAsia="SimSun"/>
          <w:i/>
          <w:iCs/>
          <w:lang w:eastAsia="ja-JP"/>
        </w:rPr>
        <w:t>NeedCoop and</w:t>
      </w:r>
      <w:r w:rsidRPr="00BA3BAD">
        <w:rPr>
          <w:rFonts w:eastAsia="SimSun"/>
          <w:lang w:eastAsia="ja-JP"/>
        </w:rPr>
        <w:t xml:space="preserve"> </w:t>
      </w:r>
      <w:r w:rsidRPr="00BA3BAD">
        <w:rPr>
          <w:rFonts w:eastAsia="SimSun"/>
          <w:i/>
          <w:lang w:eastAsia="ja-JP"/>
        </w:rPr>
        <w:t>NeedLC</w:t>
      </w:r>
      <w:r w:rsidRPr="00BA3BAD">
        <w:rPr>
          <w:rFonts w:eastAsia="SimSun"/>
          <w:lang w:eastAsia="ja-JP"/>
        </w:rPr>
        <w:t xml:space="preserve"> to determine if a subject vehicle needs to yield to other lane changers.</w:t>
      </w:r>
    </w:p>
    <w:p w14:paraId="2E90AFDF" w14:textId="77777777" w:rsidR="00AD5D5B" w:rsidRPr="00BA3BAD" w:rsidRDefault="00AD5D5B" w:rsidP="00A66BE7">
      <w:pPr>
        <w:pStyle w:val="Heading4"/>
        <w:rPr>
          <w:lang w:eastAsia="ja-JP"/>
        </w:rPr>
      </w:pPr>
      <w:r w:rsidRPr="00BA3BAD">
        <w:rPr>
          <w:lang w:eastAsia="ja-JP"/>
        </w:rPr>
        <w:t>Inputs Arguments</w:t>
      </w:r>
    </w:p>
    <w:p w14:paraId="7FB7BDB2" w14:textId="77777777" w:rsidR="00AD5D5B" w:rsidRPr="00BA3BAD" w:rsidRDefault="00AD5D5B" w:rsidP="00D9168D">
      <w:pPr>
        <w:rPr>
          <w:rFonts w:eastAsia="SimSun"/>
          <w:lang w:eastAsia="ja-JP"/>
        </w:rPr>
      </w:pPr>
      <w:r w:rsidRPr="00BA3BAD">
        <w:rPr>
          <w:rFonts w:eastAsia="SimSun"/>
          <w:lang w:eastAsia="ja-JP"/>
        </w:rPr>
        <w:t>None.</w:t>
      </w:r>
    </w:p>
    <w:p w14:paraId="46F56500" w14:textId="77777777" w:rsidR="00AD5D5B" w:rsidRPr="00BA3BAD" w:rsidRDefault="00AD5D5B" w:rsidP="00A66BE7">
      <w:pPr>
        <w:pStyle w:val="Heading4"/>
        <w:rPr>
          <w:lang w:eastAsia="ja-JP"/>
        </w:rPr>
      </w:pPr>
      <w:r w:rsidRPr="00BA3BAD">
        <w:rPr>
          <w:lang w:eastAsia="ja-JP"/>
        </w:rPr>
        <w:t xml:space="preserve">Output Arguments </w:t>
      </w:r>
    </w:p>
    <w:p w14:paraId="4F309D45" w14:textId="7E65CBC5" w:rsidR="00AD5D5B" w:rsidRPr="00BA3BAD" w:rsidRDefault="00AD5D5B" w:rsidP="00D9168D">
      <w:pPr>
        <w:rPr>
          <w:rFonts w:eastAsia="SimSun"/>
          <w:lang w:eastAsia="ja-JP"/>
        </w:rPr>
      </w:pPr>
      <w:r w:rsidRPr="00BA3BAD">
        <w:rPr>
          <w:rFonts w:eastAsia="SimSun"/>
          <w:lang w:eastAsia="ja-JP"/>
        </w:rPr>
        <w:t>An integer indicating the driving mode</w:t>
      </w:r>
      <w:r w:rsidR="00D9168D">
        <w:rPr>
          <w:rFonts w:eastAsia="SimSun"/>
          <w:lang w:eastAsia="ja-JP"/>
        </w:rPr>
        <w:t xml:space="preserve"> that</w:t>
      </w:r>
      <w:r w:rsidRPr="00BA3BAD">
        <w:rPr>
          <w:rFonts w:eastAsia="SimSun"/>
          <w:lang w:eastAsia="ja-JP"/>
        </w:rPr>
        <w:t xml:space="preserve"> the subject driver should take.</w:t>
      </w:r>
    </w:p>
    <w:p w14:paraId="170E4BF7" w14:textId="77777777" w:rsidR="00AD5D5B" w:rsidRPr="00BA3BAD" w:rsidRDefault="00AD5D5B" w:rsidP="00A66BE7">
      <w:pPr>
        <w:pStyle w:val="Heading4"/>
        <w:rPr>
          <w:lang w:eastAsia="ja-JP"/>
        </w:rPr>
      </w:pPr>
      <w:r w:rsidRPr="00BA3BAD">
        <w:rPr>
          <w:lang w:eastAsia="ja-JP"/>
        </w:rPr>
        <w:t>Sub-functions</w:t>
      </w:r>
    </w:p>
    <w:p w14:paraId="1A850BCA" w14:textId="77777777" w:rsidR="00AD5D5B" w:rsidRPr="00BA3BAD" w:rsidRDefault="00AD5D5B" w:rsidP="00D9168D">
      <w:pPr>
        <w:rPr>
          <w:rFonts w:eastAsia="SimSun"/>
          <w:lang w:eastAsia="ja-JP"/>
        </w:rPr>
      </w:pPr>
      <w:r w:rsidRPr="00BA3BAD">
        <w:rPr>
          <w:rFonts w:eastAsia="SimSun"/>
          <w:lang w:eastAsia="ja-JP"/>
        </w:rPr>
        <w:t>NeedDlc ()</w:t>
      </w:r>
    </w:p>
    <w:p w14:paraId="7AA95B9A" w14:textId="77777777" w:rsidR="00D9168D" w:rsidRDefault="00D9168D" w:rsidP="00D9168D">
      <w:pPr>
        <w:rPr>
          <w:rFonts w:eastAsia="SimSun"/>
          <w:lang w:eastAsia="ja-JP"/>
        </w:rPr>
      </w:pPr>
    </w:p>
    <w:p w14:paraId="7D21FBAD" w14:textId="441527EC" w:rsidR="00AD5D5B" w:rsidRPr="00BA3BAD" w:rsidRDefault="00AD5D5B" w:rsidP="00D9168D">
      <w:pPr>
        <w:rPr>
          <w:rFonts w:eastAsia="SimSun"/>
          <w:lang w:eastAsia="ja-JP"/>
        </w:rPr>
      </w:pPr>
      <w:r w:rsidRPr="00BA3BAD">
        <w:rPr>
          <w:rFonts w:eastAsia="SimSun"/>
          <w:lang w:eastAsia="ja-JP"/>
        </w:rPr>
        <w:t>NeedCoop ()</w:t>
      </w:r>
    </w:p>
    <w:p w14:paraId="1BC11E00" w14:textId="77777777" w:rsidR="00AD5D5B" w:rsidRPr="00BA3BAD" w:rsidRDefault="00AD5D5B" w:rsidP="00A66BE7">
      <w:pPr>
        <w:pStyle w:val="Heading4"/>
        <w:rPr>
          <w:lang w:eastAsia="ja-JP"/>
        </w:rPr>
      </w:pPr>
      <w:r w:rsidRPr="00BA3BAD">
        <w:rPr>
          <w:lang w:eastAsia="ja-JP"/>
        </w:rPr>
        <w:t>Pseudo code</w:t>
      </w:r>
    </w:p>
    <w:p w14:paraId="5AA8AD1B" w14:textId="59E86D40" w:rsidR="00AD5D5B" w:rsidRDefault="00AD5D5B" w:rsidP="00D9168D">
      <w:pPr>
        <w:rPr>
          <w:rFonts w:eastAsia="SimSun"/>
          <w:lang w:eastAsia="ja-JP"/>
        </w:rPr>
      </w:pPr>
      <w:r w:rsidRPr="00BA3BAD">
        <w:rPr>
          <w:rFonts w:eastAsia="SimSun"/>
          <w:lang w:eastAsia="ja-JP"/>
        </w:rPr>
        <w:t>If (NeedCoop())</w:t>
      </w:r>
      <w:r w:rsidR="00D9168D">
        <w:rPr>
          <w:rFonts w:eastAsia="SimSun"/>
          <w:lang w:eastAsia="ja-JP"/>
        </w:rPr>
        <w:t>:</w:t>
      </w:r>
    </w:p>
    <w:p w14:paraId="47AE5993" w14:textId="77777777" w:rsidR="00D9168D" w:rsidRPr="00BA3BAD" w:rsidRDefault="00D9168D" w:rsidP="00D9168D">
      <w:pPr>
        <w:rPr>
          <w:rFonts w:eastAsia="SimSun"/>
          <w:lang w:eastAsia="ja-JP"/>
        </w:rPr>
      </w:pPr>
    </w:p>
    <w:p w14:paraId="1405CD1D" w14:textId="1F44CEA2" w:rsidR="00AD5D5B" w:rsidRPr="00D9168D" w:rsidRDefault="00AD5D5B" w:rsidP="00D9168D">
      <w:pPr>
        <w:pStyle w:val="ListParagraph"/>
        <w:numPr>
          <w:ilvl w:val="0"/>
          <w:numId w:val="80"/>
        </w:numPr>
        <w:rPr>
          <w:rFonts w:eastAsia="SimSun"/>
          <w:lang w:eastAsia="ja-JP"/>
        </w:rPr>
      </w:pPr>
      <w:r w:rsidRPr="00D9168D">
        <w:rPr>
          <w:rFonts w:eastAsia="SimSun"/>
          <w:lang w:eastAsia="ja-JP"/>
        </w:rPr>
        <w:t>Set mode as CCF and return</w:t>
      </w:r>
      <w:r w:rsidR="00D9168D">
        <w:rPr>
          <w:rFonts w:eastAsia="SimSun"/>
          <w:lang w:eastAsia="ja-JP"/>
        </w:rPr>
        <w:t>.</w:t>
      </w:r>
    </w:p>
    <w:p w14:paraId="20CE4E2C" w14:textId="77777777" w:rsidR="00D9168D" w:rsidRDefault="00D9168D" w:rsidP="00D9168D">
      <w:pPr>
        <w:rPr>
          <w:rFonts w:eastAsia="SimSun"/>
          <w:lang w:eastAsia="ja-JP"/>
        </w:rPr>
      </w:pPr>
    </w:p>
    <w:p w14:paraId="3D9A7F04" w14:textId="7D82F7D8" w:rsidR="00AD5D5B" w:rsidRDefault="00AD5D5B" w:rsidP="00D9168D">
      <w:pPr>
        <w:rPr>
          <w:rFonts w:eastAsia="SimSun"/>
          <w:lang w:eastAsia="ja-JP"/>
        </w:rPr>
      </w:pPr>
      <w:r w:rsidRPr="00BA3BAD">
        <w:rPr>
          <w:rFonts w:eastAsia="SimSun"/>
          <w:lang w:eastAsia="ja-JP"/>
        </w:rPr>
        <w:t>Else if (NeedLC())</w:t>
      </w:r>
      <w:r w:rsidR="00D9168D">
        <w:rPr>
          <w:rFonts w:eastAsia="SimSun"/>
          <w:lang w:eastAsia="ja-JP"/>
        </w:rPr>
        <w:t>:</w:t>
      </w:r>
    </w:p>
    <w:p w14:paraId="623B3723" w14:textId="77777777" w:rsidR="00D9168D" w:rsidRPr="00BA3BAD" w:rsidRDefault="00D9168D" w:rsidP="00D9168D">
      <w:pPr>
        <w:rPr>
          <w:rFonts w:eastAsia="SimSun"/>
          <w:lang w:eastAsia="ja-JP"/>
        </w:rPr>
      </w:pPr>
    </w:p>
    <w:p w14:paraId="6B07A01B" w14:textId="28E7BF76" w:rsidR="00AD5D5B" w:rsidRPr="00D9168D" w:rsidRDefault="00AD5D5B" w:rsidP="00D9168D">
      <w:pPr>
        <w:pStyle w:val="ListParagraph"/>
        <w:numPr>
          <w:ilvl w:val="0"/>
          <w:numId w:val="81"/>
        </w:numPr>
        <w:rPr>
          <w:rFonts w:eastAsia="SimSun"/>
          <w:lang w:eastAsia="ja-JP"/>
        </w:rPr>
      </w:pPr>
      <w:r w:rsidRPr="00D9168D">
        <w:rPr>
          <w:rFonts w:eastAsia="SimSun"/>
          <w:lang w:eastAsia="ja-JP"/>
        </w:rPr>
        <w:t>Set mode as BCF and return</w:t>
      </w:r>
      <w:r w:rsidR="00D9168D">
        <w:rPr>
          <w:rFonts w:eastAsia="SimSun"/>
          <w:lang w:eastAsia="ja-JP"/>
        </w:rPr>
        <w:t>.</w:t>
      </w:r>
    </w:p>
    <w:p w14:paraId="27E55E65" w14:textId="77777777" w:rsidR="00D9168D" w:rsidRDefault="00D9168D" w:rsidP="00D9168D">
      <w:pPr>
        <w:rPr>
          <w:rFonts w:eastAsia="SimSun"/>
          <w:lang w:eastAsia="ja-JP"/>
        </w:rPr>
      </w:pPr>
    </w:p>
    <w:p w14:paraId="1E961BFB" w14:textId="153201B9" w:rsidR="00AD5D5B" w:rsidRDefault="00AD5D5B" w:rsidP="00D9168D">
      <w:pPr>
        <w:rPr>
          <w:rFonts w:eastAsia="SimSun"/>
          <w:lang w:eastAsia="ja-JP"/>
        </w:rPr>
      </w:pPr>
      <w:r w:rsidRPr="00BA3BAD">
        <w:rPr>
          <w:rFonts w:eastAsia="SimSun"/>
          <w:lang w:eastAsia="ja-JP"/>
        </w:rPr>
        <w:t>Else</w:t>
      </w:r>
      <w:r w:rsidR="00D9168D">
        <w:rPr>
          <w:rFonts w:eastAsia="SimSun"/>
          <w:lang w:eastAsia="ja-JP"/>
        </w:rPr>
        <w:t>:</w:t>
      </w:r>
    </w:p>
    <w:p w14:paraId="60C7B8BB" w14:textId="77777777" w:rsidR="00D9168D" w:rsidRPr="00BA3BAD" w:rsidRDefault="00D9168D" w:rsidP="00D9168D">
      <w:pPr>
        <w:rPr>
          <w:rFonts w:eastAsia="SimSun"/>
          <w:lang w:eastAsia="ja-JP"/>
        </w:rPr>
      </w:pPr>
    </w:p>
    <w:p w14:paraId="7FBC1C82" w14:textId="2509E621" w:rsidR="00AD5D5B" w:rsidRPr="00D9168D" w:rsidRDefault="00AD5D5B" w:rsidP="00D9168D">
      <w:pPr>
        <w:pStyle w:val="ListParagraph"/>
        <w:numPr>
          <w:ilvl w:val="0"/>
          <w:numId w:val="82"/>
        </w:numPr>
        <w:rPr>
          <w:rFonts w:eastAsia="SimSun"/>
          <w:lang w:eastAsia="ja-JP"/>
        </w:rPr>
      </w:pPr>
      <w:r w:rsidRPr="00D9168D">
        <w:rPr>
          <w:rFonts w:eastAsia="SimSun"/>
          <w:lang w:eastAsia="ja-JP"/>
        </w:rPr>
        <w:t>Set mode as CF and return</w:t>
      </w:r>
      <w:r w:rsidR="00D9168D">
        <w:rPr>
          <w:rFonts w:eastAsia="SimSun"/>
          <w:lang w:eastAsia="ja-JP"/>
        </w:rPr>
        <w:t>.</w:t>
      </w:r>
    </w:p>
    <w:p w14:paraId="6E9EAD7F" w14:textId="77777777" w:rsidR="00AD5D5B" w:rsidRPr="00BA3BAD" w:rsidRDefault="00AD5D5B" w:rsidP="00574707">
      <w:pPr>
        <w:spacing w:after="120" w:line="259" w:lineRule="auto"/>
        <w:rPr>
          <w:rFonts w:eastAsia="SimSun"/>
          <w:lang w:eastAsia="ja-JP"/>
        </w:rPr>
      </w:pPr>
    </w:p>
    <w:p w14:paraId="5872CE28" w14:textId="77777777" w:rsidR="00AD5D5B" w:rsidRPr="00BA3BAD" w:rsidRDefault="00AD5D5B" w:rsidP="00A66BE7">
      <w:pPr>
        <w:pStyle w:val="Heading3"/>
      </w:pPr>
      <w:bookmarkStart w:id="119" w:name="_Toc35777893"/>
      <w:r w:rsidRPr="00BA3BAD">
        <w:t>determineDrivingMode</w:t>
      </w:r>
      <w:bookmarkEnd w:id="119"/>
    </w:p>
    <w:p w14:paraId="475BB976" w14:textId="77777777" w:rsidR="00AD5D5B" w:rsidRPr="00BA3BAD" w:rsidRDefault="00AD5D5B" w:rsidP="00A66BE7">
      <w:pPr>
        <w:pStyle w:val="Heading4"/>
        <w:rPr>
          <w:lang w:eastAsia="ja-JP"/>
        </w:rPr>
      </w:pPr>
      <w:r w:rsidRPr="00BA3BAD">
        <w:rPr>
          <w:lang w:eastAsia="ja-JP"/>
        </w:rPr>
        <w:t>Syntax</w:t>
      </w:r>
    </w:p>
    <w:p w14:paraId="24E6B10C" w14:textId="77777777" w:rsidR="00AD5D5B" w:rsidRPr="00BA3BAD" w:rsidRDefault="00AD5D5B" w:rsidP="00D9168D">
      <w:pPr>
        <w:rPr>
          <w:rFonts w:eastAsia="SimSun"/>
          <w:lang w:eastAsia="ja-JP"/>
        </w:rPr>
      </w:pPr>
      <w:r w:rsidRPr="00BA3BAD">
        <w:rPr>
          <w:rFonts w:eastAsia="SimSun"/>
          <w:lang w:eastAsia="ja-JP"/>
        </w:rPr>
        <w:t>int myVehicleDef::determineDrivingMode()</w:t>
      </w:r>
    </w:p>
    <w:p w14:paraId="4122D048" w14:textId="77777777" w:rsidR="00AD5D5B" w:rsidRPr="00BA3BAD" w:rsidRDefault="00AD5D5B" w:rsidP="00A66BE7">
      <w:pPr>
        <w:pStyle w:val="Heading4"/>
        <w:rPr>
          <w:lang w:eastAsia="ja-JP"/>
        </w:rPr>
      </w:pPr>
      <w:r w:rsidRPr="00BA3BAD">
        <w:rPr>
          <w:lang w:eastAsia="ja-JP"/>
        </w:rPr>
        <w:t>Description</w:t>
      </w:r>
    </w:p>
    <w:p w14:paraId="6F9D3976" w14:textId="64BAE88D" w:rsidR="00AD5D5B" w:rsidRPr="00BA3BAD" w:rsidRDefault="00AD5D5B" w:rsidP="00D9168D">
      <w:pPr>
        <w:rPr>
          <w:rFonts w:eastAsia="SimSun"/>
          <w:lang w:eastAsia="ja-JP"/>
        </w:rPr>
      </w:pPr>
      <w:r w:rsidRPr="00BA3BAD">
        <w:rPr>
          <w:rFonts w:eastAsia="SimSun"/>
          <w:lang w:eastAsia="ja-JP"/>
        </w:rPr>
        <w:t xml:space="preserve">This function determines the driving mode of a human driver at the current update interval (see </w:t>
      </w:r>
      <w:r w:rsidR="00D9168D">
        <w:rPr>
          <w:rFonts w:eastAsia="SimSun"/>
          <w:lang w:eastAsia="ja-JP"/>
        </w:rPr>
        <w:t>figure</w:t>
      </w:r>
      <w:r w:rsidRPr="00BA3BAD">
        <w:rPr>
          <w:rFonts w:eastAsia="SimSun"/>
          <w:lang w:eastAsia="ja-JP"/>
        </w:rPr>
        <w:t xml:space="preserve"> C3 for the logic flow). The PATH framework models five driving modes: regular car-following (CF), car-following mode before lane-changing (BCF), car-following mode after lane-changing (ACF), cooperative car-following mode (CCF), and receiving car-following mode (RCF). While the first three modes are self-explanatory, CCF stands for the mode that the subject driver is willing to actively create a gap for the lane changer. RCF mode describes the CF behavior of the driver if a lane changer just merges in front of </w:t>
      </w:r>
      <w:r w:rsidR="00F56578">
        <w:rPr>
          <w:rFonts w:eastAsia="SimSun"/>
          <w:lang w:eastAsia="ja-JP"/>
        </w:rPr>
        <w:t>him or her</w:t>
      </w:r>
      <w:r w:rsidRPr="00BA3BAD">
        <w:rPr>
          <w:rFonts w:eastAsia="SimSun"/>
          <w:lang w:eastAsia="ja-JP"/>
        </w:rPr>
        <w:t xml:space="preserve">. Once the driving mode is determined, the simulation framework will use the corresponding CF and LC mechanisms to update the subject driver’s movements. A driver’s driving mode is affected by </w:t>
      </w:r>
      <w:r w:rsidR="00F56578">
        <w:rPr>
          <w:rFonts w:eastAsia="SimSun"/>
          <w:lang w:eastAsia="ja-JP"/>
        </w:rPr>
        <w:t>his or her</w:t>
      </w:r>
      <w:r w:rsidRPr="00BA3BAD">
        <w:rPr>
          <w:rFonts w:eastAsia="SimSun"/>
          <w:lang w:eastAsia="ja-JP"/>
        </w:rPr>
        <w:t xml:space="preserve"> driving mode in the previous update interval, the LC motivation, and the (potential) need to yield to other lane changers. For this reason, this function calculates the LC desire, LC type, target lane, and cooperation request for the driver.</w:t>
      </w:r>
    </w:p>
    <w:p w14:paraId="7DB265DD" w14:textId="77777777" w:rsidR="00AD5D5B" w:rsidRPr="00BA3BAD" w:rsidRDefault="00AD5D5B" w:rsidP="00A66BE7">
      <w:pPr>
        <w:pStyle w:val="Heading4"/>
        <w:rPr>
          <w:lang w:eastAsia="ja-JP"/>
        </w:rPr>
      </w:pPr>
      <w:r w:rsidRPr="00BA3BAD">
        <w:rPr>
          <w:lang w:eastAsia="ja-JP"/>
        </w:rPr>
        <w:t>Inputs Arguments</w:t>
      </w:r>
    </w:p>
    <w:p w14:paraId="3FFAD52F" w14:textId="77777777" w:rsidR="00AD5D5B" w:rsidRPr="00BA3BAD" w:rsidRDefault="00AD5D5B" w:rsidP="00D9168D">
      <w:pPr>
        <w:rPr>
          <w:rFonts w:eastAsia="SimSun"/>
          <w:lang w:eastAsia="ja-JP"/>
        </w:rPr>
      </w:pPr>
      <w:r w:rsidRPr="00BA3BAD">
        <w:rPr>
          <w:rFonts w:eastAsia="SimSun"/>
          <w:lang w:eastAsia="ja-JP"/>
        </w:rPr>
        <w:t>None.</w:t>
      </w:r>
    </w:p>
    <w:p w14:paraId="14D13655" w14:textId="77777777" w:rsidR="00AD5D5B" w:rsidRPr="00BA3BAD" w:rsidRDefault="00AD5D5B" w:rsidP="00A66BE7">
      <w:pPr>
        <w:pStyle w:val="Heading4"/>
        <w:rPr>
          <w:lang w:eastAsia="ja-JP"/>
        </w:rPr>
      </w:pPr>
      <w:r w:rsidRPr="00BA3BAD">
        <w:rPr>
          <w:lang w:eastAsia="ja-JP"/>
        </w:rPr>
        <w:t xml:space="preserve">Output Arguments </w:t>
      </w:r>
    </w:p>
    <w:p w14:paraId="391E0E95" w14:textId="77777777" w:rsidR="00AD5D5B" w:rsidRPr="00BA3BAD" w:rsidRDefault="00AD5D5B" w:rsidP="00D9168D">
      <w:pPr>
        <w:rPr>
          <w:rFonts w:eastAsia="SimSun"/>
          <w:lang w:eastAsia="ja-JP"/>
        </w:rPr>
      </w:pPr>
      <w:r w:rsidRPr="00BA3BAD">
        <w:rPr>
          <w:rFonts w:eastAsia="SimSun"/>
          <w:lang w:eastAsia="ja-JP"/>
        </w:rPr>
        <w:t>None.</w:t>
      </w:r>
    </w:p>
    <w:p w14:paraId="51222A57" w14:textId="77777777" w:rsidR="00AD5D5B" w:rsidRPr="00BA3BAD" w:rsidRDefault="00AD5D5B" w:rsidP="00A66BE7">
      <w:pPr>
        <w:pStyle w:val="Heading4"/>
        <w:rPr>
          <w:lang w:eastAsia="ja-JP"/>
        </w:rPr>
      </w:pPr>
      <w:r w:rsidRPr="00BA3BAD">
        <w:rPr>
          <w:lang w:eastAsia="ja-JP"/>
        </w:rPr>
        <w:t>Sub-functions</w:t>
      </w:r>
    </w:p>
    <w:p w14:paraId="26BF3EFF" w14:textId="77777777" w:rsidR="00AD5D5B" w:rsidRPr="00BA3BAD" w:rsidRDefault="00AD5D5B" w:rsidP="00D9168D">
      <w:pPr>
        <w:rPr>
          <w:rFonts w:eastAsia="SimSun"/>
          <w:lang w:eastAsia="ja-JP"/>
        </w:rPr>
      </w:pPr>
      <w:r w:rsidRPr="00BA3BAD">
        <w:rPr>
          <w:rFonts w:eastAsia="SimSun"/>
          <w:lang w:eastAsia="ja-JP"/>
        </w:rPr>
        <w:t>DetermineLcOrMergeOrCoop()</w:t>
      </w:r>
    </w:p>
    <w:p w14:paraId="445A439E" w14:textId="77777777" w:rsidR="00D9168D" w:rsidRDefault="00D9168D" w:rsidP="00D9168D">
      <w:pPr>
        <w:rPr>
          <w:rFonts w:eastAsia="SimSun"/>
          <w:lang w:eastAsia="ja-JP"/>
        </w:rPr>
      </w:pPr>
    </w:p>
    <w:p w14:paraId="11E08BFD" w14:textId="2453F7E8" w:rsidR="00AD5D5B" w:rsidRPr="00BA3BAD" w:rsidRDefault="00AD5D5B" w:rsidP="00D9168D">
      <w:pPr>
        <w:rPr>
          <w:rFonts w:eastAsia="SimSun"/>
          <w:lang w:eastAsia="ja-JP"/>
        </w:rPr>
      </w:pPr>
      <w:r w:rsidRPr="00BA3BAD">
        <w:rPr>
          <w:rFonts w:eastAsia="SimSun"/>
          <w:lang w:eastAsia="ja-JP"/>
        </w:rPr>
        <w:t>Determine2ndLcAfterLc()</w:t>
      </w:r>
    </w:p>
    <w:p w14:paraId="3AB854DB" w14:textId="77777777" w:rsidR="00D9168D" w:rsidRDefault="00D9168D" w:rsidP="00D9168D">
      <w:pPr>
        <w:rPr>
          <w:rFonts w:eastAsia="SimSun"/>
          <w:lang w:eastAsia="ja-JP"/>
        </w:rPr>
      </w:pPr>
    </w:p>
    <w:p w14:paraId="6E672A18" w14:textId="0785FFF0" w:rsidR="00AD5D5B" w:rsidRPr="00BA3BAD" w:rsidRDefault="00AD5D5B" w:rsidP="00D9168D">
      <w:pPr>
        <w:rPr>
          <w:rFonts w:eastAsia="SimSun"/>
          <w:lang w:eastAsia="ja-JP"/>
        </w:rPr>
      </w:pPr>
      <w:r w:rsidRPr="00BA3BAD">
        <w:rPr>
          <w:rFonts w:eastAsia="SimSun"/>
          <w:lang w:eastAsia="ja-JP"/>
        </w:rPr>
        <w:t>determineCoopOrLc()</w:t>
      </w:r>
    </w:p>
    <w:p w14:paraId="6A61CCCF" w14:textId="77777777" w:rsidR="00D9168D" w:rsidRDefault="00D9168D" w:rsidP="00D9168D">
      <w:pPr>
        <w:rPr>
          <w:rFonts w:eastAsia="SimSun"/>
          <w:lang w:eastAsia="ja-JP"/>
        </w:rPr>
      </w:pPr>
    </w:p>
    <w:p w14:paraId="06C6DBF9" w14:textId="51ACB9D4" w:rsidR="00AD5D5B" w:rsidRPr="00BA3BAD" w:rsidRDefault="00AD5D5B" w:rsidP="00D9168D">
      <w:pPr>
        <w:rPr>
          <w:rFonts w:eastAsia="SimSun"/>
          <w:lang w:eastAsia="ja-JP"/>
        </w:rPr>
      </w:pPr>
      <w:r w:rsidRPr="00BA3BAD">
        <w:rPr>
          <w:rFonts w:eastAsia="SimSun"/>
          <w:lang w:eastAsia="ja-JP"/>
        </w:rPr>
        <w:t>DetermineReceiveOrLcOrCoop()</w:t>
      </w:r>
    </w:p>
    <w:p w14:paraId="7EEF6338" w14:textId="77777777" w:rsidR="00D9168D" w:rsidRDefault="00D9168D" w:rsidP="00D9168D">
      <w:pPr>
        <w:rPr>
          <w:rFonts w:eastAsia="SimSun"/>
          <w:lang w:eastAsia="ja-JP"/>
        </w:rPr>
      </w:pPr>
    </w:p>
    <w:p w14:paraId="15F19FAC" w14:textId="5D897F8E" w:rsidR="00AD5D5B" w:rsidRPr="00BA3BAD" w:rsidRDefault="00AD5D5B" w:rsidP="00D9168D">
      <w:pPr>
        <w:rPr>
          <w:rFonts w:eastAsia="SimSun"/>
          <w:lang w:eastAsia="ja-JP"/>
        </w:rPr>
      </w:pPr>
      <w:r w:rsidRPr="00BA3BAD">
        <w:rPr>
          <w:rFonts w:eastAsia="SimSun"/>
          <w:lang w:eastAsia="ja-JP"/>
        </w:rPr>
        <w:t>determineGapOrGiveup()</w:t>
      </w:r>
    </w:p>
    <w:p w14:paraId="71875682" w14:textId="77777777" w:rsidR="00AD5D5B" w:rsidRPr="00BA3BAD" w:rsidRDefault="00AD5D5B" w:rsidP="00A66BE7">
      <w:pPr>
        <w:pStyle w:val="Heading4"/>
        <w:rPr>
          <w:lang w:eastAsia="ja-JP"/>
        </w:rPr>
      </w:pPr>
      <w:r w:rsidRPr="00BA3BAD">
        <w:rPr>
          <w:lang w:eastAsia="ja-JP"/>
        </w:rPr>
        <w:t>Pseudo code</w:t>
      </w:r>
    </w:p>
    <w:p w14:paraId="700EAEF0" w14:textId="7F6B9FCB" w:rsidR="00AD5D5B" w:rsidRDefault="00AD5D5B" w:rsidP="00D9168D">
      <w:pPr>
        <w:rPr>
          <w:rFonts w:eastAsia="SimSun"/>
          <w:lang w:eastAsia="ja-JP"/>
        </w:rPr>
      </w:pPr>
      <w:r w:rsidRPr="00BA3BAD">
        <w:rPr>
          <w:rFonts w:eastAsia="SimSun"/>
          <w:lang w:eastAsia="ja-JP"/>
        </w:rPr>
        <w:t>If (the subject vehicle is within a node, e.g., intersection):</w:t>
      </w:r>
    </w:p>
    <w:p w14:paraId="5EDE1E9D" w14:textId="77777777" w:rsidR="00D9168D" w:rsidRPr="00BA3BAD" w:rsidRDefault="00D9168D" w:rsidP="00D9168D">
      <w:pPr>
        <w:rPr>
          <w:rFonts w:eastAsia="SimSun"/>
          <w:lang w:eastAsia="ja-JP"/>
        </w:rPr>
      </w:pPr>
    </w:p>
    <w:p w14:paraId="7E5A14CF" w14:textId="7178459B" w:rsidR="00AD5D5B" w:rsidRPr="00BA3BAD" w:rsidRDefault="00AD5D5B" w:rsidP="002133A0">
      <w:pPr>
        <w:numPr>
          <w:ilvl w:val="1"/>
          <w:numId w:val="18"/>
        </w:numPr>
        <w:spacing w:after="120" w:line="259" w:lineRule="auto"/>
        <w:contextualSpacing/>
        <w:rPr>
          <w:rFonts w:eastAsia="SimSun"/>
          <w:lang w:eastAsia="ja-JP"/>
        </w:rPr>
      </w:pPr>
      <w:r w:rsidRPr="00BA3BAD">
        <w:rPr>
          <w:rFonts w:eastAsia="SimSun"/>
          <w:lang w:eastAsia="ja-JP"/>
        </w:rPr>
        <w:t>If previous mode is BCF</w:t>
      </w:r>
      <w:r w:rsidR="00F56578">
        <w:rPr>
          <w:rFonts w:eastAsia="SimSun"/>
          <w:lang w:eastAsia="ja-JP"/>
        </w:rPr>
        <w:t>:</w:t>
      </w:r>
    </w:p>
    <w:p w14:paraId="60DD517E" w14:textId="69AA083C" w:rsidR="00AD5D5B" w:rsidRPr="00BA3BAD" w:rsidRDefault="00AD5D5B" w:rsidP="002133A0">
      <w:pPr>
        <w:numPr>
          <w:ilvl w:val="2"/>
          <w:numId w:val="18"/>
        </w:numPr>
        <w:spacing w:after="120" w:line="259" w:lineRule="auto"/>
        <w:contextualSpacing/>
        <w:rPr>
          <w:rFonts w:eastAsia="SimSun"/>
          <w:lang w:eastAsia="ja-JP"/>
        </w:rPr>
      </w:pPr>
      <w:r w:rsidRPr="00BA3BAD">
        <w:rPr>
          <w:rFonts w:eastAsia="SimSun"/>
          <w:lang w:eastAsia="ja-JP"/>
        </w:rPr>
        <w:lastRenderedPageBreak/>
        <w:t>Set mode to CF</w:t>
      </w:r>
      <w:r w:rsidR="00F56578">
        <w:rPr>
          <w:rFonts w:eastAsia="SimSun"/>
          <w:lang w:eastAsia="ja-JP"/>
        </w:rPr>
        <w:t>.</w:t>
      </w:r>
    </w:p>
    <w:p w14:paraId="258C3833" w14:textId="0D078A07" w:rsidR="00AD5D5B" w:rsidRPr="00BA3BAD" w:rsidRDefault="00AD5D5B" w:rsidP="002133A0">
      <w:pPr>
        <w:numPr>
          <w:ilvl w:val="1"/>
          <w:numId w:val="18"/>
        </w:numPr>
        <w:spacing w:after="120" w:line="259" w:lineRule="auto"/>
        <w:contextualSpacing/>
        <w:rPr>
          <w:rFonts w:eastAsia="SimSun"/>
          <w:lang w:eastAsia="ja-JP"/>
        </w:rPr>
      </w:pPr>
      <w:r w:rsidRPr="00BA3BAD">
        <w:rPr>
          <w:rFonts w:eastAsia="SimSun"/>
          <w:lang w:eastAsia="ja-JP"/>
        </w:rPr>
        <w:t>Else</w:t>
      </w:r>
      <w:r w:rsidR="00F56578">
        <w:rPr>
          <w:rFonts w:eastAsia="SimSun"/>
          <w:lang w:eastAsia="ja-JP"/>
        </w:rPr>
        <w:t>:</w:t>
      </w:r>
    </w:p>
    <w:p w14:paraId="0F54C5CF" w14:textId="2E134A17" w:rsidR="00AD5D5B" w:rsidRPr="00BA3BAD" w:rsidRDefault="00AD5D5B" w:rsidP="002133A0">
      <w:pPr>
        <w:numPr>
          <w:ilvl w:val="2"/>
          <w:numId w:val="18"/>
        </w:numPr>
        <w:spacing w:after="120" w:line="259" w:lineRule="auto"/>
        <w:contextualSpacing/>
        <w:rPr>
          <w:rFonts w:eastAsia="SimSun"/>
          <w:lang w:eastAsia="ja-JP"/>
        </w:rPr>
      </w:pPr>
      <w:r w:rsidRPr="00BA3BAD">
        <w:rPr>
          <w:rFonts w:eastAsia="SimSun"/>
          <w:lang w:eastAsia="ja-JP"/>
        </w:rPr>
        <w:t>Set mode to previous mode</w:t>
      </w:r>
      <w:r w:rsidR="00F56578">
        <w:rPr>
          <w:rFonts w:eastAsia="SimSun"/>
          <w:lang w:eastAsia="ja-JP"/>
        </w:rPr>
        <w:t>.</w:t>
      </w:r>
    </w:p>
    <w:p w14:paraId="29D17F48" w14:textId="77777777" w:rsidR="00D9168D" w:rsidRDefault="00D9168D" w:rsidP="00D9168D">
      <w:pPr>
        <w:rPr>
          <w:rFonts w:eastAsia="SimSun"/>
          <w:lang w:eastAsia="ja-JP"/>
        </w:rPr>
      </w:pPr>
    </w:p>
    <w:p w14:paraId="42356267" w14:textId="7F5A2279" w:rsidR="00AD5D5B" w:rsidRDefault="00AD5D5B" w:rsidP="00D9168D">
      <w:pPr>
        <w:rPr>
          <w:rFonts w:eastAsia="SimSun"/>
          <w:lang w:eastAsia="ja-JP"/>
        </w:rPr>
      </w:pPr>
      <w:r w:rsidRPr="00BA3BAD">
        <w:rPr>
          <w:rFonts w:eastAsia="SimSun"/>
          <w:lang w:eastAsia="ja-JP"/>
        </w:rPr>
        <w:t>Else</w:t>
      </w:r>
    </w:p>
    <w:p w14:paraId="3FE9715F" w14:textId="77777777" w:rsidR="00D9168D" w:rsidRPr="00BA3BAD" w:rsidRDefault="00D9168D" w:rsidP="00D9168D">
      <w:pPr>
        <w:rPr>
          <w:rFonts w:eastAsia="SimSun"/>
          <w:lang w:eastAsia="ja-JP"/>
        </w:rPr>
      </w:pPr>
    </w:p>
    <w:p w14:paraId="150CD8D8" w14:textId="6260B113" w:rsidR="00AD5D5B" w:rsidRPr="00D9168D" w:rsidRDefault="00AD5D5B" w:rsidP="00D9168D">
      <w:pPr>
        <w:pStyle w:val="ListParagraph"/>
        <w:numPr>
          <w:ilvl w:val="0"/>
          <w:numId w:val="83"/>
        </w:numPr>
        <w:rPr>
          <w:rFonts w:eastAsia="SimSun"/>
          <w:lang w:eastAsia="ja-JP"/>
        </w:rPr>
      </w:pPr>
      <w:r w:rsidRPr="00D9168D">
        <w:rPr>
          <w:rFonts w:eastAsia="SimSun"/>
          <w:lang w:eastAsia="ja-JP"/>
        </w:rPr>
        <w:t>If (current mode is CF)</w:t>
      </w:r>
      <w:r w:rsidR="00F56578">
        <w:rPr>
          <w:rFonts w:eastAsia="SimSun"/>
          <w:lang w:eastAsia="ja-JP"/>
        </w:rPr>
        <w:t>:</w:t>
      </w:r>
    </w:p>
    <w:p w14:paraId="28E79EA0" w14:textId="49018A8F" w:rsidR="00AD5D5B" w:rsidRDefault="00AD5D5B" w:rsidP="00D9168D">
      <w:pPr>
        <w:pStyle w:val="ListParagraph"/>
        <w:numPr>
          <w:ilvl w:val="1"/>
          <w:numId w:val="83"/>
        </w:numPr>
        <w:rPr>
          <w:rFonts w:eastAsia="SimSun"/>
          <w:lang w:eastAsia="ja-JP"/>
        </w:rPr>
      </w:pPr>
      <w:r w:rsidRPr="00D9168D">
        <w:rPr>
          <w:rFonts w:eastAsia="SimSun"/>
          <w:lang w:eastAsia="ja-JP"/>
        </w:rPr>
        <w:t>Return: DetermineLcOrMergeOrCoop()</w:t>
      </w:r>
      <w:r w:rsidR="00F56578">
        <w:rPr>
          <w:rFonts w:eastAsia="SimSun"/>
          <w:lang w:eastAsia="ja-JP"/>
        </w:rPr>
        <w:t>.</w:t>
      </w:r>
    </w:p>
    <w:p w14:paraId="34350668" w14:textId="77777777" w:rsidR="00D9168D" w:rsidRPr="00D9168D" w:rsidRDefault="00D9168D" w:rsidP="00D9168D">
      <w:pPr>
        <w:rPr>
          <w:rFonts w:eastAsia="SimSun"/>
          <w:lang w:eastAsia="ja-JP"/>
        </w:rPr>
      </w:pPr>
    </w:p>
    <w:p w14:paraId="58BD36E4" w14:textId="79EAD16E" w:rsidR="00AD5D5B" w:rsidRPr="00D9168D" w:rsidRDefault="00AD5D5B" w:rsidP="00D9168D">
      <w:pPr>
        <w:pStyle w:val="ListParagraph"/>
        <w:numPr>
          <w:ilvl w:val="0"/>
          <w:numId w:val="83"/>
        </w:numPr>
        <w:rPr>
          <w:rFonts w:eastAsia="SimSun"/>
          <w:lang w:eastAsia="ja-JP"/>
        </w:rPr>
      </w:pPr>
      <w:r w:rsidRPr="00D9168D">
        <w:rPr>
          <w:rFonts w:eastAsia="SimSun"/>
          <w:lang w:eastAsia="ja-JP"/>
        </w:rPr>
        <w:t>Else if (current mode is ACF)</w:t>
      </w:r>
      <w:r w:rsidR="00F56578">
        <w:rPr>
          <w:rFonts w:eastAsia="SimSun"/>
          <w:lang w:eastAsia="ja-JP"/>
        </w:rPr>
        <w:t>:</w:t>
      </w:r>
    </w:p>
    <w:p w14:paraId="6DEFAFB4" w14:textId="48FAB3E6" w:rsidR="00AD5D5B" w:rsidRDefault="00AD5D5B" w:rsidP="00D9168D">
      <w:pPr>
        <w:pStyle w:val="ListParagraph"/>
        <w:numPr>
          <w:ilvl w:val="1"/>
          <w:numId w:val="83"/>
        </w:numPr>
        <w:rPr>
          <w:rFonts w:eastAsia="SimSun"/>
          <w:lang w:eastAsia="ja-JP"/>
        </w:rPr>
      </w:pPr>
      <w:r w:rsidRPr="00D9168D">
        <w:rPr>
          <w:rFonts w:eastAsia="SimSun"/>
          <w:lang w:eastAsia="ja-JP"/>
        </w:rPr>
        <w:t>Return: Determine2ndLcAfterLc()</w:t>
      </w:r>
      <w:r w:rsidR="00F56578">
        <w:rPr>
          <w:rFonts w:eastAsia="SimSun"/>
          <w:lang w:eastAsia="ja-JP"/>
        </w:rPr>
        <w:t>.</w:t>
      </w:r>
    </w:p>
    <w:p w14:paraId="34D1926C" w14:textId="77777777" w:rsidR="00D9168D" w:rsidRPr="00D9168D" w:rsidRDefault="00D9168D" w:rsidP="00D9168D">
      <w:pPr>
        <w:rPr>
          <w:rFonts w:eastAsia="SimSun"/>
          <w:lang w:eastAsia="ja-JP"/>
        </w:rPr>
      </w:pPr>
    </w:p>
    <w:p w14:paraId="1F34754B" w14:textId="54770826" w:rsidR="00AD5D5B" w:rsidRPr="00D9168D" w:rsidRDefault="00AD5D5B" w:rsidP="00D9168D">
      <w:pPr>
        <w:pStyle w:val="ListParagraph"/>
        <w:numPr>
          <w:ilvl w:val="0"/>
          <w:numId w:val="83"/>
        </w:numPr>
        <w:rPr>
          <w:rFonts w:eastAsia="SimSun"/>
          <w:lang w:eastAsia="ja-JP"/>
        </w:rPr>
      </w:pPr>
      <w:r w:rsidRPr="00D9168D">
        <w:rPr>
          <w:rFonts w:eastAsia="SimSun"/>
          <w:lang w:eastAsia="ja-JP"/>
        </w:rPr>
        <w:t>Else if (current mode is CCF)</w:t>
      </w:r>
      <w:r w:rsidR="00F56578">
        <w:rPr>
          <w:rFonts w:eastAsia="SimSun"/>
          <w:lang w:eastAsia="ja-JP"/>
        </w:rPr>
        <w:t>:</w:t>
      </w:r>
    </w:p>
    <w:p w14:paraId="3A847D1D" w14:textId="32F1CA86" w:rsidR="00AD5D5B" w:rsidRDefault="00AD5D5B" w:rsidP="00D9168D">
      <w:pPr>
        <w:pStyle w:val="ListParagraph"/>
        <w:numPr>
          <w:ilvl w:val="1"/>
          <w:numId w:val="83"/>
        </w:numPr>
        <w:rPr>
          <w:rFonts w:eastAsia="SimSun"/>
          <w:lang w:eastAsia="ja-JP"/>
        </w:rPr>
      </w:pPr>
      <w:r w:rsidRPr="00D9168D">
        <w:rPr>
          <w:rFonts w:eastAsia="SimSun"/>
          <w:lang w:eastAsia="ja-JP"/>
        </w:rPr>
        <w:t>Return: determineCoopOrLc()</w:t>
      </w:r>
      <w:r w:rsidR="00F56578">
        <w:rPr>
          <w:rFonts w:eastAsia="SimSun"/>
          <w:lang w:eastAsia="ja-JP"/>
        </w:rPr>
        <w:t>.</w:t>
      </w:r>
    </w:p>
    <w:p w14:paraId="393E57B5" w14:textId="77777777" w:rsidR="00D9168D" w:rsidRPr="00D9168D" w:rsidRDefault="00D9168D" w:rsidP="00D9168D">
      <w:pPr>
        <w:rPr>
          <w:rFonts w:eastAsia="SimSun"/>
          <w:lang w:eastAsia="ja-JP"/>
        </w:rPr>
      </w:pPr>
    </w:p>
    <w:p w14:paraId="07C0843A" w14:textId="4D398717" w:rsidR="00AD5D5B" w:rsidRPr="00D9168D" w:rsidRDefault="00AD5D5B" w:rsidP="00D9168D">
      <w:pPr>
        <w:pStyle w:val="ListParagraph"/>
        <w:numPr>
          <w:ilvl w:val="0"/>
          <w:numId w:val="83"/>
        </w:numPr>
        <w:rPr>
          <w:rFonts w:eastAsia="SimSun"/>
          <w:lang w:eastAsia="ja-JP"/>
        </w:rPr>
      </w:pPr>
      <w:r w:rsidRPr="00D9168D">
        <w:rPr>
          <w:rFonts w:eastAsia="SimSun"/>
          <w:lang w:eastAsia="ja-JP"/>
        </w:rPr>
        <w:t>Else if (current mode is RCF)</w:t>
      </w:r>
      <w:r w:rsidR="00F56578">
        <w:rPr>
          <w:rFonts w:eastAsia="SimSun"/>
          <w:lang w:eastAsia="ja-JP"/>
        </w:rPr>
        <w:t>:</w:t>
      </w:r>
    </w:p>
    <w:p w14:paraId="7F9D4B81" w14:textId="57D8DB9C" w:rsidR="00AD5D5B" w:rsidRDefault="00AD5D5B" w:rsidP="00D9168D">
      <w:pPr>
        <w:pStyle w:val="ListParagraph"/>
        <w:numPr>
          <w:ilvl w:val="1"/>
          <w:numId w:val="83"/>
        </w:numPr>
        <w:rPr>
          <w:rFonts w:eastAsia="SimSun"/>
          <w:lang w:eastAsia="ja-JP"/>
        </w:rPr>
      </w:pPr>
      <w:r w:rsidRPr="00D9168D">
        <w:rPr>
          <w:rFonts w:eastAsia="SimSun"/>
          <w:lang w:eastAsia="ja-JP"/>
        </w:rPr>
        <w:t>Return: DetermineReceiveOrLcOrCoop()</w:t>
      </w:r>
      <w:r w:rsidR="00F56578">
        <w:rPr>
          <w:rFonts w:eastAsia="SimSun"/>
          <w:lang w:eastAsia="ja-JP"/>
        </w:rPr>
        <w:t>.</w:t>
      </w:r>
    </w:p>
    <w:p w14:paraId="1025597B" w14:textId="77777777" w:rsidR="00D9168D" w:rsidRPr="00D9168D" w:rsidRDefault="00D9168D" w:rsidP="00D9168D">
      <w:pPr>
        <w:rPr>
          <w:rFonts w:eastAsia="SimSun"/>
          <w:lang w:eastAsia="ja-JP"/>
        </w:rPr>
      </w:pPr>
    </w:p>
    <w:p w14:paraId="50669B09" w14:textId="75553489" w:rsidR="00AD5D5B" w:rsidRPr="00D9168D" w:rsidRDefault="00AD5D5B" w:rsidP="00D9168D">
      <w:pPr>
        <w:pStyle w:val="ListParagraph"/>
        <w:numPr>
          <w:ilvl w:val="0"/>
          <w:numId w:val="83"/>
        </w:numPr>
        <w:rPr>
          <w:rFonts w:eastAsia="SimSun"/>
          <w:lang w:eastAsia="ja-JP"/>
        </w:rPr>
      </w:pPr>
      <w:r w:rsidRPr="00D9168D">
        <w:rPr>
          <w:rFonts w:eastAsia="SimSun"/>
          <w:lang w:eastAsia="ja-JP"/>
        </w:rPr>
        <w:t>Else if (current mode is BCF)</w:t>
      </w:r>
      <w:r w:rsidR="00F56578">
        <w:rPr>
          <w:rFonts w:eastAsia="SimSun"/>
          <w:lang w:eastAsia="ja-JP"/>
        </w:rPr>
        <w:t>:</w:t>
      </w:r>
    </w:p>
    <w:p w14:paraId="0B5675D3" w14:textId="135B8FD2" w:rsidR="00AD5D5B" w:rsidRPr="00D9168D" w:rsidRDefault="00AD5D5B" w:rsidP="00D9168D">
      <w:pPr>
        <w:pStyle w:val="ListParagraph"/>
        <w:numPr>
          <w:ilvl w:val="1"/>
          <w:numId w:val="83"/>
        </w:numPr>
        <w:rPr>
          <w:rFonts w:eastAsia="SimSun"/>
          <w:lang w:eastAsia="ja-JP"/>
        </w:rPr>
      </w:pPr>
      <w:r w:rsidRPr="00D9168D">
        <w:rPr>
          <w:rFonts w:eastAsia="SimSun"/>
          <w:lang w:eastAsia="ja-JP"/>
        </w:rPr>
        <w:t>Return: determineGapOrGiveup()</w:t>
      </w:r>
      <w:r w:rsidR="00F56578">
        <w:rPr>
          <w:rFonts w:eastAsia="SimSun"/>
          <w:lang w:eastAsia="ja-JP"/>
        </w:rPr>
        <w:t>.</w:t>
      </w:r>
    </w:p>
    <w:p w14:paraId="1ADD4A52" w14:textId="77777777" w:rsidR="00D9168D" w:rsidRDefault="00D9168D" w:rsidP="00D9168D">
      <w:pPr>
        <w:rPr>
          <w:rFonts w:eastAsia="SimSun"/>
          <w:lang w:eastAsia="ja-JP"/>
        </w:rPr>
      </w:pPr>
    </w:p>
    <w:p w14:paraId="0EF2D30E" w14:textId="79C9B000" w:rsidR="00AD5D5B" w:rsidRDefault="00AD5D5B" w:rsidP="00D9168D">
      <w:pPr>
        <w:rPr>
          <w:rFonts w:eastAsia="SimSun"/>
          <w:lang w:eastAsia="ja-JP"/>
        </w:rPr>
      </w:pPr>
      <w:r w:rsidRPr="00BA3BAD">
        <w:rPr>
          <w:rFonts w:eastAsia="SimSun"/>
          <w:lang w:eastAsia="ja-JP"/>
        </w:rPr>
        <w:t>Else</w:t>
      </w:r>
    </w:p>
    <w:p w14:paraId="4971DB99" w14:textId="77777777" w:rsidR="00D9168D" w:rsidRPr="00BA3BAD" w:rsidRDefault="00D9168D" w:rsidP="00D9168D">
      <w:pPr>
        <w:rPr>
          <w:rFonts w:eastAsia="SimSun"/>
          <w:lang w:eastAsia="ja-JP"/>
        </w:rPr>
      </w:pPr>
    </w:p>
    <w:p w14:paraId="14978ACB" w14:textId="00293FE6" w:rsidR="00AD5D5B" w:rsidRPr="00D9168D" w:rsidRDefault="00AD5D5B" w:rsidP="00D9168D">
      <w:pPr>
        <w:pStyle w:val="ListParagraph"/>
        <w:numPr>
          <w:ilvl w:val="0"/>
          <w:numId w:val="84"/>
        </w:numPr>
        <w:rPr>
          <w:rFonts w:eastAsia="SimSun"/>
          <w:lang w:eastAsia="ja-JP"/>
        </w:rPr>
      </w:pPr>
      <w:r w:rsidRPr="00D9168D">
        <w:rPr>
          <w:rFonts w:eastAsia="SimSun"/>
          <w:lang w:eastAsia="ja-JP"/>
        </w:rPr>
        <w:t>Return current mode</w:t>
      </w:r>
      <w:r w:rsidR="00F56578">
        <w:rPr>
          <w:rFonts w:eastAsia="SimSun"/>
          <w:lang w:eastAsia="ja-JP"/>
        </w:rPr>
        <w:t>.</w:t>
      </w:r>
    </w:p>
    <w:p w14:paraId="14B444E5" w14:textId="77777777" w:rsidR="00AD5D5B" w:rsidRPr="00BA3BAD" w:rsidRDefault="00AD5D5B" w:rsidP="00574707">
      <w:pPr>
        <w:spacing w:after="120" w:line="259" w:lineRule="auto"/>
        <w:rPr>
          <w:rFonts w:eastAsia="SimSun"/>
          <w:lang w:eastAsia="ja-JP"/>
        </w:rPr>
      </w:pPr>
    </w:p>
    <w:p w14:paraId="62C3D30A" w14:textId="77777777" w:rsidR="00AD5D5B" w:rsidRPr="00BA3BAD" w:rsidRDefault="00AD5D5B" w:rsidP="00A66BE7">
      <w:pPr>
        <w:pStyle w:val="Heading3"/>
      </w:pPr>
      <w:bookmarkStart w:id="120" w:name="_Toc35777894"/>
      <w:r w:rsidRPr="00BA3BAD">
        <w:t>determineGapOrGiveup</w:t>
      </w:r>
      <w:bookmarkEnd w:id="120"/>
    </w:p>
    <w:p w14:paraId="0D841C46" w14:textId="77777777" w:rsidR="00AD5D5B" w:rsidRPr="00BA3BAD" w:rsidRDefault="00AD5D5B" w:rsidP="00A66BE7">
      <w:pPr>
        <w:pStyle w:val="Heading4"/>
        <w:rPr>
          <w:lang w:eastAsia="ja-JP"/>
        </w:rPr>
      </w:pPr>
      <w:r w:rsidRPr="00BA3BAD">
        <w:rPr>
          <w:lang w:eastAsia="ja-JP"/>
        </w:rPr>
        <w:t>Syntax</w:t>
      </w:r>
    </w:p>
    <w:p w14:paraId="203D63A7" w14:textId="77777777" w:rsidR="00AD5D5B" w:rsidRPr="00BA3BAD" w:rsidRDefault="00AD5D5B" w:rsidP="00F56578">
      <w:pPr>
        <w:rPr>
          <w:rFonts w:eastAsia="SimSun"/>
          <w:lang w:eastAsia="ja-JP"/>
        </w:rPr>
      </w:pPr>
      <w:r w:rsidRPr="00BA3BAD">
        <w:rPr>
          <w:rFonts w:eastAsia="SimSun"/>
          <w:lang w:eastAsia="ja-JP"/>
        </w:rPr>
        <w:t>int myVehicleDef::determineGapOrGiveup()</w:t>
      </w:r>
    </w:p>
    <w:p w14:paraId="6E24B650" w14:textId="77777777" w:rsidR="00AD5D5B" w:rsidRPr="00BA3BAD" w:rsidRDefault="00AD5D5B" w:rsidP="00A66BE7">
      <w:pPr>
        <w:pStyle w:val="Heading4"/>
        <w:rPr>
          <w:lang w:eastAsia="ja-JP"/>
        </w:rPr>
      </w:pPr>
      <w:r w:rsidRPr="00BA3BAD">
        <w:rPr>
          <w:lang w:eastAsia="ja-JP"/>
        </w:rPr>
        <w:t>Description</w:t>
      </w:r>
    </w:p>
    <w:p w14:paraId="11730131" w14:textId="350E14B8" w:rsidR="00AD5D5B" w:rsidRPr="00BA3BAD" w:rsidRDefault="00AD5D5B" w:rsidP="00F56578">
      <w:pPr>
        <w:rPr>
          <w:rFonts w:eastAsia="SimSun"/>
          <w:lang w:eastAsia="ja-JP"/>
        </w:rPr>
      </w:pPr>
      <w:r w:rsidRPr="00BA3BAD">
        <w:rPr>
          <w:rFonts w:eastAsia="SimSun"/>
          <w:lang w:eastAsia="ja-JP"/>
        </w:rPr>
        <w:t xml:space="preserve">This function checks if a subject driver still needs LC if </w:t>
      </w:r>
      <w:r w:rsidR="00F56578">
        <w:rPr>
          <w:rFonts w:eastAsia="SimSun"/>
          <w:lang w:eastAsia="ja-JP"/>
        </w:rPr>
        <w:t>his or her</w:t>
      </w:r>
      <w:r w:rsidRPr="00BA3BAD">
        <w:rPr>
          <w:rFonts w:eastAsia="SimSun"/>
          <w:lang w:eastAsia="ja-JP"/>
        </w:rPr>
        <w:t xml:space="preserve"> driving mode in the previous update interval is BCF.</w:t>
      </w:r>
    </w:p>
    <w:p w14:paraId="04017E76" w14:textId="77777777" w:rsidR="00AD5D5B" w:rsidRPr="00BA3BAD" w:rsidRDefault="00AD5D5B" w:rsidP="00A66BE7">
      <w:pPr>
        <w:pStyle w:val="Heading4"/>
        <w:rPr>
          <w:lang w:eastAsia="ja-JP"/>
        </w:rPr>
      </w:pPr>
      <w:r w:rsidRPr="00BA3BAD">
        <w:rPr>
          <w:lang w:eastAsia="ja-JP"/>
        </w:rPr>
        <w:t>Inputs Arguments</w:t>
      </w:r>
    </w:p>
    <w:p w14:paraId="485D172F" w14:textId="77777777" w:rsidR="00AD5D5B" w:rsidRPr="00BA3BAD" w:rsidRDefault="00AD5D5B" w:rsidP="00F56578">
      <w:pPr>
        <w:rPr>
          <w:rFonts w:eastAsia="SimSun"/>
          <w:lang w:eastAsia="ja-JP"/>
        </w:rPr>
      </w:pPr>
      <w:r w:rsidRPr="00BA3BAD">
        <w:rPr>
          <w:rFonts w:eastAsia="SimSun"/>
          <w:lang w:eastAsia="ja-JP"/>
        </w:rPr>
        <w:t>None.</w:t>
      </w:r>
    </w:p>
    <w:p w14:paraId="364F4742" w14:textId="77777777" w:rsidR="00AD5D5B" w:rsidRPr="00BA3BAD" w:rsidRDefault="00AD5D5B" w:rsidP="00A66BE7">
      <w:pPr>
        <w:pStyle w:val="Heading4"/>
        <w:rPr>
          <w:lang w:eastAsia="ja-JP"/>
        </w:rPr>
      </w:pPr>
      <w:r w:rsidRPr="00BA3BAD">
        <w:rPr>
          <w:lang w:eastAsia="ja-JP"/>
        </w:rPr>
        <w:t xml:space="preserve">Output Arguments </w:t>
      </w:r>
    </w:p>
    <w:p w14:paraId="1A6D7902" w14:textId="44DF4D47" w:rsidR="00AD5D5B" w:rsidRPr="00BA3BAD" w:rsidRDefault="00AD5D5B" w:rsidP="00F56578">
      <w:pPr>
        <w:rPr>
          <w:rFonts w:eastAsia="SimSun"/>
          <w:lang w:eastAsia="ja-JP"/>
        </w:rPr>
      </w:pPr>
      <w:r w:rsidRPr="00BA3BAD">
        <w:rPr>
          <w:rFonts w:eastAsia="SimSun"/>
          <w:lang w:eastAsia="ja-JP"/>
        </w:rPr>
        <w:t xml:space="preserve">An integer indicating the driving mode </w:t>
      </w:r>
      <w:r w:rsidR="00F56578">
        <w:rPr>
          <w:rFonts w:eastAsia="SimSun"/>
          <w:lang w:eastAsia="ja-JP"/>
        </w:rPr>
        <w:t xml:space="preserve">that </w:t>
      </w:r>
      <w:r w:rsidRPr="00BA3BAD">
        <w:rPr>
          <w:rFonts w:eastAsia="SimSun"/>
          <w:lang w:eastAsia="ja-JP"/>
        </w:rPr>
        <w:t>the subject driver should take.</w:t>
      </w:r>
    </w:p>
    <w:p w14:paraId="74C806E2" w14:textId="77777777" w:rsidR="00AD5D5B" w:rsidRPr="00BA3BAD" w:rsidRDefault="00AD5D5B" w:rsidP="00A66BE7">
      <w:pPr>
        <w:pStyle w:val="Heading4"/>
        <w:rPr>
          <w:lang w:eastAsia="ja-JP"/>
        </w:rPr>
      </w:pPr>
      <w:r w:rsidRPr="00BA3BAD">
        <w:rPr>
          <w:lang w:eastAsia="ja-JP"/>
        </w:rPr>
        <w:t>Sub-functions</w:t>
      </w:r>
    </w:p>
    <w:p w14:paraId="38BCFF0B" w14:textId="77777777" w:rsidR="00AD5D5B" w:rsidRPr="00BA3BAD" w:rsidRDefault="00AD5D5B" w:rsidP="00F56578">
      <w:pPr>
        <w:rPr>
          <w:rFonts w:eastAsia="SimSun"/>
          <w:lang w:eastAsia="ja-JP"/>
        </w:rPr>
      </w:pPr>
      <w:r w:rsidRPr="00BA3BAD">
        <w:rPr>
          <w:rFonts w:eastAsia="SimSun"/>
          <w:lang w:eastAsia="ja-JP"/>
        </w:rPr>
        <w:t>NeedLC ()</w:t>
      </w:r>
    </w:p>
    <w:p w14:paraId="281D2B7A" w14:textId="77777777" w:rsidR="00F56578" w:rsidRDefault="00F56578" w:rsidP="00F56578">
      <w:pPr>
        <w:rPr>
          <w:rFonts w:eastAsia="SimSun"/>
          <w:lang w:eastAsia="ja-JP"/>
        </w:rPr>
      </w:pPr>
    </w:p>
    <w:p w14:paraId="4591150C" w14:textId="12FA51B4" w:rsidR="00AD5D5B" w:rsidRPr="00BA3BAD" w:rsidRDefault="00AD5D5B" w:rsidP="00F56578">
      <w:pPr>
        <w:rPr>
          <w:rFonts w:eastAsia="SimSun"/>
          <w:lang w:eastAsia="ja-JP"/>
        </w:rPr>
      </w:pPr>
      <w:r w:rsidRPr="00BA3BAD">
        <w:rPr>
          <w:rFonts w:eastAsia="SimSun"/>
          <w:lang w:eastAsia="ja-JP"/>
        </w:rPr>
        <w:t>NeedCoop()</w:t>
      </w:r>
    </w:p>
    <w:p w14:paraId="69E15535" w14:textId="77777777" w:rsidR="00AD5D5B" w:rsidRPr="00BA3BAD" w:rsidRDefault="00AD5D5B" w:rsidP="00A66BE7">
      <w:pPr>
        <w:pStyle w:val="Heading4"/>
        <w:rPr>
          <w:lang w:eastAsia="ja-JP"/>
        </w:rPr>
      </w:pPr>
      <w:r w:rsidRPr="00BA3BAD">
        <w:rPr>
          <w:lang w:eastAsia="ja-JP"/>
        </w:rPr>
        <w:lastRenderedPageBreak/>
        <w:t>Pseudo code</w:t>
      </w:r>
    </w:p>
    <w:p w14:paraId="048EC905" w14:textId="46B0F712" w:rsidR="00AD5D5B" w:rsidRDefault="00AD5D5B" w:rsidP="00F56578">
      <w:pPr>
        <w:rPr>
          <w:rFonts w:eastAsia="SimSun"/>
          <w:lang w:eastAsia="ja-JP"/>
        </w:rPr>
      </w:pPr>
      <w:r w:rsidRPr="00BA3BAD">
        <w:rPr>
          <w:rFonts w:eastAsia="SimSun"/>
          <w:lang w:eastAsia="ja-JP"/>
        </w:rPr>
        <w:t>If (NeedCoop())</w:t>
      </w:r>
      <w:r w:rsidR="00F56578">
        <w:rPr>
          <w:rFonts w:eastAsia="SimSun"/>
          <w:lang w:eastAsia="ja-JP"/>
        </w:rPr>
        <w:t>:</w:t>
      </w:r>
    </w:p>
    <w:p w14:paraId="779513D7" w14:textId="77777777" w:rsidR="00F56578" w:rsidRPr="00BA3BAD" w:rsidRDefault="00F56578" w:rsidP="00F56578">
      <w:pPr>
        <w:rPr>
          <w:rFonts w:eastAsia="SimSun"/>
          <w:lang w:eastAsia="ja-JP"/>
        </w:rPr>
      </w:pPr>
    </w:p>
    <w:p w14:paraId="74C27478" w14:textId="2374C099" w:rsidR="00AD5D5B" w:rsidRDefault="00AD5D5B" w:rsidP="00F56578">
      <w:pPr>
        <w:pStyle w:val="ListParagraph"/>
        <w:numPr>
          <w:ilvl w:val="0"/>
          <w:numId w:val="85"/>
        </w:numPr>
        <w:rPr>
          <w:rFonts w:eastAsia="SimSun"/>
          <w:lang w:eastAsia="ja-JP"/>
        </w:rPr>
      </w:pPr>
      <w:r w:rsidRPr="00F56578">
        <w:rPr>
          <w:rFonts w:eastAsia="SimSun"/>
          <w:lang w:eastAsia="ja-JP"/>
        </w:rPr>
        <w:t>Set mode as CCF and return</w:t>
      </w:r>
      <w:r w:rsidR="00F56578">
        <w:rPr>
          <w:rFonts w:eastAsia="SimSun"/>
          <w:lang w:eastAsia="ja-JP"/>
        </w:rPr>
        <w:t>.</w:t>
      </w:r>
    </w:p>
    <w:p w14:paraId="287F7166" w14:textId="77777777" w:rsidR="00F56578" w:rsidRPr="00F56578" w:rsidRDefault="00F56578" w:rsidP="00F56578">
      <w:pPr>
        <w:rPr>
          <w:rFonts w:eastAsia="SimSun"/>
          <w:lang w:eastAsia="ja-JP"/>
        </w:rPr>
      </w:pPr>
    </w:p>
    <w:p w14:paraId="62FB0D83" w14:textId="648289F8" w:rsidR="00AD5D5B" w:rsidRDefault="00AD5D5B" w:rsidP="00F56578">
      <w:pPr>
        <w:rPr>
          <w:rFonts w:eastAsia="SimSun"/>
          <w:lang w:eastAsia="ja-JP"/>
        </w:rPr>
      </w:pPr>
      <w:r w:rsidRPr="00BA3BAD">
        <w:rPr>
          <w:rFonts w:eastAsia="SimSun"/>
          <w:lang w:eastAsia="ja-JP"/>
        </w:rPr>
        <w:t>Else if (NeedLC())</w:t>
      </w:r>
      <w:r w:rsidR="00F56578">
        <w:rPr>
          <w:rFonts w:eastAsia="SimSun"/>
          <w:lang w:eastAsia="ja-JP"/>
        </w:rPr>
        <w:t>:</w:t>
      </w:r>
    </w:p>
    <w:p w14:paraId="58E49BD4" w14:textId="77777777" w:rsidR="00F56578" w:rsidRPr="00BA3BAD" w:rsidRDefault="00F56578" w:rsidP="00F56578">
      <w:pPr>
        <w:rPr>
          <w:rFonts w:eastAsia="SimSun"/>
          <w:lang w:eastAsia="ja-JP"/>
        </w:rPr>
      </w:pPr>
    </w:p>
    <w:p w14:paraId="54424669" w14:textId="723BCE89" w:rsidR="00AD5D5B" w:rsidRPr="00F56578" w:rsidRDefault="00AD5D5B" w:rsidP="00F56578">
      <w:pPr>
        <w:pStyle w:val="ListParagraph"/>
        <w:numPr>
          <w:ilvl w:val="0"/>
          <w:numId w:val="86"/>
        </w:numPr>
        <w:rPr>
          <w:rFonts w:eastAsia="SimSun"/>
          <w:lang w:eastAsia="ja-JP"/>
        </w:rPr>
      </w:pPr>
      <w:r w:rsidRPr="00F56578">
        <w:rPr>
          <w:rFonts w:eastAsia="SimSun"/>
          <w:lang w:eastAsia="ja-JP"/>
        </w:rPr>
        <w:t>Set mode as BCF and return</w:t>
      </w:r>
      <w:r w:rsidR="00F56578">
        <w:rPr>
          <w:rFonts w:eastAsia="SimSun"/>
          <w:lang w:eastAsia="ja-JP"/>
        </w:rPr>
        <w:t>.</w:t>
      </w:r>
    </w:p>
    <w:p w14:paraId="60BBA4ED" w14:textId="77777777" w:rsidR="00F56578" w:rsidRDefault="00F56578" w:rsidP="00F56578">
      <w:pPr>
        <w:rPr>
          <w:rFonts w:eastAsia="SimSun"/>
          <w:lang w:eastAsia="ja-JP"/>
        </w:rPr>
      </w:pPr>
    </w:p>
    <w:p w14:paraId="0D941299" w14:textId="3776C19A" w:rsidR="00AD5D5B" w:rsidRDefault="00AD5D5B" w:rsidP="00F56578">
      <w:pPr>
        <w:rPr>
          <w:rFonts w:eastAsia="SimSun"/>
          <w:lang w:eastAsia="ja-JP"/>
        </w:rPr>
      </w:pPr>
      <w:r w:rsidRPr="00BA3BAD">
        <w:rPr>
          <w:rFonts w:eastAsia="SimSun"/>
          <w:lang w:eastAsia="ja-JP"/>
        </w:rPr>
        <w:t>Else:</w:t>
      </w:r>
    </w:p>
    <w:p w14:paraId="61EE1353" w14:textId="77777777" w:rsidR="00F56578" w:rsidRPr="00BA3BAD" w:rsidRDefault="00F56578" w:rsidP="00F56578">
      <w:pPr>
        <w:rPr>
          <w:rFonts w:eastAsia="SimSun"/>
          <w:lang w:eastAsia="ja-JP"/>
        </w:rPr>
      </w:pPr>
    </w:p>
    <w:p w14:paraId="049A3301" w14:textId="4634D02A" w:rsidR="00AD5D5B" w:rsidRPr="00F56578" w:rsidRDefault="00AD5D5B" w:rsidP="00F56578">
      <w:pPr>
        <w:pStyle w:val="ListParagraph"/>
        <w:numPr>
          <w:ilvl w:val="0"/>
          <w:numId w:val="87"/>
        </w:numPr>
        <w:rPr>
          <w:rFonts w:eastAsia="SimSun"/>
          <w:lang w:eastAsia="ja-JP"/>
        </w:rPr>
      </w:pPr>
      <w:r w:rsidRPr="00F56578">
        <w:rPr>
          <w:rFonts w:eastAsia="SimSun"/>
          <w:lang w:eastAsia="ja-JP"/>
        </w:rPr>
        <w:t>Set mode as CF and return</w:t>
      </w:r>
      <w:r w:rsidR="00F56578">
        <w:rPr>
          <w:rFonts w:eastAsia="SimSun"/>
          <w:lang w:eastAsia="ja-JP"/>
        </w:rPr>
        <w:t>.</w:t>
      </w:r>
    </w:p>
    <w:p w14:paraId="2AA3626A" w14:textId="77777777" w:rsidR="00AD5D5B" w:rsidRPr="00BA3BAD" w:rsidRDefault="00AD5D5B" w:rsidP="00142BC7">
      <w:pPr>
        <w:rPr>
          <w:rFonts w:eastAsia="SimSun"/>
          <w:lang w:eastAsia="ja-JP"/>
        </w:rPr>
      </w:pPr>
    </w:p>
    <w:p w14:paraId="5903470F" w14:textId="77777777" w:rsidR="00AD5D5B" w:rsidRPr="00BA3BAD" w:rsidRDefault="00AD5D5B" w:rsidP="00A66BE7">
      <w:pPr>
        <w:pStyle w:val="Heading3"/>
      </w:pPr>
      <w:bookmarkStart w:id="121" w:name="_Toc35777895"/>
      <w:r w:rsidRPr="00BA3BAD">
        <w:t>DetermineLcOrMergeOrCoop</w:t>
      </w:r>
      <w:bookmarkEnd w:id="121"/>
    </w:p>
    <w:p w14:paraId="6DCA0062" w14:textId="77777777" w:rsidR="00AD5D5B" w:rsidRPr="00BA3BAD" w:rsidRDefault="00AD5D5B" w:rsidP="00A66BE7">
      <w:pPr>
        <w:pStyle w:val="Heading4"/>
        <w:rPr>
          <w:lang w:eastAsia="ja-JP"/>
        </w:rPr>
      </w:pPr>
      <w:r w:rsidRPr="00BA3BAD">
        <w:rPr>
          <w:lang w:eastAsia="ja-JP"/>
        </w:rPr>
        <w:t>Syntax</w:t>
      </w:r>
    </w:p>
    <w:p w14:paraId="797DAC0E" w14:textId="77777777" w:rsidR="00AD5D5B" w:rsidRPr="00BA3BAD" w:rsidRDefault="00AD5D5B" w:rsidP="00142BC7">
      <w:pPr>
        <w:rPr>
          <w:rFonts w:eastAsia="SimSun"/>
          <w:lang w:eastAsia="ja-JP"/>
        </w:rPr>
      </w:pPr>
      <w:r w:rsidRPr="00BA3BAD">
        <w:rPr>
          <w:rFonts w:eastAsia="SimSun"/>
          <w:lang w:eastAsia="ja-JP"/>
        </w:rPr>
        <w:t>int myVehicleDef::DetermineLcOrMergeOrCoop()</w:t>
      </w:r>
    </w:p>
    <w:p w14:paraId="653E8A0C" w14:textId="77777777" w:rsidR="00AD5D5B" w:rsidRPr="00BA3BAD" w:rsidRDefault="00AD5D5B" w:rsidP="00A66BE7">
      <w:pPr>
        <w:pStyle w:val="Heading4"/>
        <w:rPr>
          <w:lang w:eastAsia="ja-JP"/>
        </w:rPr>
      </w:pPr>
      <w:r w:rsidRPr="00BA3BAD">
        <w:rPr>
          <w:lang w:eastAsia="ja-JP"/>
        </w:rPr>
        <w:t>Description</w:t>
      </w:r>
    </w:p>
    <w:p w14:paraId="2B42DD08" w14:textId="77777777" w:rsidR="00AD5D5B" w:rsidRPr="00BA3BAD" w:rsidRDefault="00AD5D5B" w:rsidP="00142BC7">
      <w:pPr>
        <w:rPr>
          <w:rFonts w:eastAsia="SimSun"/>
          <w:lang w:eastAsia="ja-JP"/>
        </w:rPr>
      </w:pPr>
      <w:r w:rsidRPr="00BA3BAD">
        <w:rPr>
          <w:rFonts w:eastAsia="SimSun"/>
          <w:lang w:eastAsia="ja-JP"/>
        </w:rPr>
        <w:t xml:space="preserve">This is an umbrella function that calls </w:t>
      </w:r>
      <w:r w:rsidRPr="00BA3BAD">
        <w:rPr>
          <w:rFonts w:eastAsia="SimSun"/>
          <w:i/>
          <w:lang w:eastAsia="ja-JP"/>
        </w:rPr>
        <w:t>NeedLC</w:t>
      </w:r>
      <w:r w:rsidRPr="00BA3BAD">
        <w:rPr>
          <w:rFonts w:eastAsia="SimSun"/>
          <w:lang w:eastAsia="ja-JP"/>
        </w:rPr>
        <w:t xml:space="preserve"> and </w:t>
      </w:r>
      <w:r w:rsidRPr="00BA3BAD">
        <w:rPr>
          <w:rFonts w:eastAsia="SimSun"/>
          <w:i/>
          <w:lang w:eastAsia="ja-JP"/>
        </w:rPr>
        <w:t xml:space="preserve">NeedCoop </w:t>
      </w:r>
      <w:r w:rsidRPr="00BA3BAD">
        <w:rPr>
          <w:rFonts w:eastAsia="SimSun"/>
          <w:lang w:eastAsia="ja-JP"/>
        </w:rPr>
        <w:t>to determine if a subject vehicle needs to make a lane change or yield to other lane changers.</w:t>
      </w:r>
    </w:p>
    <w:p w14:paraId="3F263A3F" w14:textId="77777777" w:rsidR="00AD5D5B" w:rsidRPr="00BA3BAD" w:rsidRDefault="00AD5D5B" w:rsidP="00A66BE7">
      <w:pPr>
        <w:pStyle w:val="Heading4"/>
        <w:rPr>
          <w:lang w:eastAsia="ja-JP"/>
        </w:rPr>
      </w:pPr>
      <w:r w:rsidRPr="00BA3BAD">
        <w:rPr>
          <w:lang w:eastAsia="ja-JP"/>
        </w:rPr>
        <w:t>Inputs Arguments</w:t>
      </w:r>
    </w:p>
    <w:p w14:paraId="38956186" w14:textId="77777777" w:rsidR="00AD5D5B" w:rsidRPr="00BA3BAD" w:rsidRDefault="00AD5D5B" w:rsidP="00142BC7">
      <w:pPr>
        <w:rPr>
          <w:rFonts w:eastAsia="SimSun"/>
          <w:lang w:eastAsia="ja-JP"/>
        </w:rPr>
      </w:pPr>
      <w:r w:rsidRPr="00BA3BAD">
        <w:rPr>
          <w:rFonts w:eastAsia="SimSun"/>
          <w:lang w:eastAsia="ja-JP"/>
        </w:rPr>
        <w:t>None.</w:t>
      </w:r>
    </w:p>
    <w:p w14:paraId="55CB14F7" w14:textId="77777777" w:rsidR="00AD5D5B" w:rsidRPr="00BA3BAD" w:rsidRDefault="00AD5D5B" w:rsidP="00A66BE7">
      <w:pPr>
        <w:pStyle w:val="Heading4"/>
        <w:rPr>
          <w:lang w:eastAsia="ja-JP"/>
        </w:rPr>
      </w:pPr>
      <w:r w:rsidRPr="00BA3BAD">
        <w:rPr>
          <w:lang w:eastAsia="ja-JP"/>
        </w:rPr>
        <w:t xml:space="preserve">Output Arguments </w:t>
      </w:r>
    </w:p>
    <w:p w14:paraId="6AF025EA" w14:textId="4DE3FA7D" w:rsidR="00AD5D5B" w:rsidRPr="00BA3BAD" w:rsidRDefault="00AD5D5B" w:rsidP="00142BC7">
      <w:pPr>
        <w:rPr>
          <w:rFonts w:eastAsia="SimSun"/>
          <w:lang w:eastAsia="ja-JP"/>
        </w:rPr>
      </w:pPr>
      <w:r w:rsidRPr="00BA3BAD">
        <w:rPr>
          <w:rFonts w:eastAsia="SimSun"/>
          <w:lang w:eastAsia="ja-JP"/>
        </w:rPr>
        <w:t xml:space="preserve">An integer indicating the driving mode </w:t>
      </w:r>
      <w:r w:rsidR="00142BC7">
        <w:rPr>
          <w:rFonts w:eastAsia="SimSun"/>
          <w:lang w:eastAsia="ja-JP"/>
        </w:rPr>
        <w:t xml:space="preserve">that </w:t>
      </w:r>
      <w:r w:rsidRPr="00BA3BAD">
        <w:rPr>
          <w:rFonts w:eastAsia="SimSun"/>
          <w:lang w:eastAsia="ja-JP"/>
        </w:rPr>
        <w:t>the subject driver should take.</w:t>
      </w:r>
    </w:p>
    <w:p w14:paraId="19EB6836" w14:textId="77777777" w:rsidR="00AD5D5B" w:rsidRPr="00BA3BAD" w:rsidRDefault="00AD5D5B" w:rsidP="00A66BE7">
      <w:pPr>
        <w:pStyle w:val="Heading4"/>
        <w:rPr>
          <w:lang w:eastAsia="ja-JP"/>
        </w:rPr>
      </w:pPr>
      <w:r w:rsidRPr="00BA3BAD">
        <w:rPr>
          <w:lang w:eastAsia="ja-JP"/>
        </w:rPr>
        <w:t>Sub-functions</w:t>
      </w:r>
    </w:p>
    <w:p w14:paraId="7709B029" w14:textId="77777777" w:rsidR="00AD5D5B" w:rsidRPr="00BA3BAD" w:rsidRDefault="00AD5D5B" w:rsidP="00142BC7">
      <w:pPr>
        <w:rPr>
          <w:rFonts w:eastAsia="SimSun"/>
          <w:lang w:eastAsia="ja-JP"/>
        </w:rPr>
      </w:pPr>
      <w:r w:rsidRPr="00BA3BAD">
        <w:rPr>
          <w:rFonts w:eastAsia="SimSun"/>
          <w:lang w:eastAsia="ja-JP"/>
        </w:rPr>
        <w:t>NeedDlc ()</w:t>
      </w:r>
    </w:p>
    <w:p w14:paraId="55B877C5" w14:textId="77777777" w:rsidR="00142BC7" w:rsidRDefault="00142BC7" w:rsidP="00142BC7">
      <w:pPr>
        <w:rPr>
          <w:rFonts w:eastAsia="SimSun"/>
          <w:lang w:eastAsia="ja-JP"/>
        </w:rPr>
      </w:pPr>
    </w:p>
    <w:p w14:paraId="49B81F36" w14:textId="54F1A7A0" w:rsidR="00AD5D5B" w:rsidRPr="00BA3BAD" w:rsidRDefault="00AD5D5B" w:rsidP="00142BC7">
      <w:pPr>
        <w:rPr>
          <w:rFonts w:eastAsia="SimSun"/>
          <w:lang w:eastAsia="ja-JP"/>
        </w:rPr>
      </w:pPr>
      <w:r w:rsidRPr="00BA3BAD">
        <w:rPr>
          <w:rFonts w:eastAsia="SimSun"/>
          <w:lang w:eastAsia="ja-JP"/>
        </w:rPr>
        <w:t>NeedCoop ()</w:t>
      </w:r>
    </w:p>
    <w:p w14:paraId="37924072" w14:textId="77777777" w:rsidR="00AD5D5B" w:rsidRPr="00BA3BAD" w:rsidRDefault="00AD5D5B" w:rsidP="00A66BE7">
      <w:pPr>
        <w:pStyle w:val="Heading4"/>
        <w:rPr>
          <w:lang w:eastAsia="ja-JP"/>
        </w:rPr>
      </w:pPr>
      <w:r w:rsidRPr="00BA3BAD">
        <w:rPr>
          <w:lang w:eastAsia="ja-JP"/>
        </w:rPr>
        <w:t>Pseudo code</w:t>
      </w:r>
    </w:p>
    <w:p w14:paraId="00BF297D" w14:textId="698F80F7" w:rsidR="00AD5D5B" w:rsidRDefault="00AD5D5B" w:rsidP="00142BC7">
      <w:pPr>
        <w:rPr>
          <w:rFonts w:eastAsia="SimSun"/>
          <w:lang w:eastAsia="ja-JP"/>
        </w:rPr>
      </w:pPr>
      <w:r w:rsidRPr="00BA3BAD">
        <w:rPr>
          <w:rFonts w:eastAsia="SimSun"/>
          <w:lang w:eastAsia="ja-JP"/>
        </w:rPr>
        <w:t>If (NeedCoop())</w:t>
      </w:r>
      <w:r w:rsidR="00142BC7">
        <w:rPr>
          <w:rFonts w:eastAsia="SimSun"/>
          <w:lang w:eastAsia="ja-JP"/>
        </w:rPr>
        <w:t>:</w:t>
      </w:r>
    </w:p>
    <w:p w14:paraId="147EAF1B" w14:textId="77777777" w:rsidR="00142BC7" w:rsidRPr="00BA3BAD" w:rsidRDefault="00142BC7" w:rsidP="00142BC7">
      <w:pPr>
        <w:rPr>
          <w:rFonts w:eastAsia="SimSun"/>
          <w:lang w:eastAsia="ja-JP"/>
        </w:rPr>
      </w:pPr>
    </w:p>
    <w:p w14:paraId="40A74C3E" w14:textId="506D2A7C" w:rsidR="00AD5D5B" w:rsidRPr="00142BC7" w:rsidRDefault="00AD5D5B" w:rsidP="00142BC7">
      <w:pPr>
        <w:pStyle w:val="ListParagraph"/>
        <w:numPr>
          <w:ilvl w:val="0"/>
          <w:numId w:val="90"/>
        </w:numPr>
        <w:rPr>
          <w:rFonts w:eastAsia="SimSun"/>
          <w:lang w:eastAsia="ja-JP"/>
        </w:rPr>
      </w:pPr>
      <w:r w:rsidRPr="00142BC7">
        <w:rPr>
          <w:rFonts w:eastAsia="SimSun"/>
          <w:lang w:eastAsia="ja-JP"/>
        </w:rPr>
        <w:t>Set mode as CCF and return</w:t>
      </w:r>
      <w:r w:rsidR="00142BC7">
        <w:rPr>
          <w:rFonts w:eastAsia="SimSun"/>
          <w:lang w:eastAsia="ja-JP"/>
        </w:rPr>
        <w:t>.</w:t>
      </w:r>
    </w:p>
    <w:p w14:paraId="6535FF26" w14:textId="77777777" w:rsidR="00142BC7" w:rsidRDefault="00142BC7" w:rsidP="00142BC7">
      <w:pPr>
        <w:rPr>
          <w:rFonts w:eastAsia="SimSun"/>
          <w:lang w:eastAsia="ja-JP"/>
        </w:rPr>
      </w:pPr>
    </w:p>
    <w:p w14:paraId="6D24CA54" w14:textId="6F4401A0" w:rsidR="00AD5D5B" w:rsidRDefault="00AD5D5B" w:rsidP="00142BC7">
      <w:pPr>
        <w:rPr>
          <w:rFonts w:eastAsia="SimSun"/>
          <w:lang w:eastAsia="ja-JP"/>
        </w:rPr>
      </w:pPr>
      <w:r w:rsidRPr="00BA3BAD">
        <w:rPr>
          <w:rFonts w:eastAsia="SimSun"/>
          <w:lang w:eastAsia="ja-JP"/>
        </w:rPr>
        <w:t>Else if (NeedLC())</w:t>
      </w:r>
      <w:r w:rsidR="00142BC7">
        <w:rPr>
          <w:rFonts w:eastAsia="SimSun"/>
          <w:lang w:eastAsia="ja-JP"/>
        </w:rPr>
        <w:t>:</w:t>
      </w:r>
    </w:p>
    <w:p w14:paraId="3915309D" w14:textId="77777777" w:rsidR="00142BC7" w:rsidRPr="00BA3BAD" w:rsidRDefault="00142BC7" w:rsidP="00142BC7">
      <w:pPr>
        <w:rPr>
          <w:rFonts w:eastAsia="SimSun"/>
          <w:lang w:eastAsia="ja-JP"/>
        </w:rPr>
      </w:pPr>
    </w:p>
    <w:p w14:paraId="3772DBB9" w14:textId="6C06E999" w:rsidR="00AD5D5B" w:rsidRPr="00142BC7" w:rsidRDefault="00AD5D5B" w:rsidP="00142BC7">
      <w:pPr>
        <w:pStyle w:val="ListParagraph"/>
        <w:numPr>
          <w:ilvl w:val="0"/>
          <w:numId w:val="89"/>
        </w:numPr>
        <w:rPr>
          <w:rFonts w:eastAsia="SimSun"/>
          <w:lang w:eastAsia="ja-JP"/>
        </w:rPr>
      </w:pPr>
      <w:r w:rsidRPr="00142BC7">
        <w:rPr>
          <w:rFonts w:eastAsia="SimSun"/>
          <w:lang w:eastAsia="ja-JP"/>
        </w:rPr>
        <w:t>Set mode as BCF and return</w:t>
      </w:r>
      <w:r w:rsidR="00142BC7">
        <w:rPr>
          <w:rFonts w:eastAsia="SimSun"/>
          <w:lang w:eastAsia="ja-JP"/>
        </w:rPr>
        <w:t>.</w:t>
      </w:r>
    </w:p>
    <w:p w14:paraId="4EC84243" w14:textId="77777777" w:rsidR="00142BC7" w:rsidRDefault="00142BC7" w:rsidP="00142BC7">
      <w:pPr>
        <w:rPr>
          <w:rFonts w:eastAsia="SimSun"/>
          <w:lang w:eastAsia="ja-JP"/>
        </w:rPr>
      </w:pPr>
    </w:p>
    <w:p w14:paraId="4C640E90" w14:textId="02BF370F" w:rsidR="00AD5D5B" w:rsidRDefault="00AD5D5B" w:rsidP="00142BC7">
      <w:pPr>
        <w:rPr>
          <w:rFonts w:eastAsia="SimSun"/>
          <w:lang w:eastAsia="ja-JP"/>
        </w:rPr>
      </w:pPr>
      <w:r w:rsidRPr="00BA3BAD">
        <w:rPr>
          <w:rFonts w:eastAsia="SimSun"/>
          <w:lang w:eastAsia="ja-JP"/>
        </w:rPr>
        <w:t>Else</w:t>
      </w:r>
      <w:r w:rsidR="00142BC7">
        <w:rPr>
          <w:rFonts w:eastAsia="SimSun"/>
          <w:lang w:eastAsia="ja-JP"/>
        </w:rPr>
        <w:t>:</w:t>
      </w:r>
    </w:p>
    <w:p w14:paraId="7D29556D" w14:textId="77777777" w:rsidR="00142BC7" w:rsidRPr="00BA3BAD" w:rsidRDefault="00142BC7" w:rsidP="00142BC7">
      <w:pPr>
        <w:rPr>
          <w:rFonts w:eastAsia="SimSun"/>
          <w:lang w:eastAsia="ja-JP"/>
        </w:rPr>
      </w:pPr>
    </w:p>
    <w:p w14:paraId="358F99A8" w14:textId="2EFFEDDD" w:rsidR="00AD5D5B" w:rsidRPr="00142BC7" w:rsidRDefault="00AD5D5B" w:rsidP="00142BC7">
      <w:pPr>
        <w:pStyle w:val="ListParagraph"/>
        <w:numPr>
          <w:ilvl w:val="0"/>
          <w:numId w:val="88"/>
        </w:numPr>
        <w:rPr>
          <w:rFonts w:eastAsia="SimSun"/>
          <w:lang w:eastAsia="ja-JP"/>
        </w:rPr>
      </w:pPr>
      <w:r w:rsidRPr="00142BC7">
        <w:rPr>
          <w:rFonts w:eastAsia="SimSun"/>
          <w:lang w:eastAsia="ja-JP"/>
        </w:rPr>
        <w:t>Return current mode</w:t>
      </w:r>
      <w:r w:rsidR="00142BC7">
        <w:rPr>
          <w:rFonts w:eastAsia="SimSun"/>
          <w:lang w:eastAsia="ja-JP"/>
        </w:rPr>
        <w:t>.</w:t>
      </w:r>
    </w:p>
    <w:p w14:paraId="610698B9" w14:textId="77777777" w:rsidR="00AD5D5B" w:rsidRPr="00BA3BAD" w:rsidRDefault="00AD5D5B" w:rsidP="00142BC7">
      <w:pPr>
        <w:rPr>
          <w:rFonts w:eastAsia="SimSun"/>
          <w:lang w:eastAsia="ja-JP"/>
        </w:rPr>
      </w:pPr>
    </w:p>
    <w:p w14:paraId="551DD11D" w14:textId="77777777" w:rsidR="00AD5D5B" w:rsidRPr="00BA3BAD" w:rsidRDefault="00AD5D5B" w:rsidP="009424A5">
      <w:pPr>
        <w:pStyle w:val="Heading3"/>
      </w:pPr>
      <w:bookmarkStart w:id="122" w:name="_Toc35777896"/>
      <w:r w:rsidRPr="00BA3BAD">
        <w:lastRenderedPageBreak/>
        <w:t>DetermineReceiveOrLcOrCoop</w:t>
      </w:r>
      <w:bookmarkEnd w:id="122"/>
    </w:p>
    <w:p w14:paraId="73EC328E" w14:textId="77777777" w:rsidR="00AD5D5B" w:rsidRPr="00BA3BAD" w:rsidRDefault="00AD5D5B" w:rsidP="009424A5">
      <w:pPr>
        <w:pStyle w:val="Heading4"/>
        <w:rPr>
          <w:lang w:eastAsia="ja-JP"/>
        </w:rPr>
      </w:pPr>
      <w:r w:rsidRPr="00BA3BAD">
        <w:rPr>
          <w:lang w:eastAsia="ja-JP"/>
        </w:rPr>
        <w:t>Syntax</w:t>
      </w:r>
    </w:p>
    <w:p w14:paraId="475C5670" w14:textId="77777777" w:rsidR="00AD5D5B" w:rsidRPr="00BA3BAD" w:rsidRDefault="00AD5D5B" w:rsidP="00142BC7">
      <w:pPr>
        <w:rPr>
          <w:rFonts w:eastAsia="SimSun"/>
          <w:lang w:eastAsia="ja-JP"/>
        </w:rPr>
      </w:pPr>
      <w:r w:rsidRPr="00BA3BAD">
        <w:rPr>
          <w:rFonts w:eastAsia="SimSun"/>
          <w:lang w:eastAsia="ja-JP"/>
        </w:rPr>
        <w:t>int myVehicleDef::DetermineReceiveOrLcOrCoop()</w:t>
      </w:r>
    </w:p>
    <w:p w14:paraId="3C6CF369" w14:textId="77777777" w:rsidR="00AD5D5B" w:rsidRPr="00BA3BAD" w:rsidRDefault="00AD5D5B" w:rsidP="009424A5">
      <w:pPr>
        <w:pStyle w:val="Heading4"/>
        <w:rPr>
          <w:lang w:eastAsia="ja-JP"/>
        </w:rPr>
      </w:pPr>
      <w:r w:rsidRPr="00BA3BAD">
        <w:rPr>
          <w:lang w:eastAsia="ja-JP"/>
        </w:rPr>
        <w:t>Description</w:t>
      </w:r>
    </w:p>
    <w:p w14:paraId="3AC2CC20" w14:textId="77777777" w:rsidR="00AD5D5B" w:rsidRPr="00BA3BAD" w:rsidRDefault="00AD5D5B" w:rsidP="00142BC7">
      <w:pPr>
        <w:rPr>
          <w:rFonts w:eastAsia="SimSun"/>
          <w:lang w:eastAsia="ja-JP"/>
        </w:rPr>
      </w:pPr>
      <w:r w:rsidRPr="00BA3BAD">
        <w:rPr>
          <w:rFonts w:eastAsia="SimSun"/>
          <w:lang w:eastAsia="ja-JP"/>
        </w:rPr>
        <w:t xml:space="preserve">This is an umbrella function that calls </w:t>
      </w:r>
      <w:r w:rsidRPr="00BA3BAD">
        <w:rPr>
          <w:rFonts w:eastAsia="SimSun"/>
          <w:i/>
          <w:lang w:eastAsia="ja-JP"/>
        </w:rPr>
        <w:t>NeedLC</w:t>
      </w:r>
      <w:r w:rsidRPr="00BA3BAD">
        <w:rPr>
          <w:rFonts w:eastAsia="SimSun"/>
          <w:lang w:eastAsia="ja-JP"/>
        </w:rPr>
        <w:t xml:space="preserve"> and </w:t>
      </w:r>
      <w:r w:rsidRPr="00BA3BAD">
        <w:rPr>
          <w:rFonts w:eastAsia="SimSun"/>
          <w:i/>
          <w:lang w:eastAsia="ja-JP"/>
        </w:rPr>
        <w:t xml:space="preserve">NeedCoop </w:t>
      </w:r>
      <w:r w:rsidRPr="00BA3BAD">
        <w:rPr>
          <w:rFonts w:eastAsia="SimSun"/>
          <w:lang w:eastAsia="ja-JP"/>
        </w:rPr>
        <w:t>to determine if a subject vehicle under the RCF mode needs to make a lane change or yield to other lane changers.</w:t>
      </w:r>
    </w:p>
    <w:p w14:paraId="5E1DBE51" w14:textId="77777777" w:rsidR="00AD5D5B" w:rsidRPr="00BA3BAD" w:rsidRDefault="00AD5D5B" w:rsidP="009424A5">
      <w:pPr>
        <w:pStyle w:val="Heading4"/>
        <w:rPr>
          <w:lang w:eastAsia="ja-JP"/>
        </w:rPr>
      </w:pPr>
      <w:r w:rsidRPr="00BA3BAD">
        <w:rPr>
          <w:lang w:eastAsia="ja-JP"/>
        </w:rPr>
        <w:t>Inputs Arguments</w:t>
      </w:r>
    </w:p>
    <w:p w14:paraId="361B0956" w14:textId="77777777" w:rsidR="00AD5D5B" w:rsidRPr="00BA3BAD" w:rsidRDefault="00AD5D5B" w:rsidP="00142BC7">
      <w:pPr>
        <w:rPr>
          <w:rFonts w:eastAsia="SimSun"/>
          <w:lang w:eastAsia="ja-JP"/>
        </w:rPr>
      </w:pPr>
      <w:r w:rsidRPr="00BA3BAD">
        <w:rPr>
          <w:rFonts w:eastAsia="SimSun"/>
          <w:lang w:eastAsia="ja-JP"/>
        </w:rPr>
        <w:t>None.</w:t>
      </w:r>
    </w:p>
    <w:p w14:paraId="4641EEE6" w14:textId="77777777" w:rsidR="00AD5D5B" w:rsidRPr="00BA3BAD" w:rsidRDefault="00AD5D5B" w:rsidP="009424A5">
      <w:pPr>
        <w:pStyle w:val="Heading4"/>
        <w:rPr>
          <w:lang w:eastAsia="ja-JP"/>
        </w:rPr>
      </w:pPr>
      <w:r w:rsidRPr="00BA3BAD">
        <w:rPr>
          <w:lang w:eastAsia="ja-JP"/>
        </w:rPr>
        <w:t xml:space="preserve">Output Arguments </w:t>
      </w:r>
    </w:p>
    <w:p w14:paraId="6A76D268" w14:textId="28504BD4" w:rsidR="00AD5D5B" w:rsidRPr="00BA3BAD" w:rsidRDefault="00AD5D5B" w:rsidP="00142BC7">
      <w:pPr>
        <w:rPr>
          <w:rFonts w:eastAsia="SimSun"/>
          <w:lang w:eastAsia="ja-JP"/>
        </w:rPr>
      </w:pPr>
      <w:r w:rsidRPr="00BA3BAD">
        <w:rPr>
          <w:rFonts w:eastAsia="SimSun"/>
          <w:lang w:eastAsia="ja-JP"/>
        </w:rPr>
        <w:t xml:space="preserve">An integer indicating the driving mode </w:t>
      </w:r>
      <w:r w:rsidR="00142BC7">
        <w:rPr>
          <w:rFonts w:eastAsia="SimSun"/>
          <w:lang w:eastAsia="ja-JP"/>
        </w:rPr>
        <w:t xml:space="preserve">that </w:t>
      </w:r>
      <w:r w:rsidRPr="00BA3BAD">
        <w:rPr>
          <w:rFonts w:eastAsia="SimSun"/>
          <w:lang w:eastAsia="ja-JP"/>
        </w:rPr>
        <w:t>the subject driver should take.</w:t>
      </w:r>
    </w:p>
    <w:p w14:paraId="6B72CC5A" w14:textId="77777777" w:rsidR="00AD5D5B" w:rsidRPr="00BA3BAD" w:rsidRDefault="00AD5D5B" w:rsidP="009424A5">
      <w:pPr>
        <w:pStyle w:val="Heading4"/>
        <w:rPr>
          <w:lang w:eastAsia="ja-JP"/>
        </w:rPr>
      </w:pPr>
      <w:r w:rsidRPr="00BA3BAD">
        <w:rPr>
          <w:lang w:eastAsia="ja-JP"/>
        </w:rPr>
        <w:t>Sub-functions</w:t>
      </w:r>
    </w:p>
    <w:p w14:paraId="2E167A1A" w14:textId="77777777" w:rsidR="00AD5D5B" w:rsidRPr="00BA3BAD" w:rsidRDefault="00AD5D5B" w:rsidP="00142BC7">
      <w:pPr>
        <w:rPr>
          <w:rFonts w:eastAsia="SimSun"/>
          <w:lang w:eastAsia="ja-JP"/>
        </w:rPr>
      </w:pPr>
      <w:r w:rsidRPr="00BA3BAD">
        <w:rPr>
          <w:rFonts w:eastAsia="SimSun"/>
          <w:lang w:eastAsia="ja-JP"/>
        </w:rPr>
        <w:t>NeedLC ()</w:t>
      </w:r>
    </w:p>
    <w:p w14:paraId="25E547FA" w14:textId="77777777" w:rsidR="00142BC7" w:rsidRDefault="00142BC7" w:rsidP="00142BC7">
      <w:pPr>
        <w:rPr>
          <w:rFonts w:eastAsia="SimSun"/>
          <w:lang w:eastAsia="ja-JP"/>
        </w:rPr>
      </w:pPr>
    </w:p>
    <w:p w14:paraId="2F571661" w14:textId="3122FA33" w:rsidR="00AD5D5B" w:rsidRPr="00BA3BAD" w:rsidRDefault="00AD5D5B" w:rsidP="00142BC7">
      <w:pPr>
        <w:rPr>
          <w:rFonts w:eastAsia="SimSun"/>
          <w:lang w:eastAsia="ja-JP"/>
        </w:rPr>
      </w:pPr>
      <w:r w:rsidRPr="00BA3BAD">
        <w:rPr>
          <w:rFonts w:eastAsia="SimSun"/>
          <w:lang w:eastAsia="ja-JP"/>
        </w:rPr>
        <w:t>NeedCoop ().</w:t>
      </w:r>
    </w:p>
    <w:p w14:paraId="3B026666" w14:textId="77777777" w:rsidR="00AD5D5B" w:rsidRPr="00BA3BAD" w:rsidRDefault="00AD5D5B" w:rsidP="009424A5">
      <w:pPr>
        <w:pStyle w:val="Heading4"/>
        <w:rPr>
          <w:lang w:eastAsia="ja-JP"/>
        </w:rPr>
      </w:pPr>
      <w:r w:rsidRPr="00BA3BAD">
        <w:rPr>
          <w:lang w:eastAsia="ja-JP"/>
        </w:rPr>
        <w:t>Pseudo code</w:t>
      </w:r>
    </w:p>
    <w:p w14:paraId="661F24C1" w14:textId="33294C8C" w:rsidR="00AD5D5B" w:rsidRDefault="00AD5D5B" w:rsidP="00142BC7">
      <w:pPr>
        <w:rPr>
          <w:rFonts w:eastAsia="SimSun"/>
          <w:lang w:eastAsia="ja-JP"/>
        </w:rPr>
      </w:pPr>
      <w:r w:rsidRPr="00BA3BAD">
        <w:rPr>
          <w:rFonts w:eastAsia="SimSun"/>
          <w:lang w:eastAsia="ja-JP"/>
        </w:rPr>
        <w:t>If (NeedCoop())</w:t>
      </w:r>
      <w:r w:rsidR="00142BC7">
        <w:rPr>
          <w:rFonts w:eastAsia="SimSun"/>
          <w:lang w:eastAsia="ja-JP"/>
        </w:rPr>
        <w:t>:</w:t>
      </w:r>
    </w:p>
    <w:p w14:paraId="10BCD824" w14:textId="77777777" w:rsidR="00142BC7" w:rsidRPr="00BA3BAD" w:rsidRDefault="00142BC7" w:rsidP="00142BC7">
      <w:pPr>
        <w:rPr>
          <w:rFonts w:eastAsia="SimSun"/>
          <w:lang w:eastAsia="ja-JP"/>
        </w:rPr>
      </w:pPr>
    </w:p>
    <w:p w14:paraId="53D1E7D0" w14:textId="3E688008" w:rsidR="00AD5D5B" w:rsidRPr="00142BC7" w:rsidRDefault="00AD5D5B" w:rsidP="00142BC7">
      <w:pPr>
        <w:pStyle w:val="ListParagraph"/>
        <w:numPr>
          <w:ilvl w:val="0"/>
          <w:numId w:val="91"/>
        </w:numPr>
        <w:rPr>
          <w:rFonts w:eastAsia="SimSun"/>
          <w:lang w:eastAsia="ja-JP"/>
        </w:rPr>
      </w:pPr>
      <w:r w:rsidRPr="00142BC7">
        <w:rPr>
          <w:rFonts w:eastAsia="SimSun"/>
          <w:lang w:eastAsia="ja-JP"/>
        </w:rPr>
        <w:t>Set mode as CCF and return</w:t>
      </w:r>
      <w:r w:rsidR="00142BC7">
        <w:rPr>
          <w:rFonts w:eastAsia="SimSun"/>
          <w:lang w:eastAsia="ja-JP"/>
        </w:rPr>
        <w:t>.</w:t>
      </w:r>
    </w:p>
    <w:p w14:paraId="30A8B25D" w14:textId="77777777" w:rsidR="00142BC7" w:rsidRDefault="00142BC7" w:rsidP="00142BC7">
      <w:pPr>
        <w:rPr>
          <w:rFonts w:eastAsia="SimSun"/>
          <w:lang w:eastAsia="ja-JP"/>
        </w:rPr>
      </w:pPr>
    </w:p>
    <w:p w14:paraId="36B6FF63" w14:textId="5E54DBBF" w:rsidR="00AD5D5B" w:rsidRDefault="00AD5D5B" w:rsidP="00142BC7">
      <w:pPr>
        <w:rPr>
          <w:rFonts w:eastAsia="SimSun"/>
          <w:lang w:eastAsia="ja-JP"/>
        </w:rPr>
      </w:pPr>
      <w:r w:rsidRPr="00BA3BAD">
        <w:rPr>
          <w:rFonts w:eastAsia="SimSun"/>
          <w:lang w:eastAsia="ja-JP"/>
        </w:rPr>
        <w:t>Else if (NeedLC())</w:t>
      </w:r>
      <w:r w:rsidR="00142BC7">
        <w:rPr>
          <w:rFonts w:eastAsia="SimSun"/>
          <w:lang w:eastAsia="ja-JP"/>
        </w:rPr>
        <w:t>:</w:t>
      </w:r>
    </w:p>
    <w:p w14:paraId="4C39A6E1" w14:textId="77777777" w:rsidR="00142BC7" w:rsidRPr="00BA3BAD" w:rsidRDefault="00142BC7" w:rsidP="00142BC7">
      <w:pPr>
        <w:rPr>
          <w:rFonts w:eastAsia="SimSun"/>
          <w:lang w:eastAsia="ja-JP"/>
        </w:rPr>
      </w:pPr>
    </w:p>
    <w:p w14:paraId="2570573A" w14:textId="7C18B94A" w:rsidR="00AD5D5B" w:rsidRPr="00142BC7" w:rsidRDefault="00AD5D5B" w:rsidP="00142BC7">
      <w:pPr>
        <w:pStyle w:val="ListParagraph"/>
        <w:numPr>
          <w:ilvl w:val="0"/>
          <w:numId w:val="92"/>
        </w:numPr>
        <w:rPr>
          <w:rFonts w:eastAsia="SimSun"/>
          <w:lang w:eastAsia="ja-JP"/>
        </w:rPr>
      </w:pPr>
      <w:r w:rsidRPr="00142BC7">
        <w:rPr>
          <w:rFonts w:eastAsia="SimSun"/>
          <w:lang w:eastAsia="ja-JP"/>
        </w:rPr>
        <w:t>Set mode as BCF and return</w:t>
      </w:r>
      <w:r w:rsidR="00142BC7">
        <w:rPr>
          <w:rFonts w:eastAsia="SimSun"/>
          <w:lang w:eastAsia="ja-JP"/>
        </w:rPr>
        <w:t>.</w:t>
      </w:r>
    </w:p>
    <w:p w14:paraId="485351A9" w14:textId="77777777" w:rsidR="00142BC7" w:rsidRDefault="00142BC7" w:rsidP="00142BC7">
      <w:pPr>
        <w:rPr>
          <w:rFonts w:eastAsia="SimSun"/>
          <w:lang w:eastAsia="ja-JP"/>
        </w:rPr>
      </w:pPr>
    </w:p>
    <w:p w14:paraId="61CF12E0" w14:textId="1FAFC44D" w:rsidR="00AD5D5B" w:rsidRPr="00BA3BAD" w:rsidRDefault="00AD5D5B" w:rsidP="00142BC7">
      <w:pPr>
        <w:rPr>
          <w:rFonts w:eastAsia="SimSun"/>
          <w:lang w:eastAsia="ja-JP"/>
        </w:rPr>
      </w:pPr>
      <w:r w:rsidRPr="00BA3BAD">
        <w:rPr>
          <w:rFonts w:eastAsia="SimSun"/>
          <w:lang w:eastAsia="ja-JP"/>
        </w:rPr>
        <w:t>Else:</w:t>
      </w:r>
    </w:p>
    <w:p w14:paraId="60140E2A" w14:textId="783DB1CE" w:rsidR="00AD5D5B" w:rsidRPr="00142BC7" w:rsidRDefault="00AD5D5B" w:rsidP="00142BC7">
      <w:pPr>
        <w:pStyle w:val="ListParagraph"/>
        <w:numPr>
          <w:ilvl w:val="0"/>
          <w:numId w:val="93"/>
        </w:numPr>
        <w:rPr>
          <w:rFonts w:eastAsia="SimSun"/>
          <w:lang w:eastAsia="ja-JP"/>
        </w:rPr>
      </w:pPr>
      <w:r w:rsidRPr="00142BC7">
        <w:rPr>
          <w:rFonts w:eastAsia="SimSun"/>
          <w:lang w:eastAsia="ja-JP"/>
        </w:rPr>
        <w:t>Return current mode</w:t>
      </w:r>
      <w:r w:rsidR="00142BC7">
        <w:rPr>
          <w:rFonts w:eastAsia="SimSun"/>
          <w:lang w:eastAsia="ja-JP"/>
        </w:rPr>
        <w:t>.</w:t>
      </w:r>
    </w:p>
    <w:p w14:paraId="7C704595" w14:textId="77777777" w:rsidR="00AD5D5B" w:rsidRPr="00BA3BAD" w:rsidRDefault="00AD5D5B" w:rsidP="00142BC7">
      <w:pPr>
        <w:rPr>
          <w:rFonts w:eastAsia="SimSun"/>
          <w:lang w:eastAsia="ja-JP"/>
        </w:rPr>
      </w:pPr>
    </w:p>
    <w:p w14:paraId="7A2A6DA5" w14:textId="77777777" w:rsidR="00AD5D5B" w:rsidRPr="00BA3BAD" w:rsidRDefault="00AD5D5B" w:rsidP="009424A5">
      <w:pPr>
        <w:pStyle w:val="Heading3"/>
      </w:pPr>
      <w:bookmarkStart w:id="123" w:name="_Toc35777897"/>
      <w:r w:rsidRPr="00BA3BAD">
        <w:t>DisGapAccepted</w:t>
      </w:r>
      <w:bookmarkEnd w:id="123"/>
    </w:p>
    <w:p w14:paraId="48BD5158" w14:textId="77777777" w:rsidR="00AD5D5B" w:rsidRPr="00BA3BAD" w:rsidRDefault="00AD5D5B" w:rsidP="009424A5">
      <w:pPr>
        <w:pStyle w:val="Heading4"/>
        <w:rPr>
          <w:lang w:eastAsia="ja-JP"/>
        </w:rPr>
      </w:pPr>
      <w:r w:rsidRPr="00BA3BAD">
        <w:rPr>
          <w:lang w:eastAsia="ja-JP"/>
        </w:rPr>
        <w:t>Syntax</w:t>
      </w:r>
    </w:p>
    <w:p w14:paraId="21E6874B" w14:textId="77777777" w:rsidR="00AD5D5B" w:rsidRPr="00BA3BAD" w:rsidRDefault="00AD5D5B" w:rsidP="00142BC7">
      <w:pPr>
        <w:rPr>
          <w:rFonts w:eastAsia="SimSun"/>
          <w:lang w:eastAsia="ja-JP"/>
        </w:rPr>
      </w:pPr>
      <w:r w:rsidRPr="00BA3BAD">
        <w:rPr>
          <w:rFonts w:eastAsia="SimSun"/>
          <w:lang w:eastAsia="ja-JP"/>
        </w:rPr>
        <w:t>bool myVehicleDef::DisGapAccepted(double a_L, double a_U, double tau, double headway, double jamGap, double d_leader, double l_leader, double vf, double v, double x, double x_leader, double x_leader_steps_early, double lead_v, double min_headway, double Gap_AC_Thrd, double desire, bool on_ramp, bool forward, double acc_self)</w:t>
      </w:r>
    </w:p>
    <w:p w14:paraId="23E1186C" w14:textId="77777777" w:rsidR="00AD5D5B" w:rsidRPr="00BA3BAD" w:rsidRDefault="00AD5D5B" w:rsidP="009424A5">
      <w:pPr>
        <w:pStyle w:val="Heading4"/>
        <w:rPr>
          <w:lang w:eastAsia="ja-JP"/>
        </w:rPr>
      </w:pPr>
      <w:r w:rsidRPr="00BA3BAD">
        <w:rPr>
          <w:lang w:eastAsia="ja-JP"/>
        </w:rPr>
        <w:t>Description</w:t>
      </w:r>
    </w:p>
    <w:p w14:paraId="0D72A85A" w14:textId="395C1DEE" w:rsidR="00AD5D5B" w:rsidRPr="00BA3BAD" w:rsidRDefault="00AD5D5B" w:rsidP="00142BC7">
      <w:pPr>
        <w:rPr>
          <w:rFonts w:eastAsia="SimSun"/>
          <w:lang w:eastAsia="ja-JP"/>
        </w:rPr>
      </w:pPr>
      <w:r w:rsidRPr="00BA3BAD">
        <w:rPr>
          <w:rFonts w:eastAsia="SimSun"/>
          <w:lang w:eastAsia="ja-JP"/>
        </w:rPr>
        <w:t xml:space="preserve">This function determines if a gap is acceptable to a subject driver. It calls </w:t>
      </w:r>
      <w:r w:rsidR="00142BC7">
        <w:rPr>
          <w:rFonts w:eastAsia="SimSun"/>
          <w:lang w:eastAsia="ja-JP"/>
        </w:rPr>
        <w:t xml:space="preserve">the </w:t>
      </w:r>
      <w:r w:rsidRPr="00BA3BAD">
        <w:rPr>
          <w:rFonts w:eastAsia="SimSun"/>
          <w:lang w:eastAsia="ja-JP"/>
        </w:rPr>
        <w:t xml:space="preserve">Gipps gap acceptance function </w:t>
      </w:r>
      <w:r w:rsidRPr="00BA3BAD">
        <w:rPr>
          <w:rFonts w:eastAsia="SimSun"/>
          <w:i/>
          <w:lang w:eastAsia="ja-JP"/>
        </w:rPr>
        <w:t>GippsGap()</w:t>
      </w:r>
      <w:r w:rsidRPr="00BA3BAD">
        <w:rPr>
          <w:rFonts w:eastAsia="SimSun"/>
          <w:lang w:eastAsia="ja-JP"/>
        </w:rPr>
        <w:t>.</w:t>
      </w:r>
    </w:p>
    <w:p w14:paraId="02B13241" w14:textId="77777777" w:rsidR="00AD5D5B" w:rsidRPr="00BA3BAD" w:rsidRDefault="00AD5D5B" w:rsidP="009424A5">
      <w:pPr>
        <w:pStyle w:val="Heading4"/>
        <w:rPr>
          <w:lang w:eastAsia="ja-JP"/>
        </w:rPr>
      </w:pPr>
      <w:r w:rsidRPr="00BA3BAD">
        <w:rPr>
          <w:lang w:eastAsia="ja-JP"/>
        </w:rPr>
        <w:t>Inputs Arguments</w:t>
      </w:r>
    </w:p>
    <w:p w14:paraId="62E1ABDF" w14:textId="77777777" w:rsidR="00AD5D5B" w:rsidRPr="00BA3BAD" w:rsidRDefault="00AD5D5B" w:rsidP="00142BC7">
      <w:pPr>
        <w:rPr>
          <w:rFonts w:eastAsia="SimSun"/>
          <w:lang w:eastAsia="ja-JP"/>
        </w:rPr>
      </w:pPr>
      <w:r w:rsidRPr="00BA3BAD">
        <w:rPr>
          <w:rFonts w:eastAsia="SimSun"/>
          <w:lang w:eastAsia="ja-JP"/>
        </w:rPr>
        <w:t>a_L: maximum deceleration of the subject vehicle.</w:t>
      </w:r>
    </w:p>
    <w:p w14:paraId="7D092DC6" w14:textId="77777777" w:rsidR="00142BC7" w:rsidRDefault="00142BC7" w:rsidP="00142BC7">
      <w:pPr>
        <w:rPr>
          <w:rFonts w:eastAsia="SimSun"/>
          <w:lang w:eastAsia="ja-JP"/>
        </w:rPr>
      </w:pPr>
    </w:p>
    <w:p w14:paraId="068B7611" w14:textId="4468A184" w:rsidR="00AD5D5B" w:rsidRPr="00BA3BAD" w:rsidRDefault="00AD5D5B" w:rsidP="00142BC7">
      <w:pPr>
        <w:rPr>
          <w:rFonts w:eastAsia="SimSun"/>
          <w:lang w:eastAsia="ja-JP"/>
        </w:rPr>
      </w:pPr>
      <w:r w:rsidRPr="00BA3BAD">
        <w:rPr>
          <w:rFonts w:eastAsia="SimSun"/>
          <w:lang w:eastAsia="ja-JP"/>
        </w:rPr>
        <w:lastRenderedPageBreak/>
        <w:t>a_U: maximum acceleration of the subject vehicle.</w:t>
      </w:r>
    </w:p>
    <w:p w14:paraId="2451B6E1" w14:textId="77777777" w:rsidR="00142BC7" w:rsidRDefault="00142BC7" w:rsidP="00142BC7">
      <w:pPr>
        <w:rPr>
          <w:rFonts w:eastAsia="SimSun"/>
          <w:lang w:eastAsia="ja-JP"/>
        </w:rPr>
      </w:pPr>
    </w:p>
    <w:p w14:paraId="2F3D0B72" w14:textId="2D049841" w:rsidR="00AD5D5B" w:rsidRPr="00BA3BAD" w:rsidRDefault="00AD5D5B" w:rsidP="00142BC7">
      <w:pPr>
        <w:rPr>
          <w:rFonts w:eastAsia="SimSun"/>
          <w:lang w:eastAsia="ja-JP"/>
        </w:rPr>
      </w:pPr>
      <w:r w:rsidRPr="00BA3BAD">
        <w:rPr>
          <w:rFonts w:eastAsia="SimSun"/>
          <w:lang w:eastAsia="ja-JP"/>
        </w:rPr>
        <w:t>tau: reaction time.</w:t>
      </w:r>
    </w:p>
    <w:p w14:paraId="2C8A976E" w14:textId="77777777" w:rsidR="00142BC7" w:rsidRDefault="00142BC7" w:rsidP="00142BC7">
      <w:pPr>
        <w:rPr>
          <w:rFonts w:eastAsia="SimSun"/>
          <w:lang w:eastAsia="ja-JP"/>
        </w:rPr>
      </w:pPr>
    </w:p>
    <w:p w14:paraId="53ECE0C4" w14:textId="0172CF62" w:rsidR="00AD5D5B" w:rsidRPr="00BA3BAD" w:rsidRDefault="00AD5D5B" w:rsidP="00142BC7">
      <w:pPr>
        <w:rPr>
          <w:rFonts w:eastAsia="SimSun"/>
          <w:lang w:eastAsia="ja-JP"/>
        </w:rPr>
      </w:pPr>
      <w:r w:rsidRPr="00BA3BAD">
        <w:rPr>
          <w:rFonts w:eastAsia="SimSun"/>
          <w:lang w:eastAsia="ja-JP"/>
        </w:rPr>
        <w:t>headway: current spacing headway.</w:t>
      </w:r>
    </w:p>
    <w:p w14:paraId="03B5271E" w14:textId="77777777" w:rsidR="00142BC7" w:rsidRDefault="00142BC7" w:rsidP="00142BC7">
      <w:pPr>
        <w:rPr>
          <w:rFonts w:eastAsia="SimSun"/>
          <w:lang w:eastAsia="ja-JP"/>
        </w:rPr>
      </w:pPr>
    </w:p>
    <w:p w14:paraId="41779C90" w14:textId="0D68ACAD" w:rsidR="00AD5D5B" w:rsidRPr="00BA3BAD" w:rsidRDefault="00AD5D5B" w:rsidP="00142BC7">
      <w:pPr>
        <w:rPr>
          <w:rFonts w:eastAsia="SimSun"/>
          <w:lang w:eastAsia="ja-JP"/>
        </w:rPr>
      </w:pPr>
      <w:r w:rsidRPr="00BA3BAD">
        <w:rPr>
          <w:rFonts w:eastAsia="SimSun"/>
          <w:lang w:eastAsia="ja-JP"/>
        </w:rPr>
        <w:t>jamGap: the spacing gap between two vehicles in jam traffic.</w:t>
      </w:r>
    </w:p>
    <w:p w14:paraId="041C4144" w14:textId="77777777" w:rsidR="00142BC7" w:rsidRDefault="00142BC7" w:rsidP="00142BC7">
      <w:pPr>
        <w:rPr>
          <w:rFonts w:eastAsia="SimSun"/>
          <w:lang w:eastAsia="ja-JP"/>
        </w:rPr>
      </w:pPr>
    </w:p>
    <w:p w14:paraId="24BE2697" w14:textId="097261BD" w:rsidR="00AD5D5B" w:rsidRPr="00BA3BAD" w:rsidRDefault="00AD5D5B" w:rsidP="00142BC7">
      <w:pPr>
        <w:rPr>
          <w:rFonts w:eastAsia="SimSun"/>
          <w:lang w:eastAsia="ja-JP"/>
        </w:rPr>
      </w:pPr>
      <w:r w:rsidRPr="00BA3BAD">
        <w:rPr>
          <w:rFonts w:eastAsia="SimSun"/>
          <w:lang w:eastAsia="ja-JP"/>
        </w:rPr>
        <w:t>d_leader: not used.</w:t>
      </w:r>
    </w:p>
    <w:p w14:paraId="6A54EAAF" w14:textId="77777777" w:rsidR="00142BC7" w:rsidRDefault="00142BC7" w:rsidP="00142BC7">
      <w:pPr>
        <w:rPr>
          <w:rFonts w:eastAsia="SimSun"/>
          <w:lang w:eastAsia="ja-JP"/>
        </w:rPr>
      </w:pPr>
    </w:p>
    <w:p w14:paraId="2DDB4660" w14:textId="5169FE7D" w:rsidR="00AD5D5B" w:rsidRPr="00BA3BAD" w:rsidRDefault="00AD5D5B" w:rsidP="00142BC7">
      <w:pPr>
        <w:rPr>
          <w:rFonts w:eastAsia="SimSun"/>
          <w:lang w:eastAsia="ja-JP"/>
        </w:rPr>
      </w:pPr>
      <w:r w:rsidRPr="00BA3BAD">
        <w:rPr>
          <w:rFonts w:eastAsia="SimSun"/>
          <w:lang w:eastAsia="ja-JP"/>
        </w:rPr>
        <w:t>l_leader: length of the front vehicle.</w:t>
      </w:r>
    </w:p>
    <w:p w14:paraId="0CE0E1A1" w14:textId="77777777" w:rsidR="00142BC7" w:rsidRDefault="00142BC7" w:rsidP="00142BC7">
      <w:pPr>
        <w:rPr>
          <w:rFonts w:eastAsia="SimSun"/>
          <w:lang w:eastAsia="ja-JP"/>
        </w:rPr>
      </w:pPr>
    </w:p>
    <w:p w14:paraId="50278A58" w14:textId="71DB194E" w:rsidR="00AD5D5B" w:rsidRPr="00BA3BAD" w:rsidRDefault="00AD5D5B" w:rsidP="00142BC7">
      <w:pPr>
        <w:rPr>
          <w:rFonts w:eastAsia="SimSun"/>
          <w:lang w:eastAsia="ja-JP"/>
        </w:rPr>
      </w:pPr>
      <w:r w:rsidRPr="00BA3BAD">
        <w:rPr>
          <w:rFonts w:eastAsia="SimSun"/>
          <w:lang w:eastAsia="ja-JP"/>
        </w:rPr>
        <w:t>vf: free</w:t>
      </w:r>
      <w:r w:rsidR="00B531B0">
        <w:rPr>
          <w:rFonts w:eastAsia="SimSun"/>
          <w:lang w:eastAsia="ja-JP"/>
        </w:rPr>
        <w:t xml:space="preserve"> </w:t>
      </w:r>
      <w:r w:rsidRPr="00BA3BAD">
        <w:rPr>
          <w:rFonts w:eastAsia="SimSun"/>
          <w:lang w:eastAsia="ja-JP"/>
        </w:rPr>
        <w:t>flow speed.</w:t>
      </w:r>
    </w:p>
    <w:p w14:paraId="1E29A39D" w14:textId="77777777" w:rsidR="00142BC7" w:rsidRDefault="00142BC7" w:rsidP="00142BC7">
      <w:pPr>
        <w:rPr>
          <w:rFonts w:eastAsia="SimSun"/>
          <w:lang w:eastAsia="ja-JP"/>
        </w:rPr>
      </w:pPr>
    </w:p>
    <w:p w14:paraId="17F33806" w14:textId="193EED7D" w:rsidR="00AD5D5B" w:rsidRPr="00BA3BAD" w:rsidRDefault="00AD5D5B" w:rsidP="00142BC7">
      <w:pPr>
        <w:rPr>
          <w:rFonts w:eastAsia="SimSun"/>
          <w:lang w:eastAsia="ja-JP"/>
        </w:rPr>
      </w:pPr>
      <w:r w:rsidRPr="00BA3BAD">
        <w:rPr>
          <w:rFonts w:eastAsia="SimSun"/>
          <w:lang w:eastAsia="ja-JP"/>
        </w:rPr>
        <w:t>v: current speed.</w:t>
      </w:r>
    </w:p>
    <w:p w14:paraId="556C0AFD" w14:textId="77777777" w:rsidR="00142BC7" w:rsidRDefault="00142BC7" w:rsidP="00142BC7">
      <w:pPr>
        <w:rPr>
          <w:rFonts w:eastAsia="SimSun"/>
          <w:lang w:eastAsia="ja-JP"/>
        </w:rPr>
      </w:pPr>
    </w:p>
    <w:p w14:paraId="68B900CA" w14:textId="6E628A99" w:rsidR="00AD5D5B" w:rsidRPr="00BA3BAD" w:rsidRDefault="00AD5D5B" w:rsidP="00142BC7">
      <w:pPr>
        <w:rPr>
          <w:rFonts w:eastAsia="SimSun"/>
          <w:lang w:eastAsia="ja-JP"/>
        </w:rPr>
      </w:pPr>
      <w:r w:rsidRPr="00BA3BAD">
        <w:rPr>
          <w:rFonts w:eastAsia="SimSun"/>
          <w:lang w:eastAsia="ja-JP"/>
        </w:rPr>
        <w:t>x: current position.</w:t>
      </w:r>
    </w:p>
    <w:p w14:paraId="46B11E4E" w14:textId="77777777" w:rsidR="00142BC7" w:rsidRDefault="00142BC7" w:rsidP="00142BC7">
      <w:pPr>
        <w:rPr>
          <w:rFonts w:eastAsia="SimSun"/>
          <w:lang w:eastAsia="ja-JP"/>
        </w:rPr>
      </w:pPr>
    </w:p>
    <w:p w14:paraId="1C603195" w14:textId="3B3A4D38" w:rsidR="00AD5D5B" w:rsidRPr="00BA3BAD" w:rsidRDefault="00AD5D5B" w:rsidP="00142BC7">
      <w:pPr>
        <w:rPr>
          <w:rFonts w:eastAsia="SimSun"/>
          <w:lang w:eastAsia="ja-JP"/>
        </w:rPr>
      </w:pPr>
      <w:r w:rsidRPr="00BA3BAD">
        <w:rPr>
          <w:rFonts w:eastAsia="SimSun"/>
          <w:lang w:eastAsia="ja-JP"/>
        </w:rPr>
        <w:t>x_leader: position of the front vehicle.</w:t>
      </w:r>
    </w:p>
    <w:p w14:paraId="04E07544" w14:textId="77777777" w:rsidR="00142BC7" w:rsidRDefault="00142BC7" w:rsidP="00142BC7">
      <w:pPr>
        <w:rPr>
          <w:rFonts w:eastAsia="SimSun"/>
          <w:lang w:eastAsia="ja-JP"/>
        </w:rPr>
      </w:pPr>
    </w:p>
    <w:p w14:paraId="315ADFB2" w14:textId="491D5205" w:rsidR="00AD5D5B" w:rsidRPr="00BA3BAD" w:rsidRDefault="00AD5D5B" w:rsidP="00142BC7">
      <w:pPr>
        <w:rPr>
          <w:rFonts w:eastAsia="SimSun"/>
          <w:lang w:eastAsia="ja-JP"/>
        </w:rPr>
      </w:pPr>
      <w:r w:rsidRPr="00BA3BAD">
        <w:rPr>
          <w:rFonts w:eastAsia="SimSun"/>
          <w:lang w:eastAsia="ja-JP"/>
        </w:rPr>
        <w:t>x_leader_steps_early: not used.</w:t>
      </w:r>
    </w:p>
    <w:p w14:paraId="23AE6359" w14:textId="77777777" w:rsidR="00142BC7" w:rsidRDefault="00142BC7" w:rsidP="00142BC7">
      <w:pPr>
        <w:rPr>
          <w:rFonts w:eastAsia="SimSun"/>
          <w:lang w:eastAsia="ja-JP"/>
        </w:rPr>
      </w:pPr>
    </w:p>
    <w:p w14:paraId="06447CD8" w14:textId="4BA2128C" w:rsidR="00AD5D5B" w:rsidRPr="00BA3BAD" w:rsidRDefault="00AD5D5B" w:rsidP="00142BC7">
      <w:pPr>
        <w:rPr>
          <w:rFonts w:eastAsia="SimSun"/>
          <w:lang w:eastAsia="ja-JP"/>
        </w:rPr>
      </w:pPr>
      <w:r w:rsidRPr="00BA3BAD">
        <w:rPr>
          <w:rFonts w:eastAsia="SimSun"/>
          <w:lang w:eastAsia="ja-JP"/>
        </w:rPr>
        <w:t>lead_v: speed of the front vehicle.</w:t>
      </w:r>
    </w:p>
    <w:p w14:paraId="52AA8F7C" w14:textId="77777777" w:rsidR="00142BC7" w:rsidRDefault="00142BC7" w:rsidP="00142BC7">
      <w:pPr>
        <w:rPr>
          <w:rFonts w:eastAsia="SimSun"/>
          <w:lang w:eastAsia="ja-JP"/>
        </w:rPr>
      </w:pPr>
    </w:p>
    <w:p w14:paraId="0C762165" w14:textId="6B16543D" w:rsidR="00AD5D5B" w:rsidRPr="00BA3BAD" w:rsidRDefault="00AD5D5B" w:rsidP="00142BC7">
      <w:pPr>
        <w:rPr>
          <w:rFonts w:eastAsia="SimSun"/>
          <w:lang w:eastAsia="ja-JP"/>
        </w:rPr>
      </w:pPr>
      <w:r w:rsidRPr="00BA3BAD">
        <w:rPr>
          <w:rFonts w:eastAsia="SimSun"/>
          <w:lang w:eastAsia="ja-JP"/>
        </w:rPr>
        <w:t>min_headway: desired headway used in the Newell model.</w:t>
      </w:r>
    </w:p>
    <w:p w14:paraId="27D79B9D" w14:textId="77777777" w:rsidR="00142BC7" w:rsidRDefault="00142BC7" w:rsidP="00142BC7">
      <w:pPr>
        <w:rPr>
          <w:rFonts w:eastAsia="SimSun"/>
          <w:lang w:eastAsia="ja-JP"/>
        </w:rPr>
      </w:pPr>
    </w:p>
    <w:p w14:paraId="2AEBD8A3" w14:textId="7D66ADB5" w:rsidR="00AD5D5B" w:rsidRPr="00BA3BAD" w:rsidRDefault="00AD5D5B" w:rsidP="00142BC7">
      <w:pPr>
        <w:rPr>
          <w:rFonts w:eastAsia="SimSun"/>
          <w:lang w:eastAsia="ja-JP"/>
        </w:rPr>
      </w:pPr>
      <w:r w:rsidRPr="00BA3BAD">
        <w:rPr>
          <w:rFonts w:eastAsia="SimSun"/>
          <w:lang w:eastAsia="ja-JP"/>
        </w:rPr>
        <w:t xml:space="preserve">Gap_AC_Thrd: </w:t>
      </w:r>
      <w:r w:rsidR="00142BC7">
        <w:rPr>
          <w:rFonts w:eastAsia="SimSun"/>
          <w:lang w:eastAsia="ja-JP"/>
        </w:rPr>
        <w:t>n</w:t>
      </w:r>
      <w:r w:rsidR="00142BC7" w:rsidRPr="00BA3BAD">
        <w:rPr>
          <w:rFonts w:eastAsia="SimSun"/>
          <w:lang w:eastAsia="ja-JP"/>
        </w:rPr>
        <w:t xml:space="preserve">ot </w:t>
      </w:r>
      <w:r w:rsidRPr="00BA3BAD">
        <w:rPr>
          <w:rFonts w:eastAsia="SimSun"/>
          <w:lang w:eastAsia="ja-JP"/>
        </w:rPr>
        <w:t>used.</w:t>
      </w:r>
    </w:p>
    <w:p w14:paraId="213921E2" w14:textId="77777777" w:rsidR="00142BC7" w:rsidRDefault="00142BC7" w:rsidP="00142BC7">
      <w:pPr>
        <w:rPr>
          <w:rFonts w:eastAsia="SimSun"/>
          <w:lang w:eastAsia="ja-JP"/>
        </w:rPr>
      </w:pPr>
    </w:p>
    <w:p w14:paraId="34E2C0DA" w14:textId="7BA91936" w:rsidR="00AD5D5B" w:rsidRPr="00BA3BAD" w:rsidRDefault="00AD5D5B" w:rsidP="00142BC7">
      <w:pPr>
        <w:rPr>
          <w:rFonts w:eastAsia="SimSun"/>
          <w:lang w:eastAsia="ja-JP"/>
        </w:rPr>
      </w:pPr>
      <w:r w:rsidRPr="00BA3BAD">
        <w:rPr>
          <w:rFonts w:eastAsia="SimSun"/>
          <w:lang w:eastAsia="ja-JP"/>
        </w:rPr>
        <w:t>desire: not used.</w:t>
      </w:r>
    </w:p>
    <w:p w14:paraId="63A5DEAF" w14:textId="77777777" w:rsidR="00142BC7" w:rsidRDefault="00142BC7" w:rsidP="00142BC7">
      <w:pPr>
        <w:rPr>
          <w:rFonts w:eastAsia="SimSun"/>
          <w:lang w:eastAsia="ja-JP"/>
        </w:rPr>
      </w:pPr>
    </w:p>
    <w:p w14:paraId="7A0D4AA7" w14:textId="577FF9FA" w:rsidR="00AD5D5B" w:rsidRPr="00BA3BAD" w:rsidRDefault="00AD5D5B" w:rsidP="00142BC7">
      <w:pPr>
        <w:rPr>
          <w:rFonts w:eastAsia="SimSun"/>
          <w:lang w:eastAsia="ja-JP"/>
        </w:rPr>
      </w:pPr>
      <w:r w:rsidRPr="00BA3BAD">
        <w:rPr>
          <w:rFonts w:eastAsia="SimSun"/>
          <w:lang w:eastAsia="ja-JP"/>
        </w:rPr>
        <w:t>on_ramp: a flagger indicating if the subject vehicle is in an on-ramp.</w:t>
      </w:r>
    </w:p>
    <w:p w14:paraId="3CDEABFF" w14:textId="77777777" w:rsidR="00142BC7" w:rsidRDefault="00142BC7" w:rsidP="00142BC7">
      <w:pPr>
        <w:rPr>
          <w:rFonts w:eastAsia="SimSun"/>
          <w:lang w:eastAsia="ja-JP"/>
        </w:rPr>
      </w:pPr>
    </w:p>
    <w:p w14:paraId="6AF5D23D" w14:textId="6722FA01" w:rsidR="00AD5D5B" w:rsidRPr="00BA3BAD" w:rsidRDefault="00AD5D5B" w:rsidP="00142BC7">
      <w:pPr>
        <w:rPr>
          <w:rFonts w:eastAsia="SimSun"/>
          <w:lang w:eastAsia="ja-JP"/>
        </w:rPr>
      </w:pPr>
      <w:r w:rsidRPr="00BA3BAD">
        <w:rPr>
          <w:rFonts w:eastAsia="SimSun"/>
          <w:lang w:eastAsia="ja-JP"/>
        </w:rPr>
        <w:t>Forward: a flagger indicating</w:t>
      </w:r>
      <w:r w:rsidR="00142BC7">
        <w:rPr>
          <w:rFonts w:eastAsia="SimSun"/>
          <w:lang w:eastAsia="ja-JP"/>
        </w:rPr>
        <w:t>whether</w:t>
      </w:r>
      <w:r w:rsidRPr="00BA3BAD">
        <w:rPr>
          <w:rFonts w:eastAsia="SimSun"/>
          <w:lang w:eastAsia="ja-JP"/>
        </w:rPr>
        <w:t xml:space="preserve"> to check lead gap.</w:t>
      </w:r>
    </w:p>
    <w:p w14:paraId="7EC471E6" w14:textId="77777777" w:rsidR="00142BC7" w:rsidRDefault="00142BC7" w:rsidP="00142BC7">
      <w:pPr>
        <w:rPr>
          <w:rFonts w:eastAsia="SimSun"/>
          <w:lang w:eastAsia="ja-JP"/>
        </w:rPr>
      </w:pPr>
    </w:p>
    <w:p w14:paraId="738F6BD0" w14:textId="7830AF5D" w:rsidR="00AD5D5B" w:rsidRPr="00BA3BAD" w:rsidRDefault="00AD5D5B" w:rsidP="00142BC7">
      <w:pPr>
        <w:rPr>
          <w:rFonts w:eastAsia="SimSun"/>
          <w:lang w:eastAsia="ja-JP"/>
        </w:rPr>
      </w:pPr>
      <w:r w:rsidRPr="00BA3BAD">
        <w:rPr>
          <w:rFonts w:eastAsia="SimSun"/>
          <w:lang w:eastAsia="ja-JP"/>
        </w:rPr>
        <w:t>acc_self: acceleration of the subject vehicle.</w:t>
      </w:r>
    </w:p>
    <w:p w14:paraId="6027FBED" w14:textId="77777777" w:rsidR="00AD5D5B" w:rsidRPr="00BA3BAD" w:rsidRDefault="00AD5D5B" w:rsidP="009424A5">
      <w:pPr>
        <w:pStyle w:val="Heading4"/>
        <w:rPr>
          <w:lang w:eastAsia="ja-JP"/>
        </w:rPr>
      </w:pPr>
      <w:r w:rsidRPr="00BA3BAD">
        <w:rPr>
          <w:lang w:eastAsia="ja-JP"/>
        </w:rPr>
        <w:t xml:space="preserve">Output Arguments </w:t>
      </w:r>
    </w:p>
    <w:p w14:paraId="683705E0" w14:textId="43DDDEF1" w:rsidR="00142BC7" w:rsidRDefault="00AD5D5B" w:rsidP="00142BC7">
      <w:pPr>
        <w:rPr>
          <w:rFonts w:eastAsia="SimSun"/>
          <w:lang w:eastAsia="ja-JP"/>
        </w:rPr>
      </w:pPr>
      <w:r w:rsidRPr="00BA3BAD">
        <w:rPr>
          <w:rFonts w:eastAsia="SimSun"/>
          <w:lang w:eastAsia="ja-JP"/>
        </w:rPr>
        <w:t>True</w:t>
      </w:r>
      <w:r w:rsidR="00142BC7">
        <w:rPr>
          <w:rFonts w:eastAsia="SimSun"/>
          <w:lang w:eastAsia="ja-JP"/>
        </w:rPr>
        <w:t xml:space="preserve">: </w:t>
      </w:r>
      <w:r w:rsidRPr="00BA3BAD">
        <w:rPr>
          <w:rFonts w:eastAsia="SimSun"/>
          <w:lang w:eastAsia="ja-JP"/>
        </w:rPr>
        <w:t>gap is acceptable</w:t>
      </w:r>
      <w:r w:rsidR="00142BC7">
        <w:rPr>
          <w:rFonts w:eastAsia="SimSun"/>
          <w:lang w:eastAsia="ja-JP"/>
        </w:rPr>
        <w:t>.</w:t>
      </w:r>
    </w:p>
    <w:p w14:paraId="5F05FC6E" w14:textId="77777777" w:rsidR="00142BC7" w:rsidRDefault="00142BC7" w:rsidP="00142BC7">
      <w:pPr>
        <w:rPr>
          <w:rFonts w:eastAsia="SimSun"/>
          <w:lang w:eastAsia="ja-JP"/>
        </w:rPr>
      </w:pPr>
    </w:p>
    <w:p w14:paraId="78F8AC8E" w14:textId="76BD4D1D" w:rsidR="00AD5D5B" w:rsidRPr="00BA3BAD" w:rsidRDefault="00142BC7" w:rsidP="00142BC7">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gap is not acceptable.</w:t>
      </w:r>
    </w:p>
    <w:p w14:paraId="7700AE48" w14:textId="77777777" w:rsidR="00AD5D5B" w:rsidRPr="00BA3BAD" w:rsidRDefault="00AD5D5B" w:rsidP="009424A5">
      <w:pPr>
        <w:pStyle w:val="Heading4"/>
        <w:rPr>
          <w:lang w:eastAsia="ja-JP"/>
        </w:rPr>
      </w:pPr>
      <w:r w:rsidRPr="00BA3BAD">
        <w:rPr>
          <w:lang w:eastAsia="ja-JP"/>
        </w:rPr>
        <w:t>Sub-functions</w:t>
      </w:r>
    </w:p>
    <w:p w14:paraId="702AF32B" w14:textId="77777777" w:rsidR="00AD5D5B" w:rsidRPr="00BA3BAD" w:rsidRDefault="00AD5D5B" w:rsidP="00142BC7">
      <w:pPr>
        <w:rPr>
          <w:rFonts w:eastAsia="SimSun"/>
          <w:lang w:eastAsia="ja-JP"/>
        </w:rPr>
      </w:pPr>
      <w:r w:rsidRPr="00BA3BAD">
        <w:rPr>
          <w:rFonts w:eastAsia="SimSun"/>
          <w:lang w:eastAsia="ja-JP"/>
        </w:rPr>
        <w:t>GippsGap ().</w:t>
      </w:r>
    </w:p>
    <w:p w14:paraId="3ABFB1EE" w14:textId="77777777" w:rsidR="00AD5D5B" w:rsidRPr="00BA3BAD" w:rsidRDefault="00AD5D5B" w:rsidP="009424A5">
      <w:pPr>
        <w:pStyle w:val="Heading4"/>
        <w:rPr>
          <w:lang w:eastAsia="ja-JP"/>
        </w:rPr>
      </w:pPr>
      <w:r w:rsidRPr="00BA3BAD">
        <w:rPr>
          <w:lang w:eastAsia="ja-JP"/>
        </w:rPr>
        <w:t>Pseudo code</w:t>
      </w:r>
    </w:p>
    <w:p w14:paraId="6719D44C" w14:textId="6504A7C1" w:rsidR="00AD5D5B" w:rsidRPr="00BA3BAD" w:rsidRDefault="00AD5D5B" w:rsidP="00142BC7">
      <w:pPr>
        <w:rPr>
          <w:rFonts w:eastAsia="SimSun"/>
          <w:lang w:eastAsia="ja-JP"/>
        </w:rPr>
      </w:pPr>
      <w:r w:rsidRPr="00BA3BAD">
        <w:rPr>
          <w:rFonts w:eastAsia="SimSun"/>
          <w:lang w:eastAsia="ja-JP"/>
        </w:rPr>
        <w:t>Compute Theta = tau * Gipps Theta</w:t>
      </w:r>
      <w:r w:rsidR="00142BC7">
        <w:rPr>
          <w:rFonts w:eastAsia="SimSun"/>
          <w:lang w:eastAsia="ja-JP"/>
        </w:rPr>
        <w:t>.</w:t>
      </w:r>
    </w:p>
    <w:p w14:paraId="455ED166" w14:textId="77777777" w:rsidR="00142BC7" w:rsidRDefault="00142BC7" w:rsidP="00142BC7">
      <w:pPr>
        <w:rPr>
          <w:rFonts w:eastAsia="SimSun"/>
          <w:lang w:eastAsia="ja-JP"/>
        </w:rPr>
      </w:pPr>
    </w:p>
    <w:p w14:paraId="64F24378" w14:textId="6F4EDC07" w:rsidR="00AD5D5B" w:rsidRPr="00BA3BAD" w:rsidRDefault="00AD5D5B" w:rsidP="00142BC7">
      <w:pPr>
        <w:rPr>
          <w:rFonts w:eastAsia="SimSun"/>
          <w:lang w:eastAsia="ja-JP"/>
        </w:rPr>
      </w:pPr>
      <w:r w:rsidRPr="00BA3BAD">
        <w:rPr>
          <w:rFonts w:eastAsia="SimSun"/>
          <w:lang w:eastAsia="ja-JP"/>
        </w:rPr>
        <w:lastRenderedPageBreak/>
        <w:t xml:space="preserve">Compute B_estimate = a_L * estimated coefficient for leader </w:t>
      </w:r>
      <w:r w:rsidR="00142BC7" w:rsidRPr="00BA3BAD">
        <w:rPr>
          <w:rFonts w:eastAsia="SimSun"/>
          <w:lang w:eastAsia="ja-JP"/>
        </w:rPr>
        <w:t>deceleration</w:t>
      </w:r>
      <w:r w:rsidR="00142BC7">
        <w:rPr>
          <w:rFonts w:eastAsia="SimSun"/>
          <w:lang w:eastAsia="ja-JP"/>
        </w:rPr>
        <w:t>.</w:t>
      </w:r>
    </w:p>
    <w:p w14:paraId="0A3BA0D7" w14:textId="77777777" w:rsidR="00142BC7" w:rsidRDefault="00142BC7" w:rsidP="00142BC7">
      <w:pPr>
        <w:rPr>
          <w:rFonts w:eastAsia="SimSun"/>
          <w:lang w:eastAsia="ja-JP"/>
        </w:rPr>
      </w:pPr>
    </w:p>
    <w:p w14:paraId="3D1346F5" w14:textId="0287BC6D" w:rsidR="00AD5D5B" w:rsidRPr="00BA3BAD" w:rsidRDefault="00AD5D5B" w:rsidP="00142BC7">
      <w:pPr>
        <w:rPr>
          <w:rFonts w:eastAsia="SimSun"/>
          <w:lang w:eastAsia="ja-JP"/>
        </w:rPr>
      </w:pPr>
      <w:r w:rsidRPr="00BA3BAD">
        <w:rPr>
          <w:rFonts w:eastAsia="SimSun"/>
          <w:lang w:eastAsia="ja-JP"/>
        </w:rPr>
        <w:t>Return Gipps gap with GippsGap(), theta and b_estimate</w:t>
      </w:r>
      <w:r w:rsidR="00142BC7">
        <w:rPr>
          <w:rFonts w:eastAsia="SimSun"/>
          <w:lang w:eastAsia="ja-JP"/>
        </w:rPr>
        <w:t>.</w:t>
      </w:r>
    </w:p>
    <w:p w14:paraId="27960237" w14:textId="77777777" w:rsidR="00AD5D5B" w:rsidRPr="00BA3BAD" w:rsidRDefault="00AD5D5B" w:rsidP="00142BC7">
      <w:pPr>
        <w:rPr>
          <w:rFonts w:eastAsia="SimSun"/>
          <w:lang w:eastAsia="ja-JP"/>
        </w:rPr>
      </w:pPr>
    </w:p>
    <w:p w14:paraId="40DFD052" w14:textId="77777777" w:rsidR="00AD5D5B" w:rsidRPr="00BA3BAD" w:rsidRDefault="00AD5D5B" w:rsidP="009424A5">
      <w:pPr>
        <w:pStyle w:val="Heading3"/>
      </w:pPr>
      <w:bookmarkStart w:id="124" w:name="_Toc35777898"/>
      <w:r w:rsidRPr="00BA3BAD">
        <w:t>DLCCFDecision</w:t>
      </w:r>
      <w:bookmarkEnd w:id="124"/>
    </w:p>
    <w:p w14:paraId="6547B98C" w14:textId="77777777" w:rsidR="00AD5D5B" w:rsidRPr="00BA3BAD" w:rsidRDefault="00AD5D5B" w:rsidP="009424A5">
      <w:pPr>
        <w:pStyle w:val="Heading4"/>
        <w:rPr>
          <w:lang w:eastAsia="ja-JP"/>
        </w:rPr>
      </w:pPr>
      <w:r w:rsidRPr="00BA3BAD">
        <w:rPr>
          <w:lang w:eastAsia="ja-JP"/>
        </w:rPr>
        <w:t>Syntax</w:t>
      </w:r>
    </w:p>
    <w:p w14:paraId="0BA60EF2" w14:textId="77777777" w:rsidR="00AD5D5B" w:rsidRPr="00BA3BAD" w:rsidRDefault="00AD5D5B" w:rsidP="00142BC7">
      <w:pPr>
        <w:rPr>
          <w:rFonts w:eastAsia="SimSun"/>
          <w:lang w:eastAsia="ja-JP"/>
        </w:rPr>
      </w:pPr>
      <w:r w:rsidRPr="00BA3BAD">
        <w:rPr>
          <w:rFonts w:eastAsia="SimSun"/>
          <w:lang w:eastAsia="ja-JP"/>
        </w:rPr>
        <w:t>int myVehicleDef::DLCCFDecision()</w:t>
      </w:r>
    </w:p>
    <w:p w14:paraId="7C9820A5" w14:textId="77777777" w:rsidR="00AD5D5B" w:rsidRPr="00BA3BAD" w:rsidRDefault="00AD5D5B" w:rsidP="009424A5">
      <w:pPr>
        <w:pStyle w:val="Heading4"/>
        <w:rPr>
          <w:lang w:eastAsia="ja-JP"/>
        </w:rPr>
      </w:pPr>
      <w:r w:rsidRPr="00BA3BAD">
        <w:rPr>
          <w:lang w:eastAsia="ja-JP"/>
        </w:rPr>
        <w:t>Description</w:t>
      </w:r>
    </w:p>
    <w:p w14:paraId="732945C3" w14:textId="77777777" w:rsidR="00AD5D5B" w:rsidRPr="00BA3BAD" w:rsidRDefault="00AD5D5B" w:rsidP="00142BC7">
      <w:pPr>
        <w:rPr>
          <w:rFonts w:eastAsia="SimSun"/>
          <w:lang w:eastAsia="ja-JP"/>
        </w:rPr>
      </w:pPr>
      <w:r w:rsidRPr="00BA3BAD">
        <w:rPr>
          <w:rFonts w:eastAsia="SimSun"/>
          <w:lang w:eastAsia="ja-JP"/>
        </w:rPr>
        <w:t>This function determines the CF behavior (e.g., slow down, synchronize speed or cruise) for a subject driver that wants to make a discretionary lane change.</w:t>
      </w:r>
    </w:p>
    <w:p w14:paraId="1166325E" w14:textId="77777777" w:rsidR="00AD5D5B" w:rsidRPr="00BA3BAD" w:rsidRDefault="00AD5D5B" w:rsidP="009424A5">
      <w:pPr>
        <w:pStyle w:val="Heading4"/>
        <w:rPr>
          <w:lang w:eastAsia="ja-JP"/>
        </w:rPr>
      </w:pPr>
      <w:r w:rsidRPr="00BA3BAD">
        <w:rPr>
          <w:lang w:eastAsia="ja-JP"/>
        </w:rPr>
        <w:t>Inputs Arguments</w:t>
      </w:r>
    </w:p>
    <w:p w14:paraId="18A7029D" w14:textId="77777777" w:rsidR="00AD5D5B" w:rsidRPr="00BA3BAD" w:rsidRDefault="00AD5D5B" w:rsidP="00142BC7">
      <w:pPr>
        <w:rPr>
          <w:rFonts w:eastAsia="SimSun"/>
          <w:lang w:eastAsia="ja-JP"/>
        </w:rPr>
      </w:pPr>
      <w:r w:rsidRPr="00BA3BAD">
        <w:rPr>
          <w:rFonts w:eastAsia="SimSun"/>
          <w:lang w:eastAsia="ja-JP"/>
        </w:rPr>
        <w:t>None.</w:t>
      </w:r>
    </w:p>
    <w:p w14:paraId="5A1BF8EE" w14:textId="77777777" w:rsidR="00AD5D5B" w:rsidRPr="00BA3BAD" w:rsidRDefault="00AD5D5B" w:rsidP="009424A5">
      <w:pPr>
        <w:pStyle w:val="Heading4"/>
        <w:rPr>
          <w:lang w:eastAsia="ja-JP"/>
        </w:rPr>
      </w:pPr>
      <w:r w:rsidRPr="00BA3BAD">
        <w:rPr>
          <w:lang w:eastAsia="ja-JP"/>
        </w:rPr>
        <w:t xml:space="preserve">Output Arguments </w:t>
      </w:r>
    </w:p>
    <w:p w14:paraId="7E29AFA1" w14:textId="77777777" w:rsidR="00AD5D5B" w:rsidRPr="00BA3BAD" w:rsidRDefault="00AD5D5B" w:rsidP="00142BC7">
      <w:pPr>
        <w:rPr>
          <w:rFonts w:eastAsia="SimSun"/>
          <w:lang w:eastAsia="ja-JP"/>
        </w:rPr>
      </w:pPr>
      <w:r w:rsidRPr="00BA3BAD">
        <w:rPr>
          <w:rFonts w:eastAsia="SimSun"/>
          <w:lang w:eastAsia="ja-JP"/>
        </w:rPr>
        <w:t>RAMP_LANE_CHANGE_FEASIBLE</w:t>
      </w:r>
    </w:p>
    <w:p w14:paraId="1BC79609" w14:textId="77777777" w:rsidR="00142BC7" w:rsidRDefault="00142BC7" w:rsidP="00142BC7">
      <w:pPr>
        <w:rPr>
          <w:rFonts w:eastAsia="SimSun"/>
          <w:lang w:eastAsia="ja-JP"/>
        </w:rPr>
      </w:pPr>
    </w:p>
    <w:p w14:paraId="2043A648" w14:textId="0251EB96" w:rsidR="00AD5D5B" w:rsidRPr="00BA3BAD" w:rsidRDefault="00AD5D5B" w:rsidP="00142BC7">
      <w:pPr>
        <w:rPr>
          <w:rFonts w:eastAsia="SimSun"/>
          <w:lang w:eastAsia="ja-JP"/>
        </w:rPr>
      </w:pPr>
      <w:r w:rsidRPr="00BA3BAD">
        <w:rPr>
          <w:rFonts w:eastAsia="SimSun"/>
          <w:lang w:eastAsia="ja-JP"/>
        </w:rPr>
        <w:t>RAMP_DECISION_FOLLOW</w:t>
      </w:r>
    </w:p>
    <w:p w14:paraId="7F438080" w14:textId="77777777" w:rsidR="00142BC7" w:rsidRDefault="00142BC7" w:rsidP="00142BC7">
      <w:pPr>
        <w:rPr>
          <w:rFonts w:eastAsia="SimSun"/>
          <w:lang w:eastAsia="ja-JP"/>
        </w:rPr>
      </w:pPr>
    </w:p>
    <w:p w14:paraId="5E4ED61F" w14:textId="0D9A9B46" w:rsidR="00AD5D5B" w:rsidRPr="00BA3BAD" w:rsidRDefault="00AD5D5B" w:rsidP="00142BC7">
      <w:pPr>
        <w:rPr>
          <w:rFonts w:eastAsia="SimSun"/>
          <w:lang w:eastAsia="ja-JP"/>
        </w:rPr>
      </w:pPr>
      <w:r w:rsidRPr="00BA3BAD">
        <w:rPr>
          <w:rFonts w:eastAsia="SimSun"/>
          <w:lang w:eastAsia="ja-JP"/>
        </w:rPr>
        <w:t>RAMP_DECISION_SLOW_DOWN.</w:t>
      </w:r>
    </w:p>
    <w:p w14:paraId="1179456C" w14:textId="77777777" w:rsidR="00AD5D5B" w:rsidRPr="00BA3BAD" w:rsidRDefault="00AD5D5B" w:rsidP="009424A5">
      <w:pPr>
        <w:pStyle w:val="Heading4"/>
        <w:rPr>
          <w:lang w:eastAsia="ja-JP"/>
        </w:rPr>
      </w:pPr>
      <w:r w:rsidRPr="00BA3BAD">
        <w:rPr>
          <w:lang w:eastAsia="ja-JP"/>
        </w:rPr>
        <w:t>Sub-functions</w:t>
      </w:r>
    </w:p>
    <w:p w14:paraId="7468F1C2" w14:textId="77777777" w:rsidR="00AD5D5B" w:rsidRPr="00BA3BAD" w:rsidRDefault="00AD5D5B" w:rsidP="00142BC7">
      <w:pPr>
        <w:rPr>
          <w:rFonts w:eastAsia="SimSun"/>
          <w:lang w:eastAsia="ja-JP"/>
        </w:rPr>
      </w:pPr>
      <w:r w:rsidRPr="00BA3BAD">
        <w:rPr>
          <w:rFonts w:eastAsia="SimSun"/>
          <w:lang w:eastAsia="ja-JP"/>
        </w:rPr>
        <w:t>GapAcceptDecision_Sync_First ();</w:t>
      </w:r>
    </w:p>
    <w:p w14:paraId="790FA226" w14:textId="77777777" w:rsidR="00AD5D5B" w:rsidRPr="00BA3BAD" w:rsidRDefault="00AD5D5B" w:rsidP="00142BC7">
      <w:pPr>
        <w:rPr>
          <w:rFonts w:eastAsia="SimSun"/>
          <w:lang w:eastAsia="ja-JP"/>
        </w:rPr>
      </w:pPr>
    </w:p>
    <w:p w14:paraId="67CC839D" w14:textId="77777777" w:rsidR="00AD5D5B" w:rsidRPr="00BA3BAD" w:rsidRDefault="00AD5D5B" w:rsidP="009424A5">
      <w:pPr>
        <w:pStyle w:val="Heading3"/>
      </w:pPr>
      <w:bookmarkStart w:id="125" w:name="_Toc35777899"/>
      <w:r w:rsidRPr="00BA3BAD">
        <w:t>DLCDesire</w:t>
      </w:r>
      <w:bookmarkEnd w:id="125"/>
    </w:p>
    <w:p w14:paraId="2BE208F6" w14:textId="77777777" w:rsidR="00AD5D5B" w:rsidRPr="00BA3BAD" w:rsidRDefault="00AD5D5B" w:rsidP="009424A5">
      <w:pPr>
        <w:pStyle w:val="Heading4"/>
        <w:rPr>
          <w:lang w:eastAsia="ja-JP"/>
        </w:rPr>
      </w:pPr>
      <w:r w:rsidRPr="00BA3BAD">
        <w:rPr>
          <w:lang w:eastAsia="ja-JP"/>
        </w:rPr>
        <w:t>Syntax</w:t>
      </w:r>
    </w:p>
    <w:p w14:paraId="197E8090" w14:textId="77777777" w:rsidR="00AD5D5B" w:rsidRPr="00BA3BAD" w:rsidRDefault="00AD5D5B" w:rsidP="00142BC7">
      <w:pPr>
        <w:rPr>
          <w:rFonts w:eastAsia="SimSun"/>
          <w:lang w:eastAsia="ja-JP"/>
        </w:rPr>
      </w:pPr>
      <w:r w:rsidRPr="00BA3BAD">
        <w:rPr>
          <w:rFonts w:eastAsia="SimSun"/>
          <w:lang w:eastAsia="ja-JP"/>
        </w:rPr>
        <w:t>double myVehicleDef::DLCDesire(int target_lane)</w:t>
      </w:r>
    </w:p>
    <w:p w14:paraId="2516DAD2" w14:textId="77777777" w:rsidR="00AD5D5B" w:rsidRPr="00BA3BAD" w:rsidRDefault="00AD5D5B" w:rsidP="009424A5">
      <w:pPr>
        <w:pStyle w:val="Heading4"/>
        <w:rPr>
          <w:lang w:eastAsia="ja-JP"/>
        </w:rPr>
      </w:pPr>
      <w:r w:rsidRPr="00BA3BAD">
        <w:rPr>
          <w:lang w:eastAsia="ja-JP"/>
        </w:rPr>
        <w:t>Description</w:t>
      </w:r>
    </w:p>
    <w:p w14:paraId="78D58134" w14:textId="0039FF3D" w:rsidR="00AD5D5B" w:rsidRPr="00BA3BAD" w:rsidRDefault="00AD5D5B" w:rsidP="00142BC7">
      <w:pPr>
        <w:rPr>
          <w:rFonts w:eastAsia="SimSun"/>
          <w:lang w:eastAsia="ja-JP"/>
        </w:rPr>
      </w:pPr>
      <w:r w:rsidRPr="00BA3BAD">
        <w:rPr>
          <w:rFonts w:eastAsia="SimSun"/>
          <w:lang w:eastAsia="ja-JP"/>
        </w:rPr>
        <w:t>This function computes the LC desire for a subject driver, with the assumption that the driver will make a discretionary lane change toward</w:t>
      </w:r>
      <w:r w:rsidR="00142BC7">
        <w:rPr>
          <w:rFonts w:eastAsia="SimSun"/>
          <w:lang w:eastAsia="ja-JP"/>
        </w:rPr>
        <w:t>s</w:t>
      </w:r>
      <w:r w:rsidRPr="00BA3BAD">
        <w:rPr>
          <w:rFonts w:eastAsia="SimSun"/>
          <w:lang w:eastAsia="ja-JP"/>
        </w:rPr>
        <w:t xml:space="preserve"> a target lane.</w:t>
      </w:r>
    </w:p>
    <w:p w14:paraId="31CA9CB4" w14:textId="77777777" w:rsidR="00AD5D5B" w:rsidRPr="00BA3BAD" w:rsidRDefault="00AD5D5B" w:rsidP="009424A5">
      <w:pPr>
        <w:pStyle w:val="Heading4"/>
        <w:rPr>
          <w:lang w:eastAsia="ja-JP"/>
        </w:rPr>
      </w:pPr>
      <w:r w:rsidRPr="00BA3BAD">
        <w:rPr>
          <w:lang w:eastAsia="ja-JP"/>
        </w:rPr>
        <w:t>Inputs Arguments</w:t>
      </w:r>
    </w:p>
    <w:p w14:paraId="44EA8620" w14:textId="77777777" w:rsidR="00AD5D5B" w:rsidRPr="00BA3BAD" w:rsidRDefault="00AD5D5B" w:rsidP="00142BC7">
      <w:pPr>
        <w:rPr>
          <w:rFonts w:eastAsia="SimSun"/>
          <w:lang w:eastAsia="ja-JP"/>
        </w:rPr>
      </w:pPr>
      <w:r w:rsidRPr="00BA3BAD">
        <w:rPr>
          <w:rFonts w:eastAsia="SimSun"/>
          <w:lang w:eastAsia="ja-JP"/>
        </w:rPr>
        <w:t>target_lane: the target lane of the assumed discretionary lane change.</w:t>
      </w:r>
    </w:p>
    <w:p w14:paraId="74284034" w14:textId="77777777" w:rsidR="00AD5D5B" w:rsidRPr="00BA3BAD" w:rsidRDefault="00AD5D5B" w:rsidP="009424A5">
      <w:pPr>
        <w:pStyle w:val="Heading4"/>
        <w:rPr>
          <w:lang w:eastAsia="ja-JP"/>
        </w:rPr>
      </w:pPr>
      <w:r w:rsidRPr="00BA3BAD">
        <w:rPr>
          <w:lang w:eastAsia="ja-JP"/>
        </w:rPr>
        <w:t xml:space="preserve">Output Arguments </w:t>
      </w:r>
    </w:p>
    <w:p w14:paraId="47340F24" w14:textId="77777777" w:rsidR="00AD5D5B" w:rsidRPr="00BA3BAD" w:rsidRDefault="00AD5D5B" w:rsidP="00142BC7">
      <w:pPr>
        <w:rPr>
          <w:rFonts w:eastAsia="SimSun"/>
          <w:lang w:eastAsia="ja-JP"/>
        </w:rPr>
      </w:pPr>
      <w:r w:rsidRPr="00BA3BAD">
        <w:rPr>
          <w:rFonts w:eastAsia="SimSun"/>
          <w:lang w:eastAsia="ja-JP"/>
        </w:rPr>
        <w:t>The LC desire.</w:t>
      </w:r>
    </w:p>
    <w:p w14:paraId="3335A27C" w14:textId="77777777" w:rsidR="00AD5D5B" w:rsidRPr="00BA3BAD" w:rsidRDefault="00AD5D5B" w:rsidP="009424A5">
      <w:pPr>
        <w:pStyle w:val="Heading4"/>
        <w:rPr>
          <w:lang w:eastAsia="ja-JP"/>
        </w:rPr>
      </w:pPr>
      <w:r w:rsidRPr="00BA3BAD">
        <w:rPr>
          <w:lang w:eastAsia="ja-JP"/>
        </w:rPr>
        <w:t>Sub-functions</w:t>
      </w:r>
    </w:p>
    <w:p w14:paraId="2BA730B0" w14:textId="77777777" w:rsidR="00AD5D5B" w:rsidRPr="00BA3BAD" w:rsidRDefault="00AD5D5B" w:rsidP="00142BC7">
      <w:pPr>
        <w:rPr>
          <w:rFonts w:eastAsia="SimSun"/>
          <w:lang w:eastAsia="ja-JP"/>
        </w:rPr>
      </w:pPr>
      <w:r w:rsidRPr="00BA3BAD">
        <w:rPr>
          <w:rFonts w:eastAsia="SimSun"/>
          <w:lang w:eastAsia="ja-JP"/>
        </w:rPr>
        <w:t>isLaneChangingPossible ();</w:t>
      </w:r>
    </w:p>
    <w:p w14:paraId="480387E9" w14:textId="77777777" w:rsidR="00AD5D5B" w:rsidRPr="00BA3BAD" w:rsidRDefault="00AD5D5B" w:rsidP="009424A5">
      <w:pPr>
        <w:pStyle w:val="Heading4"/>
        <w:rPr>
          <w:lang w:eastAsia="ja-JP"/>
        </w:rPr>
      </w:pPr>
      <w:r w:rsidRPr="00BA3BAD">
        <w:rPr>
          <w:lang w:eastAsia="ja-JP"/>
        </w:rPr>
        <w:t>Pseudo code</w:t>
      </w:r>
    </w:p>
    <w:p w14:paraId="4A81C36B" w14:textId="35539D3F" w:rsidR="00AD5D5B" w:rsidRDefault="00AD5D5B" w:rsidP="00142BC7">
      <w:pPr>
        <w:rPr>
          <w:rFonts w:eastAsia="SimSun"/>
          <w:lang w:eastAsia="ja-JP"/>
        </w:rPr>
      </w:pPr>
      <w:r w:rsidRPr="00BA3BAD">
        <w:rPr>
          <w:rFonts w:eastAsia="SimSun"/>
          <w:lang w:eastAsia="ja-JP"/>
        </w:rPr>
        <w:t>If (lane change is not possible or lane is on ramp)</w:t>
      </w:r>
      <w:r w:rsidR="005562C8">
        <w:rPr>
          <w:rFonts w:eastAsia="SimSun"/>
          <w:lang w:eastAsia="ja-JP"/>
        </w:rPr>
        <w:t>:</w:t>
      </w:r>
    </w:p>
    <w:p w14:paraId="6D765503" w14:textId="77777777" w:rsidR="00142BC7" w:rsidRPr="00BA3BAD" w:rsidRDefault="00142BC7" w:rsidP="00142BC7">
      <w:pPr>
        <w:rPr>
          <w:rFonts w:eastAsia="SimSun"/>
          <w:lang w:eastAsia="ja-JP"/>
        </w:rPr>
      </w:pPr>
    </w:p>
    <w:p w14:paraId="6F32CE8A" w14:textId="2A9B7888" w:rsidR="00AD5D5B" w:rsidRPr="00142BC7" w:rsidRDefault="00AD5D5B" w:rsidP="00142BC7">
      <w:pPr>
        <w:pStyle w:val="ListParagraph"/>
        <w:numPr>
          <w:ilvl w:val="0"/>
          <w:numId w:val="94"/>
        </w:numPr>
        <w:rPr>
          <w:rFonts w:eastAsia="SimSun"/>
          <w:lang w:eastAsia="ja-JP"/>
        </w:rPr>
      </w:pPr>
      <w:r w:rsidRPr="00142BC7">
        <w:rPr>
          <w:rFonts w:eastAsia="SimSun"/>
          <w:lang w:eastAsia="ja-JP"/>
        </w:rPr>
        <w:lastRenderedPageBreak/>
        <w:t>Return 0</w:t>
      </w:r>
      <w:r w:rsidR="005562C8">
        <w:rPr>
          <w:rFonts w:eastAsia="SimSun"/>
          <w:lang w:eastAsia="ja-JP"/>
        </w:rPr>
        <w:t>.</w:t>
      </w:r>
    </w:p>
    <w:p w14:paraId="48B5F9C1" w14:textId="77777777" w:rsidR="00142BC7" w:rsidRDefault="00142BC7" w:rsidP="00142BC7">
      <w:pPr>
        <w:rPr>
          <w:rFonts w:eastAsia="SimSun"/>
          <w:lang w:eastAsia="ja-JP"/>
        </w:rPr>
      </w:pPr>
    </w:p>
    <w:p w14:paraId="0B2A68D7" w14:textId="33BEC36A" w:rsidR="00AD5D5B" w:rsidRDefault="00AD5D5B" w:rsidP="00142BC7">
      <w:pPr>
        <w:rPr>
          <w:rFonts w:eastAsia="SimSun"/>
          <w:lang w:eastAsia="ja-JP"/>
        </w:rPr>
      </w:pPr>
      <w:r w:rsidRPr="00BA3BAD">
        <w:rPr>
          <w:rFonts w:eastAsia="SimSun"/>
          <w:lang w:eastAsia="ja-JP"/>
        </w:rPr>
        <w:t>If (target lane will make vehicle depart from the route)</w:t>
      </w:r>
      <w:r w:rsidR="005562C8">
        <w:rPr>
          <w:rFonts w:eastAsia="SimSun"/>
          <w:lang w:eastAsia="ja-JP"/>
        </w:rPr>
        <w:t>:</w:t>
      </w:r>
    </w:p>
    <w:p w14:paraId="565CEB6E" w14:textId="77777777" w:rsidR="00142BC7" w:rsidRPr="00BA3BAD" w:rsidRDefault="00142BC7" w:rsidP="00142BC7">
      <w:pPr>
        <w:rPr>
          <w:rFonts w:eastAsia="SimSun"/>
          <w:lang w:eastAsia="ja-JP"/>
        </w:rPr>
      </w:pPr>
    </w:p>
    <w:p w14:paraId="7504B860" w14:textId="7943FA58" w:rsidR="00AD5D5B" w:rsidRPr="00142BC7" w:rsidRDefault="00AD5D5B" w:rsidP="00142BC7">
      <w:pPr>
        <w:pStyle w:val="ListParagraph"/>
        <w:numPr>
          <w:ilvl w:val="0"/>
          <w:numId w:val="95"/>
        </w:numPr>
        <w:rPr>
          <w:rFonts w:eastAsia="SimSun"/>
          <w:lang w:eastAsia="ja-JP"/>
        </w:rPr>
      </w:pPr>
      <w:r w:rsidRPr="00142BC7">
        <w:rPr>
          <w:rFonts w:eastAsia="SimSun"/>
          <w:lang w:eastAsia="ja-JP"/>
        </w:rPr>
        <w:t>Return 0</w:t>
      </w:r>
      <w:r w:rsidR="005562C8">
        <w:rPr>
          <w:rFonts w:eastAsia="SimSun"/>
          <w:lang w:eastAsia="ja-JP"/>
        </w:rPr>
        <w:t>.</w:t>
      </w:r>
    </w:p>
    <w:p w14:paraId="0591EA5F" w14:textId="77777777" w:rsidR="00142BC7" w:rsidRDefault="00142BC7" w:rsidP="00142BC7">
      <w:pPr>
        <w:rPr>
          <w:rFonts w:eastAsia="SimSun"/>
          <w:lang w:eastAsia="ja-JP"/>
        </w:rPr>
      </w:pPr>
    </w:p>
    <w:p w14:paraId="51222486" w14:textId="124ACD4C" w:rsidR="00AD5D5B" w:rsidRDefault="00AD5D5B" w:rsidP="00142BC7">
      <w:pPr>
        <w:rPr>
          <w:rFonts w:eastAsia="SimSun"/>
          <w:lang w:eastAsia="ja-JP"/>
        </w:rPr>
      </w:pPr>
      <w:r w:rsidRPr="00BA3BAD">
        <w:rPr>
          <w:rFonts w:eastAsia="SimSun"/>
          <w:lang w:eastAsia="ja-JP"/>
        </w:rPr>
        <w:t>If (target lane is left)</w:t>
      </w:r>
      <w:r w:rsidR="005562C8">
        <w:rPr>
          <w:rFonts w:eastAsia="SimSun"/>
          <w:lang w:eastAsia="ja-JP"/>
        </w:rPr>
        <w:t>:</w:t>
      </w:r>
    </w:p>
    <w:p w14:paraId="526BAE0C" w14:textId="77777777" w:rsidR="00142BC7" w:rsidRPr="00BA3BAD" w:rsidRDefault="00142BC7" w:rsidP="00142BC7">
      <w:pPr>
        <w:rPr>
          <w:rFonts w:eastAsia="SimSun"/>
          <w:lang w:eastAsia="ja-JP"/>
        </w:rPr>
      </w:pPr>
    </w:p>
    <w:p w14:paraId="25E00704" w14:textId="0D4BC249" w:rsidR="00AD5D5B" w:rsidRDefault="00AD5D5B" w:rsidP="00142BC7">
      <w:pPr>
        <w:pStyle w:val="ListParagraph"/>
        <w:numPr>
          <w:ilvl w:val="0"/>
          <w:numId w:val="96"/>
        </w:numPr>
        <w:rPr>
          <w:rFonts w:eastAsia="SimSun"/>
          <w:lang w:eastAsia="ja-JP"/>
        </w:rPr>
      </w:pPr>
      <w:r w:rsidRPr="00142BC7">
        <w:rPr>
          <w:rFonts w:eastAsia="SimSun"/>
          <w:lang w:eastAsia="ja-JP"/>
        </w:rPr>
        <w:t>Anticipated speed Ant_speed = left average speed ahead</w:t>
      </w:r>
      <w:r w:rsidR="005562C8">
        <w:rPr>
          <w:rFonts w:eastAsia="SimSun"/>
          <w:lang w:eastAsia="ja-JP"/>
        </w:rPr>
        <w:t>.</w:t>
      </w:r>
    </w:p>
    <w:p w14:paraId="2E69251D" w14:textId="77777777" w:rsidR="005562C8" w:rsidRPr="00866D34" w:rsidRDefault="005562C8" w:rsidP="00F96782">
      <w:pPr>
        <w:rPr>
          <w:rFonts w:eastAsia="SimSun"/>
          <w:lang w:eastAsia="ja-JP"/>
        </w:rPr>
      </w:pPr>
    </w:p>
    <w:p w14:paraId="1E79F23B" w14:textId="5147A6E5" w:rsidR="00AD5D5B" w:rsidRPr="00142BC7" w:rsidRDefault="00AD5D5B" w:rsidP="00142BC7">
      <w:pPr>
        <w:pStyle w:val="ListParagraph"/>
        <w:numPr>
          <w:ilvl w:val="0"/>
          <w:numId w:val="96"/>
        </w:numPr>
        <w:rPr>
          <w:rFonts w:eastAsia="SimSun"/>
          <w:lang w:eastAsia="ja-JP"/>
        </w:rPr>
      </w:pPr>
      <w:r w:rsidRPr="00142BC7">
        <w:rPr>
          <w:rFonts w:eastAsia="SimSun"/>
          <w:lang w:eastAsia="ja-JP"/>
        </w:rPr>
        <w:t>If (left leader exists)</w:t>
      </w:r>
      <w:r w:rsidR="005562C8">
        <w:rPr>
          <w:rFonts w:eastAsia="SimSun"/>
          <w:lang w:eastAsia="ja-JP"/>
        </w:rPr>
        <w:t>:</w:t>
      </w:r>
    </w:p>
    <w:p w14:paraId="474E89BD" w14:textId="4247C393" w:rsidR="00AD5D5B" w:rsidRPr="005562C8" w:rsidRDefault="00AD5D5B" w:rsidP="005562C8">
      <w:pPr>
        <w:pStyle w:val="ListParagraph"/>
        <w:numPr>
          <w:ilvl w:val="1"/>
          <w:numId w:val="83"/>
        </w:numPr>
        <w:rPr>
          <w:rFonts w:eastAsia="SimSun"/>
          <w:lang w:eastAsia="ja-JP"/>
        </w:rPr>
      </w:pPr>
      <w:r w:rsidRPr="00142BC7">
        <w:rPr>
          <w:rFonts w:eastAsia="SimSun"/>
          <w:lang w:eastAsia="ja-JP"/>
        </w:rPr>
        <w:t>Update Ant_speed = min (left leader speed, ant_speed</w:t>
      </w:r>
      <w:r w:rsidR="005562C8">
        <w:rPr>
          <w:rFonts w:eastAsia="SimSun"/>
          <w:lang w:eastAsia="ja-JP"/>
        </w:rPr>
        <w:t>).</w:t>
      </w:r>
    </w:p>
    <w:p w14:paraId="604555D4" w14:textId="77777777" w:rsidR="00142BC7" w:rsidRDefault="00142BC7" w:rsidP="00142BC7">
      <w:pPr>
        <w:rPr>
          <w:rFonts w:eastAsia="SimSun"/>
          <w:lang w:eastAsia="ja-JP"/>
        </w:rPr>
      </w:pPr>
    </w:p>
    <w:p w14:paraId="2B06FC5E" w14:textId="2F505609" w:rsidR="00AD5D5B" w:rsidRDefault="00AD5D5B" w:rsidP="00142BC7">
      <w:pPr>
        <w:rPr>
          <w:rFonts w:eastAsia="SimSun"/>
          <w:lang w:eastAsia="ja-JP"/>
        </w:rPr>
      </w:pPr>
      <w:r w:rsidRPr="00BA3BAD">
        <w:rPr>
          <w:rFonts w:eastAsia="SimSun"/>
          <w:lang w:eastAsia="ja-JP"/>
        </w:rPr>
        <w:t>Else</w:t>
      </w:r>
      <w:r w:rsidR="005562C8">
        <w:rPr>
          <w:rFonts w:eastAsia="SimSun"/>
          <w:lang w:eastAsia="ja-JP"/>
        </w:rPr>
        <w:t>:</w:t>
      </w:r>
    </w:p>
    <w:p w14:paraId="5B836326" w14:textId="77777777" w:rsidR="00142BC7" w:rsidRPr="00BA3BAD" w:rsidRDefault="00142BC7" w:rsidP="00142BC7">
      <w:pPr>
        <w:rPr>
          <w:rFonts w:eastAsia="SimSun"/>
          <w:lang w:eastAsia="ja-JP"/>
        </w:rPr>
      </w:pPr>
    </w:p>
    <w:p w14:paraId="460C5A6B" w14:textId="3F5BECFB" w:rsidR="00AD5D5B" w:rsidRPr="00142BC7" w:rsidRDefault="00AD5D5B" w:rsidP="00142BC7">
      <w:pPr>
        <w:pStyle w:val="ListParagraph"/>
        <w:numPr>
          <w:ilvl w:val="0"/>
          <w:numId w:val="98"/>
        </w:numPr>
        <w:rPr>
          <w:rFonts w:eastAsia="SimSun"/>
          <w:lang w:eastAsia="ja-JP"/>
        </w:rPr>
      </w:pPr>
      <w:r w:rsidRPr="00142BC7">
        <w:rPr>
          <w:rFonts w:eastAsia="SimSun"/>
          <w:lang w:eastAsia="ja-JP"/>
        </w:rPr>
        <w:t>Ant_speed = right average speed ahead</w:t>
      </w:r>
      <w:r w:rsidR="005562C8">
        <w:rPr>
          <w:rFonts w:eastAsia="SimSun"/>
          <w:lang w:eastAsia="ja-JP"/>
        </w:rPr>
        <w:t>.</w:t>
      </w:r>
    </w:p>
    <w:p w14:paraId="774661C6" w14:textId="77777777" w:rsidR="00142BC7" w:rsidRDefault="00142BC7" w:rsidP="00142BC7">
      <w:pPr>
        <w:rPr>
          <w:rFonts w:eastAsia="SimSun"/>
          <w:lang w:eastAsia="ja-JP"/>
        </w:rPr>
      </w:pPr>
    </w:p>
    <w:p w14:paraId="62F5A485" w14:textId="1D97E330" w:rsidR="00AD5D5B" w:rsidRPr="00BA3BAD" w:rsidRDefault="00AD5D5B" w:rsidP="00142BC7">
      <w:pPr>
        <w:rPr>
          <w:rFonts w:eastAsia="SimSun"/>
          <w:lang w:eastAsia="ja-JP"/>
        </w:rPr>
      </w:pPr>
      <w:r w:rsidRPr="00BA3BAD">
        <w:rPr>
          <w:rFonts w:eastAsia="SimSun"/>
          <w:lang w:eastAsia="ja-JP"/>
        </w:rPr>
        <w:t>Compute speed = max(average speed ahead, minimum optional LC speed)</w:t>
      </w:r>
      <w:r w:rsidR="005562C8">
        <w:rPr>
          <w:rFonts w:eastAsia="SimSun"/>
          <w:lang w:eastAsia="ja-JP"/>
        </w:rPr>
        <w:t>.</w:t>
      </w:r>
    </w:p>
    <w:p w14:paraId="7C22FAC7" w14:textId="77777777" w:rsidR="00142BC7" w:rsidRDefault="00142BC7" w:rsidP="00142BC7">
      <w:pPr>
        <w:rPr>
          <w:rFonts w:eastAsia="SimSun"/>
          <w:lang w:eastAsia="ja-JP"/>
        </w:rPr>
      </w:pPr>
    </w:p>
    <w:p w14:paraId="04B56081" w14:textId="00A631F5" w:rsidR="00AD5D5B" w:rsidRDefault="00AD5D5B" w:rsidP="00142BC7">
      <w:pPr>
        <w:rPr>
          <w:rFonts w:eastAsia="SimSun"/>
          <w:lang w:eastAsia="ja-JP"/>
        </w:rPr>
      </w:pPr>
      <w:r w:rsidRPr="00BA3BAD">
        <w:rPr>
          <w:rFonts w:eastAsia="SimSun"/>
          <w:lang w:eastAsia="ja-JP"/>
        </w:rPr>
        <w:t>If (vehicle is not HOV, or HOV lane is not active, or no HOV lane)</w:t>
      </w:r>
      <w:r w:rsidR="005562C8">
        <w:rPr>
          <w:rFonts w:eastAsia="SimSun"/>
          <w:lang w:eastAsia="ja-JP"/>
        </w:rPr>
        <w:t>:</w:t>
      </w:r>
    </w:p>
    <w:p w14:paraId="6F6A93E2" w14:textId="77777777" w:rsidR="00142BC7" w:rsidRPr="00BA3BAD" w:rsidRDefault="00142BC7" w:rsidP="00142BC7">
      <w:pPr>
        <w:rPr>
          <w:rFonts w:eastAsia="SimSun"/>
          <w:lang w:eastAsia="ja-JP"/>
        </w:rPr>
      </w:pPr>
    </w:p>
    <w:p w14:paraId="3D43F4B4" w14:textId="714234AF" w:rsidR="00AD5D5B" w:rsidRPr="005562C8" w:rsidRDefault="00AD5D5B" w:rsidP="005562C8">
      <w:pPr>
        <w:pStyle w:val="ListParagraph"/>
        <w:numPr>
          <w:ilvl w:val="0"/>
          <w:numId w:val="99"/>
        </w:numPr>
        <w:rPr>
          <w:rFonts w:eastAsia="SimSun"/>
          <w:lang w:eastAsia="ja-JP"/>
        </w:rPr>
      </w:pPr>
      <w:r w:rsidRPr="005562C8">
        <w:rPr>
          <w:rFonts w:eastAsia="SimSun"/>
          <w:lang w:eastAsia="ja-JP"/>
        </w:rPr>
        <w:t>If (Ant_speed &lt; speed)</w:t>
      </w:r>
      <w:r w:rsidR="005562C8">
        <w:rPr>
          <w:rFonts w:eastAsia="SimSun"/>
          <w:lang w:eastAsia="ja-JP"/>
        </w:rPr>
        <w:t>:</w:t>
      </w:r>
    </w:p>
    <w:p w14:paraId="730F6DF0" w14:textId="5FC54669" w:rsidR="00AD5D5B" w:rsidRDefault="00AD5D5B" w:rsidP="005562C8">
      <w:pPr>
        <w:pStyle w:val="ListParagraph"/>
        <w:numPr>
          <w:ilvl w:val="1"/>
          <w:numId w:val="83"/>
        </w:numPr>
        <w:rPr>
          <w:rFonts w:eastAsia="SimSun"/>
          <w:lang w:eastAsia="ja-JP"/>
        </w:rPr>
      </w:pPr>
      <w:r w:rsidRPr="005562C8">
        <w:rPr>
          <w:rFonts w:eastAsia="SimSun"/>
          <w:lang w:eastAsia="ja-JP"/>
        </w:rPr>
        <w:t>Return 0</w:t>
      </w:r>
      <w:r w:rsidR="005562C8">
        <w:rPr>
          <w:rFonts w:eastAsia="SimSun"/>
          <w:lang w:eastAsia="ja-JP"/>
        </w:rPr>
        <w:t>.</w:t>
      </w:r>
    </w:p>
    <w:p w14:paraId="2E2B1179" w14:textId="77777777" w:rsidR="005562C8" w:rsidRPr="00866D34" w:rsidRDefault="005562C8" w:rsidP="00F96782">
      <w:pPr>
        <w:rPr>
          <w:rFonts w:eastAsia="SimSun"/>
          <w:lang w:eastAsia="ja-JP"/>
        </w:rPr>
      </w:pPr>
    </w:p>
    <w:p w14:paraId="31F97425" w14:textId="48A39946" w:rsidR="00AD5D5B" w:rsidRPr="005562C8" w:rsidRDefault="00AD5D5B" w:rsidP="005562C8">
      <w:pPr>
        <w:pStyle w:val="ListParagraph"/>
        <w:numPr>
          <w:ilvl w:val="0"/>
          <w:numId w:val="101"/>
        </w:numPr>
        <w:rPr>
          <w:rFonts w:eastAsia="SimSun"/>
          <w:lang w:eastAsia="ja-JP"/>
        </w:rPr>
      </w:pPr>
      <w:r w:rsidRPr="005562C8">
        <w:rPr>
          <w:rFonts w:eastAsia="SimSun"/>
          <w:lang w:eastAsia="ja-JP"/>
        </w:rPr>
        <w:t>Else</w:t>
      </w:r>
      <w:r w:rsidR="005562C8">
        <w:rPr>
          <w:rFonts w:eastAsia="SimSun"/>
          <w:lang w:eastAsia="ja-JP"/>
        </w:rPr>
        <w:t>:</w:t>
      </w:r>
    </w:p>
    <w:p w14:paraId="49E96EE8" w14:textId="0672916E" w:rsidR="00AD5D5B" w:rsidRPr="005562C8" w:rsidRDefault="00AD5D5B" w:rsidP="005562C8">
      <w:pPr>
        <w:pStyle w:val="ListParagraph"/>
        <w:numPr>
          <w:ilvl w:val="1"/>
          <w:numId w:val="83"/>
        </w:numPr>
        <w:rPr>
          <w:rFonts w:eastAsia="SimSun"/>
          <w:lang w:eastAsia="ja-JP"/>
        </w:rPr>
      </w:pPr>
      <w:r w:rsidRPr="005562C8">
        <w:rPr>
          <w:rFonts w:eastAsia="SimSun"/>
          <w:lang w:eastAsia="ja-JP"/>
        </w:rPr>
        <w:t>Desire = max(0, min(1, (ant_speed - speed) / speed))</w:t>
      </w:r>
      <w:r w:rsidR="005562C8">
        <w:rPr>
          <w:rFonts w:eastAsia="SimSun"/>
          <w:lang w:eastAsia="ja-JP"/>
        </w:rPr>
        <w:t>.</w:t>
      </w:r>
    </w:p>
    <w:p w14:paraId="57B4A824" w14:textId="449F3D83" w:rsidR="005562C8" w:rsidRDefault="00AD5D5B" w:rsidP="005562C8">
      <w:pPr>
        <w:pStyle w:val="ListParagraph"/>
        <w:numPr>
          <w:ilvl w:val="1"/>
          <w:numId w:val="83"/>
        </w:numPr>
        <w:rPr>
          <w:rFonts w:eastAsia="SimSun"/>
          <w:lang w:eastAsia="ja-JP"/>
        </w:rPr>
      </w:pPr>
      <w:r w:rsidRPr="005562C8">
        <w:rPr>
          <w:rFonts w:eastAsia="SimSun"/>
          <w:lang w:eastAsia="ja-JP"/>
        </w:rPr>
        <w:t>If (</w:t>
      </w:r>
      <w:r w:rsidR="005562C8">
        <w:rPr>
          <w:rFonts w:eastAsia="SimSun"/>
          <w:lang w:eastAsia="ja-JP"/>
        </w:rPr>
        <w:t>t</w:t>
      </w:r>
      <w:r w:rsidRPr="005562C8">
        <w:rPr>
          <w:rFonts w:eastAsia="SimSun"/>
          <w:lang w:eastAsia="ja-JP"/>
        </w:rPr>
        <w:t>arget lane is right)</w:t>
      </w:r>
      <w:r w:rsidR="005562C8">
        <w:rPr>
          <w:rFonts w:eastAsia="SimSun"/>
          <w:lang w:eastAsia="ja-JP"/>
        </w:rPr>
        <w:t>:</w:t>
      </w:r>
    </w:p>
    <w:p w14:paraId="7C71E4E3" w14:textId="650AE100" w:rsidR="00AD5D5B" w:rsidRPr="005562C8" w:rsidRDefault="00AD5D5B" w:rsidP="005562C8">
      <w:pPr>
        <w:pStyle w:val="ListParagraph"/>
        <w:numPr>
          <w:ilvl w:val="2"/>
          <w:numId w:val="83"/>
        </w:numPr>
        <w:rPr>
          <w:rFonts w:eastAsia="SimSun"/>
          <w:lang w:eastAsia="ja-JP"/>
        </w:rPr>
      </w:pPr>
      <w:r w:rsidRPr="005562C8">
        <w:rPr>
          <w:rFonts w:eastAsia="SimSun"/>
          <w:lang w:eastAsia="ja-JP"/>
        </w:rPr>
        <w:t>Update desire=desire * right optional LC coefficient</w:t>
      </w:r>
      <w:r w:rsidR="005562C8">
        <w:rPr>
          <w:rFonts w:eastAsia="SimSun"/>
          <w:lang w:eastAsia="ja-JP"/>
        </w:rPr>
        <w:t>.</w:t>
      </w:r>
    </w:p>
    <w:p w14:paraId="3866E2A2" w14:textId="56026B14" w:rsidR="00AD5D5B" w:rsidRPr="005562C8" w:rsidRDefault="00AD5D5B" w:rsidP="005562C8">
      <w:pPr>
        <w:pStyle w:val="ListParagraph"/>
        <w:numPr>
          <w:ilvl w:val="1"/>
          <w:numId w:val="83"/>
        </w:numPr>
        <w:rPr>
          <w:rFonts w:eastAsia="SimSun"/>
          <w:lang w:eastAsia="ja-JP"/>
        </w:rPr>
      </w:pPr>
      <w:r w:rsidRPr="005562C8">
        <w:rPr>
          <w:rFonts w:eastAsia="SimSun"/>
          <w:lang w:eastAsia="ja-JP"/>
        </w:rPr>
        <w:t>Return desire</w:t>
      </w:r>
      <w:r w:rsidR="005562C8">
        <w:rPr>
          <w:rFonts w:eastAsia="SimSun"/>
          <w:lang w:eastAsia="ja-JP"/>
        </w:rPr>
        <w:t>.</w:t>
      </w:r>
    </w:p>
    <w:p w14:paraId="15679E99" w14:textId="77777777" w:rsidR="00142BC7" w:rsidRDefault="00142BC7" w:rsidP="00142BC7">
      <w:pPr>
        <w:rPr>
          <w:rFonts w:eastAsia="SimSun"/>
          <w:lang w:eastAsia="ja-JP"/>
        </w:rPr>
      </w:pPr>
    </w:p>
    <w:p w14:paraId="5E113897" w14:textId="48607D21" w:rsidR="00AD5D5B" w:rsidRDefault="00AD5D5B" w:rsidP="00142BC7">
      <w:pPr>
        <w:rPr>
          <w:rFonts w:eastAsia="SimSun"/>
          <w:lang w:eastAsia="ja-JP"/>
        </w:rPr>
      </w:pPr>
      <w:r w:rsidRPr="00BA3BAD">
        <w:rPr>
          <w:rFonts w:eastAsia="SimSun"/>
          <w:lang w:eastAsia="ja-JP"/>
        </w:rPr>
        <w:t>Else:</w:t>
      </w:r>
    </w:p>
    <w:p w14:paraId="38AD3042" w14:textId="77777777" w:rsidR="00142BC7" w:rsidRPr="00BA3BAD" w:rsidRDefault="00142BC7" w:rsidP="00142BC7">
      <w:pPr>
        <w:rPr>
          <w:rFonts w:eastAsia="SimSun"/>
          <w:lang w:eastAsia="ja-JP"/>
        </w:rPr>
      </w:pPr>
    </w:p>
    <w:p w14:paraId="55B4ED98" w14:textId="45E47D1F" w:rsidR="00AD5D5B" w:rsidRPr="005562C8" w:rsidRDefault="00AD5D5B" w:rsidP="005562C8">
      <w:pPr>
        <w:pStyle w:val="ListParagraph"/>
        <w:numPr>
          <w:ilvl w:val="0"/>
          <w:numId w:val="104"/>
        </w:numPr>
        <w:rPr>
          <w:rFonts w:eastAsia="SimSun"/>
          <w:lang w:eastAsia="ja-JP"/>
        </w:rPr>
      </w:pPr>
      <w:r w:rsidRPr="005562C8">
        <w:rPr>
          <w:rFonts w:eastAsia="SimSun"/>
          <w:lang w:eastAsia="ja-JP"/>
        </w:rPr>
        <w:t>If (lane change to left is impossible)</w:t>
      </w:r>
      <w:r w:rsidR="005562C8" w:rsidRPr="005562C8">
        <w:rPr>
          <w:rFonts w:eastAsia="SimSun"/>
          <w:lang w:eastAsia="ja-JP"/>
        </w:rPr>
        <w:t>:</w:t>
      </w:r>
    </w:p>
    <w:p w14:paraId="190BB9E9" w14:textId="0FAEC89C" w:rsidR="00AD5D5B" w:rsidRDefault="00AD5D5B" w:rsidP="005562C8">
      <w:pPr>
        <w:pStyle w:val="ListParagraph"/>
        <w:numPr>
          <w:ilvl w:val="1"/>
          <w:numId w:val="83"/>
        </w:numPr>
        <w:rPr>
          <w:rFonts w:eastAsia="SimSun"/>
          <w:lang w:eastAsia="ja-JP"/>
        </w:rPr>
      </w:pPr>
      <w:r w:rsidRPr="005562C8">
        <w:rPr>
          <w:rFonts w:eastAsia="SimSun"/>
          <w:lang w:eastAsia="ja-JP"/>
        </w:rPr>
        <w:t>Return 0</w:t>
      </w:r>
      <w:r w:rsidR="005562C8" w:rsidRPr="005562C8">
        <w:rPr>
          <w:rFonts w:eastAsia="SimSun"/>
          <w:lang w:eastAsia="ja-JP"/>
        </w:rPr>
        <w:t xml:space="preserve">. </w:t>
      </w:r>
    </w:p>
    <w:p w14:paraId="3F52B8ED" w14:textId="77777777" w:rsidR="005562C8" w:rsidRPr="005562C8" w:rsidRDefault="005562C8" w:rsidP="005562C8">
      <w:pPr>
        <w:rPr>
          <w:rFonts w:eastAsia="SimSun"/>
          <w:lang w:eastAsia="ja-JP"/>
        </w:rPr>
      </w:pPr>
    </w:p>
    <w:p w14:paraId="71E7E361" w14:textId="77777777" w:rsidR="00AD5D5B" w:rsidRPr="005562C8" w:rsidRDefault="00AD5D5B" w:rsidP="005562C8">
      <w:pPr>
        <w:pStyle w:val="ListParagraph"/>
        <w:numPr>
          <w:ilvl w:val="0"/>
          <w:numId w:val="104"/>
        </w:numPr>
        <w:rPr>
          <w:rFonts w:eastAsia="SimSun"/>
          <w:lang w:eastAsia="ja-JP"/>
        </w:rPr>
      </w:pPr>
      <w:r w:rsidRPr="005562C8">
        <w:rPr>
          <w:rFonts w:eastAsia="SimSun"/>
          <w:lang w:eastAsia="ja-JP"/>
        </w:rPr>
        <w:t>Else</w:t>
      </w:r>
    </w:p>
    <w:p w14:paraId="381636A6" w14:textId="5FA1BD55" w:rsidR="005562C8" w:rsidRDefault="00AD5D5B" w:rsidP="005562C8">
      <w:pPr>
        <w:pStyle w:val="ListParagraph"/>
        <w:numPr>
          <w:ilvl w:val="1"/>
          <w:numId w:val="83"/>
        </w:numPr>
        <w:rPr>
          <w:rFonts w:eastAsia="SimSun"/>
          <w:lang w:eastAsia="ja-JP"/>
        </w:rPr>
      </w:pPr>
      <w:r w:rsidRPr="00BA3BAD">
        <w:rPr>
          <w:rFonts w:eastAsia="SimSun"/>
          <w:lang w:eastAsia="ja-JP"/>
        </w:rPr>
        <w:t>If (ant_speed &lt; speed)</w:t>
      </w:r>
      <w:r w:rsidR="005562C8">
        <w:rPr>
          <w:rFonts w:eastAsia="SimSun"/>
          <w:lang w:eastAsia="ja-JP"/>
        </w:rPr>
        <w:t>:</w:t>
      </w:r>
    </w:p>
    <w:p w14:paraId="0487F591" w14:textId="7D9DC51B" w:rsidR="00AD5D5B" w:rsidRPr="005562C8" w:rsidRDefault="00AD5D5B" w:rsidP="005562C8">
      <w:pPr>
        <w:pStyle w:val="ListParagraph"/>
        <w:numPr>
          <w:ilvl w:val="2"/>
          <w:numId w:val="83"/>
        </w:numPr>
        <w:rPr>
          <w:rFonts w:eastAsia="SimSun"/>
          <w:lang w:eastAsia="ja-JP"/>
        </w:rPr>
      </w:pPr>
      <w:r w:rsidRPr="005562C8">
        <w:rPr>
          <w:rFonts w:eastAsia="SimSun"/>
          <w:lang w:eastAsia="ja-JP"/>
        </w:rPr>
        <w:t>Return 0</w:t>
      </w:r>
      <w:r w:rsidR="005562C8">
        <w:rPr>
          <w:rFonts w:eastAsia="SimSun"/>
          <w:lang w:eastAsia="ja-JP"/>
        </w:rPr>
        <w:t>.</w:t>
      </w:r>
    </w:p>
    <w:p w14:paraId="57BD15FB" w14:textId="0349609C" w:rsidR="005562C8" w:rsidRDefault="00AD5D5B" w:rsidP="005562C8">
      <w:pPr>
        <w:pStyle w:val="ListParagraph"/>
        <w:numPr>
          <w:ilvl w:val="1"/>
          <w:numId w:val="83"/>
        </w:numPr>
        <w:rPr>
          <w:rFonts w:eastAsia="SimSun"/>
          <w:lang w:eastAsia="ja-JP"/>
        </w:rPr>
      </w:pPr>
      <w:r w:rsidRPr="00BA3BAD">
        <w:rPr>
          <w:rFonts w:eastAsia="SimSun"/>
          <w:lang w:eastAsia="ja-JP"/>
        </w:rPr>
        <w:t>Else</w:t>
      </w:r>
      <w:r w:rsidR="005562C8">
        <w:rPr>
          <w:rFonts w:eastAsia="SimSun"/>
          <w:lang w:eastAsia="ja-JP"/>
        </w:rPr>
        <w:t>:</w:t>
      </w:r>
    </w:p>
    <w:p w14:paraId="72B4B9C1" w14:textId="1B55CD9C" w:rsidR="005562C8" w:rsidRDefault="00AD5D5B" w:rsidP="005562C8">
      <w:pPr>
        <w:pStyle w:val="ListParagraph"/>
        <w:numPr>
          <w:ilvl w:val="2"/>
          <w:numId w:val="83"/>
        </w:numPr>
        <w:rPr>
          <w:rFonts w:eastAsia="SimSun"/>
          <w:lang w:eastAsia="ja-JP"/>
        </w:rPr>
      </w:pPr>
      <w:r w:rsidRPr="005562C8">
        <w:rPr>
          <w:rFonts w:eastAsia="SimSun"/>
          <w:lang w:eastAsia="ja-JP"/>
        </w:rPr>
        <w:t>Desire = max(0, min(1, (ant_speed - speed)/speed))</w:t>
      </w:r>
      <w:r w:rsidR="005562C8">
        <w:rPr>
          <w:rFonts w:eastAsia="SimSun"/>
          <w:lang w:eastAsia="ja-JP"/>
        </w:rPr>
        <w:t>.</w:t>
      </w:r>
    </w:p>
    <w:p w14:paraId="6C2A187F" w14:textId="2C07ACBF" w:rsidR="005562C8" w:rsidRDefault="00AD5D5B" w:rsidP="005562C8">
      <w:pPr>
        <w:pStyle w:val="ListParagraph"/>
        <w:numPr>
          <w:ilvl w:val="2"/>
          <w:numId w:val="83"/>
        </w:numPr>
        <w:rPr>
          <w:rFonts w:eastAsia="SimSun"/>
          <w:lang w:eastAsia="ja-JP"/>
        </w:rPr>
      </w:pPr>
      <w:r w:rsidRPr="005562C8">
        <w:rPr>
          <w:rFonts w:eastAsia="SimSun"/>
          <w:lang w:eastAsia="ja-JP"/>
        </w:rPr>
        <w:t>If (</w:t>
      </w:r>
      <w:r w:rsidR="005562C8">
        <w:rPr>
          <w:rFonts w:eastAsia="SimSun"/>
          <w:lang w:eastAsia="ja-JP"/>
        </w:rPr>
        <w:t>t</w:t>
      </w:r>
      <w:r w:rsidRPr="005562C8">
        <w:rPr>
          <w:rFonts w:eastAsia="SimSun"/>
          <w:lang w:eastAsia="ja-JP"/>
        </w:rPr>
        <w:t>arget lane is right)</w:t>
      </w:r>
      <w:r w:rsidR="005562C8">
        <w:rPr>
          <w:rFonts w:eastAsia="SimSun"/>
          <w:lang w:eastAsia="ja-JP"/>
        </w:rPr>
        <w:t>.</w:t>
      </w:r>
    </w:p>
    <w:p w14:paraId="1D5D8394" w14:textId="33B452B0" w:rsidR="005562C8" w:rsidRDefault="00AD5D5B" w:rsidP="005562C8">
      <w:pPr>
        <w:pStyle w:val="ListParagraph"/>
        <w:numPr>
          <w:ilvl w:val="2"/>
          <w:numId w:val="83"/>
        </w:numPr>
        <w:rPr>
          <w:rFonts w:eastAsia="SimSun"/>
          <w:lang w:eastAsia="ja-JP"/>
        </w:rPr>
      </w:pPr>
      <w:r w:rsidRPr="005562C8">
        <w:rPr>
          <w:rFonts w:eastAsia="SimSun"/>
          <w:lang w:eastAsia="ja-JP"/>
        </w:rPr>
        <w:t>Update desire=desire * right optional LC coefficient</w:t>
      </w:r>
      <w:r w:rsidR="005562C8">
        <w:rPr>
          <w:rFonts w:eastAsia="SimSun"/>
          <w:lang w:eastAsia="ja-JP"/>
        </w:rPr>
        <w:t>.</w:t>
      </w:r>
    </w:p>
    <w:p w14:paraId="19915110" w14:textId="7E98D0CE" w:rsidR="00AD5D5B" w:rsidRPr="005562C8" w:rsidRDefault="00AD5D5B" w:rsidP="005562C8">
      <w:pPr>
        <w:pStyle w:val="ListParagraph"/>
        <w:numPr>
          <w:ilvl w:val="2"/>
          <w:numId w:val="83"/>
        </w:numPr>
        <w:rPr>
          <w:rFonts w:eastAsia="SimSun"/>
          <w:lang w:eastAsia="ja-JP"/>
        </w:rPr>
      </w:pPr>
      <w:r w:rsidRPr="005562C8">
        <w:rPr>
          <w:rFonts w:eastAsia="SimSun"/>
          <w:lang w:eastAsia="ja-JP"/>
        </w:rPr>
        <w:t>Return desire</w:t>
      </w:r>
      <w:r w:rsidR="005562C8">
        <w:rPr>
          <w:rFonts w:eastAsia="SimSun"/>
          <w:lang w:eastAsia="ja-JP"/>
        </w:rPr>
        <w:t>.</w:t>
      </w:r>
    </w:p>
    <w:p w14:paraId="76DF8D67" w14:textId="77777777" w:rsidR="00AD5D5B" w:rsidRPr="00BA3BAD" w:rsidRDefault="00AD5D5B" w:rsidP="00574707">
      <w:pPr>
        <w:spacing w:after="120" w:line="259" w:lineRule="auto"/>
        <w:rPr>
          <w:rFonts w:eastAsia="SimSun"/>
          <w:lang w:eastAsia="ja-JP"/>
        </w:rPr>
      </w:pPr>
    </w:p>
    <w:p w14:paraId="7940AA44" w14:textId="77777777" w:rsidR="00AD5D5B" w:rsidRPr="00BA3BAD" w:rsidRDefault="00AD5D5B" w:rsidP="009424A5">
      <w:pPr>
        <w:pStyle w:val="Heading3"/>
      </w:pPr>
      <w:bookmarkStart w:id="126" w:name="_Toc35777900"/>
      <w:r w:rsidRPr="00BA3BAD">
        <w:lastRenderedPageBreak/>
        <w:t>ExitCfDecision</w:t>
      </w:r>
      <w:bookmarkEnd w:id="126"/>
    </w:p>
    <w:p w14:paraId="40D0EAAA" w14:textId="77777777" w:rsidR="00AD5D5B" w:rsidRPr="00BA3BAD" w:rsidRDefault="00AD5D5B" w:rsidP="009424A5">
      <w:pPr>
        <w:pStyle w:val="Heading4"/>
        <w:rPr>
          <w:lang w:eastAsia="ja-JP"/>
        </w:rPr>
      </w:pPr>
      <w:r w:rsidRPr="00BA3BAD">
        <w:rPr>
          <w:lang w:eastAsia="ja-JP"/>
        </w:rPr>
        <w:t>Syntax</w:t>
      </w:r>
    </w:p>
    <w:p w14:paraId="29C74E41" w14:textId="77777777" w:rsidR="00AD5D5B" w:rsidRPr="00BA3BAD" w:rsidRDefault="00AD5D5B" w:rsidP="005562C8">
      <w:pPr>
        <w:rPr>
          <w:rFonts w:eastAsia="SimSun"/>
          <w:lang w:eastAsia="ja-JP"/>
        </w:rPr>
      </w:pPr>
      <w:r w:rsidRPr="00BA3BAD">
        <w:rPr>
          <w:rFonts w:eastAsia="SimSun"/>
          <w:lang w:eastAsia="ja-JP"/>
        </w:rPr>
        <w:t>int myVehicleDef::ExitCfDecision()</w:t>
      </w:r>
    </w:p>
    <w:p w14:paraId="5E11ECED" w14:textId="77777777" w:rsidR="00AD5D5B" w:rsidRPr="00BA3BAD" w:rsidRDefault="00AD5D5B" w:rsidP="009424A5">
      <w:pPr>
        <w:pStyle w:val="Heading4"/>
        <w:rPr>
          <w:lang w:eastAsia="ja-JP"/>
        </w:rPr>
      </w:pPr>
      <w:r w:rsidRPr="00BA3BAD">
        <w:rPr>
          <w:lang w:eastAsia="ja-JP"/>
        </w:rPr>
        <w:t>Description</w:t>
      </w:r>
    </w:p>
    <w:p w14:paraId="70BB2DB7" w14:textId="77777777" w:rsidR="00AD5D5B" w:rsidRPr="00BA3BAD" w:rsidRDefault="00AD5D5B" w:rsidP="005562C8">
      <w:pPr>
        <w:rPr>
          <w:rFonts w:eastAsia="SimSun"/>
          <w:lang w:eastAsia="ja-JP"/>
        </w:rPr>
      </w:pPr>
      <w:r w:rsidRPr="00BA3BAD">
        <w:rPr>
          <w:rFonts w:eastAsia="SimSun"/>
          <w:lang w:eastAsia="ja-JP"/>
        </w:rPr>
        <w:t>This function determines the CF behavior for a subject driver that wants to make a lane change toward the off-ramp. It calls GapAcceptDecision_Sync_First() to compute the CF behavior mode.</w:t>
      </w:r>
    </w:p>
    <w:p w14:paraId="57D5BBB7" w14:textId="77777777" w:rsidR="00AD5D5B" w:rsidRPr="00BA3BAD" w:rsidRDefault="00AD5D5B" w:rsidP="009424A5">
      <w:pPr>
        <w:pStyle w:val="Heading4"/>
        <w:rPr>
          <w:lang w:eastAsia="ja-JP"/>
        </w:rPr>
      </w:pPr>
      <w:r w:rsidRPr="00BA3BAD">
        <w:rPr>
          <w:lang w:eastAsia="ja-JP"/>
        </w:rPr>
        <w:t>Inputs Arguments</w:t>
      </w:r>
    </w:p>
    <w:p w14:paraId="3D8F4D99" w14:textId="77777777" w:rsidR="00AD5D5B" w:rsidRPr="00BA3BAD" w:rsidRDefault="00AD5D5B" w:rsidP="005562C8">
      <w:pPr>
        <w:rPr>
          <w:rFonts w:eastAsia="SimSun"/>
          <w:lang w:eastAsia="ja-JP"/>
        </w:rPr>
      </w:pPr>
      <w:r w:rsidRPr="00BA3BAD">
        <w:rPr>
          <w:rFonts w:eastAsia="SimSun"/>
          <w:lang w:eastAsia="ja-JP"/>
        </w:rPr>
        <w:t>None.</w:t>
      </w:r>
    </w:p>
    <w:p w14:paraId="3DA0B28F" w14:textId="77777777" w:rsidR="00AD5D5B" w:rsidRPr="00BA3BAD" w:rsidRDefault="00AD5D5B" w:rsidP="009424A5">
      <w:pPr>
        <w:pStyle w:val="Heading4"/>
        <w:rPr>
          <w:lang w:eastAsia="ja-JP"/>
        </w:rPr>
      </w:pPr>
      <w:r w:rsidRPr="00BA3BAD">
        <w:rPr>
          <w:lang w:eastAsia="ja-JP"/>
        </w:rPr>
        <w:t xml:space="preserve">Output Arguments </w:t>
      </w:r>
    </w:p>
    <w:p w14:paraId="58EEF8D5" w14:textId="77777777" w:rsidR="00AD5D5B" w:rsidRPr="00BA3BAD" w:rsidRDefault="00AD5D5B" w:rsidP="005562C8">
      <w:pPr>
        <w:rPr>
          <w:rFonts w:eastAsia="SimSun"/>
          <w:lang w:eastAsia="ja-JP"/>
        </w:rPr>
      </w:pPr>
      <w:r w:rsidRPr="00BA3BAD">
        <w:rPr>
          <w:rFonts w:eastAsia="SimSun"/>
          <w:lang w:eastAsia="ja-JP"/>
        </w:rPr>
        <w:t>0: lane change feasible; other: lane change not feasible.</w:t>
      </w:r>
    </w:p>
    <w:p w14:paraId="62CCD7E5" w14:textId="77777777" w:rsidR="00AD5D5B" w:rsidRPr="00BA3BAD" w:rsidRDefault="00AD5D5B" w:rsidP="009424A5">
      <w:pPr>
        <w:pStyle w:val="Heading4"/>
        <w:rPr>
          <w:lang w:eastAsia="ja-JP"/>
        </w:rPr>
      </w:pPr>
      <w:r w:rsidRPr="00BA3BAD">
        <w:rPr>
          <w:lang w:eastAsia="ja-JP"/>
        </w:rPr>
        <w:t>Sub-functions</w:t>
      </w:r>
    </w:p>
    <w:p w14:paraId="67836832" w14:textId="77777777" w:rsidR="00AD5D5B" w:rsidRPr="00BA3BAD" w:rsidRDefault="00AD5D5B" w:rsidP="005562C8">
      <w:pPr>
        <w:rPr>
          <w:rFonts w:eastAsia="SimSun"/>
          <w:lang w:eastAsia="ja-JP"/>
        </w:rPr>
      </w:pPr>
      <w:r w:rsidRPr="00BA3BAD">
        <w:rPr>
          <w:rFonts w:eastAsia="SimSun"/>
          <w:lang w:eastAsia="ja-JP"/>
        </w:rPr>
        <w:t>GapAcceptDecision_Sync_First()</w:t>
      </w:r>
    </w:p>
    <w:p w14:paraId="3741379B" w14:textId="77777777" w:rsidR="00AD5D5B" w:rsidRPr="00BA3BAD" w:rsidRDefault="00AD5D5B" w:rsidP="005562C8">
      <w:pPr>
        <w:rPr>
          <w:rFonts w:eastAsia="SimSun"/>
          <w:lang w:eastAsia="ja-JP"/>
        </w:rPr>
      </w:pPr>
    </w:p>
    <w:p w14:paraId="5BFF0F4C" w14:textId="77777777" w:rsidR="00AD5D5B" w:rsidRPr="00BA3BAD" w:rsidRDefault="00AD5D5B" w:rsidP="009424A5">
      <w:pPr>
        <w:pStyle w:val="Heading3"/>
      </w:pPr>
      <w:bookmarkStart w:id="127" w:name="_Toc35777901"/>
      <w:r w:rsidRPr="00BA3BAD">
        <w:t>GapAcceptDecision_Sync_First</w:t>
      </w:r>
      <w:bookmarkEnd w:id="127"/>
    </w:p>
    <w:p w14:paraId="62FAB637" w14:textId="77777777" w:rsidR="00AD5D5B" w:rsidRPr="00BA3BAD" w:rsidRDefault="00AD5D5B" w:rsidP="009424A5">
      <w:pPr>
        <w:pStyle w:val="Heading4"/>
        <w:rPr>
          <w:lang w:eastAsia="ja-JP"/>
        </w:rPr>
      </w:pPr>
      <w:r w:rsidRPr="00BA3BAD">
        <w:rPr>
          <w:lang w:eastAsia="ja-JP"/>
        </w:rPr>
        <w:t>Syntax</w:t>
      </w:r>
    </w:p>
    <w:p w14:paraId="472D537E" w14:textId="77777777" w:rsidR="00AD5D5B" w:rsidRPr="00BA3BAD" w:rsidRDefault="00AD5D5B" w:rsidP="005562C8">
      <w:pPr>
        <w:rPr>
          <w:rFonts w:eastAsia="SimSun"/>
          <w:lang w:eastAsia="ja-JP"/>
        </w:rPr>
      </w:pPr>
      <w:r w:rsidRPr="00BA3BAD">
        <w:rPr>
          <w:rFonts w:eastAsia="SimSun"/>
          <w:lang w:eastAsia="ja-JP"/>
        </w:rPr>
        <w:t>int myVehicleDef::GapAcceptDecision_Sync_First()</w:t>
      </w:r>
    </w:p>
    <w:p w14:paraId="30E8D7C0" w14:textId="77777777" w:rsidR="00AD5D5B" w:rsidRPr="00BA3BAD" w:rsidRDefault="00AD5D5B" w:rsidP="009424A5">
      <w:pPr>
        <w:pStyle w:val="Heading4"/>
        <w:rPr>
          <w:lang w:eastAsia="ja-JP"/>
        </w:rPr>
      </w:pPr>
      <w:r w:rsidRPr="00BA3BAD">
        <w:rPr>
          <w:lang w:eastAsia="ja-JP"/>
        </w:rPr>
        <w:t>Description</w:t>
      </w:r>
    </w:p>
    <w:p w14:paraId="6FA9A575" w14:textId="3D7AF347" w:rsidR="00AD5D5B" w:rsidRPr="00BA3BAD" w:rsidRDefault="00AD5D5B" w:rsidP="005562C8">
      <w:pPr>
        <w:rPr>
          <w:rFonts w:eastAsia="SimSun"/>
          <w:lang w:eastAsia="ja-JP"/>
        </w:rPr>
      </w:pPr>
      <w:r w:rsidRPr="00BA3BAD">
        <w:rPr>
          <w:rFonts w:eastAsia="SimSun"/>
          <w:lang w:eastAsia="ja-JP"/>
        </w:rPr>
        <w:t xml:space="preserve">This function checks if the lead and lag gaps are acceptable for a driver trying to perform an MLC (i.e., a LC toward off-ramp or a LC from on-ramp) or ALC. If </w:t>
      </w:r>
      <w:r w:rsidR="005562C8" w:rsidRPr="00BA3BAD">
        <w:rPr>
          <w:rFonts w:eastAsia="SimSun"/>
          <w:lang w:eastAsia="ja-JP"/>
        </w:rPr>
        <w:t>both</w:t>
      </w:r>
      <w:r w:rsidR="005562C8">
        <w:rPr>
          <w:rFonts w:eastAsia="SimSun"/>
          <w:lang w:eastAsia="ja-JP"/>
        </w:rPr>
        <w:t xml:space="preserve"> the </w:t>
      </w:r>
      <w:r w:rsidRPr="00BA3BAD">
        <w:rPr>
          <w:rFonts w:eastAsia="SimSun"/>
          <w:lang w:eastAsia="ja-JP"/>
        </w:rPr>
        <w:t>lead and lag gaps are acceptable, the LC is feasible. If the lag gap is acceptable but the lead gap is not, the driver will try to follow the lead vehicle. If the lag gap is not acceptable, the driver will slow down.</w:t>
      </w:r>
    </w:p>
    <w:p w14:paraId="5A3D68FF" w14:textId="77777777" w:rsidR="00AD5D5B" w:rsidRPr="00BA3BAD" w:rsidRDefault="00AD5D5B" w:rsidP="009424A5">
      <w:pPr>
        <w:pStyle w:val="Heading4"/>
        <w:rPr>
          <w:lang w:eastAsia="ja-JP"/>
        </w:rPr>
      </w:pPr>
      <w:r w:rsidRPr="00BA3BAD">
        <w:rPr>
          <w:lang w:eastAsia="ja-JP"/>
        </w:rPr>
        <w:t>Inputs Arguments</w:t>
      </w:r>
    </w:p>
    <w:p w14:paraId="00F1E345" w14:textId="77777777" w:rsidR="00AD5D5B" w:rsidRPr="00BA3BAD" w:rsidRDefault="00AD5D5B" w:rsidP="005562C8">
      <w:pPr>
        <w:rPr>
          <w:rFonts w:eastAsia="SimSun"/>
          <w:lang w:eastAsia="ja-JP"/>
        </w:rPr>
      </w:pPr>
      <w:r w:rsidRPr="00BA3BAD">
        <w:rPr>
          <w:rFonts w:eastAsia="SimSun"/>
          <w:lang w:eastAsia="ja-JP"/>
        </w:rPr>
        <w:t>None.</w:t>
      </w:r>
    </w:p>
    <w:p w14:paraId="5AA87F5E" w14:textId="77777777" w:rsidR="00AD5D5B" w:rsidRPr="00BA3BAD" w:rsidRDefault="00AD5D5B" w:rsidP="009424A5">
      <w:pPr>
        <w:pStyle w:val="Heading4"/>
        <w:rPr>
          <w:lang w:eastAsia="ja-JP"/>
        </w:rPr>
      </w:pPr>
      <w:r w:rsidRPr="00BA3BAD">
        <w:rPr>
          <w:lang w:eastAsia="ja-JP"/>
        </w:rPr>
        <w:t xml:space="preserve">Output Arguments </w:t>
      </w:r>
    </w:p>
    <w:p w14:paraId="0D2B26EC" w14:textId="77777777" w:rsidR="00AD5D5B" w:rsidRPr="00BA3BAD" w:rsidRDefault="00AD5D5B" w:rsidP="005562C8">
      <w:pPr>
        <w:rPr>
          <w:rFonts w:eastAsia="SimSun"/>
          <w:lang w:eastAsia="ja-JP"/>
        </w:rPr>
      </w:pPr>
      <w:r w:rsidRPr="00BA3BAD">
        <w:rPr>
          <w:rFonts w:eastAsia="SimSun"/>
          <w:lang w:eastAsia="ja-JP"/>
        </w:rPr>
        <w:t xml:space="preserve">0: RAMP_LANE_CHANGE_FEASIBLE </w:t>
      </w:r>
    </w:p>
    <w:p w14:paraId="0D1186E9" w14:textId="77777777" w:rsidR="005562C8" w:rsidRDefault="005562C8" w:rsidP="005562C8">
      <w:pPr>
        <w:rPr>
          <w:rFonts w:eastAsia="SimSun"/>
          <w:lang w:eastAsia="ja-JP"/>
        </w:rPr>
      </w:pPr>
    </w:p>
    <w:p w14:paraId="4B80EEA5" w14:textId="158E3EF2" w:rsidR="00AD5D5B" w:rsidRPr="00BA3BAD" w:rsidRDefault="00AD5D5B" w:rsidP="005562C8">
      <w:pPr>
        <w:rPr>
          <w:rFonts w:eastAsia="SimSun"/>
          <w:lang w:eastAsia="ja-JP"/>
        </w:rPr>
      </w:pPr>
      <w:r w:rsidRPr="00BA3BAD">
        <w:rPr>
          <w:rFonts w:eastAsia="SimSun"/>
          <w:lang w:eastAsia="ja-JP"/>
        </w:rPr>
        <w:t>1: RAMP_DECISION_FOLLOW</w:t>
      </w:r>
    </w:p>
    <w:p w14:paraId="051E0A32" w14:textId="77777777" w:rsidR="005562C8" w:rsidRDefault="005562C8" w:rsidP="005562C8">
      <w:pPr>
        <w:rPr>
          <w:rFonts w:eastAsia="SimSun"/>
          <w:lang w:eastAsia="ja-JP"/>
        </w:rPr>
      </w:pPr>
    </w:p>
    <w:p w14:paraId="2C5011A6" w14:textId="092FAD75" w:rsidR="00AD5D5B" w:rsidRPr="00BA3BAD" w:rsidRDefault="00AD5D5B" w:rsidP="005562C8">
      <w:pPr>
        <w:rPr>
          <w:rFonts w:eastAsia="SimSun"/>
          <w:lang w:eastAsia="ja-JP"/>
        </w:rPr>
      </w:pPr>
      <w:r w:rsidRPr="00BA3BAD">
        <w:rPr>
          <w:rFonts w:eastAsia="SimSun"/>
          <w:lang w:eastAsia="ja-JP"/>
        </w:rPr>
        <w:t>-1: RAMP_DECISION_SLOW_DOWN.</w:t>
      </w:r>
    </w:p>
    <w:p w14:paraId="16C1E1C0" w14:textId="77777777" w:rsidR="00AD5D5B" w:rsidRPr="00BA3BAD" w:rsidRDefault="00AD5D5B" w:rsidP="009424A5">
      <w:pPr>
        <w:pStyle w:val="Heading4"/>
        <w:rPr>
          <w:lang w:eastAsia="ja-JP"/>
        </w:rPr>
      </w:pPr>
      <w:r w:rsidRPr="00BA3BAD">
        <w:rPr>
          <w:lang w:eastAsia="ja-JP"/>
        </w:rPr>
        <w:t>Sub-functions</w:t>
      </w:r>
    </w:p>
    <w:p w14:paraId="26FE516D" w14:textId="77777777" w:rsidR="00AD5D5B" w:rsidRPr="00BA3BAD" w:rsidRDefault="00AD5D5B" w:rsidP="005562C8">
      <w:pPr>
        <w:rPr>
          <w:rFonts w:eastAsia="SimSun"/>
          <w:lang w:eastAsia="ja-JP"/>
        </w:rPr>
      </w:pPr>
      <w:r w:rsidRPr="00BA3BAD">
        <w:rPr>
          <w:rFonts w:eastAsia="SimSun"/>
          <w:lang w:eastAsia="ja-JP"/>
        </w:rPr>
        <w:t>AccGapAccepted ()</w:t>
      </w:r>
    </w:p>
    <w:p w14:paraId="6E9D13F1" w14:textId="77777777" w:rsidR="005562C8" w:rsidRDefault="005562C8" w:rsidP="005562C8">
      <w:pPr>
        <w:rPr>
          <w:rFonts w:eastAsia="SimSun"/>
          <w:lang w:eastAsia="ja-JP"/>
        </w:rPr>
      </w:pPr>
    </w:p>
    <w:p w14:paraId="058691CD" w14:textId="756CEBC0" w:rsidR="00AD5D5B" w:rsidRPr="00BA3BAD" w:rsidRDefault="00AD5D5B" w:rsidP="005562C8">
      <w:pPr>
        <w:rPr>
          <w:rFonts w:eastAsia="SimSun"/>
          <w:lang w:eastAsia="ja-JP"/>
        </w:rPr>
      </w:pPr>
      <w:r w:rsidRPr="00BA3BAD">
        <w:rPr>
          <w:rFonts w:eastAsia="SimSun"/>
          <w:lang w:eastAsia="ja-JP"/>
        </w:rPr>
        <w:t>DisGapAccepted ()</w:t>
      </w:r>
    </w:p>
    <w:p w14:paraId="2F488906" w14:textId="77777777" w:rsidR="005562C8" w:rsidRDefault="005562C8" w:rsidP="005562C8">
      <w:pPr>
        <w:rPr>
          <w:rFonts w:eastAsia="SimSun"/>
          <w:lang w:eastAsia="ja-JP"/>
        </w:rPr>
      </w:pPr>
    </w:p>
    <w:p w14:paraId="169418BA" w14:textId="79D65A06" w:rsidR="00AD5D5B" w:rsidRPr="00BA3BAD" w:rsidRDefault="00AD5D5B" w:rsidP="005562C8">
      <w:pPr>
        <w:rPr>
          <w:rFonts w:eastAsia="SimSun"/>
          <w:lang w:eastAsia="ja-JP"/>
        </w:rPr>
      </w:pPr>
      <w:r w:rsidRPr="00BA3BAD">
        <w:rPr>
          <w:rFonts w:eastAsia="SimSun"/>
          <w:lang w:eastAsia="ja-JP"/>
        </w:rPr>
        <w:t>AnticipatedAcc ()</w:t>
      </w:r>
    </w:p>
    <w:p w14:paraId="4A855456" w14:textId="77777777" w:rsidR="00AD5D5B" w:rsidRPr="00BA3BAD" w:rsidRDefault="00AD5D5B" w:rsidP="009424A5">
      <w:pPr>
        <w:pStyle w:val="Heading4"/>
        <w:rPr>
          <w:lang w:eastAsia="ja-JP"/>
        </w:rPr>
      </w:pPr>
      <w:r w:rsidRPr="00BA3BAD">
        <w:rPr>
          <w:lang w:eastAsia="ja-JP"/>
        </w:rPr>
        <w:lastRenderedPageBreak/>
        <w:t>Pseudo code</w:t>
      </w:r>
    </w:p>
    <w:p w14:paraId="78014CFE" w14:textId="6D516D08" w:rsidR="00AD5D5B" w:rsidRDefault="00AD5D5B" w:rsidP="00002404">
      <w:pPr>
        <w:rPr>
          <w:rFonts w:eastAsia="SimSun"/>
          <w:lang w:eastAsia="ja-JP"/>
        </w:rPr>
      </w:pPr>
      <w:r w:rsidRPr="00BA3BAD">
        <w:rPr>
          <w:rFonts w:eastAsia="SimSun"/>
          <w:lang w:eastAsia="ja-JP"/>
        </w:rPr>
        <w:t>If (target lane is left):</w:t>
      </w:r>
    </w:p>
    <w:p w14:paraId="67D0C510" w14:textId="77777777" w:rsidR="00002404" w:rsidRPr="00BA3BAD" w:rsidRDefault="00002404" w:rsidP="00002404">
      <w:pPr>
        <w:rPr>
          <w:rFonts w:eastAsia="SimSun"/>
          <w:lang w:eastAsia="ja-JP"/>
        </w:rPr>
      </w:pPr>
    </w:p>
    <w:p w14:paraId="64F39FBC" w14:textId="3E97B392" w:rsidR="00AD5D5B" w:rsidRDefault="00AD5D5B" w:rsidP="00002404">
      <w:pPr>
        <w:pStyle w:val="ListParagraph"/>
        <w:numPr>
          <w:ilvl w:val="0"/>
          <w:numId w:val="106"/>
        </w:numPr>
        <w:rPr>
          <w:rFonts w:eastAsia="SimSun"/>
          <w:lang w:eastAsia="ja-JP"/>
        </w:rPr>
      </w:pPr>
      <w:r w:rsidRPr="00002404">
        <w:rPr>
          <w:rFonts w:eastAsia="SimSun"/>
          <w:lang w:eastAsia="ja-JP"/>
        </w:rPr>
        <w:t>Set follower vehicle vehUp = left follower</w:t>
      </w:r>
      <w:r w:rsidR="006C5D91">
        <w:rPr>
          <w:rFonts w:eastAsia="SimSun"/>
          <w:lang w:eastAsia="ja-JP"/>
        </w:rPr>
        <w:t>.</w:t>
      </w:r>
    </w:p>
    <w:p w14:paraId="63269AE3" w14:textId="77777777" w:rsidR="00002404" w:rsidRPr="00002404" w:rsidRDefault="00002404" w:rsidP="00002404">
      <w:pPr>
        <w:rPr>
          <w:rFonts w:eastAsia="SimSun"/>
          <w:lang w:eastAsia="ja-JP"/>
        </w:rPr>
      </w:pPr>
    </w:p>
    <w:p w14:paraId="7143EC0D" w14:textId="2D1F8670" w:rsidR="00AD5D5B" w:rsidRPr="00002404" w:rsidRDefault="00AD5D5B" w:rsidP="00002404">
      <w:pPr>
        <w:pStyle w:val="ListParagraph"/>
        <w:numPr>
          <w:ilvl w:val="0"/>
          <w:numId w:val="106"/>
        </w:numPr>
        <w:rPr>
          <w:rFonts w:eastAsia="SimSun"/>
          <w:lang w:eastAsia="ja-JP"/>
        </w:rPr>
      </w:pPr>
      <w:r w:rsidRPr="00002404">
        <w:rPr>
          <w:rFonts w:eastAsia="SimSun"/>
          <w:lang w:eastAsia="ja-JP"/>
        </w:rPr>
        <w:t>Set leader vehicle vehDown = left leader</w:t>
      </w:r>
      <w:r w:rsidR="006C5D91">
        <w:rPr>
          <w:rFonts w:eastAsia="SimSun"/>
          <w:lang w:eastAsia="ja-JP"/>
        </w:rPr>
        <w:t>.</w:t>
      </w:r>
    </w:p>
    <w:p w14:paraId="75F963FE" w14:textId="77777777" w:rsidR="00002404" w:rsidRPr="00BA3BAD" w:rsidRDefault="00002404" w:rsidP="00002404">
      <w:pPr>
        <w:rPr>
          <w:rFonts w:eastAsia="SimSun"/>
          <w:lang w:eastAsia="ja-JP"/>
        </w:rPr>
      </w:pPr>
    </w:p>
    <w:p w14:paraId="55C3991F" w14:textId="7E52FAE2" w:rsidR="00AD5D5B" w:rsidRDefault="00AD5D5B" w:rsidP="00002404">
      <w:pPr>
        <w:rPr>
          <w:rFonts w:eastAsia="SimSun"/>
          <w:lang w:eastAsia="ja-JP"/>
        </w:rPr>
      </w:pPr>
      <w:r w:rsidRPr="00BA3BAD">
        <w:rPr>
          <w:rFonts w:eastAsia="SimSun"/>
          <w:lang w:eastAsia="ja-JP"/>
        </w:rPr>
        <w:t>Else:</w:t>
      </w:r>
    </w:p>
    <w:p w14:paraId="506FB2DA" w14:textId="77777777" w:rsidR="00002404" w:rsidRPr="00BA3BAD" w:rsidRDefault="00002404" w:rsidP="00002404">
      <w:pPr>
        <w:rPr>
          <w:rFonts w:eastAsia="SimSun"/>
          <w:lang w:eastAsia="ja-JP"/>
        </w:rPr>
      </w:pPr>
    </w:p>
    <w:p w14:paraId="4BD61167" w14:textId="185407B3" w:rsidR="00AD5D5B" w:rsidRDefault="00AD5D5B" w:rsidP="00002404">
      <w:pPr>
        <w:pStyle w:val="ListParagraph"/>
        <w:numPr>
          <w:ilvl w:val="0"/>
          <w:numId w:val="107"/>
        </w:numPr>
        <w:rPr>
          <w:rFonts w:eastAsia="SimSun"/>
          <w:lang w:eastAsia="ja-JP"/>
        </w:rPr>
      </w:pPr>
      <w:r w:rsidRPr="00002404">
        <w:rPr>
          <w:rFonts w:eastAsia="SimSun"/>
          <w:lang w:eastAsia="ja-JP"/>
        </w:rPr>
        <w:t>Set follow vehicle vehUp = right follower</w:t>
      </w:r>
      <w:r w:rsidR="006C5D91">
        <w:rPr>
          <w:rFonts w:eastAsia="SimSun"/>
          <w:lang w:eastAsia="ja-JP"/>
        </w:rPr>
        <w:t>.</w:t>
      </w:r>
    </w:p>
    <w:p w14:paraId="6DAD43E7" w14:textId="77777777" w:rsidR="00002404" w:rsidRPr="00002404" w:rsidRDefault="00002404" w:rsidP="00002404">
      <w:pPr>
        <w:rPr>
          <w:rFonts w:eastAsia="SimSun"/>
          <w:lang w:eastAsia="ja-JP"/>
        </w:rPr>
      </w:pPr>
    </w:p>
    <w:p w14:paraId="6E667FC5" w14:textId="62CE80DD" w:rsidR="00AD5D5B" w:rsidRPr="00002404" w:rsidRDefault="00AD5D5B" w:rsidP="00002404">
      <w:pPr>
        <w:pStyle w:val="ListParagraph"/>
        <w:numPr>
          <w:ilvl w:val="0"/>
          <w:numId w:val="107"/>
        </w:numPr>
        <w:rPr>
          <w:rFonts w:eastAsia="SimSun"/>
          <w:lang w:eastAsia="ja-JP"/>
        </w:rPr>
      </w:pPr>
      <w:r w:rsidRPr="00002404">
        <w:rPr>
          <w:rFonts w:eastAsia="SimSun"/>
          <w:lang w:eastAsia="ja-JP"/>
        </w:rPr>
        <w:t>Set leader vehicle vehDown = right leader</w:t>
      </w:r>
      <w:r w:rsidR="006C5D91">
        <w:rPr>
          <w:rFonts w:eastAsia="SimSun"/>
          <w:lang w:eastAsia="ja-JP"/>
        </w:rPr>
        <w:t>.</w:t>
      </w:r>
    </w:p>
    <w:p w14:paraId="6D40A339" w14:textId="77777777" w:rsidR="00AD5D5B" w:rsidRPr="00BA3BAD" w:rsidRDefault="00AD5D5B" w:rsidP="00574707">
      <w:pPr>
        <w:spacing w:after="120" w:line="259" w:lineRule="auto"/>
        <w:rPr>
          <w:rFonts w:eastAsia="SimSun"/>
          <w:lang w:eastAsia="ja-JP"/>
        </w:rPr>
      </w:pPr>
    </w:p>
    <w:p w14:paraId="63C2A8E2" w14:textId="35CD7463" w:rsidR="00AD5D5B" w:rsidRDefault="00AD5D5B" w:rsidP="00002404">
      <w:pPr>
        <w:rPr>
          <w:rFonts w:eastAsia="SimSun"/>
          <w:lang w:eastAsia="ja-JP"/>
        </w:rPr>
      </w:pPr>
      <w:r w:rsidRPr="00BA3BAD">
        <w:rPr>
          <w:rFonts w:eastAsia="SimSun"/>
          <w:lang w:eastAsia="ja-JP"/>
        </w:rPr>
        <w:t>If (no leader or follower vehicles in the target lane)</w:t>
      </w:r>
      <w:r w:rsidR="006C5D91">
        <w:rPr>
          <w:rFonts w:eastAsia="SimSun"/>
          <w:lang w:eastAsia="ja-JP"/>
        </w:rPr>
        <w:t>:</w:t>
      </w:r>
    </w:p>
    <w:p w14:paraId="2C0F8813" w14:textId="77777777" w:rsidR="00002404" w:rsidRPr="00BA3BAD" w:rsidRDefault="00002404" w:rsidP="00002404">
      <w:pPr>
        <w:rPr>
          <w:rFonts w:eastAsia="SimSun"/>
          <w:lang w:eastAsia="ja-JP"/>
        </w:rPr>
      </w:pPr>
    </w:p>
    <w:p w14:paraId="3DD5C496" w14:textId="30D3C71B" w:rsidR="00AD5D5B" w:rsidRPr="00002404" w:rsidRDefault="00AD5D5B" w:rsidP="00002404">
      <w:pPr>
        <w:pStyle w:val="ListParagraph"/>
        <w:numPr>
          <w:ilvl w:val="0"/>
          <w:numId w:val="108"/>
        </w:numPr>
        <w:rPr>
          <w:rFonts w:eastAsia="SimSun"/>
          <w:lang w:eastAsia="ja-JP"/>
        </w:rPr>
      </w:pPr>
      <w:r w:rsidRPr="00002404">
        <w:rPr>
          <w:rFonts w:eastAsia="SimSun"/>
          <w:lang w:eastAsia="ja-JP"/>
        </w:rPr>
        <w:t>Return 0</w:t>
      </w:r>
      <w:r w:rsidR="006C5D91">
        <w:rPr>
          <w:rFonts w:eastAsia="SimSun"/>
          <w:lang w:eastAsia="ja-JP"/>
        </w:rPr>
        <w:t>;</w:t>
      </w:r>
      <w:r w:rsidRPr="00002404">
        <w:rPr>
          <w:rFonts w:eastAsia="SimSun"/>
          <w:lang w:eastAsia="ja-JP"/>
        </w:rPr>
        <w:t xml:space="preserve"> i.e.</w:t>
      </w:r>
      <w:r w:rsidR="006C5D91">
        <w:rPr>
          <w:rFonts w:eastAsia="SimSun"/>
          <w:lang w:eastAsia="ja-JP"/>
        </w:rPr>
        <w:t>,</w:t>
      </w:r>
      <w:r w:rsidRPr="00002404">
        <w:rPr>
          <w:rFonts w:eastAsia="SimSun"/>
          <w:lang w:eastAsia="ja-JP"/>
        </w:rPr>
        <w:t xml:space="preserve"> ramp lane change feasible</w:t>
      </w:r>
      <w:r w:rsidR="006C5D91">
        <w:rPr>
          <w:rFonts w:eastAsia="SimSun"/>
          <w:lang w:eastAsia="ja-JP"/>
        </w:rPr>
        <w:t>.</w:t>
      </w:r>
    </w:p>
    <w:p w14:paraId="3894117C" w14:textId="77777777" w:rsidR="00002404" w:rsidRPr="00BA3BAD" w:rsidRDefault="00002404" w:rsidP="00002404">
      <w:pPr>
        <w:rPr>
          <w:rFonts w:eastAsia="SimSun"/>
          <w:lang w:eastAsia="ja-JP"/>
        </w:rPr>
      </w:pPr>
    </w:p>
    <w:p w14:paraId="4CE38A34" w14:textId="4B4FF416" w:rsidR="00AD5D5B" w:rsidRPr="00BA3BAD" w:rsidRDefault="00AD5D5B" w:rsidP="00002404">
      <w:pPr>
        <w:rPr>
          <w:rFonts w:eastAsia="SimSun"/>
          <w:lang w:eastAsia="ja-JP"/>
        </w:rPr>
      </w:pPr>
      <w:r w:rsidRPr="00BA3BAD">
        <w:rPr>
          <w:rFonts w:eastAsia="SimSun"/>
          <w:lang w:eastAsia="ja-JP"/>
        </w:rPr>
        <w:t>Compute downstream_gap_acceptable = True</w:t>
      </w:r>
      <w:r w:rsidR="006C5D91">
        <w:rPr>
          <w:rFonts w:eastAsia="SimSun"/>
          <w:lang w:eastAsia="ja-JP"/>
        </w:rPr>
        <w:t>.</w:t>
      </w:r>
    </w:p>
    <w:p w14:paraId="41652DC5" w14:textId="77777777" w:rsidR="00002404" w:rsidRDefault="00002404" w:rsidP="00002404">
      <w:pPr>
        <w:rPr>
          <w:rFonts w:eastAsia="SimSun"/>
          <w:lang w:eastAsia="ja-JP"/>
        </w:rPr>
      </w:pPr>
    </w:p>
    <w:p w14:paraId="5039D351" w14:textId="478A2841" w:rsidR="00AD5D5B" w:rsidRPr="00BA3BAD" w:rsidRDefault="00AD5D5B" w:rsidP="00002404">
      <w:pPr>
        <w:rPr>
          <w:rFonts w:eastAsia="SimSun"/>
          <w:lang w:eastAsia="ja-JP"/>
        </w:rPr>
      </w:pPr>
      <w:r w:rsidRPr="00BA3BAD">
        <w:rPr>
          <w:rFonts w:eastAsia="SimSun"/>
          <w:lang w:eastAsia="ja-JP"/>
        </w:rPr>
        <w:t>Compute upstream_gap_acceptable = True</w:t>
      </w:r>
      <w:r w:rsidR="006C5D91">
        <w:rPr>
          <w:rFonts w:eastAsia="SimSun"/>
          <w:lang w:eastAsia="ja-JP"/>
        </w:rPr>
        <w:t>.</w:t>
      </w:r>
    </w:p>
    <w:p w14:paraId="556CAFE1" w14:textId="77777777" w:rsidR="00AD5D5B" w:rsidRPr="00BA3BAD" w:rsidRDefault="00AD5D5B" w:rsidP="00574707">
      <w:pPr>
        <w:spacing w:after="120" w:line="259" w:lineRule="auto"/>
        <w:rPr>
          <w:rFonts w:eastAsia="SimSun"/>
          <w:lang w:eastAsia="ja-JP"/>
        </w:rPr>
      </w:pPr>
    </w:p>
    <w:p w14:paraId="45A42254" w14:textId="6945F225" w:rsidR="00AD5D5B" w:rsidRDefault="00AD5D5B" w:rsidP="00002404">
      <w:pPr>
        <w:rPr>
          <w:rFonts w:eastAsia="SimSun"/>
          <w:lang w:eastAsia="ja-JP"/>
        </w:rPr>
      </w:pPr>
      <w:r w:rsidRPr="00BA3BAD">
        <w:rPr>
          <w:rFonts w:eastAsia="SimSun"/>
          <w:lang w:eastAsia="ja-JP"/>
        </w:rPr>
        <w:t>If (there is a leader in the target lane)</w:t>
      </w:r>
      <w:r w:rsidR="006C5D91">
        <w:rPr>
          <w:rFonts w:eastAsia="SimSun"/>
          <w:lang w:eastAsia="ja-JP"/>
        </w:rPr>
        <w:t>:</w:t>
      </w:r>
    </w:p>
    <w:p w14:paraId="609EE3D8" w14:textId="77777777" w:rsidR="00002404" w:rsidRPr="00BA3BAD" w:rsidRDefault="00002404" w:rsidP="00002404">
      <w:pPr>
        <w:rPr>
          <w:rFonts w:eastAsia="SimSun"/>
          <w:lang w:eastAsia="ja-JP"/>
        </w:rPr>
      </w:pPr>
    </w:p>
    <w:p w14:paraId="44C5D751" w14:textId="1A373077" w:rsidR="00AD5D5B" w:rsidRDefault="00AD5D5B" w:rsidP="00002404">
      <w:pPr>
        <w:pStyle w:val="ListParagraph"/>
        <w:numPr>
          <w:ilvl w:val="0"/>
          <w:numId w:val="109"/>
        </w:numPr>
        <w:rPr>
          <w:rFonts w:eastAsia="SimSun"/>
          <w:lang w:eastAsia="ja-JP"/>
        </w:rPr>
      </w:pPr>
      <w:r w:rsidRPr="00002404">
        <w:rPr>
          <w:rFonts w:eastAsia="SimSun"/>
          <w:lang w:eastAsia="ja-JP"/>
        </w:rPr>
        <w:t>Compute max deceleration of target lane leader as d_leader = -1 * (target lane lead vehicle speed)^2 / (2 * min acceleration) * relaxation coefficient</w:t>
      </w:r>
      <w:r w:rsidR="006C5D91">
        <w:rPr>
          <w:rFonts w:eastAsia="SimSun"/>
          <w:lang w:eastAsia="ja-JP"/>
        </w:rPr>
        <w:t>.</w:t>
      </w:r>
    </w:p>
    <w:p w14:paraId="5DD4E597" w14:textId="77777777" w:rsidR="00002404" w:rsidRPr="00002404" w:rsidRDefault="00002404" w:rsidP="00002404">
      <w:pPr>
        <w:rPr>
          <w:rFonts w:eastAsia="SimSun"/>
          <w:lang w:eastAsia="ja-JP"/>
        </w:rPr>
      </w:pPr>
    </w:p>
    <w:p w14:paraId="74E2205B" w14:textId="524AF974" w:rsidR="00AD5D5B" w:rsidRPr="00002404" w:rsidRDefault="00AD5D5B" w:rsidP="00002404">
      <w:pPr>
        <w:pStyle w:val="ListParagraph"/>
        <w:numPr>
          <w:ilvl w:val="0"/>
          <w:numId w:val="109"/>
        </w:numPr>
        <w:rPr>
          <w:rFonts w:eastAsia="SimSun"/>
          <w:lang w:eastAsia="ja-JP"/>
        </w:rPr>
      </w:pPr>
      <w:r w:rsidRPr="00002404">
        <w:rPr>
          <w:rFonts w:eastAsia="SimSun"/>
          <w:lang w:eastAsia="ja-JP"/>
        </w:rPr>
        <w:t xml:space="preserve">If (headway to target lane leader </w:t>
      </w:r>
      <w:r w:rsidR="006C5D91">
        <w:rPr>
          <w:rFonts w:eastAsia="SimSun"/>
          <w:lang w:eastAsia="ja-JP"/>
        </w:rPr>
        <w:t>-</w:t>
      </w:r>
      <w:r w:rsidRPr="00002404">
        <w:rPr>
          <w:rFonts w:eastAsia="SimSun"/>
          <w:lang w:eastAsia="ja-JP"/>
        </w:rPr>
        <w:t xml:space="preserve"> target lane leader vehicle length &lt;=0):</w:t>
      </w:r>
    </w:p>
    <w:p w14:paraId="22002C69" w14:textId="2150C822" w:rsidR="00AD5D5B" w:rsidRDefault="00AD5D5B" w:rsidP="00002404">
      <w:pPr>
        <w:pStyle w:val="ListParagraph"/>
        <w:numPr>
          <w:ilvl w:val="1"/>
          <w:numId w:val="83"/>
        </w:numPr>
        <w:rPr>
          <w:rFonts w:eastAsia="SimSun"/>
          <w:lang w:eastAsia="ja-JP"/>
        </w:rPr>
      </w:pPr>
      <w:r w:rsidRPr="00002404">
        <w:rPr>
          <w:rFonts w:eastAsia="SimSun"/>
          <w:lang w:eastAsia="ja-JP"/>
        </w:rPr>
        <w:t>Update dow</w:t>
      </w:r>
      <w:r w:rsidR="00002404">
        <w:rPr>
          <w:rFonts w:eastAsia="SimSun"/>
          <w:lang w:eastAsia="ja-JP"/>
        </w:rPr>
        <w:t>nstream_gap_acceptable</w:t>
      </w:r>
      <w:r w:rsidR="006C5D91">
        <w:rPr>
          <w:rFonts w:eastAsia="SimSun"/>
          <w:lang w:eastAsia="ja-JP"/>
        </w:rPr>
        <w:t xml:space="preserve"> </w:t>
      </w:r>
      <w:r w:rsidR="00002404">
        <w:rPr>
          <w:rFonts w:eastAsia="SimSun"/>
          <w:lang w:eastAsia="ja-JP"/>
        </w:rPr>
        <w:t>= False</w:t>
      </w:r>
      <w:r w:rsidR="006C5D91">
        <w:rPr>
          <w:rFonts w:eastAsia="SimSun"/>
          <w:lang w:eastAsia="ja-JP"/>
        </w:rPr>
        <w:t>.</w:t>
      </w:r>
    </w:p>
    <w:p w14:paraId="669D1E4D" w14:textId="77777777" w:rsidR="00002404" w:rsidRPr="00002404" w:rsidRDefault="00002404" w:rsidP="00002404">
      <w:pPr>
        <w:rPr>
          <w:rFonts w:eastAsia="SimSun"/>
          <w:lang w:eastAsia="ja-JP"/>
        </w:rPr>
      </w:pPr>
    </w:p>
    <w:p w14:paraId="7BB47A9A" w14:textId="16F55B05" w:rsidR="00AD5D5B" w:rsidRDefault="00AD5D5B" w:rsidP="00002404">
      <w:pPr>
        <w:pStyle w:val="ListParagraph"/>
        <w:numPr>
          <w:ilvl w:val="0"/>
          <w:numId w:val="111"/>
        </w:numPr>
        <w:rPr>
          <w:rFonts w:eastAsia="SimSun"/>
          <w:lang w:eastAsia="ja-JP"/>
        </w:rPr>
      </w:pPr>
      <w:r w:rsidRPr="00002404">
        <w:rPr>
          <w:rFonts w:eastAsia="SimSun"/>
          <w:lang w:eastAsia="ja-JP"/>
        </w:rPr>
        <w:t>Else</w:t>
      </w:r>
      <w:r w:rsidR="006C5D91">
        <w:rPr>
          <w:rFonts w:eastAsia="SimSun"/>
          <w:lang w:eastAsia="ja-JP"/>
        </w:rPr>
        <w:t>:</w:t>
      </w:r>
    </w:p>
    <w:p w14:paraId="5DB192C6" w14:textId="77777777" w:rsidR="006C5D91" w:rsidRPr="00866D34" w:rsidRDefault="006C5D91" w:rsidP="00F96782">
      <w:pPr>
        <w:rPr>
          <w:rFonts w:eastAsia="SimSun"/>
          <w:lang w:eastAsia="ja-JP"/>
        </w:rPr>
      </w:pPr>
    </w:p>
    <w:p w14:paraId="55D06A91" w14:textId="5D051F36" w:rsidR="00AD5D5B" w:rsidRPr="00002404" w:rsidRDefault="00AD5D5B" w:rsidP="00002404">
      <w:pPr>
        <w:pStyle w:val="ListParagraph"/>
        <w:numPr>
          <w:ilvl w:val="1"/>
          <w:numId w:val="83"/>
        </w:numPr>
        <w:rPr>
          <w:rFonts w:eastAsia="SimSun"/>
          <w:lang w:eastAsia="ja-JP"/>
        </w:rPr>
      </w:pPr>
      <w:r w:rsidRPr="00002404">
        <w:rPr>
          <w:rFonts w:eastAsia="SimSun"/>
          <w:lang w:eastAsia="ja-JP"/>
        </w:rPr>
        <w:t>If (gap acceptance model is ACC model)</w:t>
      </w:r>
      <w:r w:rsidR="006C5D91">
        <w:rPr>
          <w:rFonts w:eastAsia="SimSun"/>
          <w:lang w:eastAsia="ja-JP"/>
        </w:rPr>
        <w:t>:</w:t>
      </w:r>
    </w:p>
    <w:p w14:paraId="379529FF" w14:textId="67FA7B2E" w:rsidR="00AD5D5B" w:rsidRPr="00002404" w:rsidRDefault="00AD5D5B" w:rsidP="00002404">
      <w:pPr>
        <w:pStyle w:val="ListParagraph"/>
        <w:numPr>
          <w:ilvl w:val="2"/>
          <w:numId w:val="83"/>
        </w:numPr>
        <w:rPr>
          <w:rFonts w:eastAsia="SimSun"/>
          <w:lang w:eastAsia="ja-JP"/>
        </w:rPr>
      </w:pPr>
      <w:r w:rsidRPr="00002404">
        <w:rPr>
          <w:rFonts w:eastAsia="SimSun"/>
          <w:lang w:eastAsia="ja-JP"/>
        </w:rPr>
        <w:t>If (AccGapAccepted() is False)</w:t>
      </w:r>
      <w:r w:rsidR="006C5D91">
        <w:rPr>
          <w:rFonts w:eastAsia="SimSun"/>
          <w:lang w:eastAsia="ja-JP"/>
        </w:rPr>
        <w:t>.</w:t>
      </w:r>
    </w:p>
    <w:p w14:paraId="7078F5FF" w14:textId="3B36196F" w:rsidR="00AD5D5B" w:rsidRPr="00002404" w:rsidRDefault="00AD5D5B" w:rsidP="00002404">
      <w:pPr>
        <w:pStyle w:val="ListParagraph"/>
        <w:numPr>
          <w:ilvl w:val="3"/>
          <w:numId w:val="83"/>
        </w:numPr>
        <w:rPr>
          <w:rFonts w:eastAsia="SimSun"/>
          <w:lang w:eastAsia="ja-JP"/>
        </w:rPr>
      </w:pPr>
      <w:r w:rsidRPr="00002404">
        <w:rPr>
          <w:rFonts w:eastAsia="SimSun"/>
          <w:lang w:eastAsia="ja-JP"/>
        </w:rPr>
        <w:t>Update downstream_gap_acceptable =</w:t>
      </w:r>
      <w:r w:rsidR="006C5D91">
        <w:rPr>
          <w:rFonts w:eastAsia="SimSun"/>
          <w:lang w:eastAsia="ja-JP"/>
        </w:rPr>
        <w:t xml:space="preserve"> </w:t>
      </w:r>
      <w:r w:rsidRPr="00002404">
        <w:rPr>
          <w:rFonts w:eastAsia="SimSun"/>
          <w:lang w:eastAsia="ja-JP"/>
        </w:rPr>
        <w:t>False</w:t>
      </w:r>
      <w:r w:rsidR="006C5D91">
        <w:rPr>
          <w:rFonts w:eastAsia="SimSun"/>
          <w:lang w:eastAsia="ja-JP"/>
        </w:rPr>
        <w:t>.</w:t>
      </w:r>
    </w:p>
    <w:p w14:paraId="6B823A16" w14:textId="00F078A7" w:rsidR="00AD5D5B" w:rsidRPr="006C5D91" w:rsidRDefault="00AD5D5B" w:rsidP="006C5D91">
      <w:pPr>
        <w:pStyle w:val="ListParagraph"/>
        <w:numPr>
          <w:ilvl w:val="1"/>
          <w:numId w:val="83"/>
        </w:numPr>
        <w:rPr>
          <w:rFonts w:eastAsia="SimSun"/>
          <w:lang w:eastAsia="ja-JP"/>
        </w:rPr>
      </w:pPr>
      <w:r w:rsidRPr="00002404">
        <w:rPr>
          <w:rFonts w:eastAsia="SimSun"/>
          <w:lang w:eastAsia="ja-JP"/>
        </w:rPr>
        <w:t>Else</w:t>
      </w:r>
      <w:r w:rsidR="006C5D91">
        <w:rPr>
          <w:rFonts w:eastAsia="SimSun"/>
          <w:lang w:eastAsia="ja-JP"/>
        </w:rPr>
        <w:t>:</w:t>
      </w:r>
    </w:p>
    <w:p w14:paraId="7DFB40F8" w14:textId="4548C28D" w:rsidR="00AD5D5B" w:rsidRPr="006C5D91" w:rsidRDefault="00AD5D5B" w:rsidP="006C5D91">
      <w:pPr>
        <w:pStyle w:val="ListParagraph"/>
        <w:numPr>
          <w:ilvl w:val="2"/>
          <w:numId w:val="83"/>
        </w:numPr>
        <w:rPr>
          <w:rFonts w:eastAsia="SimSun"/>
          <w:lang w:eastAsia="ja-JP"/>
        </w:rPr>
      </w:pPr>
      <w:r w:rsidRPr="006C5D91">
        <w:rPr>
          <w:rFonts w:eastAsia="SimSun"/>
          <w:lang w:eastAsia="ja-JP"/>
        </w:rPr>
        <w:t>If (Gipps mo</w:t>
      </w:r>
      <w:r w:rsidR="006C5D91">
        <w:rPr>
          <w:rFonts w:eastAsia="SimSun"/>
          <w:lang w:eastAsia="ja-JP"/>
        </w:rPr>
        <w:t>del, DisGapAccepted() is false).</w:t>
      </w:r>
    </w:p>
    <w:p w14:paraId="2AF86859" w14:textId="4E965609" w:rsidR="00AD5D5B" w:rsidRPr="006C5D91" w:rsidRDefault="00AD5D5B" w:rsidP="006C5D91">
      <w:pPr>
        <w:pStyle w:val="ListParagraph"/>
        <w:numPr>
          <w:ilvl w:val="3"/>
          <w:numId w:val="83"/>
        </w:numPr>
        <w:rPr>
          <w:rFonts w:eastAsia="SimSun"/>
          <w:lang w:eastAsia="ja-JP"/>
        </w:rPr>
      </w:pPr>
      <w:r w:rsidRPr="00BA3BAD">
        <w:rPr>
          <w:rFonts w:eastAsia="SimSun"/>
          <w:lang w:eastAsia="ja-JP"/>
        </w:rPr>
        <w:t>Update downstream_gap_acceptable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p>
    <w:p w14:paraId="16C7FAB9" w14:textId="12B0FE6B" w:rsidR="00AD5D5B" w:rsidRPr="006C5D91" w:rsidRDefault="00AD5D5B" w:rsidP="006C5D91">
      <w:pPr>
        <w:pStyle w:val="ListParagraph"/>
        <w:numPr>
          <w:ilvl w:val="2"/>
          <w:numId w:val="83"/>
        </w:numPr>
        <w:rPr>
          <w:rFonts w:eastAsia="SimSun"/>
          <w:lang w:eastAsia="ja-JP"/>
        </w:rPr>
      </w:pPr>
      <w:r w:rsidRPr="006C5D91">
        <w:rPr>
          <w:rFonts w:eastAsia="SimSun"/>
          <w:lang w:eastAsia="ja-JP"/>
        </w:rPr>
        <w:t>Else</w:t>
      </w:r>
      <w:r w:rsidR="006C5D91">
        <w:rPr>
          <w:rFonts w:eastAsia="SimSun"/>
          <w:lang w:eastAsia="ja-JP"/>
        </w:rPr>
        <w:t>:</w:t>
      </w:r>
    </w:p>
    <w:p w14:paraId="74331F86" w14:textId="2CC0A8F1" w:rsidR="006C5D91" w:rsidRDefault="00AD5D5B" w:rsidP="006C5D91">
      <w:pPr>
        <w:pStyle w:val="ListParagraph"/>
        <w:numPr>
          <w:ilvl w:val="3"/>
          <w:numId w:val="83"/>
        </w:numPr>
        <w:rPr>
          <w:rFonts w:eastAsia="SimSun"/>
          <w:lang w:eastAsia="ja-JP"/>
        </w:rPr>
      </w:pPr>
      <w:r w:rsidRPr="006C5D91">
        <w:rPr>
          <w:rFonts w:eastAsia="SimSun"/>
          <w:lang w:eastAsia="ja-JP"/>
        </w:rPr>
        <w:t>Compute acceleration of subject vehicle, acc_self</w:t>
      </w:r>
      <w:r w:rsidR="006C5D91">
        <w:rPr>
          <w:rFonts w:eastAsia="SimSun"/>
          <w:lang w:eastAsia="ja-JP"/>
        </w:rPr>
        <w:t>.</w:t>
      </w:r>
    </w:p>
    <w:p w14:paraId="063FFB95" w14:textId="17CAA107" w:rsidR="006C5D91" w:rsidRDefault="00AD5D5B" w:rsidP="006C5D91">
      <w:pPr>
        <w:pStyle w:val="ListParagraph"/>
        <w:numPr>
          <w:ilvl w:val="3"/>
          <w:numId w:val="83"/>
        </w:numPr>
        <w:rPr>
          <w:rFonts w:eastAsia="SimSun"/>
          <w:lang w:eastAsia="ja-JP"/>
        </w:rPr>
      </w:pPr>
      <w:r w:rsidRPr="006C5D91">
        <w:rPr>
          <w:rFonts w:eastAsia="SimSun"/>
          <w:lang w:eastAsia="ja-JP"/>
        </w:rPr>
        <w:t>If (LC type is optional and acc_self &lt; comfortable deceleration for optional LC)</w:t>
      </w:r>
      <w:r w:rsidR="006C5D91">
        <w:rPr>
          <w:rFonts w:eastAsia="SimSun"/>
          <w:lang w:eastAsia="ja-JP"/>
        </w:rPr>
        <w:t>.</w:t>
      </w:r>
    </w:p>
    <w:p w14:paraId="0E5E1B5B" w14:textId="4F57E8CF" w:rsidR="00AD5D5B" w:rsidRPr="006C5D91" w:rsidRDefault="00AD5D5B" w:rsidP="006C5D91">
      <w:pPr>
        <w:pStyle w:val="ListParagraph"/>
        <w:numPr>
          <w:ilvl w:val="3"/>
          <w:numId w:val="83"/>
        </w:numPr>
        <w:rPr>
          <w:rFonts w:eastAsia="SimSun"/>
          <w:lang w:eastAsia="ja-JP"/>
        </w:rPr>
      </w:pPr>
      <w:r w:rsidRPr="006C5D91">
        <w:rPr>
          <w:rFonts w:eastAsia="SimSun"/>
          <w:lang w:eastAsia="ja-JP"/>
        </w:rPr>
        <w:t>Update downstream_gap_acceptable =</w:t>
      </w:r>
      <w:r w:rsidR="006C5D91">
        <w:rPr>
          <w:rFonts w:eastAsia="SimSun"/>
          <w:lang w:eastAsia="ja-JP"/>
        </w:rPr>
        <w:t xml:space="preserve"> </w:t>
      </w:r>
      <w:r w:rsidRPr="006C5D91">
        <w:rPr>
          <w:rFonts w:eastAsia="SimSun"/>
          <w:lang w:eastAsia="ja-JP"/>
        </w:rPr>
        <w:t>False</w:t>
      </w:r>
      <w:r w:rsidR="006C5D91">
        <w:rPr>
          <w:rFonts w:eastAsia="SimSun"/>
          <w:lang w:eastAsia="ja-JP"/>
        </w:rPr>
        <w:t>.</w:t>
      </w:r>
    </w:p>
    <w:p w14:paraId="7864129F" w14:textId="77777777" w:rsidR="006C5D91" w:rsidRDefault="006C5D91" w:rsidP="006C5D91">
      <w:pPr>
        <w:rPr>
          <w:rFonts w:eastAsia="SimSun"/>
          <w:lang w:eastAsia="ja-JP"/>
        </w:rPr>
      </w:pPr>
    </w:p>
    <w:p w14:paraId="4B4C392A" w14:textId="3224C289" w:rsidR="00AD5D5B" w:rsidRDefault="00AD5D5B" w:rsidP="006C5D91">
      <w:pPr>
        <w:rPr>
          <w:rFonts w:eastAsia="SimSun"/>
          <w:lang w:eastAsia="ja-JP"/>
        </w:rPr>
      </w:pPr>
      <w:r w:rsidRPr="00BA3BAD">
        <w:rPr>
          <w:rFonts w:eastAsia="SimSun"/>
          <w:lang w:eastAsia="ja-JP"/>
        </w:rPr>
        <w:t>If (there is a follower in the target lane)</w:t>
      </w:r>
      <w:r w:rsidR="006C5D91">
        <w:rPr>
          <w:rFonts w:eastAsia="SimSun"/>
          <w:lang w:eastAsia="ja-JP"/>
        </w:rPr>
        <w:t>:</w:t>
      </w:r>
    </w:p>
    <w:p w14:paraId="7D2F8442" w14:textId="77777777" w:rsidR="006C5D91" w:rsidRPr="00BA3BAD" w:rsidRDefault="006C5D91" w:rsidP="006C5D91">
      <w:pPr>
        <w:rPr>
          <w:rFonts w:eastAsia="SimSun"/>
          <w:lang w:eastAsia="ja-JP"/>
        </w:rPr>
      </w:pPr>
    </w:p>
    <w:p w14:paraId="4639E88F" w14:textId="116922AA" w:rsidR="00AD5D5B" w:rsidRDefault="00AD5D5B" w:rsidP="006C5D91">
      <w:pPr>
        <w:pStyle w:val="ListParagraph"/>
        <w:numPr>
          <w:ilvl w:val="0"/>
          <w:numId w:val="118"/>
        </w:numPr>
        <w:rPr>
          <w:rFonts w:eastAsia="SimSun"/>
          <w:lang w:eastAsia="ja-JP"/>
        </w:rPr>
      </w:pPr>
      <w:r w:rsidRPr="006C5D91">
        <w:rPr>
          <w:rFonts w:eastAsia="SimSun"/>
          <w:lang w:eastAsia="ja-JP"/>
        </w:rPr>
        <w:lastRenderedPageBreak/>
        <w:t>Compute max deceleration of target lane leader as d_leader = = -1 * (target lane lead vehicle speed)^2 / (2 * min acceleration) * relaxation coefficient</w:t>
      </w:r>
      <w:r w:rsidR="006C5D91">
        <w:rPr>
          <w:rFonts w:eastAsia="SimSun"/>
          <w:lang w:eastAsia="ja-JP"/>
        </w:rPr>
        <w:t>.</w:t>
      </w:r>
    </w:p>
    <w:p w14:paraId="2B1D2CE2" w14:textId="77777777" w:rsidR="006C5D91" w:rsidRPr="006C5D91" w:rsidRDefault="006C5D91" w:rsidP="006C5D91">
      <w:pPr>
        <w:rPr>
          <w:rFonts w:eastAsia="SimSun"/>
          <w:lang w:eastAsia="ja-JP"/>
        </w:rPr>
      </w:pPr>
    </w:p>
    <w:p w14:paraId="369B89CB" w14:textId="331A96E5" w:rsidR="00AD5D5B" w:rsidRPr="006C5D91" w:rsidRDefault="00AD5D5B" w:rsidP="006C5D91">
      <w:pPr>
        <w:pStyle w:val="ListParagraph"/>
        <w:numPr>
          <w:ilvl w:val="0"/>
          <w:numId w:val="118"/>
        </w:numPr>
        <w:rPr>
          <w:rFonts w:eastAsia="SimSun"/>
          <w:lang w:eastAsia="ja-JP"/>
        </w:rPr>
      </w:pPr>
      <w:r w:rsidRPr="006C5D91">
        <w:rPr>
          <w:rFonts w:eastAsia="SimSun"/>
          <w:lang w:eastAsia="ja-JP"/>
        </w:rPr>
        <w:t xml:space="preserve">If (headway with the target lane follower </w:t>
      </w:r>
      <w:r w:rsidR="006C5D91">
        <w:rPr>
          <w:rFonts w:eastAsia="SimSun"/>
          <w:lang w:eastAsia="ja-JP"/>
        </w:rPr>
        <w:t>-</w:t>
      </w:r>
      <w:r w:rsidR="006C5D91" w:rsidRPr="006C5D91">
        <w:rPr>
          <w:rFonts w:eastAsia="SimSun"/>
          <w:lang w:eastAsia="ja-JP"/>
        </w:rPr>
        <w:t xml:space="preserve"> </w:t>
      </w:r>
      <w:r w:rsidRPr="006C5D91">
        <w:rPr>
          <w:rFonts w:eastAsia="SimSun"/>
          <w:lang w:eastAsia="ja-JP"/>
        </w:rPr>
        <w:t>subject vehicle length &lt;=0)</w:t>
      </w:r>
    </w:p>
    <w:p w14:paraId="08021468" w14:textId="0ECBF524" w:rsidR="00AD5D5B" w:rsidRDefault="00AD5D5B" w:rsidP="002133A0">
      <w:pPr>
        <w:numPr>
          <w:ilvl w:val="2"/>
          <w:numId w:val="16"/>
        </w:numPr>
        <w:spacing w:after="120" w:line="259" w:lineRule="auto"/>
        <w:contextualSpacing/>
        <w:rPr>
          <w:rFonts w:eastAsia="SimSun"/>
          <w:lang w:eastAsia="ja-JP"/>
        </w:rPr>
      </w:pPr>
      <w:r w:rsidRPr="00BA3BAD">
        <w:rPr>
          <w:rFonts w:eastAsia="SimSun"/>
          <w:lang w:eastAsia="ja-JP"/>
        </w:rPr>
        <w:t>Update upstream_gap_acceptable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p>
    <w:p w14:paraId="74241E21" w14:textId="77777777" w:rsidR="006C5D91" w:rsidRPr="00BA3BAD" w:rsidRDefault="006C5D91" w:rsidP="006C5D91">
      <w:pPr>
        <w:spacing w:after="120" w:line="259" w:lineRule="auto"/>
        <w:contextualSpacing/>
        <w:rPr>
          <w:rFonts w:eastAsia="SimSun"/>
          <w:lang w:eastAsia="ja-JP"/>
        </w:rPr>
      </w:pPr>
    </w:p>
    <w:p w14:paraId="52D57D39" w14:textId="31C25156" w:rsidR="00AD5D5B" w:rsidRPr="006C5D91" w:rsidRDefault="00AD5D5B" w:rsidP="006C5D91">
      <w:pPr>
        <w:pStyle w:val="ListParagraph"/>
        <w:numPr>
          <w:ilvl w:val="0"/>
          <w:numId w:val="119"/>
        </w:numPr>
        <w:rPr>
          <w:rFonts w:eastAsia="SimSun"/>
          <w:lang w:eastAsia="ja-JP"/>
        </w:rPr>
      </w:pPr>
      <w:r w:rsidRPr="006C5D91">
        <w:rPr>
          <w:rFonts w:eastAsia="SimSun"/>
          <w:lang w:eastAsia="ja-JP"/>
        </w:rPr>
        <w:t>Else if (target lane follower speed &lt;=0)</w:t>
      </w:r>
      <w:r w:rsidR="006C5D91">
        <w:rPr>
          <w:rFonts w:eastAsia="SimSun"/>
          <w:lang w:eastAsia="ja-JP"/>
        </w:rPr>
        <w:t>:</w:t>
      </w:r>
    </w:p>
    <w:p w14:paraId="6331CA53" w14:textId="57F64C23" w:rsidR="00AD5D5B" w:rsidRDefault="00AD5D5B" w:rsidP="002133A0">
      <w:pPr>
        <w:numPr>
          <w:ilvl w:val="2"/>
          <w:numId w:val="16"/>
        </w:numPr>
        <w:spacing w:after="120" w:line="259" w:lineRule="auto"/>
        <w:contextualSpacing/>
        <w:rPr>
          <w:rFonts w:eastAsia="SimSun"/>
          <w:lang w:eastAsia="ja-JP"/>
        </w:rPr>
      </w:pPr>
      <w:r w:rsidRPr="00BA3BAD">
        <w:rPr>
          <w:rFonts w:eastAsia="SimSun"/>
          <w:lang w:eastAsia="ja-JP"/>
        </w:rPr>
        <w:t>Update upstream_gap_acceptable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p>
    <w:p w14:paraId="249B83AA" w14:textId="77777777" w:rsidR="006C5D91" w:rsidRPr="00BA3BAD" w:rsidRDefault="006C5D91" w:rsidP="006C5D91">
      <w:pPr>
        <w:spacing w:after="120" w:line="259" w:lineRule="auto"/>
        <w:contextualSpacing/>
        <w:rPr>
          <w:rFonts w:eastAsia="SimSun"/>
          <w:lang w:eastAsia="ja-JP"/>
        </w:rPr>
      </w:pPr>
    </w:p>
    <w:p w14:paraId="373DA60D" w14:textId="77777777" w:rsidR="006C5D91" w:rsidRDefault="00AD5D5B" w:rsidP="006C5D91">
      <w:pPr>
        <w:pStyle w:val="ListParagraph"/>
        <w:numPr>
          <w:ilvl w:val="0"/>
          <w:numId w:val="120"/>
        </w:numPr>
        <w:rPr>
          <w:rFonts w:eastAsia="SimSun"/>
          <w:lang w:eastAsia="ja-JP"/>
        </w:rPr>
      </w:pPr>
      <w:r w:rsidRPr="006C5D91">
        <w:rPr>
          <w:rFonts w:eastAsia="SimSun"/>
          <w:lang w:eastAsia="ja-JP"/>
        </w:rPr>
        <w:t>Else</w:t>
      </w:r>
      <w:r w:rsidR="006C5D91">
        <w:rPr>
          <w:rFonts w:eastAsia="SimSun"/>
          <w:lang w:eastAsia="ja-JP"/>
        </w:rPr>
        <w:t>:</w:t>
      </w:r>
    </w:p>
    <w:p w14:paraId="082BAB19" w14:textId="1E1BA12A" w:rsidR="00AD5D5B" w:rsidRPr="00866D34" w:rsidRDefault="00AD5D5B" w:rsidP="00F96782">
      <w:pPr>
        <w:rPr>
          <w:rFonts w:eastAsia="SimSun"/>
          <w:lang w:eastAsia="ja-JP"/>
        </w:rPr>
      </w:pPr>
    </w:p>
    <w:p w14:paraId="0E4F8280" w14:textId="68851D80" w:rsidR="00AD5D5B" w:rsidRPr="00BA3BAD" w:rsidRDefault="00AD5D5B" w:rsidP="002133A0">
      <w:pPr>
        <w:numPr>
          <w:ilvl w:val="2"/>
          <w:numId w:val="16"/>
        </w:numPr>
        <w:spacing w:after="120" w:line="259" w:lineRule="auto"/>
        <w:contextualSpacing/>
        <w:rPr>
          <w:rFonts w:eastAsia="SimSun"/>
          <w:lang w:eastAsia="ja-JP"/>
        </w:rPr>
      </w:pPr>
      <w:r w:rsidRPr="00BA3BAD">
        <w:rPr>
          <w:rFonts w:eastAsia="SimSun"/>
          <w:lang w:eastAsia="ja-JP"/>
        </w:rPr>
        <w:t>If (gap acceptance model is ACC model)</w:t>
      </w:r>
      <w:r w:rsidR="006C5D91">
        <w:rPr>
          <w:rFonts w:eastAsia="SimSun"/>
          <w:lang w:eastAsia="ja-JP"/>
        </w:rPr>
        <w:t>:</w:t>
      </w:r>
    </w:p>
    <w:p w14:paraId="1B4E269E" w14:textId="274D873D" w:rsidR="00AD5D5B" w:rsidRPr="00BA3BAD" w:rsidRDefault="00AD5D5B" w:rsidP="002133A0">
      <w:pPr>
        <w:numPr>
          <w:ilvl w:val="3"/>
          <w:numId w:val="16"/>
        </w:numPr>
        <w:spacing w:after="120" w:line="259" w:lineRule="auto"/>
        <w:contextualSpacing/>
        <w:rPr>
          <w:rFonts w:eastAsia="SimSun"/>
          <w:lang w:eastAsia="ja-JP"/>
        </w:rPr>
      </w:pPr>
      <w:r w:rsidRPr="00BA3BAD">
        <w:rPr>
          <w:rFonts w:eastAsia="SimSun"/>
          <w:lang w:eastAsia="ja-JP"/>
        </w:rPr>
        <w:t>If (ACCGapAccepted is False)</w:t>
      </w:r>
      <w:r w:rsidR="006C5D91">
        <w:rPr>
          <w:rFonts w:eastAsia="SimSun"/>
          <w:lang w:eastAsia="ja-JP"/>
        </w:rPr>
        <w:t>:</w:t>
      </w:r>
    </w:p>
    <w:p w14:paraId="202C4521" w14:textId="25029729" w:rsidR="00AD5D5B" w:rsidRPr="00BA3BAD" w:rsidRDefault="00AD5D5B" w:rsidP="002133A0">
      <w:pPr>
        <w:numPr>
          <w:ilvl w:val="4"/>
          <w:numId w:val="16"/>
        </w:numPr>
        <w:spacing w:after="120" w:line="259" w:lineRule="auto"/>
        <w:contextualSpacing/>
        <w:rPr>
          <w:rFonts w:eastAsia="SimSun"/>
          <w:lang w:eastAsia="ja-JP"/>
        </w:rPr>
      </w:pPr>
      <w:r w:rsidRPr="00BA3BAD">
        <w:rPr>
          <w:rFonts w:eastAsia="SimSun"/>
          <w:lang w:eastAsia="ja-JP"/>
        </w:rPr>
        <w:t>Update upstream_gap_acceptable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r w:rsidRPr="00BA3BAD">
        <w:rPr>
          <w:rFonts w:eastAsia="SimSun"/>
          <w:lang w:eastAsia="ja-JP"/>
        </w:rPr>
        <w:t xml:space="preserve">  </w:t>
      </w:r>
    </w:p>
    <w:p w14:paraId="5D64D2A3" w14:textId="72F27707" w:rsidR="00AD5D5B" w:rsidRPr="00BA3BAD" w:rsidRDefault="00AD5D5B" w:rsidP="002133A0">
      <w:pPr>
        <w:numPr>
          <w:ilvl w:val="2"/>
          <w:numId w:val="16"/>
        </w:numPr>
        <w:spacing w:after="120" w:line="259" w:lineRule="auto"/>
        <w:contextualSpacing/>
        <w:rPr>
          <w:rFonts w:eastAsia="SimSun"/>
          <w:lang w:eastAsia="ja-JP"/>
        </w:rPr>
      </w:pPr>
      <w:r w:rsidRPr="00BA3BAD">
        <w:rPr>
          <w:rFonts w:eastAsia="SimSun"/>
          <w:lang w:eastAsia="ja-JP"/>
        </w:rPr>
        <w:t>Else</w:t>
      </w:r>
      <w:r w:rsidR="006C5D91">
        <w:rPr>
          <w:rFonts w:eastAsia="SimSun"/>
          <w:lang w:eastAsia="ja-JP"/>
        </w:rPr>
        <w:t>:</w:t>
      </w:r>
    </w:p>
    <w:p w14:paraId="7FF19446" w14:textId="1A48546A" w:rsidR="00AD5D5B" w:rsidRPr="00BA3BAD" w:rsidRDefault="00AD5D5B" w:rsidP="002133A0">
      <w:pPr>
        <w:numPr>
          <w:ilvl w:val="3"/>
          <w:numId w:val="16"/>
        </w:numPr>
        <w:spacing w:after="120" w:line="259" w:lineRule="auto"/>
        <w:contextualSpacing/>
        <w:rPr>
          <w:rFonts w:eastAsia="SimSun"/>
          <w:lang w:eastAsia="ja-JP"/>
        </w:rPr>
      </w:pPr>
      <w:r w:rsidRPr="00BA3BAD">
        <w:rPr>
          <w:rFonts w:eastAsia="SimSun"/>
          <w:lang w:eastAsia="ja-JP"/>
        </w:rPr>
        <w:t>If (Gipps model, DisGapAccepted is false)</w:t>
      </w:r>
      <w:r w:rsidR="006C5D91">
        <w:rPr>
          <w:rFonts w:eastAsia="SimSun"/>
          <w:lang w:eastAsia="ja-JP"/>
        </w:rPr>
        <w:t>:</w:t>
      </w:r>
    </w:p>
    <w:p w14:paraId="71D23232" w14:textId="6F6DBDA2" w:rsidR="00AD5D5B" w:rsidRPr="00BA3BAD" w:rsidRDefault="00AD5D5B" w:rsidP="002133A0">
      <w:pPr>
        <w:numPr>
          <w:ilvl w:val="4"/>
          <w:numId w:val="16"/>
        </w:numPr>
        <w:spacing w:after="120" w:line="259" w:lineRule="auto"/>
        <w:contextualSpacing/>
        <w:rPr>
          <w:rFonts w:eastAsia="SimSun"/>
          <w:lang w:eastAsia="ja-JP"/>
        </w:rPr>
      </w:pPr>
      <w:r w:rsidRPr="00BA3BAD">
        <w:rPr>
          <w:rFonts w:eastAsia="SimSun"/>
          <w:lang w:eastAsia="ja-JP"/>
        </w:rPr>
        <w:t>Update upstream_gap_acceptable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p>
    <w:p w14:paraId="27DC903E" w14:textId="576BBAB0" w:rsidR="00AD5D5B" w:rsidRPr="00BA3BAD" w:rsidRDefault="00AD5D5B" w:rsidP="002133A0">
      <w:pPr>
        <w:numPr>
          <w:ilvl w:val="3"/>
          <w:numId w:val="16"/>
        </w:numPr>
        <w:spacing w:after="120" w:line="259" w:lineRule="auto"/>
        <w:contextualSpacing/>
        <w:rPr>
          <w:rFonts w:eastAsia="SimSun"/>
          <w:lang w:eastAsia="ja-JP"/>
        </w:rPr>
      </w:pPr>
      <w:r w:rsidRPr="00BA3BAD">
        <w:rPr>
          <w:rFonts w:eastAsia="SimSun"/>
          <w:lang w:eastAsia="ja-JP"/>
        </w:rPr>
        <w:t>Else</w:t>
      </w:r>
      <w:r w:rsidR="006C5D91">
        <w:rPr>
          <w:rFonts w:eastAsia="SimSun"/>
          <w:lang w:eastAsia="ja-JP"/>
        </w:rPr>
        <w:t>:</w:t>
      </w:r>
    </w:p>
    <w:p w14:paraId="5396598A" w14:textId="0803DE05" w:rsidR="00AD5D5B" w:rsidRPr="00BA3BAD" w:rsidRDefault="00AD5D5B" w:rsidP="002133A0">
      <w:pPr>
        <w:numPr>
          <w:ilvl w:val="4"/>
          <w:numId w:val="16"/>
        </w:numPr>
        <w:spacing w:after="120" w:line="259" w:lineRule="auto"/>
        <w:contextualSpacing/>
        <w:rPr>
          <w:rFonts w:eastAsia="SimSun"/>
          <w:lang w:eastAsia="ja-JP"/>
        </w:rPr>
      </w:pPr>
      <w:r w:rsidRPr="00BA3BAD">
        <w:rPr>
          <w:rFonts w:eastAsia="SimSun"/>
          <w:lang w:eastAsia="ja-JP"/>
        </w:rPr>
        <w:t>Compute target lane follower deceleration, follower_d</w:t>
      </w:r>
      <w:r w:rsidR="006C5D91">
        <w:rPr>
          <w:rFonts w:eastAsia="SimSun"/>
          <w:lang w:eastAsia="ja-JP"/>
        </w:rPr>
        <w:t>.</w:t>
      </w:r>
    </w:p>
    <w:p w14:paraId="49F5D3C1" w14:textId="1AF52377" w:rsidR="00AD5D5B" w:rsidRPr="00BA3BAD" w:rsidRDefault="00AD5D5B" w:rsidP="002133A0">
      <w:pPr>
        <w:numPr>
          <w:ilvl w:val="4"/>
          <w:numId w:val="16"/>
        </w:numPr>
        <w:spacing w:after="120" w:line="259" w:lineRule="auto"/>
        <w:contextualSpacing/>
        <w:rPr>
          <w:rFonts w:eastAsia="SimSun"/>
          <w:lang w:eastAsia="ja-JP"/>
        </w:rPr>
      </w:pPr>
      <w:r w:rsidRPr="00BA3BAD">
        <w:rPr>
          <w:rFonts w:eastAsia="SimSun"/>
          <w:lang w:eastAsia="ja-JP"/>
        </w:rPr>
        <w:t>If (LC type is optional and follower_d &lt; comfortable deceleration for optional LC/2)</w:t>
      </w:r>
      <w:r w:rsidR="006C5D91">
        <w:rPr>
          <w:rFonts w:eastAsia="SimSun"/>
          <w:lang w:eastAsia="ja-JP"/>
        </w:rPr>
        <w:t>.</w:t>
      </w:r>
    </w:p>
    <w:p w14:paraId="76C97E08" w14:textId="6010E377" w:rsidR="00AD5D5B" w:rsidRPr="00BA3BAD" w:rsidRDefault="00AD5D5B" w:rsidP="002133A0">
      <w:pPr>
        <w:numPr>
          <w:ilvl w:val="5"/>
          <w:numId w:val="16"/>
        </w:numPr>
        <w:spacing w:after="120" w:line="259" w:lineRule="auto"/>
        <w:contextualSpacing/>
        <w:rPr>
          <w:rFonts w:eastAsia="SimSun"/>
          <w:lang w:eastAsia="ja-JP"/>
        </w:rPr>
      </w:pPr>
      <w:r w:rsidRPr="00BA3BAD">
        <w:rPr>
          <w:rFonts w:eastAsia="SimSun"/>
          <w:lang w:eastAsia="ja-JP"/>
        </w:rPr>
        <w:t>Update upstream_gap_acceptable =</w:t>
      </w:r>
      <w:r w:rsidR="006C5D91">
        <w:rPr>
          <w:rFonts w:eastAsia="SimSun"/>
          <w:lang w:eastAsia="ja-JP"/>
        </w:rPr>
        <w:t xml:space="preserve"> </w:t>
      </w:r>
      <w:r w:rsidRPr="00BA3BAD">
        <w:rPr>
          <w:rFonts w:eastAsia="SimSun"/>
          <w:lang w:eastAsia="ja-JP"/>
        </w:rPr>
        <w:t>False</w:t>
      </w:r>
      <w:r w:rsidR="006C5D91">
        <w:rPr>
          <w:rFonts w:eastAsia="SimSun"/>
          <w:lang w:eastAsia="ja-JP"/>
        </w:rPr>
        <w:t>.</w:t>
      </w:r>
    </w:p>
    <w:p w14:paraId="7E6D4330" w14:textId="77777777" w:rsidR="006C5D91" w:rsidRDefault="006C5D91" w:rsidP="006C5D91">
      <w:pPr>
        <w:rPr>
          <w:rFonts w:eastAsia="SimSun"/>
          <w:lang w:eastAsia="ja-JP"/>
        </w:rPr>
      </w:pPr>
    </w:p>
    <w:p w14:paraId="2AF500D4" w14:textId="2E3A0C10" w:rsidR="00AD5D5B" w:rsidRDefault="00AD5D5B" w:rsidP="006C5D91">
      <w:pPr>
        <w:rPr>
          <w:rFonts w:eastAsia="SimSun"/>
          <w:lang w:eastAsia="ja-JP"/>
        </w:rPr>
      </w:pPr>
      <w:r w:rsidRPr="00BA3BAD">
        <w:rPr>
          <w:rFonts w:eastAsia="SimSun"/>
          <w:lang w:eastAsia="ja-JP"/>
        </w:rPr>
        <w:t>If (upstream_gap_acceptable)</w:t>
      </w:r>
      <w:r w:rsidR="006C5D91">
        <w:rPr>
          <w:rFonts w:eastAsia="SimSun"/>
          <w:lang w:eastAsia="ja-JP"/>
        </w:rPr>
        <w:t>:</w:t>
      </w:r>
    </w:p>
    <w:p w14:paraId="78A8F34A" w14:textId="77777777" w:rsidR="006C5D91" w:rsidRPr="00BA3BAD" w:rsidRDefault="006C5D91" w:rsidP="006C5D91">
      <w:pPr>
        <w:rPr>
          <w:rFonts w:eastAsia="SimSun"/>
          <w:lang w:eastAsia="ja-JP"/>
        </w:rPr>
      </w:pPr>
    </w:p>
    <w:p w14:paraId="142D8BAD" w14:textId="76DFDE1A" w:rsidR="00AD5D5B" w:rsidRPr="006C5D91" w:rsidRDefault="00AD5D5B" w:rsidP="006C5D91">
      <w:pPr>
        <w:pStyle w:val="ListParagraph"/>
        <w:numPr>
          <w:ilvl w:val="0"/>
          <w:numId w:val="122"/>
        </w:numPr>
        <w:rPr>
          <w:rFonts w:eastAsia="SimSun"/>
          <w:lang w:eastAsia="ja-JP"/>
        </w:rPr>
      </w:pPr>
      <w:r w:rsidRPr="006C5D91">
        <w:rPr>
          <w:rFonts w:eastAsia="SimSun"/>
          <w:lang w:eastAsia="ja-JP"/>
        </w:rPr>
        <w:t>If (Downstream_gap_acceptable)</w:t>
      </w:r>
      <w:r w:rsidR="006C5D91">
        <w:rPr>
          <w:rFonts w:eastAsia="SimSun"/>
          <w:lang w:eastAsia="ja-JP"/>
        </w:rPr>
        <w:t>:</w:t>
      </w:r>
    </w:p>
    <w:p w14:paraId="32542A57" w14:textId="02F33090" w:rsidR="00AD5D5B" w:rsidRDefault="00AD5D5B" w:rsidP="006C5D91">
      <w:pPr>
        <w:pStyle w:val="ListParagraph"/>
        <w:numPr>
          <w:ilvl w:val="1"/>
          <w:numId w:val="83"/>
        </w:numPr>
        <w:rPr>
          <w:rFonts w:eastAsia="SimSun"/>
          <w:lang w:eastAsia="ja-JP"/>
        </w:rPr>
      </w:pPr>
      <w:r w:rsidRPr="006C5D91">
        <w:rPr>
          <w:rFonts w:eastAsia="SimSun"/>
          <w:lang w:eastAsia="ja-JP"/>
        </w:rPr>
        <w:t>Return 0</w:t>
      </w:r>
      <w:r w:rsidR="006C5D91">
        <w:rPr>
          <w:rFonts w:eastAsia="SimSun"/>
          <w:lang w:eastAsia="ja-JP"/>
        </w:rPr>
        <w:t>;</w:t>
      </w:r>
      <w:r w:rsidRPr="006C5D91">
        <w:rPr>
          <w:rFonts w:eastAsia="SimSun"/>
          <w:lang w:eastAsia="ja-JP"/>
        </w:rPr>
        <w:t xml:space="preserve"> i.e.</w:t>
      </w:r>
      <w:r w:rsidR="006C5D91">
        <w:rPr>
          <w:rFonts w:eastAsia="SimSun"/>
          <w:lang w:eastAsia="ja-JP"/>
        </w:rPr>
        <w:t>,</w:t>
      </w:r>
      <w:r w:rsidRPr="006C5D91">
        <w:rPr>
          <w:rFonts w:eastAsia="SimSun"/>
          <w:lang w:eastAsia="ja-JP"/>
        </w:rPr>
        <w:t xml:space="preserve"> lane change feasible</w:t>
      </w:r>
      <w:r w:rsidR="006C5D91">
        <w:rPr>
          <w:rFonts w:eastAsia="SimSun"/>
          <w:lang w:eastAsia="ja-JP"/>
        </w:rPr>
        <w:t>.</w:t>
      </w:r>
    </w:p>
    <w:p w14:paraId="0023FA62" w14:textId="77777777" w:rsidR="006C5D91" w:rsidRPr="006C5D91" w:rsidRDefault="006C5D91" w:rsidP="006C5D91">
      <w:pPr>
        <w:rPr>
          <w:rFonts w:eastAsia="SimSun"/>
          <w:lang w:eastAsia="ja-JP"/>
        </w:rPr>
      </w:pPr>
    </w:p>
    <w:p w14:paraId="61E911D0" w14:textId="5ECCF03D" w:rsidR="00AD5D5B" w:rsidRPr="006C5D91" w:rsidRDefault="00AD5D5B" w:rsidP="006C5D91">
      <w:pPr>
        <w:pStyle w:val="ListParagraph"/>
        <w:numPr>
          <w:ilvl w:val="0"/>
          <w:numId w:val="122"/>
        </w:numPr>
        <w:rPr>
          <w:rFonts w:eastAsia="SimSun"/>
          <w:lang w:eastAsia="ja-JP"/>
        </w:rPr>
      </w:pPr>
      <w:r w:rsidRPr="006C5D91">
        <w:rPr>
          <w:rFonts w:eastAsia="SimSun"/>
          <w:lang w:eastAsia="ja-JP"/>
        </w:rPr>
        <w:t>Else</w:t>
      </w:r>
      <w:r w:rsidR="006C5D91">
        <w:rPr>
          <w:rFonts w:eastAsia="SimSun"/>
          <w:lang w:eastAsia="ja-JP"/>
        </w:rPr>
        <w:t>:</w:t>
      </w:r>
    </w:p>
    <w:p w14:paraId="455D39F8" w14:textId="469AC01B" w:rsidR="00AD5D5B" w:rsidRPr="006C5D91" w:rsidRDefault="00AD5D5B" w:rsidP="006C5D91">
      <w:pPr>
        <w:pStyle w:val="ListParagraph"/>
        <w:numPr>
          <w:ilvl w:val="1"/>
          <w:numId w:val="83"/>
        </w:numPr>
        <w:rPr>
          <w:rFonts w:eastAsia="SimSun"/>
          <w:lang w:eastAsia="ja-JP"/>
        </w:rPr>
      </w:pPr>
      <w:r w:rsidRPr="006C5D91">
        <w:rPr>
          <w:rFonts w:eastAsia="SimSun"/>
          <w:lang w:eastAsia="ja-JP"/>
        </w:rPr>
        <w:t>Return 1</w:t>
      </w:r>
      <w:r w:rsidR="006C5D91">
        <w:rPr>
          <w:rFonts w:eastAsia="SimSun"/>
          <w:lang w:eastAsia="ja-JP"/>
        </w:rPr>
        <w:t>;</w:t>
      </w:r>
      <w:r w:rsidRPr="006C5D91">
        <w:rPr>
          <w:rFonts w:eastAsia="SimSun"/>
          <w:lang w:eastAsia="ja-JP"/>
        </w:rPr>
        <w:t xml:space="preserve"> i.e.</w:t>
      </w:r>
      <w:r w:rsidR="006C5D91">
        <w:rPr>
          <w:rFonts w:eastAsia="SimSun"/>
          <w:lang w:eastAsia="ja-JP"/>
        </w:rPr>
        <w:t>,</w:t>
      </w:r>
      <w:r w:rsidRPr="006C5D91">
        <w:rPr>
          <w:rFonts w:eastAsia="SimSun"/>
          <w:lang w:eastAsia="ja-JP"/>
        </w:rPr>
        <w:t xml:space="preserve"> decision to follow</w:t>
      </w:r>
      <w:r w:rsidR="006C5D91">
        <w:rPr>
          <w:rFonts w:eastAsia="SimSun"/>
          <w:lang w:eastAsia="ja-JP"/>
        </w:rPr>
        <w:t>.</w:t>
      </w:r>
    </w:p>
    <w:p w14:paraId="71B448F4" w14:textId="77777777" w:rsidR="006C5D91" w:rsidRDefault="006C5D91" w:rsidP="006C5D91">
      <w:pPr>
        <w:rPr>
          <w:rFonts w:eastAsia="SimSun"/>
          <w:lang w:eastAsia="ja-JP"/>
        </w:rPr>
      </w:pPr>
    </w:p>
    <w:p w14:paraId="2485BE08" w14:textId="7C439D73" w:rsidR="00AD5D5B" w:rsidRDefault="00AD5D5B" w:rsidP="006C5D91">
      <w:pPr>
        <w:rPr>
          <w:rFonts w:eastAsia="SimSun"/>
          <w:lang w:eastAsia="ja-JP"/>
        </w:rPr>
      </w:pPr>
      <w:r w:rsidRPr="00BA3BAD">
        <w:rPr>
          <w:rFonts w:eastAsia="SimSun"/>
          <w:lang w:eastAsia="ja-JP"/>
        </w:rPr>
        <w:t>Else:</w:t>
      </w:r>
    </w:p>
    <w:p w14:paraId="48FC4E33" w14:textId="77777777" w:rsidR="006C5D91" w:rsidRPr="00BA3BAD" w:rsidRDefault="006C5D91" w:rsidP="006C5D91">
      <w:pPr>
        <w:rPr>
          <w:rFonts w:eastAsia="SimSun"/>
          <w:lang w:eastAsia="ja-JP"/>
        </w:rPr>
      </w:pPr>
    </w:p>
    <w:p w14:paraId="39D7F1B4" w14:textId="39C8A3B4" w:rsidR="00AD5D5B" w:rsidRPr="006C5D91" w:rsidRDefault="00AD5D5B" w:rsidP="006C5D91">
      <w:pPr>
        <w:pStyle w:val="ListParagraph"/>
        <w:numPr>
          <w:ilvl w:val="0"/>
          <w:numId w:val="121"/>
        </w:numPr>
        <w:rPr>
          <w:rFonts w:eastAsia="SimSun"/>
          <w:lang w:eastAsia="ja-JP"/>
        </w:rPr>
      </w:pPr>
      <w:r w:rsidRPr="006C5D91">
        <w:rPr>
          <w:rFonts w:eastAsia="SimSun"/>
          <w:lang w:eastAsia="ja-JP"/>
        </w:rPr>
        <w:t>Return -1</w:t>
      </w:r>
      <w:r w:rsidR="006C5D91">
        <w:rPr>
          <w:rFonts w:eastAsia="SimSun"/>
          <w:lang w:eastAsia="ja-JP"/>
        </w:rPr>
        <w:t>;</w:t>
      </w:r>
      <w:r w:rsidRPr="006C5D91">
        <w:rPr>
          <w:rFonts w:eastAsia="SimSun"/>
          <w:lang w:eastAsia="ja-JP"/>
        </w:rPr>
        <w:t xml:space="preserve"> i.e.</w:t>
      </w:r>
      <w:r w:rsidR="006C5D91">
        <w:rPr>
          <w:rFonts w:eastAsia="SimSun"/>
          <w:lang w:eastAsia="ja-JP"/>
        </w:rPr>
        <w:t>,</w:t>
      </w:r>
      <w:r w:rsidRPr="006C5D91">
        <w:rPr>
          <w:rFonts w:eastAsia="SimSun"/>
          <w:lang w:eastAsia="ja-JP"/>
        </w:rPr>
        <w:t xml:space="preserve"> decision to slow down</w:t>
      </w:r>
      <w:r w:rsidR="006C5D91">
        <w:rPr>
          <w:rFonts w:eastAsia="SimSun"/>
          <w:lang w:eastAsia="ja-JP"/>
        </w:rPr>
        <w:t>.</w:t>
      </w:r>
    </w:p>
    <w:p w14:paraId="2C605418" w14:textId="77777777" w:rsidR="00AD5D5B" w:rsidRPr="00BA3BAD" w:rsidRDefault="00AD5D5B" w:rsidP="00574707">
      <w:pPr>
        <w:spacing w:after="120" w:line="259" w:lineRule="auto"/>
        <w:rPr>
          <w:rFonts w:eastAsia="SimSun"/>
          <w:lang w:eastAsia="ja-JP"/>
        </w:rPr>
      </w:pPr>
    </w:p>
    <w:p w14:paraId="0686DE0F" w14:textId="77777777" w:rsidR="00AD5D5B" w:rsidRPr="00BA3BAD" w:rsidRDefault="00AD5D5B" w:rsidP="009424A5">
      <w:pPr>
        <w:pStyle w:val="Heading3"/>
      </w:pPr>
      <w:bookmarkStart w:id="128" w:name="_Toc35777902"/>
      <w:r w:rsidRPr="00BA3BAD">
        <w:t>GippsGap</w:t>
      </w:r>
      <w:bookmarkEnd w:id="128"/>
    </w:p>
    <w:p w14:paraId="7F01A7E8" w14:textId="77777777" w:rsidR="00AD5D5B" w:rsidRPr="00BA3BAD" w:rsidRDefault="00AD5D5B" w:rsidP="009424A5">
      <w:pPr>
        <w:pStyle w:val="Heading4"/>
        <w:rPr>
          <w:lang w:eastAsia="ja-JP"/>
        </w:rPr>
      </w:pPr>
      <w:r w:rsidRPr="00BA3BAD">
        <w:rPr>
          <w:lang w:eastAsia="ja-JP"/>
        </w:rPr>
        <w:t>Syntax</w:t>
      </w:r>
    </w:p>
    <w:p w14:paraId="7D9373E7" w14:textId="77777777" w:rsidR="00AD5D5B" w:rsidRPr="00BA3BAD" w:rsidRDefault="00AD5D5B" w:rsidP="00E20A51">
      <w:pPr>
        <w:rPr>
          <w:rFonts w:eastAsia="SimSun"/>
          <w:lang w:eastAsia="ja-JP"/>
        </w:rPr>
      </w:pPr>
      <w:r w:rsidRPr="00BA3BAD">
        <w:rPr>
          <w:rFonts w:eastAsia="SimSun"/>
          <w:lang w:eastAsia="ja-JP"/>
        </w:rPr>
        <w:t>bool myVehicleDef::GippsGap(double maxDec, double reaction_time, double theta, double x_leader, double x, double jamGap, double l_leader, double v, double lead_v, double b_estimate)</w:t>
      </w:r>
    </w:p>
    <w:p w14:paraId="1CD2523E" w14:textId="77777777" w:rsidR="00AD5D5B" w:rsidRPr="00BA3BAD" w:rsidRDefault="00AD5D5B" w:rsidP="00E20A51">
      <w:pPr>
        <w:rPr>
          <w:rFonts w:eastAsia="SimSun"/>
          <w:lang w:eastAsia="ja-JP"/>
        </w:rPr>
      </w:pPr>
      <w:r w:rsidRPr="00BA3BAD">
        <w:rPr>
          <w:rFonts w:eastAsia="SimSun"/>
          <w:lang w:eastAsia="ja-JP"/>
        </w:rPr>
        <w:t>bool myVehicleDef::GippsGap(double maxDec, double reaction_time, double theta, double x_leader, double x, double jamGap, double l_leader, double v, double lead_v, double b_estimate, bool on_ramp, bool forward, double self_acc)</w:t>
      </w:r>
    </w:p>
    <w:p w14:paraId="4BA9C899" w14:textId="77777777" w:rsidR="00AD5D5B" w:rsidRPr="00BA3BAD" w:rsidRDefault="00AD5D5B" w:rsidP="009424A5">
      <w:pPr>
        <w:pStyle w:val="Heading4"/>
        <w:rPr>
          <w:lang w:eastAsia="ja-JP"/>
        </w:rPr>
      </w:pPr>
      <w:r w:rsidRPr="00BA3BAD">
        <w:rPr>
          <w:lang w:eastAsia="ja-JP"/>
        </w:rPr>
        <w:lastRenderedPageBreak/>
        <w:t>Description</w:t>
      </w:r>
    </w:p>
    <w:p w14:paraId="4B8178A3" w14:textId="77777777" w:rsidR="00AD5D5B" w:rsidRPr="00BA3BAD" w:rsidRDefault="00AD5D5B" w:rsidP="00E20A51">
      <w:pPr>
        <w:rPr>
          <w:rFonts w:eastAsia="SimSun"/>
          <w:lang w:eastAsia="ja-JP"/>
        </w:rPr>
      </w:pPr>
      <w:r w:rsidRPr="00BA3BAD">
        <w:rPr>
          <w:rFonts w:eastAsia="SimSun"/>
          <w:lang w:eastAsia="ja-JP"/>
        </w:rPr>
        <w:t>This function determines if the gap between a subject vehicle and the front vehicle is safe.</w:t>
      </w:r>
    </w:p>
    <w:p w14:paraId="40FDE400" w14:textId="77777777" w:rsidR="00AD5D5B" w:rsidRPr="00BA3BAD" w:rsidRDefault="00AD5D5B" w:rsidP="009424A5">
      <w:pPr>
        <w:pStyle w:val="Heading4"/>
        <w:rPr>
          <w:lang w:eastAsia="ja-JP"/>
        </w:rPr>
      </w:pPr>
      <w:r w:rsidRPr="00BA3BAD">
        <w:rPr>
          <w:lang w:eastAsia="ja-JP"/>
        </w:rPr>
        <w:t>Inputs Arguments</w:t>
      </w:r>
    </w:p>
    <w:p w14:paraId="6720A538" w14:textId="77777777" w:rsidR="00AD5D5B" w:rsidRPr="00BA3BAD" w:rsidRDefault="00AD5D5B" w:rsidP="00E20A51">
      <w:pPr>
        <w:rPr>
          <w:rFonts w:eastAsia="SimSun"/>
          <w:lang w:eastAsia="ja-JP"/>
        </w:rPr>
      </w:pPr>
      <w:r w:rsidRPr="00BA3BAD">
        <w:rPr>
          <w:rFonts w:eastAsia="SimSun"/>
          <w:lang w:eastAsia="ja-JP"/>
        </w:rPr>
        <w:t>maxDec:</w:t>
      </w:r>
      <w:r w:rsidRPr="00BA3BAD">
        <w:rPr>
          <w:rFonts w:eastAsia="SimSun"/>
          <w:b/>
          <w:lang w:eastAsia="ja-JP"/>
        </w:rPr>
        <w:t xml:space="preserve"> </w:t>
      </w:r>
      <w:r w:rsidRPr="00BA3BAD">
        <w:rPr>
          <w:rFonts w:eastAsia="SimSun"/>
          <w:lang w:eastAsia="ja-JP"/>
        </w:rPr>
        <w:t>maximum deceleration.</w:t>
      </w:r>
    </w:p>
    <w:p w14:paraId="4770943B" w14:textId="77777777" w:rsidR="00E20A51" w:rsidRDefault="00E20A51" w:rsidP="00E20A51">
      <w:pPr>
        <w:rPr>
          <w:rFonts w:eastAsia="SimSun"/>
          <w:lang w:eastAsia="ja-JP"/>
        </w:rPr>
      </w:pPr>
    </w:p>
    <w:p w14:paraId="6A6F51A6" w14:textId="64951C6E" w:rsidR="00AD5D5B" w:rsidRPr="00BA3BAD" w:rsidRDefault="00AD5D5B" w:rsidP="00E20A51">
      <w:pPr>
        <w:rPr>
          <w:rFonts w:eastAsia="SimSun"/>
          <w:lang w:eastAsia="ja-JP"/>
        </w:rPr>
      </w:pPr>
      <w:r w:rsidRPr="00BA3BAD">
        <w:rPr>
          <w:rFonts w:eastAsia="SimSun"/>
          <w:lang w:eastAsia="ja-JP"/>
        </w:rPr>
        <w:t>reaction_time: reaction time of the subject driver.</w:t>
      </w:r>
    </w:p>
    <w:p w14:paraId="05BDAFFE" w14:textId="77777777" w:rsidR="00E20A51" w:rsidRDefault="00E20A51" w:rsidP="00E20A51">
      <w:pPr>
        <w:rPr>
          <w:rFonts w:eastAsia="SimSun"/>
          <w:lang w:eastAsia="ja-JP"/>
        </w:rPr>
      </w:pPr>
    </w:p>
    <w:p w14:paraId="4B9C3441" w14:textId="08B79437" w:rsidR="00AD5D5B" w:rsidRPr="00BA3BAD" w:rsidRDefault="00AD5D5B" w:rsidP="00E20A51">
      <w:pPr>
        <w:rPr>
          <w:rFonts w:eastAsia="SimSun"/>
          <w:lang w:eastAsia="ja-JP"/>
        </w:rPr>
      </w:pPr>
      <w:r w:rsidRPr="00BA3BAD">
        <w:rPr>
          <w:rFonts w:eastAsia="SimSun"/>
          <w:lang w:eastAsia="ja-JP"/>
        </w:rPr>
        <w:t>theta: a coefficient to adjust the reaction time.</w:t>
      </w:r>
    </w:p>
    <w:p w14:paraId="79BE80F5" w14:textId="77777777" w:rsidR="00E20A51" w:rsidRDefault="00E20A51" w:rsidP="00E20A51">
      <w:pPr>
        <w:rPr>
          <w:rFonts w:eastAsia="SimSun"/>
          <w:lang w:eastAsia="ja-JP"/>
        </w:rPr>
      </w:pPr>
    </w:p>
    <w:p w14:paraId="428D917B" w14:textId="2FE1852B" w:rsidR="00AD5D5B" w:rsidRPr="00BA3BAD" w:rsidRDefault="00AD5D5B" w:rsidP="00E20A51">
      <w:pPr>
        <w:rPr>
          <w:rFonts w:eastAsia="SimSun"/>
          <w:lang w:eastAsia="ja-JP"/>
        </w:rPr>
      </w:pPr>
      <w:r w:rsidRPr="00BA3BAD">
        <w:rPr>
          <w:rFonts w:eastAsia="SimSun"/>
          <w:lang w:eastAsia="ja-JP"/>
        </w:rPr>
        <w:t>x: current position.</w:t>
      </w:r>
    </w:p>
    <w:p w14:paraId="0C02969A" w14:textId="77777777" w:rsidR="00E20A51" w:rsidRDefault="00E20A51" w:rsidP="00E20A51">
      <w:pPr>
        <w:rPr>
          <w:rFonts w:eastAsia="SimSun"/>
          <w:lang w:eastAsia="ja-JP"/>
        </w:rPr>
      </w:pPr>
    </w:p>
    <w:p w14:paraId="4C12FCCA" w14:textId="58D55AA0" w:rsidR="00AD5D5B" w:rsidRPr="00BA3BAD" w:rsidRDefault="00AD5D5B" w:rsidP="00E20A51">
      <w:pPr>
        <w:rPr>
          <w:rFonts w:eastAsia="SimSun"/>
          <w:lang w:eastAsia="ja-JP"/>
        </w:rPr>
      </w:pPr>
      <w:r w:rsidRPr="00BA3BAD">
        <w:rPr>
          <w:rFonts w:eastAsia="SimSun"/>
          <w:lang w:eastAsia="ja-JP"/>
        </w:rPr>
        <w:t>x_leader: position of the front vehicle.</w:t>
      </w:r>
    </w:p>
    <w:p w14:paraId="2E6BB1E7" w14:textId="77777777" w:rsidR="00E20A51" w:rsidRDefault="00E20A51" w:rsidP="00E20A51">
      <w:pPr>
        <w:rPr>
          <w:rFonts w:eastAsia="SimSun"/>
          <w:lang w:eastAsia="ja-JP"/>
        </w:rPr>
      </w:pPr>
    </w:p>
    <w:p w14:paraId="0F78BACF" w14:textId="5D5F5C7B" w:rsidR="00AD5D5B" w:rsidRPr="00BA3BAD" w:rsidRDefault="00AD5D5B" w:rsidP="00E20A51">
      <w:pPr>
        <w:rPr>
          <w:rFonts w:eastAsia="SimSun"/>
          <w:lang w:eastAsia="ja-JP"/>
        </w:rPr>
      </w:pPr>
      <w:r w:rsidRPr="00BA3BAD">
        <w:rPr>
          <w:rFonts w:eastAsia="SimSun"/>
          <w:lang w:eastAsia="ja-JP"/>
        </w:rPr>
        <w:t>jamGap: the spacing gap between two vehicles in jam traffic.</w:t>
      </w:r>
    </w:p>
    <w:p w14:paraId="61078CF7" w14:textId="77777777" w:rsidR="00E20A51" w:rsidRDefault="00E20A51" w:rsidP="00E20A51">
      <w:pPr>
        <w:rPr>
          <w:rFonts w:eastAsia="SimSun"/>
          <w:lang w:eastAsia="ja-JP"/>
        </w:rPr>
      </w:pPr>
    </w:p>
    <w:p w14:paraId="25A3607B" w14:textId="3452A16C" w:rsidR="00AD5D5B" w:rsidRPr="00BA3BAD" w:rsidRDefault="00AD5D5B" w:rsidP="00E20A51">
      <w:pPr>
        <w:rPr>
          <w:rFonts w:eastAsia="SimSun"/>
          <w:lang w:eastAsia="ja-JP"/>
        </w:rPr>
      </w:pPr>
      <w:r w:rsidRPr="00BA3BAD">
        <w:rPr>
          <w:rFonts w:eastAsia="SimSun"/>
          <w:lang w:eastAsia="ja-JP"/>
        </w:rPr>
        <w:t>l_leader: length of the front vehicle.</w:t>
      </w:r>
    </w:p>
    <w:p w14:paraId="1B192A4C" w14:textId="77777777" w:rsidR="00E20A51" w:rsidRDefault="00E20A51" w:rsidP="00E20A51">
      <w:pPr>
        <w:rPr>
          <w:rFonts w:eastAsia="SimSun"/>
          <w:lang w:eastAsia="ja-JP"/>
        </w:rPr>
      </w:pPr>
    </w:p>
    <w:p w14:paraId="07B91AE4" w14:textId="439DE2F8" w:rsidR="00AD5D5B" w:rsidRPr="00BA3BAD" w:rsidRDefault="00AD5D5B" w:rsidP="00E20A51">
      <w:pPr>
        <w:rPr>
          <w:rFonts w:eastAsia="SimSun"/>
          <w:lang w:eastAsia="ja-JP"/>
        </w:rPr>
      </w:pPr>
      <w:r w:rsidRPr="00BA3BAD">
        <w:rPr>
          <w:rFonts w:eastAsia="SimSun"/>
          <w:lang w:eastAsia="ja-JP"/>
        </w:rPr>
        <w:t>v: current speed.</w:t>
      </w:r>
    </w:p>
    <w:p w14:paraId="2EBD7CF6" w14:textId="77777777" w:rsidR="00E20A51" w:rsidRDefault="00E20A51" w:rsidP="00E20A51">
      <w:pPr>
        <w:rPr>
          <w:rFonts w:eastAsia="SimSun"/>
          <w:lang w:eastAsia="ja-JP"/>
        </w:rPr>
      </w:pPr>
    </w:p>
    <w:p w14:paraId="634945E3" w14:textId="0AC7D184" w:rsidR="00AD5D5B" w:rsidRPr="00BA3BAD" w:rsidRDefault="00AD5D5B" w:rsidP="00E20A51">
      <w:pPr>
        <w:rPr>
          <w:rFonts w:eastAsia="SimSun"/>
          <w:lang w:eastAsia="ja-JP"/>
        </w:rPr>
      </w:pPr>
      <w:r w:rsidRPr="00BA3BAD">
        <w:rPr>
          <w:rFonts w:eastAsia="SimSun"/>
          <w:lang w:eastAsia="ja-JP"/>
        </w:rPr>
        <w:t>lead_v: speed of the front vehicle.</w:t>
      </w:r>
    </w:p>
    <w:p w14:paraId="05BB8765" w14:textId="77777777" w:rsidR="00E20A51" w:rsidRDefault="00E20A51" w:rsidP="00E20A51">
      <w:pPr>
        <w:rPr>
          <w:rFonts w:eastAsia="SimSun"/>
          <w:lang w:eastAsia="ja-JP"/>
        </w:rPr>
      </w:pPr>
    </w:p>
    <w:p w14:paraId="0D0B03FD" w14:textId="7AB4D0CF" w:rsidR="00AD5D5B" w:rsidRPr="00BA3BAD" w:rsidRDefault="00AD5D5B" w:rsidP="00E20A51">
      <w:pPr>
        <w:rPr>
          <w:rFonts w:eastAsia="SimSun"/>
          <w:lang w:eastAsia="ja-JP"/>
        </w:rPr>
      </w:pPr>
      <w:r w:rsidRPr="00BA3BAD">
        <w:rPr>
          <w:rFonts w:eastAsia="SimSun"/>
          <w:lang w:eastAsia="ja-JP"/>
        </w:rPr>
        <w:t>b_estimate: a coefficient in the Gipps model.</w:t>
      </w:r>
    </w:p>
    <w:p w14:paraId="6EE2F27E" w14:textId="77777777" w:rsidR="00E20A51" w:rsidRDefault="00E20A51" w:rsidP="00E20A51">
      <w:pPr>
        <w:rPr>
          <w:rFonts w:eastAsia="SimSun"/>
          <w:lang w:eastAsia="ja-JP"/>
        </w:rPr>
      </w:pPr>
    </w:p>
    <w:p w14:paraId="7AA4B150" w14:textId="3E0C09DB" w:rsidR="00AD5D5B" w:rsidRPr="00BA3BAD" w:rsidRDefault="00AD5D5B" w:rsidP="00E20A51">
      <w:pPr>
        <w:rPr>
          <w:rFonts w:eastAsia="SimSun"/>
          <w:lang w:eastAsia="ja-JP"/>
        </w:rPr>
      </w:pPr>
      <w:r w:rsidRPr="00BA3BAD">
        <w:rPr>
          <w:rFonts w:eastAsia="SimSun"/>
          <w:lang w:eastAsia="ja-JP"/>
        </w:rPr>
        <w:t>on_ramp: a flagger indicating if the subject vehicle is in an on-ramp.</w:t>
      </w:r>
    </w:p>
    <w:p w14:paraId="55B93D8B" w14:textId="77777777" w:rsidR="00E20A51" w:rsidRDefault="00E20A51" w:rsidP="00E20A51">
      <w:pPr>
        <w:rPr>
          <w:rFonts w:eastAsia="SimSun"/>
          <w:lang w:eastAsia="ja-JP"/>
        </w:rPr>
      </w:pPr>
    </w:p>
    <w:p w14:paraId="1B3330F1" w14:textId="790F2988" w:rsidR="00AD5D5B" w:rsidRPr="00BA3BAD" w:rsidRDefault="00AD5D5B" w:rsidP="00E20A51">
      <w:pPr>
        <w:rPr>
          <w:rFonts w:eastAsia="SimSun"/>
          <w:lang w:eastAsia="ja-JP"/>
        </w:rPr>
      </w:pPr>
      <w:r w:rsidRPr="00BA3BAD">
        <w:rPr>
          <w:rFonts w:eastAsia="SimSun"/>
          <w:lang w:eastAsia="ja-JP"/>
        </w:rPr>
        <w:t>forward: a flagger indicating whether to consider the lead gap.</w:t>
      </w:r>
    </w:p>
    <w:p w14:paraId="0B6F70DB" w14:textId="77777777" w:rsidR="00E20A51" w:rsidRDefault="00E20A51" w:rsidP="00E20A51">
      <w:pPr>
        <w:rPr>
          <w:rFonts w:eastAsia="SimSun"/>
          <w:lang w:eastAsia="ja-JP"/>
        </w:rPr>
      </w:pPr>
    </w:p>
    <w:p w14:paraId="15E9502A" w14:textId="157D854C" w:rsidR="00AD5D5B" w:rsidRPr="00BA3BAD" w:rsidRDefault="00AD5D5B" w:rsidP="00E20A51">
      <w:pPr>
        <w:rPr>
          <w:rFonts w:eastAsia="SimSun"/>
          <w:lang w:eastAsia="ja-JP"/>
        </w:rPr>
      </w:pPr>
      <w:r w:rsidRPr="00BA3BAD">
        <w:rPr>
          <w:rFonts w:eastAsia="SimSun"/>
          <w:lang w:eastAsia="ja-JP"/>
        </w:rPr>
        <w:t>self_acc: acceleration of the subject vehicle.</w:t>
      </w:r>
    </w:p>
    <w:p w14:paraId="32B52118" w14:textId="77777777" w:rsidR="00AD5D5B" w:rsidRPr="00BA3BAD" w:rsidRDefault="00AD5D5B" w:rsidP="009424A5">
      <w:pPr>
        <w:pStyle w:val="Heading4"/>
        <w:rPr>
          <w:lang w:eastAsia="ja-JP"/>
        </w:rPr>
      </w:pPr>
      <w:r w:rsidRPr="00BA3BAD">
        <w:rPr>
          <w:lang w:eastAsia="ja-JP"/>
        </w:rPr>
        <w:t xml:space="preserve">Output Arguments </w:t>
      </w:r>
    </w:p>
    <w:p w14:paraId="1814A635" w14:textId="613CFD57" w:rsidR="00E20A51" w:rsidRDefault="00AD5D5B" w:rsidP="00E20A51">
      <w:pPr>
        <w:rPr>
          <w:rFonts w:eastAsia="SimSun"/>
          <w:lang w:eastAsia="ja-JP"/>
        </w:rPr>
      </w:pPr>
      <w:r w:rsidRPr="00BA3BAD">
        <w:rPr>
          <w:rFonts w:eastAsia="SimSun"/>
          <w:lang w:eastAsia="ja-JP"/>
        </w:rPr>
        <w:t>True</w:t>
      </w:r>
      <w:r w:rsidR="00E20A51">
        <w:rPr>
          <w:rFonts w:eastAsia="SimSun"/>
          <w:lang w:eastAsia="ja-JP"/>
        </w:rPr>
        <w:t xml:space="preserve">: </w:t>
      </w:r>
      <w:r w:rsidRPr="00BA3BAD">
        <w:rPr>
          <w:rFonts w:eastAsia="SimSun"/>
          <w:lang w:eastAsia="ja-JP"/>
        </w:rPr>
        <w:t>gap is safe</w:t>
      </w:r>
      <w:r w:rsidR="00E20A51">
        <w:rPr>
          <w:rFonts w:eastAsia="SimSun"/>
          <w:lang w:eastAsia="ja-JP"/>
        </w:rPr>
        <w:t>.</w:t>
      </w:r>
    </w:p>
    <w:p w14:paraId="13EF6EAD" w14:textId="77777777" w:rsidR="00E20A51" w:rsidRDefault="00E20A51" w:rsidP="00E20A51">
      <w:pPr>
        <w:rPr>
          <w:rFonts w:eastAsia="SimSun"/>
          <w:lang w:eastAsia="ja-JP"/>
        </w:rPr>
      </w:pPr>
    </w:p>
    <w:p w14:paraId="69C35448" w14:textId="7104FF00" w:rsidR="00AD5D5B" w:rsidRPr="00BA3BAD" w:rsidRDefault="00E20A51" w:rsidP="00E20A51">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gap is not safe.</w:t>
      </w:r>
    </w:p>
    <w:p w14:paraId="058541B3" w14:textId="77777777" w:rsidR="00AD5D5B" w:rsidRPr="00BA3BAD" w:rsidRDefault="00AD5D5B" w:rsidP="009424A5">
      <w:pPr>
        <w:pStyle w:val="Heading4"/>
        <w:rPr>
          <w:lang w:eastAsia="ja-JP"/>
        </w:rPr>
      </w:pPr>
      <w:r w:rsidRPr="00BA3BAD">
        <w:rPr>
          <w:lang w:eastAsia="ja-JP"/>
        </w:rPr>
        <w:t>Sub-functions</w:t>
      </w:r>
    </w:p>
    <w:p w14:paraId="643626F3" w14:textId="77777777" w:rsidR="00AD5D5B" w:rsidRPr="00BA3BAD" w:rsidRDefault="00AD5D5B" w:rsidP="00E20A51">
      <w:pPr>
        <w:rPr>
          <w:rFonts w:eastAsia="SimSun"/>
          <w:lang w:eastAsia="ja-JP"/>
        </w:rPr>
      </w:pPr>
      <w:r w:rsidRPr="00BA3BAD">
        <w:rPr>
          <w:rFonts w:eastAsia="SimSun"/>
          <w:lang w:eastAsia="ja-JP"/>
        </w:rPr>
        <w:t>None.</w:t>
      </w:r>
    </w:p>
    <w:p w14:paraId="0C811797" w14:textId="77777777" w:rsidR="00AD5D5B" w:rsidRPr="00BA3BAD" w:rsidRDefault="00AD5D5B" w:rsidP="009424A5">
      <w:pPr>
        <w:pStyle w:val="Heading4"/>
        <w:rPr>
          <w:lang w:eastAsia="ja-JP"/>
        </w:rPr>
      </w:pPr>
      <w:r w:rsidRPr="00BA3BAD">
        <w:rPr>
          <w:lang w:eastAsia="ja-JP"/>
        </w:rPr>
        <w:t>Pseudo code</w:t>
      </w:r>
    </w:p>
    <w:p w14:paraId="4F72B121" w14:textId="0B199259" w:rsidR="00AD5D5B" w:rsidRPr="00BA3BAD" w:rsidRDefault="00AD5D5B" w:rsidP="00E20A51">
      <w:pPr>
        <w:rPr>
          <w:rFonts w:eastAsia="SimSun"/>
          <w:lang w:eastAsia="ja-JP"/>
        </w:rPr>
      </w:pPr>
      <w:r w:rsidRPr="00BA3BAD">
        <w:rPr>
          <w:rFonts w:eastAsia="SimSun"/>
          <w:lang w:eastAsia="ja-JP"/>
        </w:rPr>
        <w:t xml:space="preserve">Compute leader_stop_x = lead position </w:t>
      </w:r>
      <w:r w:rsidR="00E20A51">
        <w:rPr>
          <w:rFonts w:eastAsia="SimSun"/>
          <w:lang w:eastAsia="ja-JP"/>
        </w:rPr>
        <w:t>-</w:t>
      </w:r>
      <w:r w:rsidRPr="00BA3BAD">
        <w:rPr>
          <w:rFonts w:eastAsia="SimSun"/>
          <w:lang w:eastAsia="ja-JP"/>
        </w:rPr>
        <w:t xml:space="preserve"> (leader speed)^2 / (2 * b_estimate)</w:t>
      </w:r>
      <w:r w:rsidR="00E20A51">
        <w:rPr>
          <w:rFonts w:eastAsia="SimSun"/>
          <w:lang w:eastAsia="ja-JP"/>
        </w:rPr>
        <w:t>.</w:t>
      </w:r>
    </w:p>
    <w:p w14:paraId="55527958" w14:textId="77777777" w:rsidR="00E20A51" w:rsidRDefault="00E20A51" w:rsidP="00E20A51">
      <w:pPr>
        <w:rPr>
          <w:rFonts w:eastAsia="SimSun"/>
          <w:lang w:eastAsia="ja-JP"/>
        </w:rPr>
      </w:pPr>
    </w:p>
    <w:p w14:paraId="7E021E72" w14:textId="57619788" w:rsidR="00AD5D5B" w:rsidRPr="00BA3BAD" w:rsidRDefault="00AD5D5B" w:rsidP="00E20A51">
      <w:pPr>
        <w:rPr>
          <w:rFonts w:eastAsia="SimSun"/>
          <w:lang w:eastAsia="ja-JP"/>
        </w:rPr>
      </w:pPr>
      <w:r w:rsidRPr="00BA3BAD">
        <w:rPr>
          <w:rFonts w:eastAsia="SimSun"/>
          <w:lang w:eastAsia="ja-JP"/>
        </w:rPr>
        <w:t xml:space="preserve">Compute follower_stop_x = current position </w:t>
      </w:r>
      <w:r w:rsidR="00E20A51">
        <w:rPr>
          <w:rFonts w:eastAsia="SimSun"/>
          <w:lang w:eastAsia="ja-JP"/>
        </w:rPr>
        <w:t>-</w:t>
      </w:r>
      <w:r w:rsidRPr="00BA3BAD">
        <w:rPr>
          <w:rFonts w:eastAsia="SimSun"/>
          <w:lang w:eastAsia="ja-JP"/>
        </w:rPr>
        <w:t xml:space="preserve"> (current speed)^2 / (2* (min acceleration * current speed * (reaction time + Gipps theta)</w:t>
      </w:r>
      <w:r w:rsidR="00E20A51">
        <w:rPr>
          <w:rFonts w:eastAsia="SimSun"/>
          <w:lang w:eastAsia="ja-JP"/>
        </w:rPr>
        <w:t>.</w:t>
      </w:r>
    </w:p>
    <w:p w14:paraId="16B96942" w14:textId="77777777" w:rsidR="00E20A51" w:rsidRDefault="00E20A51" w:rsidP="00E20A51">
      <w:pPr>
        <w:rPr>
          <w:rFonts w:eastAsia="SimSun"/>
          <w:lang w:eastAsia="ja-JP"/>
        </w:rPr>
      </w:pPr>
    </w:p>
    <w:p w14:paraId="3256E4FD" w14:textId="3D53395D" w:rsidR="00AD5D5B" w:rsidRDefault="00AD5D5B" w:rsidP="00E20A51">
      <w:pPr>
        <w:rPr>
          <w:rFonts w:eastAsia="SimSun"/>
          <w:lang w:eastAsia="ja-JP"/>
        </w:rPr>
      </w:pPr>
      <w:r w:rsidRPr="00BA3BAD">
        <w:rPr>
          <w:rFonts w:eastAsia="SimSun"/>
          <w:lang w:eastAsia="ja-JP"/>
        </w:rPr>
        <w:t>If (leader_stop_x – follower_stop_x &gt; (l_leader +jamGap))</w:t>
      </w:r>
      <w:r w:rsidR="00E20A51">
        <w:rPr>
          <w:rFonts w:eastAsia="SimSun"/>
          <w:lang w:eastAsia="ja-JP"/>
        </w:rPr>
        <w:t>:</w:t>
      </w:r>
    </w:p>
    <w:p w14:paraId="0E50FA60" w14:textId="77777777" w:rsidR="00E20A51" w:rsidRPr="00BA3BAD" w:rsidRDefault="00E20A51" w:rsidP="00E20A51">
      <w:pPr>
        <w:rPr>
          <w:rFonts w:eastAsia="SimSun"/>
          <w:lang w:eastAsia="ja-JP"/>
        </w:rPr>
      </w:pPr>
    </w:p>
    <w:p w14:paraId="4A9B9534" w14:textId="518CBBA6" w:rsidR="00AD5D5B" w:rsidRPr="00E20A51" w:rsidRDefault="00AD5D5B" w:rsidP="00E20A51">
      <w:pPr>
        <w:pStyle w:val="ListParagraph"/>
        <w:numPr>
          <w:ilvl w:val="0"/>
          <w:numId w:val="123"/>
        </w:numPr>
        <w:rPr>
          <w:rFonts w:eastAsia="SimSun"/>
          <w:lang w:eastAsia="ja-JP"/>
        </w:rPr>
      </w:pPr>
      <w:r w:rsidRPr="00E20A51">
        <w:rPr>
          <w:rFonts w:eastAsia="SimSun"/>
          <w:lang w:eastAsia="ja-JP"/>
        </w:rPr>
        <w:t>Return True</w:t>
      </w:r>
      <w:r w:rsidR="00E20A51">
        <w:rPr>
          <w:rFonts w:eastAsia="SimSun"/>
          <w:lang w:eastAsia="ja-JP"/>
        </w:rPr>
        <w:t>.</w:t>
      </w:r>
    </w:p>
    <w:p w14:paraId="386C126A" w14:textId="77777777" w:rsidR="00E20A51" w:rsidRDefault="00E20A51" w:rsidP="00E20A51">
      <w:pPr>
        <w:rPr>
          <w:rFonts w:eastAsia="SimSun"/>
          <w:lang w:eastAsia="ja-JP"/>
        </w:rPr>
      </w:pPr>
    </w:p>
    <w:p w14:paraId="4DB7B6D2" w14:textId="57269A69" w:rsidR="00AD5D5B" w:rsidRDefault="00AD5D5B" w:rsidP="00E20A51">
      <w:pPr>
        <w:rPr>
          <w:rFonts w:eastAsia="SimSun"/>
          <w:lang w:eastAsia="ja-JP"/>
        </w:rPr>
      </w:pPr>
      <w:r w:rsidRPr="00BA3BAD">
        <w:rPr>
          <w:rFonts w:eastAsia="SimSun"/>
          <w:lang w:eastAsia="ja-JP"/>
        </w:rPr>
        <w:t xml:space="preserve">Else: </w:t>
      </w:r>
      <w:r w:rsidRPr="00BA3BAD">
        <w:rPr>
          <w:rFonts w:eastAsia="SimSun"/>
          <w:lang w:eastAsia="ja-JP"/>
        </w:rPr>
        <w:tab/>
      </w:r>
    </w:p>
    <w:p w14:paraId="7EFE8E20" w14:textId="77777777" w:rsidR="00E20A51" w:rsidRPr="00BA3BAD" w:rsidRDefault="00E20A51" w:rsidP="00E20A51">
      <w:pPr>
        <w:rPr>
          <w:rFonts w:eastAsia="SimSun"/>
          <w:lang w:eastAsia="ja-JP"/>
        </w:rPr>
      </w:pPr>
    </w:p>
    <w:p w14:paraId="1BED6258" w14:textId="7DE69AF0" w:rsidR="00AD5D5B" w:rsidRPr="00E20A51" w:rsidRDefault="00AD5D5B" w:rsidP="00E20A51">
      <w:pPr>
        <w:pStyle w:val="ListParagraph"/>
        <w:numPr>
          <w:ilvl w:val="0"/>
          <w:numId w:val="124"/>
        </w:numPr>
        <w:rPr>
          <w:rFonts w:eastAsia="SimSun"/>
          <w:lang w:eastAsia="ja-JP"/>
        </w:rPr>
      </w:pPr>
      <w:r w:rsidRPr="00E20A51">
        <w:rPr>
          <w:rFonts w:eastAsia="SimSun"/>
          <w:lang w:eastAsia="ja-JP"/>
        </w:rPr>
        <w:t>Return False</w:t>
      </w:r>
      <w:r w:rsidR="00E20A51">
        <w:rPr>
          <w:rFonts w:eastAsia="SimSun"/>
          <w:lang w:eastAsia="ja-JP"/>
        </w:rPr>
        <w:t>.</w:t>
      </w:r>
    </w:p>
    <w:p w14:paraId="7CE28B74" w14:textId="77777777" w:rsidR="00AD5D5B" w:rsidRPr="00BA3BAD" w:rsidRDefault="00AD5D5B" w:rsidP="00574707">
      <w:pPr>
        <w:spacing w:after="120" w:line="259" w:lineRule="auto"/>
        <w:rPr>
          <w:rFonts w:eastAsia="SimSun"/>
          <w:lang w:eastAsia="ja-JP"/>
        </w:rPr>
      </w:pPr>
    </w:p>
    <w:p w14:paraId="1A0CD7E8" w14:textId="77777777" w:rsidR="00AD5D5B" w:rsidRPr="00BA3BAD" w:rsidRDefault="00AD5D5B" w:rsidP="009424A5">
      <w:pPr>
        <w:pStyle w:val="Heading3"/>
      </w:pPr>
      <w:bookmarkStart w:id="129" w:name="_Toc35777903"/>
      <w:r w:rsidRPr="00BA3BAD">
        <w:t>GippsDecelerationTerm</w:t>
      </w:r>
      <w:bookmarkEnd w:id="129"/>
    </w:p>
    <w:p w14:paraId="79C38F02" w14:textId="77777777" w:rsidR="00AD5D5B" w:rsidRPr="00BA3BAD" w:rsidRDefault="00AD5D5B" w:rsidP="009424A5">
      <w:pPr>
        <w:pStyle w:val="Heading4"/>
        <w:rPr>
          <w:lang w:eastAsia="ja-JP"/>
        </w:rPr>
      </w:pPr>
      <w:r w:rsidRPr="00BA3BAD">
        <w:rPr>
          <w:lang w:eastAsia="ja-JP"/>
        </w:rPr>
        <w:t>Syntax</w:t>
      </w:r>
    </w:p>
    <w:p w14:paraId="5E52349D" w14:textId="77777777" w:rsidR="00AD5D5B" w:rsidRPr="00BA3BAD" w:rsidRDefault="00AD5D5B" w:rsidP="00E20A51">
      <w:pPr>
        <w:rPr>
          <w:rFonts w:eastAsia="SimSun"/>
          <w:lang w:eastAsia="ja-JP"/>
        </w:rPr>
      </w:pPr>
      <w:r w:rsidRPr="00BA3BAD">
        <w:rPr>
          <w:rFonts w:eastAsia="SimSun"/>
          <w:lang w:eastAsia="ja-JP"/>
        </w:rPr>
        <w:t>double myVehicleDef::GippsDecelerationTerm (double maxDec, double reaction_time, double theta, double x_leader, double x, double jamGap, double l_leader, double v, double lead_v, double b_estimate)</w:t>
      </w:r>
    </w:p>
    <w:p w14:paraId="12B952AA" w14:textId="77777777" w:rsidR="00AD5D5B" w:rsidRPr="00BA3BAD" w:rsidRDefault="00AD5D5B" w:rsidP="009424A5">
      <w:pPr>
        <w:pStyle w:val="Heading4"/>
        <w:rPr>
          <w:lang w:eastAsia="ja-JP"/>
        </w:rPr>
      </w:pPr>
      <w:r w:rsidRPr="00BA3BAD">
        <w:rPr>
          <w:lang w:eastAsia="ja-JP"/>
        </w:rPr>
        <w:t>Description</w:t>
      </w:r>
    </w:p>
    <w:p w14:paraId="6AA4FF40" w14:textId="77777777" w:rsidR="00AD5D5B" w:rsidRPr="00BA3BAD" w:rsidRDefault="00AD5D5B" w:rsidP="00E20A51">
      <w:pPr>
        <w:rPr>
          <w:rFonts w:eastAsia="SimSun"/>
          <w:lang w:eastAsia="ja-JP"/>
        </w:rPr>
      </w:pPr>
      <w:r w:rsidRPr="00BA3BAD">
        <w:rPr>
          <w:rFonts w:eastAsia="SimSun"/>
          <w:lang w:eastAsia="ja-JP"/>
        </w:rPr>
        <w:t>This function computes the speed for a subject vehicle by using Gipps deceleration term.</w:t>
      </w:r>
    </w:p>
    <w:p w14:paraId="56E11CA1" w14:textId="77777777" w:rsidR="00AD5D5B" w:rsidRPr="00BA3BAD" w:rsidRDefault="00AD5D5B" w:rsidP="009424A5">
      <w:pPr>
        <w:pStyle w:val="Heading4"/>
        <w:rPr>
          <w:lang w:eastAsia="ja-JP"/>
        </w:rPr>
      </w:pPr>
      <w:r w:rsidRPr="00BA3BAD">
        <w:rPr>
          <w:lang w:eastAsia="ja-JP"/>
        </w:rPr>
        <w:t>Inputs Arguments</w:t>
      </w:r>
    </w:p>
    <w:p w14:paraId="15143949" w14:textId="77777777" w:rsidR="00AD5D5B" w:rsidRPr="00BA3BAD" w:rsidRDefault="00AD5D5B" w:rsidP="00E20A51">
      <w:pPr>
        <w:rPr>
          <w:rFonts w:eastAsia="SimSun"/>
          <w:lang w:eastAsia="ja-JP"/>
        </w:rPr>
      </w:pPr>
      <w:r w:rsidRPr="00BA3BAD">
        <w:rPr>
          <w:rFonts w:eastAsia="SimSun"/>
          <w:lang w:eastAsia="ja-JP"/>
        </w:rPr>
        <w:t>maxDec:</w:t>
      </w:r>
      <w:r w:rsidRPr="00BA3BAD">
        <w:rPr>
          <w:rFonts w:eastAsia="SimSun"/>
          <w:b/>
          <w:lang w:eastAsia="ja-JP"/>
        </w:rPr>
        <w:t xml:space="preserve"> </w:t>
      </w:r>
      <w:r w:rsidRPr="00BA3BAD">
        <w:rPr>
          <w:rFonts w:eastAsia="SimSun"/>
          <w:lang w:eastAsia="ja-JP"/>
        </w:rPr>
        <w:t>maximum deceleration.</w:t>
      </w:r>
    </w:p>
    <w:p w14:paraId="71A88E93" w14:textId="77777777" w:rsidR="00E20A51" w:rsidRDefault="00E20A51" w:rsidP="00E20A51">
      <w:pPr>
        <w:rPr>
          <w:rFonts w:eastAsia="SimSun"/>
          <w:lang w:eastAsia="ja-JP"/>
        </w:rPr>
      </w:pPr>
    </w:p>
    <w:p w14:paraId="43E67578" w14:textId="3CA06DFE" w:rsidR="00AD5D5B" w:rsidRPr="00BA3BAD" w:rsidRDefault="00AD5D5B" w:rsidP="00E20A51">
      <w:pPr>
        <w:rPr>
          <w:rFonts w:eastAsia="SimSun"/>
          <w:lang w:eastAsia="ja-JP"/>
        </w:rPr>
      </w:pPr>
      <w:r w:rsidRPr="00BA3BAD">
        <w:rPr>
          <w:rFonts w:eastAsia="SimSun"/>
          <w:lang w:eastAsia="ja-JP"/>
        </w:rPr>
        <w:t>reaction_time: reaction time of the subject driver.</w:t>
      </w:r>
    </w:p>
    <w:p w14:paraId="43556342" w14:textId="77777777" w:rsidR="00E20A51" w:rsidRDefault="00E20A51" w:rsidP="00E20A51">
      <w:pPr>
        <w:rPr>
          <w:rFonts w:eastAsia="SimSun"/>
          <w:lang w:eastAsia="ja-JP"/>
        </w:rPr>
      </w:pPr>
    </w:p>
    <w:p w14:paraId="7B354F29" w14:textId="6A6BC444" w:rsidR="00AD5D5B" w:rsidRPr="00BA3BAD" w:rsidRDefault="00AD5D5B" w:rsidP="00E20A51">
      <w:pPr>
        <w:rPr>
          <w:rFonts w:eastAsia="SimSun"/>
          <w:lang w:eastAsia="ja-JP"/>
        </w:rPr>
      </w:pPr>
      <w:r w:rsidRPr="00BA3BAD">
        <w:rPr>
          <w:rFonts w:eastAsia="SimSun"/>
          <w:lang w:eastAsia="ja-JP"/>
        </w:rPr>
        <w:t>theta: a coefficient to adjust the reaction time.</w:t>
      </w:r>
    </w:p>
    <w:p w14:paraId="68FA7191" w14:textId="77777777" w:rsidR="00E20A51" w:rsidRDefault="00E20A51" w:rsidP="00E20A51">
      <w:pPr>
        <w:rPr>
          <w:rFonts w:eastAsia="SimSun"/>
          <w:lang w:eastAsia="ja-JP"/>
        </w:rPr>
      </w:pPr>
    </w:p>
    <w:p w14:paraId="472ADE8A" w14:textId="626C1F52" w:rsidR="00AD5D5B" w:rsidRPr="00BA3BAD" w:rsidRDefault="00AD5D5B" w:rsidP="00E20A51">
      <w:pPr>
        <w:rPr>
          <w:rFonts w:eastAsia="SimSun"/>
          <w:lang w:eastAsia="ja-JP"/>
        </w:rPr>
      </w:pPr>
      <w:r w:rsidRPr="00BA3BAD">
        <w:rPr>
          <w:rFonts w:eastAsia="SimSun"/>
          <w:lang w:eastAsia="ja-JP"/>
        </w:rPr>
        <w:t>x: current position.</w:t>
      </w:r>
    </w:p>
    <w:p w14:paraId="16858418" w14:textId="77777777" w:rsidR="00E20A51" w:rsidRDefault="00E20A51" w:rsidP="00E20A51">
      <w:pPr>
        <w:rPr>
          <w:rFonts w:eastAsia="SimSun"/>
          <w:lang w:eastAsia="ja-JP"/>
        </w:rPr>
      </w:pPr>
    </w:p>
    <w:p w14:paraId="52A83DB5" w14:textId="19C786A7" w:rsidR="00AD5D5B" w:rsidRPr="00BA3BAD" w:rsidRDefault="00AD5D5B" w:rsidP="00E20A51">
      <w:pPr>
        <w:rPr>
          <w:rFonts w:eastAsia="SimSun"/>
          <w:lang w:eastAsia="ja-JP"/>
        </w:rPr>
      </w:pPr>
      <w:r w:rsidRPr="00BA3BAD">
        <w:rPr>
          <w:rFonts w:eastAsia="SimSun"/>
          <w:lang w:eastAsia="ja-JP"/>
        </w:rPr>
        <w:t>x_leader: position of the front vehicle.</w:t>
      </w:r>
    </w:p>
    <w:p w14:paraId="38BE4161" w14:textId="77777777" w:rsidR="00E20A51" w:rsidRDefault="00E20A51" w:rsidP="00E20A51">
      <w:pPr>
        <w:rPr>
          <w:rFonts w:eastAsia="SimSun"/>
          <w:lang w:eastAsia="ja-JP"/>
        </w:rPr>
      </w:pPr>
    </w:p>
    <w:p w14:paraId="1B541FF9" w14:textId="31E4FCAD" w:rsidR="00AD5D5B" w:rsidRPr="00BA3BAD" w:rsidRDefault="00AD5D5B" w:rsidP="00E20A51">
      <w:pPr>
        <w:rPr>
          <w:rFonts w:eastAsia="SimSun"/>
          <w:lang w:eastAsia="ja-JP"/>
        </w:rPr>
      </w:pPr>
      <w:r w:rsidRPr="00BA3BAD">
        <w:rPr>
          <w:rFonts w:eastAsia="SimSun"/>
          <w:lang w:eastAsia="ja-JP"/>
        </w:rPr>
        <w:t>jamGap: the spacing gap between two vehicles in jam traffic.</w:t>
      </w:r>
    </w:p>
    <w:p w14:paraId="1DA71F52" w14:textId="77777777" w:rsidR="00E20A51" w:rsidRDefault="00E20A51" w:rsidP="00E20A51">
      <w:pPr>
        <w:rPr>
          <w:rFonts w:eastAsia="SimSun"/>
          <w:lang w:eastAsia="ja-JP"/>
        </w:rPr>
      </w:pPr>
    </w:p>
    <w:p w14:paraId="055B576C" w14:textId="01CC8215" w:rsidR="00AD5D5B" w:rsidRPr="00BA3BAD" w:rsidRDefault="00AD5D5B" w:rsidP="00E20A51">
      <w:pPr>
        <w:rPr>
          <w:rFonts w:eastAsia="SimSun"/>
          <w:lang w:eastAsia="ja-JP"/>
        </w:rPr>
      </w:pPr>
      <w:r w:rsidRPr="00BA3BAD">
        <w:rPr>
          <w:rFonts w:eastAsia="SimSun"/>
          <w:lang w:eastAsia="ja-JP"/>
        </w:rPr>
        <w:t>l_leader: length of the front vehicle.</w:t>
      </w:r>
    </w:p>
    <w:p w14:paraId="0324DDA1" w14:textId="77777777" w:rsidR="00E20A51" w:rsidRDefault="00E20A51" w:rsidP="00E20A51">
      <w:pPr>
        <w:rPr>
          <w:rFonts w:eastAsia="SimSun"/>
          <w:lang w:eastAsia="ja-JP"/>
        </w:rPr>
      </w:pPr>
    </w:p>
    <w:p w14:paraId="1C35740C" w14:textId="38467C8C" w:rsidR="00AD5D5B" w:rsidRPr="00BA3BAD" w:rsidRDefault="00AD5D5B" w:rsidP="00E20A51">
      <w:pPr>
        <w:rPr>
          <w:rFonts w:eastAsia="SimSun"/>
          <w:lang w:eastAsia="ja-JP"/>
        </w:rPr>
      </w:pPr>
      <w:r w:rsidRPr="00BA3BAD">
        <w:rPr>
          <w:rFonts w:eastAsia="SimSun"/>
          <w:lang w:eastAsia="ja-JP"/>
        </w:rPr>
        <w:t>v: current speed.</w:t>
      </w:r>
    </w:p>
    <w:p w14:paraId="503997D9" w14:textId="77777777" w:rsidR="00E20A51" w:rsidRDefault="00E20A51" w:rsidP="00E20A51">
      <w:pPr>
        <w:rPr>
          <w:rFonts w:eastAsia="SimSun"/>
          <w:lang w:eastAsia="ja-JP"/>
        </w:rPr>
      </w:pPr>
    </w:p>
    <w:p w14:paraId="49B1B179" w14:textId="53BB36FE" w:rsidR="00AD5D5B" w:rsidRPr="00BA3BAD" w:rsidRDefault="00AD5D5B" w:rsidP="00E20A51">
      <w:pPr>
        <w:rPr>
          <w:rFonts w:eastAsia="SimSun"/>
          <w:lang w:eastAsia="ja-JP"/>
        </w:rPr>
      </w:pPr>
      <w:r w:rsidRPr="00BA3BAD">
        <w:rPr>
          <w:rFonts w:eastAsia="SimSun"/>
          <w:lang w:eastAsia="ja-JP"/>
        </w:rPr>
        <w:t>lead_v: speed of the front vehicle.</w:t>
      </w:r>
    </w:p>
    <w:p w14:paraId="3F7795DA" w14:textId="77777777" w:rsidR="00E20A51" w:rsidRDefault="00E20A51" w:rsidP="00E20A51">
      <w:pPr>
        <w:rPr>
          <w:rFonts w:eastAsia="SimSun"/>
          <w:lang w:eastAsia="ja-JP"/>
        </w:rPr>
      </w:pPr>
    </w:p>
    <w:p w14:paraId="40F242E1" w14:textId="304E1B3C" w:rsidR="00AD5D5B" w:rsidRPr="00BA3BAD" w:rsidRDefault="00AD5D5B" w:rsidP="00E20A51">
      <w:pPr>
        <w:rPr>
          <w:rFonts w:eastAsia="SimSun"/>
          <w:lang w:eastAsia="ja-JP"/>
        </w:rPr>
      </w:pPr>
      <w:r w:rsidRPr="00BA3BAD">
        <w:rPr>
          <w:rFonts w:eastAsia="SimSun"/>
          <w:lang w:eastAsia="ja-JP"/>
        </w:rPr>
        <w:t>b_estimate: a coefficient in the Gipps model.</w:t>
      </w:r>
    </w:p>
    <w:p w14:paraId="28FC7600" w14:textId="77777777" w:rsidR="00AD5D5B" w:rsidRPr="00BA3BAD" w:rsidRDefault="00AD5D5B" w:rsidP="009424A5">
      <w:pPr>
        <w:pStyle w:val="Heading4"/>
        <w:rPr>
          <w:lang w:eastAsia="ja-JP"/>
        </w:rPr>
      </w:pPr>
      <w:r w:rsidRPr="00BA3BAD">
        <w:rPr>
          <w:lang w:eastAsia="ja-JP"/>
        </w:rPr>
        <w:t xml:space="preserve">Output Arguments </w:t>
      </w:r>
    </w:p>
    <w:p w14:paraId="7847A3AE" w14:textId="77777777" w:rsidR="00AD5D5B" w:rsidRPr="00BA3BAD" w:rsidRDefault="00AD5D5B" w:rsidP="00E20A51">
      <w:pPr>
        <w:rPr>
          <w:rFonts w:eastAsia="SimSun"/>
          <w:lang w:eastAsia="ja-JP"/>
        </w:rPr>
      </w:pPr>
      <w:r w:rsidRPr="00BA3BAD">
        <w:rPr>
          <w:rFonts w:eastAsia="SimSun"/>
          <w:lang w:eastAsia="ja-JP"/>
        </w:rPr>
        <w:t>Updated speed for the subject vehicle.</w:t>
      </w:r>
    </w:p>
    <w:p w14:paraId="6F5F4790" w14:textId="77777777" w:rsidR="00AD5D5B" w:rsidRPr="00BA3BAD" w:rsidRDefault="00AD5D5B" w:rsidP="009424A5">
      <w:pPr>
        <w:pStyle w:val="Heading4"/>
        <w:rPr>
          <w:lang w:eastAsia="ja-JP"/>
        </w:rPr>
      </w:pPr>
      <w:r w:rsidRPr="00BA3BAD">
        <w:rPr>
          <w:lang w:eastAsia="ja-JP"/>
        </w:rPr>
        <w:t>Sub-functions</w:t>
      </w:r>
    </w:p>
    <w:p w14:paraId="35495B2C" w14:textId="77777777" w:rsidR="00AD5D5B" w:rsidRPr="00BA3BAD" w:rsidRDefault="00AD5D5B" w:rsidP="00E20A51">
      <w:pPr>
        <w:rPr>
          <w:rFonts w:eastAsia="SimSun"/>
          <w:lang w:eastAsia="ja-JP"/>
        </w:rPr>
      </w:pPr>
      <w:r w:rsidRPr="00BA3BAD">
        <w:rPr>
          <w:rFonts w:eastAsia="SimSun"/>
          <w:lang w:eastAsia="ja-JP"/>
        </w:rPr>
        <w:t>None.</w:t>
      </w:r>
    </w:p>
    <w:p w14:paraId="5A3B6433" w14:textId="77777777" w:rsidR="00AD5D5B" w:rsidRPr="00BA3BAD" w:rsidRDefault="00AD5D5B" w:rsidP="009424A5">
      <w:pPr>
        <w:pStyle w:val="Heading4"/>
        <w:rPr>
          <w:lang w:eastAsia="ja-JP"/>
        </w:rPr>
      </w:pPr>
      <w:r w:rsidRPr="00BA3BAD">
        <w:rPr>
          <w:lang w:eastAsia="ja-JP"/>
        </w:rPr>
        <w:t>Pseudo code</w:t>
      </w:r>
    </w:p>
    <w:p w14:paraId="337FE1BA" w14:textId="625B6E42" w:rsidR="00AD5D5B" w:rsidRPr="00BA3BAD" w:rsidRDefault="00AD5D5B" w:rsidP="00E20A51">
      <w:pPr>
        <w:rPr>
          <w:rFonts w:eastAsia="SimSun"/>
          <w:lang w:eastAsia="ja-JP"/>
        </w:rPr>
      </w:pPr>
      <w:r w:rsidRPr="00BA3BAD">
        <w:rPr>
          <w:rFonts w:eastAsia="SimSun"/>
          <w:lang w:eastAsia="ja-JP"/>
        </w:rPr>
        <w:t xml:space="preserve">Compute sq_val = (min acceleration * (reaction time / 2 + Gipps theta))^2 </w:t>
      </w:r>
      <w:r w:rsidR="00E20A51">
        <w:rPr>
          <w:rFonts w:eastAsia="SimSun"/>
          <w:lang w:eastAsia="ja-JP"/>
        </w:rPr>
        <w:t>-</w:t>
      </w:r>
      <w:r w:rsidRPr="00BA3BAD">
        <w:rPr>
          <w:rFonts w:eastAsia="SimSun"/>
          <w:lang w:eastAsia="ja-JP"/>
        </w:rPr>
        <w:t xml:space="preserve"> 2 * min acceleration * current gap </w:t>
      </w:r>
      <w:r w:rsidR="00E20A51">
        <w:rPr>
          <w:rFonts w:eastAsia="SimSun"/>
          <w:lang w:eastAsia="ja-JP"/>
        </w:rPr>
        <w:t>-</w:t>
      </w:r>
      <w:r w:rsidRPr="00BA3BAD">
        <w:rPr>
          <w:rFonts w:eastAsia="SimSun"/>
          <w:lang w:eastAsia="ja-JP"/>
        </w:rPr>
        <w:t xml:space="preserve"> (current speed * reaction time </w:t>
      </w:r>
      <w:r w:rsidR="00E20A51">
        <w:rPr>
          <w:rFonts w:eastAsia="SimSun"/>
          <w:lang w:eastAsia="ja-JP"/>
        </w:rPr>
        <w:t>-</w:t>
      </w:r>
      <w:r w:rsidRPr="00BA3BAD">
        <w:rPr>
          <w:rFonts w:eastAsia="SimSun"/>
          <w:lang w:eastAsia="ja-JP"/>
        </w:rPr>
        <w:t xml:space="preserve"> (leader speed)^2 / b_estimate)</w:t>
      </w:r>
      <w:r w:rsidR="00E20A51">
        <w:rPr>
          <w:rFonts w:eastAsia="SimSun"/>
          <w:lang w:eastAsia="ja-JP"/>
        </w:rPr>
        <w:t>.</w:t>
      </w:r>
    </w:p>
    <w:p w14:paraId="2504B177" w14:textId="77777777" w:rsidR="00E20A51" w:rsidRDefault="00E20A51" w:rsidP="00E20A51">
      <w:pPr>
        <w:rPr>
          <w:rFonts w:eastAsia="SimSun"/>
          <w:lang w:eastAsia="ja-JP"/>
        </w:rPr>
      </w:pPr>
    </w:p>
    <w:p w14:paraId="4C03774F" w14:textId="0C1DB9C1" w:rsidR="00AD5D5B" w:rsidRDefault="00AD5D5B" w:rsidP="00E20A51">
      <w:pPr>
        <w:rPr>
          <w:rFonts w:eastAsia="SimSun"/>
          <w:lang w:eastAsia="ja-JP"/>
        </w:rPr>
      </w:pPr>
      <w:r w:rsidRPr="00BA3BAD">
        <w:rPr>
          <w:rFonts w:eastAsia="SimSun"/>
          <w:lang w:eastAsia="ja-JP"/>
        </w:rPr>
        <w:t>If (sq_val &gt;0)</w:t>
      </w:r>
      <w:r w:rsidR="00E20A51">
        <w:rPr>
          <w:rFonts w:eastAsia="SimSun"/>
          <w:lang w:eastAsia="ja-JP"/>
        </w:rPr>
        <w:t>:</w:t>
      </w:r>
    </w:p>
    <w:p w14:paraId="0AE8514A" w14:textId="77777777" w:rsidR="00E20A51" w:rsidRPr="00BA3BAD" w:rsidRDefault="00E20A51" w:rsidP="00E20A51">
      <w:pPr>
        <w:rPr>
          <w:rFonts w:eastAsia="SimSun"/>
          <w:lang w:eastAsia="ja-JP"/>
        </w:rPr>
      </w:pPr>
    </w:p>
    <w:p w14:paraId="3C04EA44" w14:textId="64365720" w:rsidR="00AD5D5B" w:rsidRPr="00E20A51" w:rsidRDefault="00AD5D5B" w:rsidP="00E20A51">
      <w:pPr>
        <w:pStyle w:val="ListParagraph"/>
        <w:numPr>
          <w:ilvl w:val="0"/>
          <w:numId w:val="126"/>
        </w:numPr>
        <w:rPr>
          <w:rFonts w:eastAsia="SimSun"/>
          <w:lang w:eastAsia="ja-JP"/>
        </w:rPr>
      </w:pPr>
      <w:r w:rsidRPr="00E20A51">
        <w:rPr>
          <w:rFonts w:eastAsia="SimSun"/>
          <w:lang w:eastAsia="ja-JP"/>
        </w:rPr>
        <w:t>Compute V_after_tau =</w:t>
      </w:r>
      <w:r w:rsidR="003D7DBE" w:rsidRPr="00E20A51">
        <w:rPr>
          <w:rFonts w:eastAsia="SimSun"/>
          <w:lang w:eastAsia="ja-JP"/>
        </w:rPr>
        <w:t xml:space="preserve"> max deceleration * (0.5 * reaction time + theta) + sq_val^0.5</w:t>
      </w:r>
      <w:r w:rsidR="00E20A51">
        <w:rPr>
          <w:rFonts w:eastAsia="SimSun"/>
          <w:lang w:eastAsia="ja-JP"/>
        </w:rPr>
        <w:t>.</w:t>
      </w:r>
    </w:p>
    <w:p w14:paraId="3663ACBC" w14:textId="77777777" w:rsidR="00E20A51" w:rsidRDefault="00E20A51" w:rsidP="00E20A51">
      <w:pPr>
        <w:rPr>
          <w:rFonts w:eastAsia="SimSun"/>
          <w:lang w:eastAsia="ja-JP"/>
        </w:rPr>
      </w:pPr>
    </w:p>
    <w:p w14:paraId="239C0101" w14:textId="5672135D" w:rsidR="00AD5D5B" w:rsidRDefault="00AD5D5B" w:rsidP="00E20A51">
      <w:pPr>
        <w:rPr>
          <w:rFonts w:eastAsia="SimSun"/>
          <w:lang w:eastAsia="ja-JP"/>
        </w:rPr>
      </w:pPr>
      <w:r w:rsidRPr="00BA3BAD">
        <w:rPr>
          <w:rFonts w:eastAsia="SimSun"/>
          <w:lang w:eastAsia="ja-JP"/>
        </w:rPr>
        <w:t>Else</w:t>
      </w:r>
      <w:r w:rsidR="00E20A51">
        <w:rPr>
          <w:rFonts w:eastAsia="SimSun"/>
          <w:lang w:eastAsia="ja-JP"/>
        </w:rPr>
        <w:t>:</w:t>
      </w:r>
    </w:p>
    <w:p w14:paraId="311BBA32" w14:textId="77777777" w:rsidR="00E20A51" w:rsidRPr="00BA3BAD" w:rsidRDefault="00E20A51" w:rsidP="00E20A51">
      <w:pPr>
        <w:rPr>
          <w:rFonts w:eastAsia="SimSun"/>
          <w:lang w:eastAsia="ja-JP"/>
        </w:rPr>
      </w:pPr>
    </w:p>
    <w:p w14:paraId="32DF5616" w14:textId="52C738D6" w:rsidR="00AD5D5B" w:rsidRPr="00E20A51" w:rsidRDefault="00AD5D5B" w:rsidP="00E20A51">
      <w:pPr>
        <w:pStyle w:val="ListParagraph"/>
        <w:numPr>
          <w:ilvl w:val="0"/>
          <w:numId w:val="125"/>
        </w:numPr>
        <w:rPr>
          <w:rFonts w:eastAsia="SimSun"/>
          <w:lang w:eastAsia="ja-JP"/>
        </w:rPr>
      </w:pPr>
      <w:r w:rsidRPr="00E20A51">
        <w:rPr>
          <w:rFonts w:eastAsia="SimSun"/>
          <w:lang w:eastAsia="ja-JP"/>
        </w:rPr>
        <w:t>Comopute V_after_tau = 0</w:t>
      </w:r>
      <w:r w:rsidR="00E20A51">
        <w:rPr>
          <w:rFonts w:eastAsia="SimSun"/>
          <w:lang w:eastAsia="ja-JP"/>
        </w:rPr>
        <w:t>.</w:t>
      </w:r>
    </w:p>
    <w:p w14:paraId="48D32DE0" w14:textId="77777777" w:rsidR="00E20A51" w:rsidRDefault="00E20A51" w:rsidP="00E20A51">
      <w:pPr>
        <w:rPr>
          <w:rFonts w:eastAsia="SimSun"/>
          <w:lang w:eastAsia="ja-JP"/>
        </w:rPr>
      </w:pPr>
    </w:p>
    <w:p w14:paraId="3CF651D9" w14:textId="68A1C665" w:rsidR="00AD5D5B" w:rsidRPr="00BA3BAD" w:rsidRDefault="00AD5D5B" w:rsidP="00E20A51">
      <w:pPr>
        <w:rPr>
          <w:rFonts w:eastAsia="SimSun"/>
          <w:lang w:eastAsia="ja-JP"/>
        </w:rPr>
      </w:pPr>
      <w:r w:rsidRPr="00BA3BAD">
        <w:rPr>
          <w:rFonts w:eastAsia="SimSun"/>
          <w:lang w:eastAsia="ja-JP"/>
        </w:rPr>
        <w:t>Return V_after_tau</w:t>
      </w:r>
      <w:r w:rsidR="00E20A51">
        <w:rPr>
          <w:rFonts w:eastAsia="SimSun"/>
          <w:lang w:eastAsia="ja-JP"/>
        </w:rPr>
        <w:t>.</w:t>
      </w:r>
    </w:p>
    <w:p w14:paraId="50AED317" w14:textId="77777777" w:rsidR="00AD5D5B" w:rsidRPr="00BA3BAD" w:rsidRDefault="00AD5D5B" w:rsidP="00E20A51">
      <w:pPr>
        <w:rPr>
          <w:rFonts w:eastAsia="SimSun"/>
          <w:lang w:eastAsia="ja-JP"/>
        </w:rPr>
      </w:pPr>
    </w:p>
    <w:p w14:paraId="5DE4EA5A" w14:textId="77777777" w:rsidR="00AD5D5B" w:rsidRPr="00BA3BAD" w:rsidRDefault="00AD5D5B" w:rsidP="009424A5">
      <w:pPr>
        <w:pStyle w:val="Heading3"/>
      </w:pPr>
      <w:bookmarkStart w:id="130" w:name="_Toc35777904"/>
      <w:r w:rsidRPr="00BA3BAD">
        <w:t>isLaneChangingPossible</w:t>
      </w:r>
      <w:bookmarkEnd w:id="130"/>
    </w:p>
    <w:p w14:paraId="31FF6619" w14:textId="77777777" w:rsidR="00AD5D5B" w:rsidRPr="00BA3BAD" w:rsidRDefault="00AD5D5B" w:rsidP="009424A5">
      <w:pPr>
        <w:pStyle w:val="Heading4"/>
        <w:rPr>
          <w:lang w:eastAsia="ja-JP"/>
        </w:rPr>
      </w:pPr>
      <w:r w:rsidRPr="00BA3BAD">
        <w:rPr>
          <w:lang w:eastAsia="ja-JP"/>
        </w:rPr>
        <w:t>Syntax</w:t>
      </w:r>
    </w:p>
    <w:p w14:paraId="2DFC9A09" w14:textId="77777777" w:rsidR="00AD5D5B" w:rsidRPr="00BA3BAD" w:rsidRDefault="00AD5D5B" w:rsidP="00E20A51">
      <w:pPr>
        <w:rPr>
          <w:rFonts w:eastAsia="SimSun"/>
          <w:lang w:eastAsia="ja-JP"/>
        </w:rPr>
      </w:pPr>
      <w:r w:rsidRPr="00BA3BAD">
        <w:rPr>
          <w:rFonts w:eastAsia="SimSun"/>
          <w:lang w:eastAsia="ja-JP"/>
        </w:rPr>
        <w:t>bool myVehicleDef::isLaneChangingPossible(int target_lane)</w:t>
      </w:r>
    </w:p>
    <w:p w14:paraId="4EAE13A6" w14:textId="77777777" w:rsidR="00AD5D5B" w:rsidRPr="00BA3BAD" w:rsidRDefault="00AD5D5B" w:rsidP="009424A5">
      <w:pPr>
        <w:pStyle w:val="Heading4"/>
        <w:rPr>
          <w:lang w:eastAsia="ja-JP"/>
        </w:rPr>
      </w:pPr>
      <w:r w:rsidRPr="00BA3BAD">
        <w:rPr>
          <w:lang w:eastAsia="ja-JP"/>
        </w:rPr>
        <w:t>Description</w:t>
      </w:r>
    </w:p>
    <w:p w14:paraId="0734B2FB" w14:textId="77777777" w:rsidR="00AD5D5B" w:rsidRPr="00BA3BAD" w:rsidRDefault="00AD5D5B" w:rsidP="00E20A51">
      <w:pPr>
        <w:rPr>
          <w:rFonts w:eastAsia="SimSun"/>
          <w:lang w:eastAsia="ja-JP"/>
        </w:rPr>
      </w:pPr>
      <w:r w:rsidRPr="00BA3BAD">
        <w:rPr>
          <w:rFonts w:eastAsia="SimSun"/>
          <w:lang w:eastAsia="ja-JP"/>
        </w:rPr>
        <w:t>This determines if it is possible for a subject vehicle to merge into the target lane.</w:t>
      </w:r>
    </w:p>
    <w:p w14:paraId="0BC2FB56" w14:textId="77777777" w:rsidR="00AD5D5B" w:rsidRPr="00BA3BAD" w:rsidRDefault="00AD5D5B" w:rsidP="009424A5">
      <w:pPr>
        <w:pStyle w:val="Heading4"/>
        <w:rPr>
          <w:lang w:eastAsia="ja-JP"/>
        </w:rPr>
      </w:pPr>
      <w:r w:rsidRPr="00BA3BAD">
        <w:rPr>
          <w:lang w:eastAsia="ja-JP"/>
        </w:rPr>
        <w:t>Inputs Arguments</w:t>
      </w:r>
    </w:p>
    <w:p w14:paraId="5230D5E7" w14:textId="77777777" w:rsidR="00AD5D5B" w:rsidRPr="00BA3BAD" w:rsidRDefault="00AD5D5B" w:rsidP="00E20A51">
      <w:pPr>
        <w:rPr>
          <w:rFonts w:eastAsia="SimSun"/>
          <w:lang w:eastAsia="ja-JP"/>
        </w:rPr>
      </w:pPr>
      <w:r w:rsidRPr="00BA3BAD">
        <w:rPr>
          <w:rFonts w:eastAsia="SimSun"/>
          <w:lang w:eastAsia="ja-JP"/>
        </w:rPr>
        <w:t>target_lane: target lane to merge into.</w:t>
      </w:r>
    </w:p>
    <w:p w14:paraId="368AD995" w14:textId="77777777" w:rsidR="00AD5D5B" w:rsidRPr="00BA3BAD" w:rsidRDefault="00AD5D5B" w:rsidP="009424A5">
      <w:pPr>
        <w:pStyle w:val="Heading4"/>
        <w:rPr>
          <w:lang w:eastAsia="ja-JP"/>
        </w:rPr>
      </w:pPr>
      <w:r w:rsidRPr="00BA3BAD">
        <w:rPr>
          <w:lang w:eastAsia="ja-JP"/>
        </w:rPr>
        <w:t xml:space="preserve">Output Arguments </w:t>
      </w:r>
    </w:p>
    <w:p w14:paraId="4451F300" w14:textId="21450A87" w:rsidR="00E20A51" w:rsidRDefault="00AD5D5B" w:rsidP="00E20A51">
      <w:pPr>
        <w:rPr>
          <w:rFonts w:eastAsia="SimSun"/>
          <w:lang w:eastAsia="ja-JP"/>
        </w:rPr>
      </w:pPr>
      <w:r w:rsidRPr="00BA3BAD">
        <w:rPr>
          <w:rFonts w:eastAsia="SimSun"/>
          <w:lang w:eastAsia="ja-JP"/>
        </w:rPr>
        <w:t>True</w:t>
      </w:r>
      <w:r w:rsidR="00E20A51">
        <w:rPr>
          <w:rFonts w:eastAsia="SimSun"/>
          <w:lang w:eastAsia="ja-JP"/>
        </w:rPr>
        <w:t xml:space="preserve">: </w:t>
      </w:r>
      <w:r w:rsidRPr="00BA3BAD">
        <w:rPr>
          <w:rFonts w:eastAsia="SimSun"/>
          <w:lang w:eastAsia="ja-JP"/>
        </w:rPr>
        <w:t>lane change is possible</w:t>
      </w:r>
      <w:r w:rsidR="00E20A51">
        <w:rPr>
          <w:rFonts w:eastAsia="SimSun"/>
          <w:lang w:eastAsia="ja-JP"/>
        </w:rPr>
        <w:t>.</w:t>
      </w:r>
    </w:p>
    <w:p w14:paraId="61D4A2CA" w14:textId="77777777" w:rsidR="00E20A51" w:rsidRDefault="00E20A51" w:rsidP="00E20A51">
      <w:pPr>
        <w:rPr>
          <w:rFonts w:eastAsia="SimSun"/>
          <w:lang w:eastAsia="ja-JP"/>
        </w:rPr>
      </w:pPr>
    </w:p>
    <w:p w14:paraId="07C9FABB" w14:textId="6901B8F7" w:rsidR="00AD5D5B" w:rsidRPr="00BA3BAD" w:rsidRDefault="00E20A51" w:rsidP="00E20A51">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lane change is not possible.</w:t>
      </w:r>
    </w:p>
    <w:p w14:paraId="6AA483FD" w14:textId="77777777" w:rsidR="00AD5D5B" w:rsidRPr="00BA3BAD" w:rsidRDefault="00AD5D5B" w:rsidP="009424A5">
      <w:pPr>
        <w:pStyle w:val="Heading4"/>
        <w:rPr>
          <w:lang w:eastAsia="ja-JP"/>
        </w:rPr>
      </w:pPr>
      <w:r w:rsidRPr="00BA3BAD">
        <w:rPr>
          <w:lang w:eastAsia="ja-JP"/>
        </w:rPr>
        <w:t>Sub-functions</w:t>
      </w:r>
    </w:p>
    <w:p w14:paraId="4468799F" w14:textId="77777777" w:rsidR="00AD5D5B" w:rsidRPr="00BA3BAD" w:rsidRDefault="00AD5D5B" w:rsidP="00E20A51">
      <w:pPr>
        <w:rPr>
          <w:rFonts w:eastAsia="SimSun"/>
          <w:lang w:eastAsia="ja-JP"/>
        </w:rPr>
      </w:pPr>
      <w:r w:rsidRPr="00BA3BAD">
        <w:rPr>
          <w:rFonts w:eastAsia="SimSun"/>
          <w:lang w:eastAsia="ja-JP"/>
        </w:rPr>
        <w:t>None.</w:t>
      </w:r>
    </w:p>
    <w:p w14:paraId="770E9423" w14:textId="77777777" w:rsidR="00AD5D5B" w:rsidRPr="00BA3BAD" w:rsidRDefault="00AD5D5B" w:rsidP="009424A5">
      <w:pPr>
        <w:pStyle w:val="Heading4"/>
        <w:rPr>
          <w:lang w:eastAsia="ja-JP"/>
        </w:rPr>
      </w:pPr>
      <w:r w:rsidRPr="00BA3BAD">
        <w:rPr>
          <w:lang w:eastAsia="ja-JP"/>
        </w:rPr>
        <w:t>Pseudo code</w:t>
      </w:r>
    </w:p>
    <w:p w14:paraId="0555F895" w14:textId="0221D6D7" w:rsidR="00AD5D5B" w:rsidRDefault="00AD5D5B" w:rsidP="00E20A51">
      <w:pPr>
        <w:rPr>
          <w:rFonts w:eastAsia="SimSun"/>
          <w:lang w:eastAsia="ja-JP"/>
        </w:rPr>
      </w:pPr>
      <w:r w:rsidRPr="00BA3BAD">
        <w:rPr>
          <w:rFonts w:eastAsia="SimSun"/>
          <w:lang w:eastAsia="ja-JP"/>
        </w:rPr>
        <w:t>If (subject vehicle is not HOV, and road section contains HOV and HOV is active, and if the target lane is the left-most lane)</w:t>
      </w:r>
      <w:r w:rsidR="00EC0C3D">
        <w:rPr>
          <w:rFonts w:eastAsia="SimSun"/>
          <w:lang w:eastAsia="ja-JP"/>
        </w:rPr>
        <w:t>:</w:t>
      </w:r>
    </w:p>
    <w:p w14:paraId="36A4AACC" w14:textId="77777777" w:rsidR="00E20A51" w:rsidRPr="00BA3BAD" w:rsidRDefault="00E20A51" w:rsidP="00E20A51">
      <w:pPr>
        <w:rPr>
          <w:rFonts w:eastAsia="SimSun"/>
          <w:lang w:eastAsia="ja-JP"/>
        </w:rPr>
      </w:pPr>
    </w:p>
    <w:p w14:paraId="4E2E14F7" w14:textId="03C6D50A" w:rsidR="00AD5D5B" w:rsidRPr="00E20A51" w:rsidRDefault="00AD5D5B" w:rsidP="00E20A51">
      <w:pPr>
        <w:pStyle w:val="ListParagraph"/>
        <w:numPr>
          <w:ilvl w:val="0"/>
          <w:numId w:val="127"/>
        </w:numPr>
        <w:rPr>
          <w:rFonts w:eastAsia="SimSun"/>
          <w:lang w:eastAsia="ja-JP"/>
        </w:rPr>
      </w:pPr>
      <w:r w:rsidRPr="00E20A51">
        <w:rPr>
          <w:rFonts w:eastAsia="SimSun"/>
          <w:lang w:eastAsia="ja-JP"/>
        </w:rPr>
        <w:t>Return False</w:t>
      </w:r>
      <w:r w:rsidR="00EC0C3D">
        <w:rPr>
          <w:rFonts w:eastAsia="SimSun"/>
          <w:lang w:eastAsia="ja-JP"/>
        </w:rPr>
        <w:t>.</w:t>
      </w:r>
    </w:p>
    <w:p w14:paraId="45A2AD5C" w14:textId="77777777" w:rsidR="00E20A51" w:rsidRDefault="00E20A51" w:rsidP="00E20A51">
      <w:pPr>
        <w:rPr>
          <w:rFonts w:eastAsia="SimSun"/>
          <w:lang w:eastAsia="ja-JP"/>
        </w:rPr>
      </w:pPr>
    </w:p>
    <w:p w14:paraId="58E72158" w14:textId="42F67BEE" w:rsidR="00AD5D5B" w:rsidRDefault="00AD5D5B" w:rsidP="00E20A51">
      <w:pPr>
        <w:rPr>
          <w:rFonts w:eastAsia="SimSun"/>
          <w:lang w:eastAsia="ja-JP"/>
        </w:rPr>
      </w:pPr>
      <w:r w:rsidRPr="00BA3BAD">
        <w:rPr>
          <w:rFonts w:eastAsia="SimSun"/>
          <w:lang w:eastAsia="ja-JP"/>
        </w:rPr>
        <w:t>If (subject vehicle at on-ramp)</w:t>
      </w:r>
      <w:r w:rsidR="00EC0C3D">
        <w:rPr>
          <w:rFonts w:eastAsia="SimSun"/>
          <w:lang w:eastAsia="ja-JP"/>
        </w:rPr>
        <w:t>:</w:t>
      </w:r>
    </w:p>
    <w:p w14:paraId="254B0322" w14:textId="77777777" w:rsidR="00E20A51" w:rsidRPr="00BA3BAD" w:rsidRDefault="00E20A51" w:rsidP="00E20A51">
      <w:pPr>
        <w:rPr>
          <w:rFonts w:eastAsia="SimSun"/>
          <w:lang w:eastAsia="ja-JP"/>
        </w:rPr>
      </w:pPr>
    </w:p>
    <w:p w14:paraId="35F7101A" w14:textId="74C016CD" w:rsidR="00AD5D5B" w:rsidRPr="00E20A51" w:rsidRDefault="00AD5D5B" w:rsidP="00E20A51">
      <w:pPr>
        <w:pStyle w:val="ListParagraph"/>
        <w:numPr>
          <w:ilvl w:val="0"/>
          <w:numId w:val="128"/>
        </w:numPr>
        <w:rPr>
          <w:rFonts w:eastAsia="SimSun"/>
          <w:lang w:eastAsia="ja-JP"/>
        </w:rPr>
      </w:pPr>
      <w:r w:rsidRPr="00E20A51">
        <w:rPr>
          <w:rFonts w:eastAsia="SimSun"/>
          <w:lang w:eastAsia="ja-JP"/>
        </w:rPr>
        <w:t>If (one lane in this section and currently at no lane changing zone)</w:t>
      </w:r>
      <w:r w:rsidR="00EC0C3D">
        <w:rPr>
          <w:rFonts w:eastAsia="SimSun"/>
          <w:lang w:eastAsia="ja-JP"/>
        </w:rPr>
        <w:t>:</w:t>
      </w:r>
    </w:p>
    <w:p w14:paraId="623174D5" w14:textId="2DCC299B" w:rsidR="00AD5D5B" w:rsidRDefault="00AD5D5B" w:rsidP="00E20A51">
      <w:pPr>
        <w:pStyle w:val="ListParagraph"/>
        <w:numPr>
          <w:ilvl w:val="1"/>
          <w:numId w:val="83"/>
        </w:numPr>
        <w:rPr>
          <w:rFonts w:eastAsia="SimSun"/>
          <w:lang w:eastAsia="ja-JP"/>
        </w:rPr>
      </w:pPr>
      <w:r w:rsidRPr="00E20A51">
        <w:rPr>
          <w:rFonts w:eastAsia="SimSun"/>
          <w:lang w:eastAsia="ja-JP"/>
        </w:rPr>
        <w:t>Return False</w:t>
      </w:r>
      <w:r w:rsidR="00EC0C3D">
        <w:rPr>
          <w:rFonts w:eastAsia="SimSun"/>
          <w:lang w:eastAsia="ja-JP"/>
        </w:rPr>
        <w:t>.</w:t>
      </w:r>
    </w:p>
    <w:p w14:paraId="21A39AB1" w14:textId="77777777" w:rsidR="00E20A51" w:rsidRPr="00E20A51" w:rsidRDefault="00E20A51" w:rsidP="00E20A51">
      <w:pPr>
        <w:rPr>
          <w:rFonts w:eastAsia="SimSun"/>
          <w:lang w:eastAsia="ja-JP"/>
        </w:rPr>
      </w:pPr>
    </w:p>
    <w:p w14:paraId="1E5C02D9" w14:textId="4173CE55" w:rsidR="00AD5D5B" w:rsidRPr="00E20A51" w:rsidRDefault="00AD5D5B" w:rsidP="00E20A51">
      <w:pPr>
        <w:pStyle w:val="ListParagraph"/>
        <w:numPr>
          <w:ilvl w:val="0"/>
          <w:numId w:val="128"/>
        </w:numPr>
        <w:rPr>
          <w:rFonts w:eastAsia="SimSun"/>
          <w:lang w:eastAsia="ja-JP"/>
        </w:rPr>
      </w:pPr>
      <w:r w:rsidRPr="00E20A51">
        <w:rPr>
          <w:rFonts w:eastAsia="SimSun"/>
          <w:lang w:eastAsia="ja-JP"/>
        </w:rPr>
        <w:t>Else if (two lanes in this section and target lane is right)</w:t>
      </w:r>
      <w:r w:rsidR="00EC0C3D">
        <w:rPr>
          <w:rFonts w:eastAsia="SimSun"/>
          <w:lang w:eastAsia="ja-JP"/>
        </w:rPr>
        <w:t>:</w:t>
      </w:r>
    </w:p>
    <w:p w14:paraId="4AE5EEC9" w14:textId="5F231525" w:rsidR="00AD5D5B" w:rsidRPr="00E20A51" w:rsidRDefault="00AD5D5B" w:rsidP="00E20A51">
      <w:pPr>
        <w:pStyle w:val="ListParagraph"/>
        <w:numPr>
          <w:ilvl w:val="1"/>
          <w:numId w:val="83"/>
        </w:numPr>
        <w:rPr>
          <w:rFonts w:eastAsia="SimSun"/>
          <w:lang w:eastAsia="ja-JP"/>
        </w:rPr>
      </w:pPr>
      <w:r w:rsidRPr="00E20A51">
        <w:rPr>
          <w:rFonts w:eastAsia="SimSun"/>
          <w:lang w:eastAsia="ja-JP"/>
        </w:rPr>
        <w:t>Return False</w:t>
      </w:r>
      <w:r w:rsidR="00EC0C3D">
        <w:rPr>
          <w:rFonts w:eastAsia="SimSun"/>
          <w:lang w:eastAsia="ja-JP"/>
        </w:rPr>
        <w:t>.</w:t>
      </w:r>
    </w:p>
    <w:p w14:paraId="38069ACA" w14:textId="77777777" w:rsidR="00E20A51" w:rsidRDefault="00E20A51" w:rsidP="00E20A51">
      <w:pPr>
        <w:rPr>
          <w:rFonts w:eastAsia="SimSun"/>
          <w:lang w:eastAsia="ja-JP"/>
        </w:rPr>
      </w:pPr>
    </w:p>
    <w:p w14:paraId="72067872" w14:textId="39867C28" w:rsidR="00AD5D5B" w:rsidRPr="00BA3BAD" w:rsidRDefault="00AD5D5B" w:rsidP="00EC0C3D">
      <w:pPr>
        <w:rPr>
          <w:rFonts w:eastAsia="SimSun"/>
          <w:lang w:eastAsia="ja-JP"/>
        </w:rPr>
      </w:pPr>
      <w:r w:rsidRPr="00BA3BAD">
        <w:rPr>
          <w:rFonts w:eastAsia="SimSun"/>
          <w:lang w:eastAsia="ja-JP"/>
        </w:rPr>
        <w:t>Return Aimsun function A2SimVehicle::isLaneChangePossible(target_lane)</w:t>
      </w:r>
      <w:r w:rsidR="00EC0C3D">
        <w:rPr>
          <w:rFonts w:eastAsia="SimSun"/>
          <w:lang w:eastAsia="ja-JP"/>
        </w:rPr>
        <w:t>.</w:t>
      </w:r>
    </w:p>
    <w:p w14:paraId="7D47AF09" w14:textId="77777777" w:rsidR="00AD5D5B" w:rsidRPr="00BA3BAD" w:rsidRDefault="00AD5D5B" w:rsidP="00EC0C3D">
      <w:pPr>
        <w:rPr>
          <w:rFonts w:eastAsia="SimSun"/>
          <w:lang w:eastAsia="ja-JP"/>
        </w:rPr>
      </w:pPr>
    </w:p>
    <w:p w14:paraId="4212F5C3" w14:textId="77777777" w:rsidR="00AD5D5B" w:rsidRPr="00BA3BAD" w:rsidRDefault="00AD5D5B" w:rsidP="009424A5">
      <w:pPr>
        <w:pStyle w:val="Heading3"/>
      </w:pPr>
      <w:bookmarkStart w:id="131" w:name="_Toc35777905"/>
      <w:r w:rsidRPr="00BA3BAD">
        <w:lastRenderedPageBreak/>
        <w:t>MinCollisionAvoidancePos</w:t>
      </w:r>
      <w:bookmarkEnd w:id="131"/>
    </w:p>
    <w:p w14:paraId="6C6B1FAA" w14:textId="77777777" w:rsidR="00AD5D5B" w:rsidRPr="00BA3BAD" w:rsidRDefault="00AD5D5B" w:rsidP="009424A5">
      <w:pPr>
        <w:pStyle w:val="Heading4"/>
        <w:rPr>
          <w:lang w:eastAsia="ja-JP"/>
        </w:rPr>
      </w:pPr>
      <w:r w:rsidRPr="00BA3BAD">
        <w:rPr>
          <w:lang w:eastAsia="ja-JP"/>
        </w:rPr>
        <w:t>Syntax</w:t>
      </w:r>
    </w:p>
    <w:p w14:paraId="64AAB730" w14:textId="77777777" w:rsidR="00AD5D5B" w:rsidRPr="00BA3BAD" w:rsidRDefault="00AD5D5B" w:rsidP="00EC0C3D">
      <w:pPr>
        <w:rPr>
          <w:rFonts w:eastAsia="SimSun"/>
          <w:lang w:eastAsia="ja-JP"/>
        </w:rPr>
      </w:pPr>
      <w:r w:rsidRPr="00BA3BAD">
        <w:rPr>
          <w:rFonts w:eastAsia="SimSun"/>
          <w:lang w:eastAsia="ja-JP"/>
        </w:rPr>
        <w:t>double myVehicleDef::MinCollisionAvoidancePos(const A2SimVehicle* leader, int shortGap, double beta, double alpha, double Relaxation)</w:t>
      </w:r>
    </w:p>
    <w:p w14:paraId="0442A527" w14:textId="77777777" w:rsidR="00AD5D5B" w:rsidRPr="00BA3BAD" w:rsidRDefault="00AD5D5B" w:rsidP="009424A5">
      <w:pPr>
        <w:pStyle w:val="Heading4"/>
        <w:rPr>
          <w:lang w:eastAsia="ja-JP"/>
        </w:rPr>
      </w:pPr>
      <w:r w:rsidRPr="00BA3BAD">
        <w:rPr>
          <w:lang w:eastAsia="ja-JP"/>
        </w:rPr>
        <w:t>Description</w:t>
      </w:r>
    </w:p>
    <w:p w14:paraId="0BC66E30" w14:textId="77777777" w:rsidR="00AD5D5B" w:rsidRPr="00BA3BAD" w:rsidRDefault="00AD5D5B" w:rsidP="00EC0C3D">
      <w:pPr>
        <w:rPr>
          <w:rFonts w:eastAsia="SimSun"/>
          <w:lang w:eastAsia="ja-JP"/>
        </w:rPr>
      </w:pPr>
      <w:r w:rsidRPr="00BA3BAD">
        <w:rPr>
          <w:rFonts w:eastAsia="SimSun"/>
          <w:lang w:eastAsia="ja-JP"/>
        </w:rPr>
        <w:t>This function determines the minimum CF distance a vehicle should keep for collision avoidance.</w:t>
      </w:r>
    </w:p>
    <w:p w14:paraId="567DD092" w14:textId="77777777" w:rsidR="00AD5D5B" w:rsidRPr="00BA3BAD" w:rsidRDefault="00AD5D5B" w:rsidP="009424A5">
      <w:pPr>
        <w:pStyle w:val="Heading4"/>
        <w:rPr>
          <w:lang w:eastAsia="ja-JP"/>
        </w:rPr>
      </w:pPr>
      <w:r w:rsidRPr="00BA3BAD">
        <w:rPr>
          <w:lang w:eastAsia="ja-JP"/>
        </w:rPr>
        <w:t>Inputs Arguments</w:t>
      </w:r>
    </w:p>
    <w:p w14:paraId="33B76687" w14:textId="77777777" w:rsidR="00AD5D5B" w:rsidRPr="00BA3BAD" w:rsidRDefault="00AD5D5B" w:rsidP="00EC0C3D">
      <w:pPr>
        <w:rPr>
          <w:rFonts w:eastAsia="SimSun"/>
          <w:lang w:eastAsia="ja-JP"/>
        </w:rPr>
      </w:pPr>
      <w:r w:rsidRPr="00BA3BAD">
        <w:rPr>
          <w:rFonts w:eastAsia="SimSun"/>
          <w:lang w:eastAsia="ja-JP"/>
        </w:rPr>
        <w:t>leader: pointer to the front vehicle.</w:t>
      </w:r>
    </w:p>
    <w:p w14:paraId="799B94AC" w14:textId="77777777" w:rsidR="00EC0C3D" w:rsidRDefault="00EC0C3D" w:rsidP="00EC0C3D">
      <w:pPr>
        <w:rPr>
          <w:rFonts w:eastAsia="SimSun"/>
          <w:lang w:eastAsia="ja-JP"/>
        </w:rPr>
      </w:pPr>
    </w:p>
    <w:p w14:paraId="1DE51BB1" w14:textId="4AFD7C6F" w:rsidR="00AD5D5B" w:rsidRPr="00BA3BAD" w:rsidRDefault="00AD5D5B" w:rsidP="00EC0C3D">
      <w:pPr>
        <w:rPr>
          <w:rFonts w:eastAsia="SimSun"/>
          <w:lang w:eastAsia="ja-JP"/>
        </w:rPr>
      </w:pPr>
      <w:r w:rsidRPr="00BA3BAD">
        <w:rPr>
          <w:rFonts w:eastAsia="SimSun"/>
          <w:lang w:eastAsia="ja-JP"/>
        </w:rPr>
        <w:t>shortGap: indicating if shortGap mode should be applied.</w:t>
      </w:r>
    </w:p>
    <w:p w14:paraId="504A30E1" w14:textId="77777777" w:rsidR="00EC0C3D" w:rsidRDefault="00EC0C3D" w:rsidP="00EC0C3D">
      <w:pPr>
        <w:rPr>
          <w:rFonts w:eastAsia="SimSun"/>
          <w:lang w:eastAsia="ja-JP"/>
        </w:rPr>
      </w:pPr>
    </w:p>
    <w:p w14:paraId="7964162F" w14:textId="7F7BED43" w:rsidR="00AD5D5B" w:rsidRPr="00BA3BAD" w:rsidRDefault="00AD5D5B" w:rsidP="00EC0C3D">
      <w:pPr>
        <w:rPr>
          <w:rFonts w:eastAsia="SimSun"/>
          <w:lang w:eastAsia="ja-JP"/>
        </w:rPr>
      </w:pPr>
      <w:r w:rsidRPr="00BA3BAD">
        <w:rPr>
          <w:rFonts w:eastAsia="SimSun"/>
          <w:lang w:eastAsia="ja-JP"/>
        </w:rPr>
        <w:t>beta: reduction factor for the reaction time.</w:t>
      </w:r>
    </w:p>
    <w:p w14:paraId="13B00B0C" w14:textId="77777777" w:rsidR="00EC0C3D" w:rsidRDefault="00EC0C3D" w:rsidP="00EC0C3D">
      <w:pPr>
        <w:rPr>
          <w:rFonts w:eastAsia="SimSun"/>
          <w:lang w:eastAsia="ja-JP"/>
        </w:rPr>
      </w:pPr>
    </w:p>
    <w:p w14:paraId="0FB414D2" w14:textId="22CC539A" w:rsidR="00AD5D5B" w:rsidRPr="00BA3BAD" w:rsidRDefault="00AD5D5B" w:rsidP="00EC0C3D">
      <w:pPr>
        <w:rPr>
          <w:rFonts w:eastAsia="SimSun"/>
          <w:lang w:eastAsia="ja-JP"/>
        </w:rPr>
      </w:pPr>
      <w:r w:rsidRPr="00BA3BAD">
        <w:rPr>
          <w:rFonts w:eastAsia="SimSun"/>
          <w:lang w:eastAsia="ja-JP"/>
        </w:rPr>
        <w:t>alpha: reduction factor for the jam gap.</w:t>
      </w:r>
    </w:p>
    <w:p w14:paraId="5C00E5DF" w14:textId="77777777" w:rsidR="00EC0C3D" w:rsidRDefault="00EC0C3D" w:rsidP="00EC0C3D">
      <w:pPr>
        <w:rPr>
          <w:rFonts w:eastAsia="SimSun"/>
          <w:lang w:eastAsia="ja-JP"/>
        </w:rPr>
      </w:pPr>
    </w:p>
    <w:p w14:paraId="0A8F66A1" w14:textId="0463368D" w:rsidR="00AD5D5B" w:rsidRPr="00BA3BAD" w:rsidRDefault="00AD5D5B" w:rsidP="00EC0C3D">
      <w:pPr>
        <w:rPr>
          <w:rFonts w:eastAsia="SimSun"/>
          <w:lang w:eastAsia="ja-JP"/>
        </w:rPr>
      </w:pPr>
      <w:r w:rsidRPr="00BA3BAD">
        <w:rPr>
          <w:rFonts w:eastAsia="SimSun"/>
          <w:lang w:eastAsia="ja-JP"/>
        </w:rPr>
        <w:t>Relaxation: reduction factor for the relaxation time.</w:t>
      </w:r>
    </w:p>
    <w:p w14:paraId="3A60D3A7" w14:textId="77777777" w:rsidR="00AD5D5B" w:rsidRPr="00BA3BAD" w:rsidRDefault="00AD5D5B" w:rsidP="009424A5">
      <w:pPr>
        <w:pStyle w:val="Heading4"/>
        <w:rPr>
          <w:lang w:eastAsia="ja-JP"/>
        </w:rPr>
      </w:pPr>
      <w:r w:rsidRPr="00BA3BAD">
        <w:rPr>
          <w:lang w:eastAsia="ja-JP"/>
        </w:rPr>
        <w:t xml:space="preserve">Output Arguments </w:t>
      </w:r>
    </w:p>
    <w:p w14:paraId="2FA48B1B" w14:textId="77777777" w:rsidR="00AD5D5B" w:rsidRPr="00BA3BAD" w:rsidRDefault="00AD5D5B" w:rsidP="00EC0C3D">
      <w:pPr>
        <w:rPr>
          <w:rFonts w:eastAsia="SimSun"/>
          <w:lang w:eastAsia="ja-JP"/>
        </w:rPr>
      </w:pPr>
      <w:r w:rsidRPr="00BA3BAD">
        <w:rPr>
          <w:rFonts w:eastAsia="SimSun"/>
          <w:lang w:eastAsia="ja-JP"/>
        </w:rPr>
        <w:t>The furthest position the subject vehicle can safely travel to at this update interval.</w:t>
      </w:r>
    </w:p>
    <w:p w14:paraId="567951B1" w14:textId="77777777" w:rsidR="00AD5D5B" w:rsidRPr="00BA3BAD" w:rsidRDefault="00AD5D5B" w:rsidP="009424A5">
      <w:pPr>
        <w:pStyle w:val="Heading4"/>
        <w:rPr>
          <w:lang w:eastAsia="ja-JP"/>
        </w:rPr>
      </w:pPr>
      <w:r w:rsidRPr="00BA3BAD">
        <w:rPr>
          <w:lang w:eastAsia="ja-JP"/>
        </w:rPr>
        <w:t>Pseudo code</w:t>
      </w:r>
    </w:p>
    <w:p w14:paraId="1EF9BFB8" w14:textId="77777777" w:rsidR="00EC0C3D" w:rsidRDefault="00EC0C3D" w:rsidP="00EC0C3D">
      <w:pPr>
        <w:rPr>
          <w:rFonts w:eastAsia="SimSun"/>
          <w:lang w:eastAsia="ja-JP"/>
        </w:rPr>
      </w:pPr>
    </w:p>
    <w:p w14:paraId="073FC6B3" w14:textId="7ADAC89B" w:rsidR="00AD5D5B" w:rsidRPr="00BA3BAD" w:rsidRDefault="00AD5D5B" w:rsidP="00EC0C3D">
      <w:pPr>
        <w:rPr>
          <w:rFonts w:eastAsia="SimSun"/>
          <w:lang w:eastAsia="ja-JP"/>
        </w:rPr>
      </w:pPr>
      <w:r w:rsidRPr="00BA3BAD">
        <w:rPr>
          <w:rFonts w:eastAsia="SimSun"/>
          <w:lang w:eastAsia="ja-JP"/>
        </w:rPr>
        <w:t>Compute headway to the leader vehicle as Ref_pos_front</w:t>
      </w:r>
      <w:r w:rsidR="00EC0C3D">
        <w:rPr>
          <w:rFonts w:eastAsia="SimSun"/>
          <w:lang w:eastAsia="ja-JP"/>
        </w:rPr>
        <w:t>.</w:t>
      </w:r>
    </w:p>
    <w:p w14:paraId="7FD9A2BC" w14:textId="77777777" w:rsidR="00EC0C3D" w:rsidRDefault="00EC0C3D" w:rsidP="00EC0C3D">
      <w:pPr>
        <w:rPr>
          <w:rFonts w:eastAsia="SimSun"/>
          <w:lang w:eastAsia="ja-JP"/>
        </w:rPr>
      </w:pPr>
    </w:p>
    <w:p w14:paraId="34B67ADF" w14:textId="372CB910" w:rsidR="00AD5D5B" w:rsidRPr="00BA3BAD" w:rsidRDefault="00AD5D5B" w:rsidP="00EC0C3D">
      <w:pPr>
        <w:rPr>
          <w:rFonts w:eastAsia="SimSun"/>
          <w:lang w:eastAsia="ja-JP"/>
        </w:rPr>
      </w:pPr>
      <w:r w:rsidRPr="00BA3BAD">
        <w:rPr>
          <w:rFonts w:eastAsia="SimSun"/>
          <w:lang w:eastAsia="ja-JP"/>
        </w:rPr>
        <w:t>Compute speed and position of the leader as v leader and x leader, respectively</w:t>
      </w:r>
      <w:r w:rsidR="00EC0C3D">
        <w:rPr>
          <w:rFonts w:eastAsia="SimSun"/>
          <w:lang w:eastAsia="ja-JP"/>
        </w:rPr>
        <w:t>.</w:t>
      </w:r>
    </w:p>
    <w:p w14:paraId="6DE7E6AB" w14:textId="77777777" w:rsidR="00EC0C3D" w:rsidRDefault="00EC0C3D" w:rsidP="00EC0C3D">
      <w:pPr>
        <w:rPr>
          <w:rFonts w:eastAsia="SimSun"/>
          <w:lang w:eastAsia="ja-JP"/>
        </w:rPr>
      </w:pPr>
    </w:p>
    <w:p w14:paraId="57949F8B" w14:textId="1A104C2D" w:rsidR="00AD5D5B" w:rsidRPr="00BA3BAD" w:rsidRDefault="00AD5D5B" w:rsidP="00EC0C3D">
      <w:pPr>
        <w:rPr>
          <w:rFonts w:eastAsia="SimSun"/>
          <w:lang w:eastAsia="ja-JP"/>
        </w:rPr>
      </w:pPr>
      <w:r w:rsidRPr="00BA3BAD">
        <w:rPr>
          <w:rFonts w:eastAsia="SimSun"/>
          <w:lang w:eastAsia="ja-JP"/>
        </w:rPr>
        <w:t>Compute speed and position of the subject vehicle as v and x, respectively</w:t>
      </w:r>
      <w:r w:rsidR="00EC0C3D">
        <w:rPr>
          <w:rFonts w:eastAsia="SimSun"/>
          <w:lang w:eastAsia="ja-JP"/>
        </w:rPr>
        <w:t>.</w:t>
      </w:r>
    </w:p>
    <w:p w14:paraId="0B83913B" w14:textId="77777777" w:rsidR="00EC0C3D" w:rsidRDefault="00EC0C3D" w:rsidP="00EC0C3D">
      <w:pPr>
        <w:rPr>
          <w:rFonts w:eastAsia="SimSun"/>
          <w:lang w:eastAsia="ja-JP"/>
        </w:rPr>
      </w:pPr>
    </w:p>
    <w:p w14:paraId="7BB96BDD" w14:textId="673BBA4A" w:rsidR="00AD5D5B" w:rsidRDefault="00AD5D5B" w:rsidP="00EC0C3D">
      <w:pPr>
        <w:rPr>
          <w:rFonts w:eastAsia="SimSun"/>
          <w:lang w:eastAsia="ja-JP"/>
        </w:rPr>
      </w:pPr>
      <w:r w:rsidRPr="00BA3BAD">
        <w:rPr>
          <w:rFonts w:eastAsia="SimSun"/>
          <w:lang w:eastAsia="ja-JP"/>
        </w:rPr>
        <w:t xml:space="preserve">If (leader is not in same road section or |x leader </w:t>
      </w:r>
      <w:r w:rsidR="00EC0C3D">
        <w:rPr>
          <w:rFonts w:eastAsia="SimSun"/>
          <w:lang w:eastAsia="ja-JP"/>
        </w:rPr>
        <w:t>-</w:t>
      </w:r>
      <w:r w:rsidR="00EC0C3D" w:rsidRPr="00BA3BAD">
        <w:rPr>
          <w:rFonts w:eastAsia="SimSun"/>
          <w:lang w:eastAsia="ja-JP"/>
        </w:rPr>
        <w:t xml:space="preserve"> </w:t>
      </w:r>
      <w:r w:rsidRPr="00BA3BAD">
        <w:rPr>
          <w:rFonts w:eastAsia="SimSun"/>
          <w:lang w:eastAsia="ja-JP"/>
        </w:rPr>
        <w:t>(ref_pos_front+x)| &gt; 0.1)</w:t>
      </w:r>
      <w:r w:rsidR="00EC0C3D">
        <w:rPr>
          <w:rFonts w:eastAsia="SimSun"/>
          <w:lang w:eastAsia="ja-JP"/>
        </w:rPr>
        <w:t>:</w:t>
      </w:r>
    </w:p>
    <w:p w14:paraId="010B711C" w14:textId="77777777" w:rsidR="00EC0C3D" w:rsidRPr="00BA3BAD" w:rsidRDefault="00EC0C3D" w:rsidP="00EC0C3D">
      <w:pPr>
        <w:rPr>
          <w:rFonts w:eastAsia="SimSun"/>
          <w:lang w:eastAsia="ja-JP"/>
        </w:rPr>
      </w:pPr>
    </w:p>
    <w:p w14:paraId="136BEB5C" w14:textId="1FFA97EC" w:rsidR="00AD5D5B" w:rsidRPr="00EC0C3D" w:rsidRDefault="00AD5D5B" w:rsidP="00EC0C3D">
      <w:pPr>
        <w:pStyle w:val="ListParagraph"/>
        <w:numPr>
          <w:ilvl w:val="0"/>
          <w:numId w:val="131"/>
        </w:numPr>
        <w:rPr>
          <w:rFonts w:eastAsia="SimSun"/>
          <w:lang w:eastAsia="ja-JP"/>
        </w:rPr>
      </w:pPr>
      <w:r w:rsidRPr="00EC0C3D">
        <w:rPr>
          <w:rFonts w:eastAsia="SimSun"/>
          <w:lang w:eastAsia="ja-JP"/>
        </w:rPr>
        <w:t>X leader = ref_pos_front + x</w:t>
      </w:r>
      <w:r w:rsidR="00EC0C3D">
        <w:rPr>
          <w:rFonts w:eastAsia="SimSun"/>
          <w:lang w:eastAsia="ja-JP"/>
        </w:rPr>
        <w:t>.</w:t>
      </w:r>
    </w:p>
    <w:p w14:paraId="6423D953" w14:textId="77777777" w:rsidR="00EC0C3D" w:rsidRDefault="00EC0C3D" w:rsidP="00EC0C3D">
      <w:pPr>
        <w:rPr>
          <w:rFonts w:eastAsia="SimSun"/>
          <w:lang w:eastAsia="ja-JP"/>
        </w:rPr>
      </w:pPr>
    </w:p>
    <w:p w14:paraId="2E30D575" w14:textId="10E19DA2" w:rsidR="00AD5D5B" w:rsidRDefault="00AD5D5B" w:rsidP="00EC0C3D">
      <w:pPr>
        <w:rPr>
          <w:rFonts w:eastAsia="SimSun"/>
          <w:lang w:eastAsia="ja-JP"/>
        </w:rPr>
      </w:pPr>
      <w:r w:rsidRPr="00BA3BAD">
        <w:rPr>
          <w:rFonts w:eastAsia="SimSun"/>
          <w:lang w:eastAsia="ja-JP"/>
        </w:rPr>
        <w:t>If (shortGap =1)</w:t>
      </w:r>
      <w:r w:rsidR="00EC0C3D">
        <w:rPr>
          <w:rFonts w:eastAsia="SimSun"/>
          <w:lang w:eastAsia="ja-JP"/>
        </w:rPr>
        <w:t>:</w:t>
      </w:r>
    </w:p>
    <w:p w14:paraId="6152959E" w14:textId="77777777" w:rsidR="00EC0C3D" w:rsidRPr="00BA3BAD" w:rsidRDefault="00EC0C3D" w:rsidP="00EC0C3D">
      <w:pPr>
        <w:rPr>
          <w:rFonts w:eastAsia="SimSun"/>
          <w:lang w:eastAsia="ja-JP"/>
        </w:rPr>
      </w:pPr>
    </w:p>
    <w:p w14:paraId="2279A35A" w14:textId="3CB73E5E" w:rsidR="00AD5D5B" w:rsidRPr="00EC0C3D" w:rsidRDefault="00AD5D5B" w:rsidP="00EC0C3D">
      <w:pPr>
        <w:pStyle w:val="ListParagraph"/>
        <w:numPr>
          <w:ilvl w:val="0"/>
          <w:numId w:val="130"/>
        </w:numPr>
        <w:rPr>
          <w:rFonts w:eastAsia="SimSun"/>
          <w:lang w:eastAsia="ja-JP"/>
        </w:rPr>
      </w:pPr>
      <w:r w:rsidRPr="00EC0C3D">
        <w:rPr>
          <w:rFonts w:eastAsia="SimSun"/>
          <w:lang w:eastAsia="ja-JP"/>
        </w:rPr>
        <w:t>r</w:t>
      </w:r>
      <w:r w:rsidR="00EC0C3D">
        <w:rPr>
          <w:rFonts w:eastAsia="SimSun"/>
          <w:lang w:eastAsia="ja-JP"/>
        </w:rPr>
        <w:t xml:space="preserve"> </w:t>
      </w:r>
      <w:r w:rsidRPr="00EC0C3D">
        <w:rPr>
          <w:rFonts w:eastAsia="SimSun"/>
          <w:lang w:eastAsia="ja-JP"/>
        </w:rPr>
        <w:t>=</w:t>
      </w:r>
      <w:r w:rsidR="00EC0C3D">
        <w:rPr>
          <w:rFonts w:eastAsia="SimSun"/>
          <w:lang w:eastAsia="ja-JP"/>
        </w:rPr>
        <w:t xml:space="preserve"> </w:t>
      </w:r>
      <w:r w:rsidRPr="00EC0C3D">
        <w:rPr>
          <w:rFonts w:eastAsia="SimSun"/>
          <w:lang w:eastAsia="ja-JP"/>
        </w:rPr>
        <w:t>Relaxation</w:t>
      </w:r>
      <w:r w:rsidR="00EC0C3D">
        <w:rPr>
          <w:rFonts w:eastAsia="SimSun"/>
          <w:lang w:eastAsia="ja-JP"/>
        </w:rPr>
        <w:t>.</w:t>
      </w:r>
    </w:p>
    <w:p w14:paraId="5F3A77FD" w14:textId="77777777" w:rsidR="00EC0C3D" w:rsidRDefault="00EC0C3D" w:rsidP="00EC0C3D">
      <w:pPr>
        <w:rPr>
          <w:rFonts w:eastAsia="SimSun"/>
          <w:lang w:eastAsia="ja-JP"/>
        </w:rPr>
      </w:pPr>
    </w:p>
    <w:p w14:paraId="2F7C6FDD" w14:textId="79668DF6" w:rsidR="00AD5D5B" w:rsidRDefault="00EC0C3D" w:rsidP="00EC0C3D">
      <w:pPr>
        <w:rPr>
          <w:rFonts w:eastAsia="SimSun"/>
          <w:lang w:eastAsia="ja-JP"/>
        </w:rPr>
      </w:pPr>
      <w:r>
        <w:rPr>
          <w:rFonts w:eastAsia="SimSun"/>
          <w:lang w:eastAsia="ja-JP"/>
        </w:rPr>
        <w:t>E</w:t>
      </w:r>
      <w:r w:rsidR="00AD5D5B" w:rsidRPr="00BA3BAD">
        <w:rPr>
          <w:rFonts w:eastAsia="SimSun"/>
          <w:lang w:eastAsia="ja-JP"/>
        </w:rPr>
        <w:t>lse</w:t>
      </w:r>
      <w:r>
        <w:rPr>
          <w:rFonts w:eastAsia="SimSun"/>
          <w:lang w:eastAsia="ja-JP"/>
        </w:rPr>
        <w:t>:</w:t>
      </w:r>
    </w:p>
    <w:p w14:paraId="1315826A" w14:textId="77777777" w:rsidR="00EC0C3D" w:rsidRPr="00BA3BAD" w:rsidRDefault="00EC0C3D" w:rsidP="00EC0C3D">
      <w:pPr>
        <w:rPr>
          <w:rFonts w:eastAsia="SimSun"/>
          <w:lang w:eastAsia="ja-JP"/>
        </w:rPr>
      </w:pPr>
    </w:p>
    <w:p w14:paraId="53DC45A7" w14:textId="5E36B449" w:rsidR="00AD5D5B" w:rsidRPr="00EC0C3D" w:rsidRDefault="00AD5D5B" w:rsidP="00EC0C3D">
      <w:pPr>
        <w:pStyle w:val="ListParagraph"/>
        <w:numPr>
          <w:ilvl w:val="0"/>
          <w:numId w:val="129"/>
        </w:numPr>
        <w:rPr>
          <w:rFonts w:eastAsia="SimSun"/>
          <w:lang w:eastAsia="ja-JP"/>
        </w:rPr>
      </w:pPr>
      <w:r w:rsidRPr="00EC0C3D">
        <w:rPr>
          <w:rFonts w:eastAsia="SimSun"/>
          <w:lang w:eastAsia="ja-JP"/>
        </w:rPr>
        <w:t>r</w:t>
      </w:r>
      <w:r w:rsidR="00EC0C3D">
        <w:rPr>
          <w:rFonts w:eastAsia="SimSun"/>
          <w:lang w:eastAsia="ja-JP"/>
        </w:rPr>
        <w:t xml:space="preserve"> </w:t>
      </w:r>
      <w:r w:rsidRPr="00EC0C3D">
        <w:rPr>
          <w:rFonts w:eastAsia="SimSun"/>
          <w:lang w:eastAsia="ja-JP"/>
        </w:rPr>
        <w:t>=</w:t>
      </w:r>
      <w:r w:rsidR="00EC0C3D">
        <w:rPr>
          <w:rFonts w:eastAsia="SimSun"/>
          <w:lang w:eastAsia="ja-JP"/>
        </w:rPr>
        <w:t xml:space="preserve"> </w:t>
      </w:r>
      <w:r w:rsidRPr="00EC0C3D">
        <w:rPr>
          <w:rFonts w:eastAsia="SimSun"/>
          <w:lang w:eastAsia="ja-JP"/>
        </w:rPr>
        <w:t>1</w:t>
      </w:r>
      <w:r w:rsidR="00EC0C3D">
        <w:rPr>
          <w:rFonts w:eastAsia="SimSun"/>
          <w:lang w:eastAsia="ja-JP"/>
        </w:rPr>
        <w:t>.</w:t>
      </w:r>
    </w:p>
    <w:p w14:paraId="34507B94" w14:textId="77777777" w:rsidR="00EC0C3D" w:rsidRDefault="00EC0C3D" w:rsidP="00EC0C3D">
      <w:pPr>
        <w:rPr>
          <w:rFonts w:eastAsia="SimSun"/>
          <w:lang w:eastAsia="ja-JP"/>
        </w:rPr>
      </w:pPr>
    </w:p>
    <w:p w14:paraId="446905BD" w14:textId="10BAF847" w:rsidR="00AD5D5B" w:rsidRPr="00BA3BAD" w:rsidRDefault="00AD5D5B" w:rsidP="00EC0C3D">
      <w:pPr>
        <w:rPr>
          <w:rFonts w:eastAsia="SimSun"/>
          <w:lang w:eastAsia="ja-JP"/>
        </w:rPr>
      </w:pPr>
      <w:r w:rsidRPr="00BA3BAD">
        <w:rPr>
          <w:rFonts w:eastAsia="SimSun"/>
          <w:lang w:eastAsia="ja-JP"/>
        </w:rPr>
        <w:t>Compute deceleration of leader as d_leader= -1 * (leader speed)^2 / (2 * min acceleration) * r</w:t>
      </w:r>
      <w:r w:rsidR="00EC0C3D">
        <w:rPr>
          <w:rFonts w:eastAsia="SimSun"/>
          <w:lang w:eastAsia="ja-JP"/>
        </w:rPr>
        <w:t>.</w:t>
      </w:r>
    </w:p>
    <w:p w14:paraId="6EF425EA" w14:textId="77777777" w:rsidR="00EC0C3D" w:rsidRDefault="00EC0C3D" w:rsidP="00EC0C3D">
      <w:pPr>
        <w:rPr>
          <w:rFonts w:eastAsia="SimSun"/>
          <w:lang w:eastAsia="ja-JP"/>
        </w:rPr>
      </w:pPr>
    </w:p>
    <w:p w14:paraId="0C0DF6FC" w14:textId="4D82D1C2" w:rsidR="00AD5D5B" w:rsidRPr="00BA3BAD" w:rsidRDefault="00AD5D5B" w:rsidP="00EC0C3D">
      <w:pPr>
        <w:rPr>
          <w:rFonts w:eastAsia="SimSun"/>
          <w:lang w:eastAsia="ja-JP"/>
        </w:rPr>
      </w:pPr>
      <w:r w:rsidRPr="00BA3BAD">
        <w:rPr>
          <w:rFonts w:eastAsia="SimSun"/>
          <w:lang w:eastAsia="ja-JP"/>
        </w:rPr>
        <w:t>Compute theta = Gipps theta * reaction time * beta</w:t>
      </w:r>
      <w:r w:rsidR="00EC0C3D">
        <w:rPr>
          <w:rFonts w:eastAsia="SimSun"/>
          <w:lang w:eastAsia="ja-JP"/>
        </w:rPr>
        <w:t>.</w:t>
      </w:r>
    </w:p>
    <w:p w14:paraId="6D594386" w14:textId="77777777" w:rsidR="00EC0C3D" w:rsidRDefault="00EC0C3D" w:rsidP="00EC0C3D">
      <w:pPr>
        <w:rPr>
          <w:rFonts w:eastAsia="SimSun"/>
          <w:lang w:eastAsia="ja-JP"/>
        </w:rPr>
      </w:pPr>
    </w:p>
    <w:p w14:paraId="0EC8D46D" w14:textId="349D7119" w:rsidR="00AD5D5B" w:rsidRPr="00BA3BAD" w:rsidRDefault="00AD5D5B" w:rsidP="00EC0C3D">
      <w:pPr>
        <w:rPr>
          <w:rFonts w:eastAsia="SimSun"/>
          <w:lang w:eastAsia="ja-JP"/>
        </w:rPr>
      </w:pPr>
      <w:r w:rsidRPr="00BA3BAD">
        <w:rPr>
          <w:rFonts w:eastAsia="SimSun"/>
          <w:lang w:eastAsia="ja-JP"/>
        </w:rPr>
        <w:t>Compute v_after_tau with GippsDecelerationTerm()</w:t>
      </w:r>
      <w:r w:rsidR="00EC0C3D">
        <w:rPr>
          <w:rFonts w:eastAsia="SimSun"/>
          <w:lang w:eastAsia="ja-JP"/>
        </w:rPr>
        <w:t>.</w:t>
      </w:r>
    </w:p>
    <w:p w14:paraId="4200E80A" w14:textId="77777777" w:rsidR="00EC0C3D" w:rsidRDefault="00EC0C3D" w:rsidP="00EC0C3D">
      <w:pPr>
        <w:rPr>
          <w:rFonts w:eastAsia="SimSun"/>
          <w:lang w:eastAsia="ja-JP"/>
        </w:rPr>
      </w:pPr>
    </w:p>
    <w:p w14:paraId="498A19E3" w14:textId="17F721BA" w:rsidR="00AD5D5B" w:rsidRPr="00BA3BAD" w:rsidRDefault="00AD5D5B" w:rsidP="00EC0C3D">
      <w:pPr>
        <w:rPr>
          <w:rFonts w:eastAsia="SimSun"/>
          <w:lang w:eastAsia="ja-JP"/>
        </w:rPr>
      </w:pPr>
      <w:r w:rsidRPr="00BA3BAD">
        <w:rPr>
          <w:rFonts w:eastAsia="SimSun"/>
          <w:lang w:eastAsia="ja-JP"/>
        </w:rPr>
        <w:t>Compute val = (current speed + v_after_tau) / 2 * timestep + current position</w:t>
      </w:r>
      <w:r w:rsidR="00EC0C3D">
        <w:rPr>
          <w:rFonts w:eastAsia="SimSun"/>
          <w:lang w:eastAsia="ja-JP"/>
        </w:rPr>
        <w:t>.</w:t>
      </w:r>
      <w:r w:rsidRPr="00BA3BAD">
        <w:rPr>
          <w:rFonts w:eastAsia="SimSun"/>
          <w:lang w:eastAsia="ja-JP"/>
        </w:rPr>
        <w:tab/>
      </w:r>
    </w:p>
    <w:p w14:paraId="07D587F4" w14:textId="77777777" w:rsidR="00EC0C3D" w:rsidRDefault="00EC0C3D" w:rsidP="00EC0C3D">
      <w:pPr>
        <w:rPr>
          <w:rFonts w:eastAsia="SimSun"/>
          <w:lang w:eastAsia="ja-JP"/>
        </w:rPr>
      </w:pPr>
    </w:p>
    <w:p w14:paraId="520FED75" w14:textId="740C2FDE" w:rsidR="00AD5D5B" w:rsidRPr="00BA3BAD" w:rsidRDefault="00AD5D5B" w:rsidP="00EC0C3D">
      <w:pPr>
        <w:rPr>
          <w:rFonts w:eastAsia="SimSun"/>
          <w:lang w:eastAsia="ja-JP"/>
        </w:rPr>
      </w:pPr>
      <w:r w:rsidRPr="00BA3BAD">
        <w:rPr>
          <w:rFonts w:eastAsia="SimSun"/>
          <w:lang w:eastAsia="ja-JP"/>
        </w:rPr>
        <w:t>Return val</w:t>
      </w:r>
      <w:r w:rsidR="00EC0C3D">
        <w:rPr>
          <w:rFonts w:eastAsia="SimSun"/>
          <w:lang w:eastAsia="ja-JP"/>
        </w:rPr>
        <w:t>.</w:t>
      </w:r>
    </w:p>
    <w:p w14:paraId="48159318" w14:textId="77777777" w:rsidR="00AD5D5B" w:rsidRPr="00BA3BAD" w:rsidRDefault="00AD5D5B" w:rsidP="00EC0C3D">
      <w:pPr>
        <w:rPr>
          <w:rFonts w:eastAsia="SimSun"/>
          <w:lang w:eastAsia="ja-JP"/>
        </w:rPr>
      </w:pPr>
    </w:p>
    <w:p w14:paraId="7EB8E7A4" w14:textId="77777777" w:rsidR="00AD5D5B" w:rsidRPr="00BA3BAD" w:rsidRDefault="00AD5D5B" w:rsidP="009424A5">
      <w:pPr>
        <w:pStyle w:val="Heading3"/>
      </w:pPr>
      <w:bookmarkStart w:id="132" w:name="_Toc35777906"/>
      <w:r w:rsidRPr="00BA3BAD">
        <w:t>NeedCoop</w:t>
      </w:r>
      <w:bookmarkEnd w:id="132"/>
    </w:p>
    <w:p w14:paraId="169B7C50" w14:textId="77777777" w:rsidR="00AD5D5B" w:rsidRPr="00BA3BAD" w:rsidRDefault="00AD5D5B" w:rsidP="009424A5">
      <w:pPr>
        <w:pStyle w:val="Heading4"/>
        <w:rPr>
          <w:lang w:eastAsia="ja-JP"/>
        </w:rPr>
      </w:pPr>
      <w:r w:rsidRPr="00BA3BAD">
        <w:rPr>
          <w:lang w:eastAsia="ja-JP"/>
        </w:rPr>
        <w:t>Syntax</w:t>
      </w:r>
    </w:p>
    <w:p w14:paraId="65FCB4BE" w14:textId="77777777" w:rsidR="00AD5D5B" w:rsidRPr="00BA3BAD" w:rsidRDefault="00AD5D5B" w:rsidP="00EC0C3D">
      <w:pPr>
        <w:rPr>
          <w:rFonts w:eastAsia="SimSun"/>
          <w:lang w:eastAsia="ja-JP"/>
        </w:rPr>
      </w:pPr>
      <w:r w:rsidRPr="00BA3BAD">
        <w:rPr>
          <w:rFonts w:eastAsia="SimSun"/>
          <w:lang w:eastAsia="ja-JP"/>
        </w:rPr>
        <w:t>bool myVehicleDef::NeedCoop()</w:t>
      </w:r>
    </w:p>
    <w:p w14:paraId="2AAED942" w14:textId="77777777" w:rsidR="00AD5D5B" w:rsidRPr="00BA3BAD" w:rsidRDefault="00AD5D5B" w:rsidP="009424A5">
      <w:pPr>
        <w:pStyle w:val="Heading4"/>
        <w:rPr>
          <w:lang w:eastAsia="ja-JP"/>
        </w:rPr>
      </w:pPr>
      <w:r w:rsidRPr="00BA3BAD">
        <w:rPr>
          <w:lang w:eastAsia="ja-JP"/>
        </w:rPr>
        <w:t>Description</w:t>
      </w:r>
    </w:p>
    <w:p w14:paraId="10D1729A" w14:textId="77777777" w:rsidR="00AD5D5B" w:rsidRPr="00BA3BAD" w:rsidRDefault="00AD5D5B" w:rsidP="00EC0C3D">
      <w:pPr>
        <w:rPr>
          <w:rFonts w:eastAsia="SimSun"/>
          <w:lang w:eastAsia="ja-JP"/>
        </w:rPr>
      </w:pPr>
      <w:r w:rsidRPr="00BA3BAD">
        <w:rPr>
          <w:rFonts w:eastAsia="SimSun"/>
          <w:lang w:eastAsia="ja-JP"/>
        </w:rPr>
        <w:t>This function determines if a subject driver needs to perform the cooperative CF maneuver.</w:t>
      </w:r>
    </w:p>
    <w:p w14:paraId="4E262535" w14:textId="77777777" w:rsidR="00AD5D5B" w:rsidRPr="00BA3BAD" w:rsidRDefault="00AD5D5B" w:rsidP="009424A5">
      <w:pPr>
        <w:pStyle w:val="Heading4"/>
        <w:rPr>
          <w:lang w:eastAsia="ja-JP"/>
        </w:rPr>
      </w:pPr>
      <w:r w:rsidRPr="00BA3BAD">
        <w:rPr>
          <w:lang w:eastAsia="ja-JP"/>
        </w:rPr>
        <w:t>Inputs Arguments</w:t>
      </w:r>
    </w:p>
    <w:p w14:paraId="286E42FD" w14:textId="77777777" w:rsidR="00AD5D5B" w:rsidRPr="00BA3BAD" w:rsidRDefault="00AD5D5B" w:rsidP="00EC0C3D">
      <w:pPr>
        <w:rPr>
          <w:rFonts w:eastAsia="SimSun"/>
          <w:lang w:eastAsia="ja-JP"/>
        </w:rPr>
      </w:pPr>
      <w:r w:rsidRPr="00BA3BAD">
        <w:rPr>
          <w:rFonts w:eastAsia="SimSun"/>
          <w:lang w:eastAsia="ja-JP"/>
        </w:rPr>
        <w:t>None.</w:t>
      </w:r>
    </w:p>
    <w:p w14:paraId="290CAA7F" w14:textId="77777777" w:rsidR="00AD5D5B" w:rsidRPr="00BA3BAD" w:rsidRDefault="00AD5D5B" w:rsidP="009424A5">
      <w:pPr>
        <w:pStyle w:val="Heading4"/>
        <w:rPr>
          <w:lang w:eastAsia="ja-JP"/>
        </w:rPr>
      </w:pPr>
      <w:r w:rsidRPr="00BA3BAD">
        <w:rPr>
          <w:lang w:eastAsia="ja-JP"/>
        </w:rPr>
        <w:t xml:space="preserve">Output Arguments </w:t>
      </w:r>
    </w:p>
    <w:p w14:paraId="51770550" w14:textId="6E61087B" w:rsidR="00EC0C3D" w:rsidRDefault="00AD5D5B" w:rsidP="00EC0C3D">
      <w:pPr>
        <w:rPr>
          <w:rFonts w:eastAsia="SimSun"/>
          <w:lang w:eastAsia="ja-JP"/>
        </w:rPr>
      </w:pPr>
      <w:r w:rsidRPr="00BA3BAD">
        <w:rPr>
          <w:rFonts w:eastAsia="SimSun"/>
          <w:lang w:eastAsia="ja-JP"/>
        </w:rPr>
        <w:t>True</w:t>
      </w:r>
      <w:r w:rsidR="00EC0C3D">
        <w:rPr>
          <w:rFonts w:eastAsia="SimSun"/>
          <w:lang w:eastAsia="ja-JP"/>
        </w:rPr>
        <w:t xml:space="preserve">: </w:t>
      </w:r>
      <w:r w:rsidRPr="00BA3BAD">
        <w:rPr>
          <w:rFonts w:eastAsia="SimSun"/>
          <w:lang w:eastAsia="ja-JP"/>
        </w:rPr>
        <w:t>the subject vehicle needs to perform the CCF</w:t>
      </w:r>
      <w:r w:rsidR="00EC0C3D">
        <w:rPr>
          <w:rFonts w:eastAsia="SimSun"/>
          <w:lang w:eastAsia="ja-JP"/>
        </w:rPr>
        <w:t>.</w:t>
      </w:r>
    </w:p>
    <w:p w14:paraId="46F45660" w14:textId="77777777" w:rsidR="00EC0C3D" w:rsidRDefault="00EC0C3D" w:rsidP="00EC0C3D">
      <w:pPr>
        <w:rPr>
          <w:rFonts w:eastAsia="SimSun"/>
          <w:lang w:eastAsia="ja-JP"/>
        </w:rPr>
      </w:pPr>
    </w:p>
    <w:p w14:paraId="65F581A8" w14:textId="62F42C01" w:rsidR="00AD5D5B" w:rsidRPr="00BA3BAD" w:rsidRDefault="00EC0C3D" w:rsidP="00EC0C3D">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vehicle does not need to perform CCF.</w:t>
      </w:r>
    </w:p>
    <w:p w14:paraId="167BFABA" w14:textId="77777777" w:rsidR="00AD5D5B" w:rsidRPr="00BA3BAD" w:rsidRDefault="00AD5D5B" w:rsidP="009424A5">
      <w:pPr>
        <w:pStyle w:val="Heading4"/>
        <w:rPr>
          <w:lang w:eastAsia="ja-JP"/>
        </w:rPr>
      </w:pPr>
      <w:r w:rsidRPr="00BA3BAD">
        <w:rPr>
          <w:lang w:eastAsia="ja-JP"/>
        </w:rPr>
        <w:t>Sub-functions</w:t>
      </w:r>
    </w:p>
    <w:p w14:paraId="2D4E6C3E" w14:textId="77777777" w:rsidR="00AD5D5B" w:rsidRPr="00BA3BAD" w:rsidRDefault="00AD5D5B" w:rsidP="00EC0C3D">
      <w:pPr>
        <w:rPr>
          <w:rFonts w:eastAsia="SimSun"/>
          <w:lang w:eastAsia="ja-JP"/>
        </w:rPr>
      </w:pPr>
      <w:r w:rsidRPr="00BA3BAD">
        <w:rPr>
          <w:rFonts w:eastAsia="SimSun"/>
          <w:lang w:eastAsia="ja-JP"/>
        </w:rPr>
        <w:t xml:space="preserve">Willing2Coop () </w:t>
      </w:r>
    </w:p>
    <w:p w14:paraId="349B429E" w14:textId="77777777" w:rsidR="00AD5D5B" w:rsidRPr="00BA3BAD" w:rsidRDefault="00AD5D5B" w:rsidP="009424A5">
      <w:pPr>
        <w:pStyle w:val="Heading4"/>
        <w:rPr>
          <w:lang w:eastAsia="ja-JP"/>
        </w:rPr>
      </w:pPr>
      <w:r w:rsidRPr="00BA3BAD">
        <w:rPr>
          <w:lang w:eastAsia="ja-JP"/>
        </w:rPr>
        <w:t>Pseudo code</w:t>
      </w:r>
    </w:p>
    <w:p w14:paraId="435774CD" w14:textId="1CF9F932" w:rsidR="00AD5D5B" w:rsidRDefault="00AD5D5B" w:rsidP="00EC0C3D">
      <w:pPr>
        <w:rPr>
          <w:rFonts w:eastAsia="SimSun"/>
          <w:lang w:eastAsia="ja-JP"/>
        </w:rPr>
      </w:pPr>
      <w:r w:rsidRPr="00BA3BAD">
        <w:rPr>
          <w:rFonts w:eastAsia="SimSun"/>
          <w:lang w:eastAsia="ja-JP"/>
        </w:rPr>
        <w:t>If (there is a left leader, and the headway to the left leader &gt; 5, and left leader is in BCF mode to change lane to right and its lane change type is mandatory, and its lane change desire &gt;=0.8)</w:t>
      </w:r>
      <w:r w:rsidR="00EC0C3D">
        <w:rPr>
          <w:rFonts w:eastAsia="SimSun"/>
          <w:lang w:eastAsia="ja-JP"/>
        </w:rPr>
        <w:t>:</w:t>
      </w:r>
    </w:p>
    <w:p w14:paraId="174D5499" w14:textId="77777777" w:rsidR="00EC0C3D" w:rsidRPr="00BA3BAD" w:rsidRDefault="00EC0C3D" w:rsidP="00EC0C3D">
      <w:pPr>
        <w:rPr>
          <w:rFonts w:eastAsia="SimSun"/>
          <w:lang w:eastAsia="ja-JP"/>
        </w:rPr>
      </w:pPr>
    </w:p>
    <w:p w14:paraId="0D28A84E" w14:textId="0520927F" w:rsidR="00AD5D5B" w:rsidRPr="00EC0C3D" w:rsidRDefault="00AD5D5B" w:rsidP="00EC0C3D">
      <w:pPr>
        <w:pStyle w:val="ListParagraph"/>
        <w:numPr>
          <w:ilvl w:val="0"/>
          <w:numId w:val="132"/>
        </w:numPr>
        <w:rPr>
          <w:rFonts w:eastAsia="SimSun"/>
          <w:lang w:eastAsia="ja-JP"/>
        </w:rPr>
      </w:pPr>
      <w:r w:rsidRPr="00EC0C3D">
        <w:rPr>
          <w:rFonts w:eastAsia="SimSun"/>
          <w:lang w:eastAsia="ja-JP"/>
        </w:rPr>
        <w:t>If (subject vehicle is willing to cooperate, Willing2Coop() = true with the left leader)</w:t>
      </w:r>
      <w:r w:rsidR="00EC0C3D">
        <w:rPr>
          <w:rFonts w:eastAsia="SimSun"/>
          <w:lang w:eastAsia="ja-JP"/>
        </w:rPr>
        <w:t>:</w:t>
      </w:r>
    </w:p>
    <w:p w14:paraId="6BCD64EA" w14:textId="0BC4B2EF" w:rsidR="00AD5D5B" w:rsidRPr="00EC0C3D" w:rsidRDefault="00AD5D5B" w:rsidP="00EC0C3D">
      <w:pPr>
        <w:pStyle w:val="ListParagraph"/>
        <w:numPr>
          <w:ilvl w:val="1"/>
          <w:numId w:val="132"/>
        </w:numPr>
        <w:rPr>
          <w:rFonts w:eastAsia="SimSun"/>
          <w:lang w:eastAsia="ja-JP"/>
        </w:rPr>
      </w:pPr>
      <w:r w:rsidRPr="00EC0C3D">
        <w:rPr>
          <w:rFonts w:eastAsia="SimSun"/>
          <w:lang w:eastAsia="ja-JP"/>
        </w:rPr>
        <w:t>Update subject vehicle’s CoopRequester as left leader</w:t>
      </w:r>
      <w:r w:rsidR="00EC0C3D">
        <w:rPr>
          <w:rFonts w:eastAsia="SimSun"/>
          <w:lang w:eastAsia="ja-JP"/>
        </w:rPr>
        <w:t>.</w:t>
      </w:r>
    </w:p>
    <w:p w14:paraId="41A56822" w14:textId="77777777" w:rsidR="00AD5D5B" w:rsidRPr="00BA3BAD" w:rsidRDefault="00AD5D5B" w:rsidP="00574707">
      <w:pPr>
        <w:spacing w:after="120" w:line="259" w:lineRule="auto"/>
        <w:rPr>
          <w:rFonts w:eastAsia="SimSun"/>
          <w:lang w:eastAsia="ja-JP"/>
        </w:rPr>
      </w:pPr>
    </w:p>
    <w:p w14:paraId="0198B566" w14:textId="7AEF8F3C" w:rsidR="00AD5D5B" w:rsidRDefault="00AD5D5B" w:rsidP="00EC0C3D">
      <w:pPr>
        <w:rPr>
          <w:rFonts w:eastAsia="SimSun"/>
          <w:lang w:eastAsia="ja-JP"/>
        </w:rPr>
      </w:pPr>
      <w:r w:rsidRPr="00BA3BAD">
        <w:rPr>
          <w:rFonts w:eastAsia="SimSun"/>
          <w:lang w:eastAsia="ja-JP"/>
        </w:rPr>
        <w:t>If (there is a right leader, and the headway to the left leader &gt; 5, and left leader is in BCF mode to change lane to left and its lane change type is mandatory, and its lane change desire &gt;=0.8, and the right leader’s distance to obstacle &lt;60)</w:t>
      </w:r>
      <w:r w:rsidR="00EC0C3D">
        <w:rPr>
          <w:rFonts w:eastAsia="SimSun"/>
          <w:lang w:eastAsia="ja-JP"/>
        </w:rPr>
        <w:t>:</w:t>
      </w:r>
    </w:p>
    <w:p w14:paraId="6BCC42B9" w14:textId="77777777" w:rsidR="00EC0C3D" w:rsidRPr="00BA3BAD" w:rsidRDefault="00EC0C3D" w:rsidP="00EC0C3D">
      <w:pPr>
        <w:rPr>
          <w:rFonts w:eastAsia="SimSun"/>
          <w:lang w:eastAsia="ja-JP"/>
        </w:rPr>
      </w:pPr>
    </w:p>
    <w:p w14:paraId="5A73C3C0" w14:textId="6C49C487" w:rsidR="00AD5D5B" w:rsidRPr="00EC0C3D" w:rsidRDefault="00AD5D5B" w:rsidP="00EC0C3D">
      <w:pPr>
        <w:pStyle w:val="ListParagraph"/>
        <w:numPr>
          <w:ilvl w:val="0"/>
          <w:numId w:val="133"/>
        </w:numPr>
        <w:rPr>
          <w:rFonts w:eastAsia="SimSun"/>
          <w:lang w:eastAsia="ja-JP"/>
        </w:rPr>
      </w:pPr>
      <w:r w:rsidRPr="00EC0C3D">
        <w:rPr>
          <w:rFonts w:eastAsia="SimSun"/>
          <w:lang w:eastAsia="ja-JP"/>
        </w:rPr>
        <w:t>If (subject vehicle is willing to cooperate, Willing2Coop() = true with the right leader)</w:t>
      </w:r>
      <w:r w:rsidR="00EC0C3D">
        <w:rPr>
          <w:rFonts w:eastAsia="SimSun"/>
          <w:lang w:eastAsia="ja-JP"/>
        </w:rPr>
        <w:t>:</w:t>
      </w:r>
    </w:p>
    <w:p w14:paraId="26297159" w14:textId="6E2DB390" w:rsidR="00AD5D5B" w:rsidRPr="00EC0C3D" w:rsidRDefault="00AD5D5B" w:rsidP="00EC0C3D">
      <w:pPr>
        <w:pStyle w:val="ListParagraph"/>
        <w:numPr>
          <w:ilvl w:val="1"/>
          <w:numId w:val="133"/>
        </w:numPr>
        <w:rPr>
          <w:rFonts w:eastAsia="SimSun"/>
          <w:lang w:eastAsia="ja-JP"/>
        </w:rPr>
      </w:pPr>
      <w:r w:rsidRPr="00EC0C3D">
        <w:rPr>
          <w:rFonts w:eastAsia="SimSun"/>
          <w:lang w:eastAsia="ja-JP"/>
        </w:rPr>
        <w:t>Update subject vehicle’s CoopRequester as right leader</w:t>
      </w:r>
      <w:r w:rsidR="00EC0C3D">
        <w:rPr>
          <w:rFonts w:eastAsia="SimSun"/>
          <w:lang w:eastAsia="ja-JP"/>
        </w:rPr>
        <w:t>.</w:t>
      </w:r>
    </w:p>
    <w:p w14:paraId="1EEE250C" w14:textId="77777777" w:rsidR="00AD5D5B" w:rsidRPr="00BA3BAD" w:rsidRDefault="00AD5D5B" w:rsidP="00EC0C3D">
      <w:pPr>
        <w:rPr>
          <w:rFonts w:eastAsia="SimSun"/>
          <w:lang w:eastAsia="ja-JP"/>
        </w:rPr>
      </w:pPr>
    </w:p>
    <w:p w14:paraId="310FFC4D" w14:textId="423DC827" w:rsidR="00AD5D5B" w:rsidRDefault="00AD5D5B" w:rsidP="00EC0C3D">
      <w:pPr>
        <w:rPr>
          <w:rFonts w:eastAsia="SimSun"/>
          <w:lang w:eastAsia="ja-JP"/>
        </w:rPr>
      </w:pPr>
      <w:r w:rsidRPr="00BA3BAD">
        <w:rPr>
          <w:rFonts w:eastAsia="SimSun"/>
          <w:lang w:eastAsia="ja-JP"/>
        </w:rPr>
        <w:t>If (there is no CoopRequester, but the last CoopRequester is still in BCF mode for a mandatory LC, and the headway with the last CoopRequester is between 5 and 10)</w:t>
      </w:r>
      <w:r w:rsidR="00EC0C3D">
        <w:rPr>
          <w:rFonts w:eastAsia="SimSun"/>
          <w:lang w:eastAsia="ja-JP"/>
        </w:rPr>
        <w:t>:</w:t>
      </w:r>
    </w:p>
    <w:p w14:paraId="437663C8" w14:textId="77777777" w:rsidR="00EC0C3D" w:rsidRPr="00BA3BAD" w:rsidRDefault="00EC0C3D" w:rsidP="00EC0C3D">
      <w:pPr>
        <w:rPr>
          <w:rFonts w:eastAsia="SimSun"/>
          <w:lang w:eastAsia="ja-JP"/>
        </w:rPr>
      </w:pPr>
    </w:p>
    <w:p w14:paraId="4D4EDFA0" w14:textId="67003A63" w:rsidR="00AD5D5B" w:rsidRPr="00EC0C3D" w:rsidRDefault="00AD5D5B" w:rsidP="00EC0C3D">
      <w:pPr>
        <w:pStyle w:val="ListParagraph"/>
        <w:numPr>
          <w:ilvl w:val="0"/>
          <w:numId w:val="134"/>
        </w:numPr>
        <w:rPr>
          <w:rFonts w:eastAsia="SimSun"/>
          <w:lang w:eastAsia="ja-JP"/>
        </w:rPr>
      </w:pPr>
      <w:r w:rsidRPr="00EC0C3D">
        <w:rPr>
          <w:rFonts w:eastAsia="SimSun"/>
          <w:lang w:eastAsia="ja-JP"/>
        </w:rPr>
        <w:t>If (subject vehicle is willing to cooperate, Willing2Coop() = true with the last CoopRequester)</w:t>
      </w:r>
      <w:r w:rsidR="00EC0C3D">
        <w:rPr>
          <w:rFonts w:eastAsia="SimSun"/>
          <w:lang w:eastAsia="ja-JP"/>
        </w:rPr>
        <w:t>:</w:t>
      </w:r>
    </w:p>
    <w:p w14:paraId="65E5EC2B" w14:textId="33C52250" w:rsidR="00AD5D5B" w:rsidRPr="00EC0C3D" w:rsidRDefault="00AD5D5B" w:rsidP="00EC0C3D">
      <w:pPr>
        <w:pStyle w:val="ListParagraph"/>
        <w:numPr>
          <w:ilvl w:val="1"/>
          <w:numId w:val="134"/>
        </w:numPr>
        <w:rPr>
          <w:rFonts w:eastAsia="SimSun"/>
          <w:lang w:eastAsia="ja-JP"/>
        </w:rPr>
      </w:pPr>
      <w:r w:rsidRPr="00EC0C3D">
        <w:rPr>
          <w:rFonts w:eastAsia="SimSun"/>
          <w:lang w:eastAsia="ja-JP"/>
        </w:rPr>
        <w:t>Update subject vehicle’s CoopRequest as the last CoopRequester</w:t>
      </w:r>
      <w:r w:rsidR="00EC0C3D">
        <w:rPr>
          <w:rFonts w:eastAsia="SimSun"/>
          <w:lang w:eastAsia="ja-JP"/>
        </w:rPr>
        <w:t>.</w:t>
      </w:r>
    </w:p>
    <w:p w14:paraId="40A20ECE" w14:textId="77777777" w:rsidR="00AD5D5B" w:rsidRPr="00BA3BAD" w:rsidRDefault="00AD5D5B" w:rsidP="00574707">
      <w:pPr>
        <w:spacing w:after="120" w:line="259" w:lineRule="auto"/>
        <w:rPr>
          <w:rFonts w:eastAsia="SimSun"/>
          <w:lang w:eastAsia="ja-JP"/>
        </w:rPr>
      </w:pPr>
    </w:p>
    <w:p w14:paraId="241EBEDE" w14:textId="1E401D58" w:rsidR="00AD5D5B" w:rsidRDefault="00AD5D5B" w:rsidP="00EC0C3D">
      <w:pPr>
        <w:rPr>
          <w:rFonts w:eastAsia="SimSun"/>
          <w:lang w:eastAsia="ja-JP"/>
        </w:rPr>
      </w:pPr>
      <w:r w:rsidRPr="00BA3BAD">
        <w:rPr>
          <w:rFonts w:eastAsia="SimSun"/>
          <w:lang w:eastAsia="ja-JP"/>
        </w:rPr>
        <w:t>If (there is a CoopRequester)</w:t>
      </w:r>
      <w:r w:rsidR="00EC0C3D">
        <w:rPr>
          <w:rFonts w:eastAsia="SimSun"/>
          <w:lang w:eastAsia="ja-JP"/>
        </w:rPr>
        <w:t>:</w:t>
      </w:r>
    </w:p>
    <w:p w14:paraId="39F5D096" w14:textId="77777777" w:rsidR="00EC0C3D" w:rsidRPr="00BA3BAD" w:rsidRDefault="00EC0C3D" w:rsidP="00EC0C3D">
      <w:pPr>
        <w:rPr>
          <w:rFonts w:eastAsia="SimSun"/>
          <w:lang w:eastAsia="ja-JP"/>
        </w:rPr>
      </w:pPr>
    </w:p>
    <w:p w14:paraId="4A8D0FCF" w14:textId="5B35CA7D" w:rsidR="00AD5D5B" w:rsidRPr="00EC0C3D" w:rsidRDefault="00AD5D5B" w:rsidP="00EC0C3D">
      <w:pPr>
        <w:pStyle w:val="ListParagraph"/>
        <w:numPr>
          <w:ilvl w:val="0"/>
          <w:numId w:val="135"/>
        </w:numPr>
        <w:rPr>
          <w:rFonts w:eastAsia="SimSun"/>
          <w:lang w:eastAsia="ja-JP"/>
        </w:rPr>
      </w:pPr>
      <w:r w:rsidRPr="00EC0C3D">
        <w:rPr>
          <w:rFonts w:eastAsia="SimSun"/>
          <w:lang w:eastAsia="ja-JP"/>
        </w:rPr>
        <w:t>If (CoopRequester is the last CoopRequester, and its target lane is left, and current simulation time – last cooperation time &gt; max cooperation time)</w:t>
      </w:r>
      <w:r w:rsidR="00EC0C3D">
        <w:rPr>
          <w:rFonts w:eastAsia="SimSun"/>
          <w:lang w:eastAsia="ja-JP"/>
        </w:rPr>
        <w:t>:</w:t>
      </w:r>
    </w:p>
    <w:p w14:paraId="20A444C7" w14:textId="41F9ECEA" w:rsidR="00AD5D5B" w:rsidRPr="00EC0C3D" w:rsidRDefault="00AD5D5B" w:rsidP="00EC0C3D">
      <w:pPr>
        <w:pStyle w:val="ListParagraph"/>
        <w:numPr>
          <w:ilvl w:val="1"/>
          <w:numId w:val="135"/>
        </w:numPr>
        <w:rPr>
          <w:rFonts w:eastAsia="SimSun"/>
          <w:lang w:eastAsia="ja-JP"/>
        </w:rPr>
      </w:pPr>
      <w:r w:rsidRPr="00EC0C3D">
        <w:rPr>
          <w:rFonts w:eastAsia="SimSun"/>
          <w:lang w:eastAsia="ja-JP"/>
        </w:rPr>
        <w:t>Return False</w:t>
      </w:r>
      <w:r w:rsidR="00EC0C3D">
        <w:rPr>
          <w:rFonts w:eastAsia="SimSun"/>
          <w:lang w:eastAsia="ja-JP"/>
        </w:rPr>
        <w:t>.</w:t>
      </w:r>
    </w:p>
    <w:p w14:paraId="58EF5232" w14:textId="74DA3716" w:rsidR="00AD5D5B" w:rsidRPr="00EC0C3D" w:rsidRDefault="00AD5D5B" w:rsidP="00EC0C3D">
      <w:pPr>
        <w:pStyle w:val="ListParagraph"/>
        <w:numPr>
          <w:ilvl w:val="0"/>
          <w:numId w:val="135"/>
        </w:numPr>
        <w:rPr>
          <w:rFonts w:eastAsia="SimSun"/>
          <w:lang w:eastAsia="ja-JP"/>
        </w:rPr>
      </w:pPr>
      <w:r w:rsidRPr="00EC0C3D">
        <w:rPr>
          <w:rFonts w:eastAsia="SimSun"/>
          <w:lang w:eastAsia="ja-JP"/>
        </w:rPr>
        <w:t>Else if (CoopRequester is last CoopRequester, and its target lane is right, and current simulation time – last cooperation time &gt; max cooperation time)</w:t>
      </w:r>
      <w:r w:rsidR="00EC0C3D">
        <w:rPr>
          <w:rFonts w:eastAsia="SimSun"/>
          <w:lang w:eastAsia="ja-JP"/>
        </w:rPr>
        <w:t>:</w:t>
      </w:r>
    </w:p>
    <w:p w14:paraId="70312213" w14:textId="51D1336D" w:rsidR="00AD5D5B" w:rsidRPr="00EC0C3D" w:rsidRDefault="00AD5D5B" w:rsidP="00EC0C3D">
      <w:pPr>
        <w:pStyle w:val="ListParagraph"/>
        <w:numPr>
          <w:ilvl w:val="1"/>
          <w:numId w:val="135"/>
        </w:numPr>
        <w:rPr>
          <w:rFonts w:eastAsia="SimSun"/>
          <w:lang w:eastAsia="ja-JP"/>
        </w:rPr>
      </w:pPr>
      <w:r w:rsidRPr="00EC0C3D">
        <w:rPr>
          <w:rFonts w:eastAsia="SimSun"/>
          <w:lang w:eastAsia="ja-JP"/>
        </w:rPr>
        <w:t>Return False</w:t>
      </w:r>
      <w:r w:rsidR="00EC0C3D">
        <w:rPr>
          <w:rFonts w:eastAsia="SimSun"/>
          <w:lang w:eastAsia="ja-JP"/>
        </w:rPr>
        <w:t>.</w:t>
      </w:r>
    </w:p>
    <w:p w14:paraId="27F531E8" w14:textId="3E98CA22" w:rsidR="00AD5D5B" w:rsidRPr="00EC0C3D" w:rsidRDefault="00AD5D5B" w:rsidP="00EC0C3D">
      <w:pPr>
        <w:pStyle w:val="ListParagraph"/>
        <w:numPr>
          <w:ilvl w:val="0"/>
          <w:numId w:val="136"/>
        </w:numPr>
        <w:rPr>
          <w:rFonts w:eastAsia="SimSun"/>
          <w:lang w:eastAsia="ja-JP"/>
        </w:rPr>
      </w:pPr>
      <w:r w:rsidRPr="00EC0C3D">
        <w:rPr>
          <w:rFonts w:eastAsia="SimSun"/>
          <w:lang w:eastAsia="ja-JP"/>
        </w:rPr>
        <w:t>Else</w:t>
      </w:r>
      <w:r w:rsidR="00EC0C3D">
        <w:rPr>
          <w:rFonts w:eastAsia="SimSun"/>
          <w:lang w:eastAsia="ja-JP"/>
        </w:rPr>
        <w:t>:</w:t>
      </w:r>
    </w:p>
    <w:p w14:paraId="4B2827A7" w14:textId="0A9FAF40" w:rsidR="00EC0C3D" w:rsidRDefault="00AD5D5B" w:rsidP="00EC0C3D">
      <w:pPr>
        <w:pStyle w:val="ListParagraph"/>
        <w:numPr>
          <w:ilvl w:val="1"/>
          <w:numId w:val="83"/>
        </w:numPr>
        <w:rPr>
          <w:rFonts w:eastAsia="SimSun"/>
          <w:lang w:eastAsia="ja-JP"/>
        </w:rPr>
      </w:pPr>
      <w:r w:rsidRPr="00EC0C3D">
        <w:rPr>
          <w:rFonts w:eastAsia="SimSun"/>
          <w:lang w:eastAsia="ja-JP"/>
        </w:rPr>
        <w:t>If (CoopRequester is not the last CoopRequester)</w:t>
      </w:r>
      <w:r w:rsidR="00EC0C3D">
        <w:rPr>
          <w:rFonts w:eastAsia="SimSun"/>
          <w:lang w:eastAsia="ja-JP"/>
        </w:rPr>
        <w:t>.</w:t>
      </w:r>
    </w:p>
    <w:p w14:paraId="3CD56294" w14:textId="7AD897C4" w:rsidR="00EC0C3D" w:rsidRDefault="00AD5D5B" w:rsidP="00EC0C3D">
      <w:pPr>
        <w:pStyle w:val="ListParagraph"/>
        <w:numPr>
          <w:ilvl w:val="2"/>
          <w:numId w:val="83"/>
        </w:numPr>
        <w:rPr>
          <w:rFonts w:eastAsia="SimSun"/>
          <w:lang w:eastAsia="ja-JP"/>
        </w:rPr>
      </w:pPr>
      <w:r w:rsidRPr="00EC0C3D">
        <w:rPr>
          <w:rFonts w:eastAsia="SimSun"/>
          <w:lang w:eastAsia="ja-JP"/>
        </w:rPr>
        <w:t>Set LastCoopRequester as CoopRequester</w:t>
      </w:r>
      <w:r w:rsidR="00EC0C3D">
        <w:rPr>
          <w:rFonts w:eastAsia="SimSun"/>
          <w:lang w:eastAsia="ja-JP"/>
        </w:rPr>
        <w:t>.</w:t>
      </w:r>
    </w:p>
    <w:p w14:paraId="0D5E4F8E" w14:textId="68E2AD00" w:rsidR="00EC0C3D" w:rsidRDefault="00AD5D5B" w:rsidP="00EC0C3D">
      <w:pPr>
        <w:pStyle w:val="ListParagraph"/>
        <w:numPr>
          <w:ilvl w:val="2"/>
          <w:numId w:val="83"/>
        </w:numPr>
        <w:rPr>
          <w:rFonts w:eastAsia="SimSun"/>
          <w:lang w:eastAsia="ja-JP"/>
        </w:rPr>
      </w:pPr>
      <w:r w:rsidRPr="00EC0C3D">
        <w:rPr>
          <w:rFonts w:eastAsia="SimSun"/>
          <w:lang w:eastAsia="ja-JP"/>
        </w:rPr>
        <w:t>Set LastCoopTime as current time</w:t>
      </w:r>
      <w:r w:rsidR="00EC0C3D">
        <w:rPr>
          <w:rFonts w:eastAsia="SimSun"/>
          <w:lang w:eastAsia="ja-JP"/>
        </w:rPr>
        <w:t>.</w:t>
      </w:r>
    </w:p>
    <w:p w14:paraId="7931BF1D" w14:textId="16CC837C" w:rsidR="00AD5D5B" w:rsidRPr="00EC0C3D" w:rsidRDefault="00AD5D5B" w:rsidP="00EC0C3D">
      <w:pPr>
        <w:pStyle w:val="ListParagraph"/>
        <w:numPr>
          <w:ilvl w:val="1"/>
          <w:numId w:val="83"/>
        </w:numPr>
        <w:rPr>
          <w:rFonts w:eastAsia="SimSun"/>
          <w:lang w:eastAsia="ja-JP"/>
        </w:rPr>
      </w:pPr>
      <w:r w:rsidRPr="00EC0C3D">
        <w:rPr>
          <w:rFonts w:eastAsia="SimSun"/>
          <w:lang w:eastAsia="ja-JP"/>
        </w:rPr>
        <w:t>Return True</w:t>
      </w:r>
      <w:r w:rsidR="00EC0C3D">
        <w:rPr>
          <w:rFonts w:eastAsia="SimSun"/>
          <w:lang w:eastAsia="ja-JP"/>
        </w:rPr>
        <w:t>.</w:t>
      </w:r>
    </w:p>
    <w:p w14:paraId="4B4B3EE1" w14:textId="77777777" w:rsidR="00EC0C3D" w:rsidRDefault="00EC0C3D" w:rsidP="00EC0C3D">
      <w:pPr>
        <w:rPr>
          <w:rFonts w:eastAsia="SimSun"/>
          <w:lang w:eastAsia="ja-JP"/>
        </w:rPr>
      </w:pPr>
    </w:p>
    <w:p w14:paraId="047DA1BE" w14:textId="4C492018" w:rsidR="00AD5D5B" w:rsidRDefault="00AD5D5B" w:rsidP="00EC0C3D">
      <w:pPr>
        <w:rPr>
          <w:rFonts w:eastAsia="SimSun"/>
          <w:lang w:eastAsia="ja-JP"/>
        </w:rPr>
      </w:pPr>
      <w:r w:rsidRPr="00BA3BAD">
        <w:rPr>
          <w:rFonts w:eastAsia="SimSun"/>
          <w:lang w:eastAsia="ja-JP"/>
        </w:rPr>
        <w:t>Else</w:t>
      </w:r>
      <w:r w:rsidR="00EC0C3D">
        <w:rPr>
          <w:rFonts w:eastAsia="SimSun"/>
          <w:lang w:eastAsia="ja-JP"/>
        </w:rPr>
        <w:t>:</w:t>
      </w:r>
    </w:p>
    <w:p w14:paraId="4116BAF8" w14:textId="77777777" w:rsidR="00EC0C3D" w:rsidRPr="00BA3BAD" w:rsidRDefault="00EC0C3D" w:rsidP="00EC0C3D">
      <w:pPr>
        <w:rPr>
          <w:rFonts w:eastAsia="SimSun"/>
          <w:lang w:eastAsia="ja-JP"/>
        </w:rPr>
      </w:pPr>
    </w:p>
    <w:p w14:paraId="62B2A035" w14:textId="4358F8C2" w:rsidR="00AD5D5B" w:rsidRDefault="00AD5D5B" w:rsidP="00EC0C3D">
      <w:pPr>
        <w:pStyle w:val="ListParagraph"/>
        <w:numPr>
          <w:ilvl w:val="0"/>
          <w:numId w:val="138"/>
        </w:numPr>
        <w:rPr>
          <w:rFonts w:eastAsia="SimSun"/>
          <w:lang w:eastAsia="ja-JP"/>
        </w:rPr>
      </w:pPr>
      <w:r w:rsidRPr="00EC0C3D">
        <w:rPr>
          <w:rFonts w:eastAsia="SimSun"/>
          <w:lang w:eastAsia="ja-JP"/>
        </w:rPr>
        <w:t>Set CoopRequester as Null</w:t>
      </w:r>
      <w:r w:rsidR="00EC0C3D">
        <w:rPr>
          <w:rFonts w:eastAsia="SimSun"/>
          <w:lang w:eastAsia="ja-JP"/>
        </w:rPr>
        <w:t>.</w:t>
      </w:r>
    </w:p>
    <w:p w14:paraId="30E967E3" w14:textId="77777777" w:rsidR="00EC0C3D" w:rsidRPr="00EC0C3D" w:rsidRDefault="00EC0C3D" w:rsidP="00EC0C3D">
      <w:pPr>
        <w:rPr>
          <w:rFonts w:eastAsia="SimSun"/>
          <w:lang w:eastAsia="ja-JP"/>
        </w:rPr>
      </w:pPr>
    </w:p>
    <w:p w14:paraId="79B8F534" w14:textId="70AC87BD" w:rsidR="00AD5D5B" w:rsidRDefault="00AD5D5B" w:rsidP="00EC0C3D">
      <w:pPr>
        <w:pStyle w:val="ListParagraph"/>
        <w:numPr>
          <w:ilvl w:val="0"/>
          <w:numId w:val="138"/>
        </w:numPr>
        <w:rPr>
          <w:rFonts w:eastAsia="SimSun"/>
          <w:lang w:eastAsia="ja-JP"/>
        </w:rPr>
      </w:pPr>
      <w:r w:rsidRPr="00EC0C3D">
        <w:rPr>
          <w:rFonts w:eastAsia="SimSun"/>
          <w:lang w:eastAsia="ja-JP"/>
        </w:rPr>
        <w:t>Set LastCoopRequester as Null</w:t>
      </w:r>
      <w:r w:rsidR="00EC0C3D">
        <w:rPr>
          <w:rFonts w:eastAsia="SimSun"/>
          <w:lang w:eastAsia="ja-JP"/>
        </w:rPr>
        <w:t>.</w:t>
      </w:r>
    </w:p>
    <w:p w14:paraId="5A46A5EA" w14:textId="7BFBA5B3" w:rsidR="00EC0C3D" w:rsidRPr="00EC0C3D" w:rsidRDefault="00EC0C3D" w:rsidP="00EC0C3D">
      <w:pPr>
        <w:rPr>
          <w:rFonts w:eastAsia="SimSun"/>
          <w:lang w:eastAsia="ja-JP"/>
        </w:rPr>
      </w:pPr>
    </w:p>
    <w:p w14:paraId="47A3D7EE" w14:textId="086D87E9" w:rsidR="00AD5D5B" w:rsidRPr="00EC0C3D" w:rsidRDefault="00AD5D5B" w:rsidP="00EC0C3D">
      <w:pPr>
        <w:pStyle w:val="ListParagraph"/>
        <w:numPr>
          <w:ilvl w:val="0"/>
          <w:numId w:val="138"/>
        </w:numPr>
        <w:rPr>
          <w:rFonts w:eastAsia="SimSun"/>
          <w:lang w:eastAsia="ja-JP"/>
        </w:rPr>
      </w:pPr>
      <w:r w:rsidRPr="00EC0C3D">
        <w:rPr>
          <w:rFonts w:eastAsia="SimSun"/>
          <w:lang w:eastAsia="ja-JP"/>
        </w:rPr>
        <w:t>Return False</w:t>
      </w:r>
      <w:r w:rsidR="00EC0C3D">
        <w:rPr>
          <w:rFonts w:eastAsia="SimSun"/>
          <w:lang w:eastAsia="ja-JP"/>
        </w:rPr>
        <w:t>.</w:t>
      </w:r>
    </w:p>
    <w:p w14:paraId="739FB207" w14:textId="77777777" w:rsidR="00AD5D5B" w:rsidRPr="00BA3BAD" w:rsidRDefault="00AD5D5B" w:rsidP="00025852">
      <w:pPr>
        <w:rPr>
          <w:rFonts w:eastAsia="SimSun"/>
          <w:lang w:eastAsia="ja-JP"/>
        </w:rPr>
      </w:pPr>
    </w:p>
    <w:p w14:paraId="507DBE50" w14:textId="77777777" w:rsidR="00AD5D5B" w:rsidRPr="00BA3BAD" w:rsidRDefault="00AD5D5B" w:rsidP="009424A5">
      <w:pPr>
        <w:pStyle w:val="Heading3"/>
      </w:pPr>
      <w:bookmarkStart w:id="133" w:name="_Toc35777907"/>
      <w:r w:rsidRPr="00BA3BAD">
        <w:t>NeedDlc</w:t>
      </w:r>
      <w:bookmarkEnd w:id="133"/>
    </w:p>
    <w:p w14:paraId="02FAE200" w14:textId="77777777" w:rsidR="00AD5D5B" w:rsidRPr="00BA3BAD" w:rsidRDefault="00AD5D5B" w:rsidP="009424A5">
      <w:pPr>
        <w:pStyle w:val="Heading4"/>
        <w:rPr>
          <w:lang w:eastAsia="ja-JP"/>
        </w:rPr>
      </w:pPr>
      <w:r w:rsidRPr="00BA3BAD">
        <w:rPr>
          <w:lang w:eastAsia="ja-JP"/>
        </w:rPr>
        <w:t>Syntax</w:t>
      </w:r>
    </w:p>
    <w:p w14:paraId="6DBCD2CB" w14:textId="77777777" w:rsidR="00AD5D5B" w:rsidRPr="00BA3BAD" w:rsidRDefault="00AD5D5B" w:rsidP="00025852">
      <w:pPr>
        <w:rPr>
          <w:rFonts w:eastAsia="SimSun"/>
          <w:lang w:eastAsia="ja-JP"/>
        </w:rPr>
      </w:pPr>
      <w:r w:rsidRPr="00BA3BAD">
        <w:rPr>
          <w:rFonts w:eastAsia="SimSun"/>
          <w:lang w:eastAsia="ja-JP"/>
        </w:rPr>
        <w:t>bool myVehicleDef::NeedDlc()</w:t>
      </w:r>
    </w:p>
    <w:p w14:paraId="7FEFA9CF" w14:textId="77777777" w:rsidR="00AD5D5B" w:rsidRPr="00BA3BAD" w:rsidRDefault="00AD5D5B" w:rsidP="009424A5">
      <w:pPr>
        <w:pStyle w:val="Heading4"/>
        <w:rPr>
          <w:lang w:eastAsia="ja-JP"/>
        </w:rPr>
      </w:pPr>
      <w:r w:rsidRPr="00BA3BAD">
        <w:rPr>
          <w:lang w:eastAsia="ja-JP"/>
        </w:rPr>
        <w:t>Description</w:t>
      </w:r>
    </w:p>
    <w:p w14:paraId="285268E8" w14:textId="77777777" w:rsidR="00AD5D5B" w:rsidRPr="00BA3BAD" w:rsidRDefault="00AD5D5B" w:rsidP="00025852">
      <w:pPr>
        <w:rPr>
          <w:rFonts w:eastAsia="SimSun"/>
          <w:lang w:eastAsia="ja-JP"/>
        </w:rPr>
      </w:pPr>
      <w:r w:rsidRPr="00BA3BAD">
        <w:rPr>
          <w:rFonts w:eastAsia="SimSun"/>
          <w:lang w:eastAsia="ja-JP"/>
        </w:rPr>
        <w:t xml:space="preserve">This function determines if a subject driver needs to make a discretionary lane change. </w:t>
      </w:r>
    </w:p>
    <w:p w14:paraId="7C8F45BF" w14:textId="77777777" w:rsidR="00AD5D5B" w:rsidRPr="00BA3BAD" w:rsidRDefault="00AD5D5B" w:rsidP="009424A5">
      <w:pPr>
        <w:pStyle w:val="Heading4"/>
        <w:rPr>
          <w:lang w:eastAsia="ja-JP"/>
        </w:rPr>
      </w:pPr>
      <w:r w:rsidRPr="00BA3BAD">
        <w:rPr>
          <w:lang w:eastAsia="ja-JP"/>
        </w:rPr>
        <w:t>Inputs Arguments</w:t>
      </w:r>
    </w:p>
    <w:p w14:paraId="1F73BCCE" w14:textId="77777777" w:rsidR="00AD5D5B" w:rsidRPr="00BA3BAD" w:rsidRDefault="00AD5D5B" w:rsidP="00025852">
      <w:pPr>
        <w:rPr>
          <w:rFonts w:eastAsia="SimSun"/>
          <w:lang w:eastAsia="ja-JP"/>
        </w:rPr>
      </w:pPr>
      <w:r w:rsidRPr="00BA3BAD">
        <w:rPr>
          <w:rFonts w:eastAsia="SimSun"/>
          <w:lang w:eastAsia="ja-JP"/>
        </w:rPr>
        <w:t>None.</w:t>
      </w:r>
    </w:p>
    <w:p w14:paraId="361EED99" w14:textId="77777777" w:rsidR="00AD5D5B" w:rsidRPr="00BA3BAD" w:rsidRDefault="00AD5D5B" w:rsidP="009424A5">
      <w:pPr>
        <w:pStyle w:val="Heading4"/>
        <w:rPr>
          <w:lang w:eastAsia="ja-JP"/>
        </w:rPr>
      </w:pPr>
      <w:r w:rsidRPr="00BA3BAD">
        <w:rPr>
          <w:lang w:eastAsia="ja-JP"/>
        </w:rPr>
        <w:t xml:space="preserve">Output Arguments </w:t>
      </w:r>
    </w:p>
    <w:p w14:paraId="4EDAC09A" w14:textId="2C610A9E" w:rsidR="00025852" w:rsidRDefault="00AD5D5B" w:rsidP="00025852">
      <w:pPr>
        <w:rPr>
          <w:rFonts w:eastAsia="SimSun"/>
          <w:lang w:eastAsia="ja-JP"/>
        </w:rPr>
      </w:pPr>
      <w:r w:rsidRPr="00BA3BAD">
        <w:rPr>
          <w:rFonts w:eastAsia="SimSun"/>
          <w:lang w:eastAsia="ja-JP"/>
        </w:rPr>
        <w:t>True</w:t>
      </w:r>
      <w:r w:rsidR="00025852">
        <w:rPr>
          <w:rFonts w:eastAsia="SimSun"/>
          <w:lang w:eastAsia="ja-JP"/>
        </w:rPr>
        <w:t xml:space="preserve">: </w:t>
      </w:r>
      <w:r w:rsidRPr="00BA3BAD">
        <w:rPr>
          <w:rFonts w:eastAsia="SimSun"/>
          <w:lang w:eastAsia="ja-JP"/>
        </w:rPr>
        <w:t>the subject driver needs to perform a discretionary lane change</w:t>
      </w:r>
      <w:r w:rsidR="00025852">
        <w:rPr>
          <w:rFonts w:eastAsia="SimSun"/>
          <w:lang w:eastAsia="ja-JP"/>
        </w:rPr>
        <w:t>.</w:t>
      </w:r>
    </w:p>
    <w:p w14:paraId="3679697C" w14:textId="77777777" w:rsidR="00025852" w:rsidRDefault="00025852" w:rsidP="00025852">
      <w:pPr>
        <w:rPr>
          <w:rFonts w:eastAsia="SimSun"/>
          <w:lang w:eastAsia="ja-JP"/>
        </w:rPr>
      </w:pPr>
    </w:p>
    <w:p w14:paraId="5B8DDA5A" w14:textId="5348D9BD" w:rsidR="00AD5D5B" w:rsidRPr="00BA3BAD" w:rsidRDefault="00025852" w:rsidP="00025852">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driver does not need to perform a discretionary lane change.</w:t>
      </w:r>
    </w:p>
    <w:p w14:paraId="6BFE8B61" w14:textId="77777777" w:rsidR="00AD5D5B" w:rsidRPr="00BA3BAD" w:rsidRDefault="00AD5D5B" w:rsidP="009424A5">
      <w:pPr>
        <w:pStyle w:val="Heading4"/>
        <w:rPr>
          <w:lang w:eastAsia="ja-JP"/>
        </w:rPr>
      </w:pPr>
      <w:r w:rsidRPr="00BA3BAD">
        <w:rPr>
          <w:lang w:eastAsia="ja-JP"/>
        </w:rPr>
        <w:t>Subfunctions</w:t>
      </w:r>
    </w:p>
    <w:p w14:paraId="451EC5F0" w14:textId="77777777" w:rsidR="00025852" w:rsidRDefault="00025852" w:rsidP="00025852">
      <w:pPr>
        <w:rPr>
          <w:rFonts w:eastAsia="SimSun"/>
          <w:lang w:eastAsia="ja-JP"/>
        </w:rPr>
      </w:pPr>
    </w:p>
    <w:p w14:paraId="1F35FC88" w14:textId="47F2B536" w:rsidR="00AD5D5B" w:rsidRPr="00BA3BAD" w:rsidRDefault="00AD5D5B" w:rsidP="00025852">
      <w:pPr>
        <w:rPr>
          <w:rFonts w:eastAsia="SimSun"/>
          <w:lang w:eastAsia="ja-JP"/>
        </w:rPr>
      </w:pPr>
      <w:r w:rsidRPr="00BA3BAD">
        <w:rPr>
          <w:rFonts w:eastAsia="SimSun"/>
          <w:lang w:eastAsia="ja-JP"/>
        </w:rPr>
        <w:t>DLCDesire ()</w:t>
      </w:r>
    </w:p>
    <w:p w14:paraId="47428C92" w14:textId="77777777" w:rsidR="00025852" w:rsidRDefault="00025852" w:rsidP="00025852">
      <w:pPr>
        <w:rPr>
          <w:rFonts w:eastAsia="SimSun"/>
          <w:lang w:eastAsia="ja-JP"/>
        </w:rPr>
      </w:pPr>
    </w:p>
    <w:p w14:paraId="75259D48" w14:textId="7B5A036E" w:rsidR="00AD5D5B" w:rsidRPr="00BA3BAD" w:rsidRDefault="00AD5D5B" w:rsidP="00025852">
      <w:pPr>
        <w:rPr>
          <w:rFonts w:eastAsia="SimSun"/>
          <w:lang w:eastAsia="ja-JP"/>
        </w:rPr>
      </w:pPr>
      <w:r w:rsidRPr="00BA3BAD">
        <w:rPr>
          <w:rFonts w:eastAsia="SimSun"/>
          <w:lang w:eastAsia="ja-JP"/>
        </w:rPr>
        <w:t>setLaneChangeDesireOption ()</w:t>
      </w:r>
    </w:p>
    <w:p w14:paraId="3F0FD5FB" w14:textId="77777777" w:rsidR="00AD5D5B" w:rsidRPr="00BA3BAD" w:rsidRDefault="00AD5D5B" w:rsidP="009424A5">
      <w:pPr>
        <w:pStyle w:val="Heading4"/>
        <w:rPr>
          <w:lang w:eastAsia="ja-JP"/>
        </w:rPr>
      </w:pPr>
      <w:r w:rsidRPr="00BA3BAD">
        <w:rPr>
          <w:lang w:eastAsia="ja-JP"/>
        </w:rPr>
        <w:lastRenderedPageBreak/>
        <w:t>Pseudo code</w:t>
      </w:r>
    </w:p>
    <w:p w14:paraId="5D90DDB7" w14:textId="27D8E0C8" w:rsidR="00AD5D5B" w:rsidRDefault="00AD5D5B" w:rsidP="00025852">
      <w:pPr>
        <w:rPr>
          <w:rFonts w:eastAsia="SimSun"/>
          <w:lang w:eastAsia="ja-JP"/>
        </w:rPr>
      </w:pPr>
      <w:r w:rsidRPr="00BA3BAD">
        <w:rPr>
          <w:rFonts w:eastAsia="SimSun"/>
          <w:lang w:eastAsia="ja-JP"/>
        </w:rPr>
        <w:t>If (subject vehicle in CACC mode)</w:t>
      </w:r>
      <w:r w:rsidR="00025852">
        <w:rPr>
          <w:rFonts w:eastAsia="SimSun"/>
          <w:lang w:eastAsia="ja-JP"/>
        </w:rPr>
        <w:t>:</w:t>
      </w:r>
    </w:p>
    <w:p w14:paraId="2B76246E" w14:textId="77777777" w:rsidR="00025852" w:rsidRPr="00BA3BAD" w:rsidRDefault="00025852" w:rsidP="00025852">
      <w:pPr>
        <w:rPr>
          <w:rFonts w:eastAsia="SimSun"/>
          <w:lang w:eastAsia="ja-JP"/>
        </w:rPr>
      </w:pPr>
    </w:p>
    <w:p w14:paraId="1996A607" w14:textId="52F6AD1E" w:rsidR="00AD5D5B" w:rsidRPr="00025852" w:rsidRDefault="00AD5D5B" w:rsidP="00025852">
      <w:pPr>
        <w:pStyle w:val="ListParagraph"/>
        <w:numPr>
          <w:ilvl w:val="0"/>
          <w:numId w:val="149"/>
        </w:numPr>
        <w:rPr>
          <w:rFonts w:eastAsia="SimSun"/>
          <w:lang w:eastAsia="ja-JP"/>
        </w:rPr>
      </w:pPr>
      <w:r w:rsidRPr="00025852">
        <w:rPr>
          <w:rFonts w:eastAsia="SimSun"/>
          <w:lang w:eastAsia="ja-JP"/>
        </w:rPr>
        <w:t>Return False, no DLC for vehicles in CACC strings</w:t>
      </w:r>
      <w:r w:rsidR="00025852">
        <w:rPr>
          <w:rFonts w:eastAsia="SimSun"/>
          <w:lang w:eastAsia="ja-JP"/>
        </w:rPr>
        <w:t>.</w:t>
      </w:r>
    </w:p>
    <w:p w14:paraId="0F37BC3F" w14:textId="77777777" w:rsidR="00025852" w:rsidRDefault="00025852" w:rsidP="00025852">
      <w:pPr>
        <w:rPr>
          <w:rFonts w:eastAsia="SimSun"/>
          <w:lang w:eastAsia="ja-JP"/>
        </w:rPr>
      </w:pPr>
    </w:p>
    <w:p w14:paraId="436C0746" w14:textId="3FC3AC4D" w:rsidR="00AD5D5B" w:rsidRDefault="00AD5D5B" w:rsidP="00025852">
      <w:pPr>
        <w:rPr>
          <w:rFonts w:eastAsia="SimSun"/>
          <w:lang w:eastAsia="ja-JP"/>
        </w:rPr>
      </w:pPr>
      <w:r w:rsidRPr="00BA3BAD">
        <w:rPr>
          <w:rFonts w:eastAsia="SimSun"/>
          <w:lang w:eastAsia="ja-JP"/>
        </w:rPr>
        <w:t>Else if (subject vehicle just completed a DLC)</w:t>
      </w:r>
      <w:r w:rsidR="00025852">
        <w:rPr>
          <w:rFonts w:eastAsia="SimSun"/>
          <w:lang w:eastAsia="ja-JP"/>
        </w:rPr>
        <w:t>:</w:t>
      </w:r>
    </w:p>
    <w:p w14:paraId="73E1F3DB" w14:textId="77777777" w:rsidR="00025852" w:rsidRPr="00BA3BAD" w:rsidRDefault="00025852" w:rsidP="00025852">
      <w:pPr>
        <w:rPr>
          <w:rFonts w:eastAsia="SimSun"/>
          <w:lang w:eastAsia="ja-JP"/>
        </w:rPr>
      </w:pPr>
    </w:p>
    <w:p w14:paraId="225FF321" w14:textId="64249D08" w:rsidR="00AD5D5B" w:rsidRPr="00025852" w:rsidRDefault="00AD5D5B" w:rsidP="00025852">
      <w:pPr>
        <w:pStyle w:val="ListParagraph"/>
        <w:numPr>
          <w:ilvl w:val="0"/>
          <w:numId w:val="148"/>
        </w:numPr>
        <w:rPr>
          <w:rFonts w:eastAsia="SimSun"/>
          <w:lang w:eastAsia="ja-JP"/>
        </w:rPr>
      </w:pPr>
      <w:r w:rsidRPr="00025852">
        <w:rPr>
          <w:rFonts w:eastAsia="SimSun"/>
          <w:lang w:eastAsia="ja-JP"/>
        </w:rPr>
        <w:t>Return False</w:t>
      </w:r>
      <w:r w:rsidR="00025852">
        <w:rPr>
          <w:rFonts w:eastAsia="SimSun"/>
          <w:lang w:eastAsia="ja-JP"/>
        </w:rPr>
        <w:t>.</w:t>
      </w:r>
    </w:p>
    <w:p w14:paraId="1381011F" w14:textId="77777777" w:rsidR="00025852" w:rsidRDefault="00025852" w:rsidP="00025852">
      <w:pPr>
        <w:rPr>
          <w:rFonts w:eastAsia="SimSun"/>
          <w:lang w:eastAsia="ja-JP"/>
        </w:rPr>
      </w:pPr>
    </w:p>
    <w:p w14:paraId="55FF05A4" w14:textId="3B376E9C" w:rsidR="00AD5D5B" w:rsidRDefault="00AD5D5B" w:rsidP="00025852">
      <w:pPr>
        <w:rPr>
          <w:rFonts w:eastAsia="SimSun"/>
          <w:lang w:eastAsia="ja-JP"/>
        </w:rPr>
      </w:pPr>
      <w:r w:rsidRPr="00BA3BAD">
        <w:rPr>
          <w:rFonts w:eastAsia="SimSun"/>
          <w:lang w:eastAsia="ja-JP"/>
        </w:rPr>
        <w:t>Else if (subject vehicle is less than 10 m from the end of the current section)</w:t>
      </w:r>
      <w:r w:rsidR="00025852">
        <w:rPr>
          <w:rFonts w:eastAsia="SimSun"/>
          <w:lang w:eastAsia="ja-JP"/>
        </w:rPr>
        <w:t>:</w:t>
      </w:r>
    </w:p>
    <w:p w14:paraId="70D9C5B7" w14:textId="77777777" w:rsidR="00025852" w:rsidRPr="00BA3BAD" w:rsidRDefault="00025852" w:rsidP="00025852">
      <w:pPr>
        <w:rPr>
          <w:rFonts w:eastAsia="SimSun"/>
          <w:lang w:eastAsia="ja-JP"/>
        </w:rPr>
      </w:pPr>
    </w:p>
    <w:p w14:paraId="33883773" w14:textId="0978B89D" w:rsidR="00AD5D5B" w:rsidRPr="00025852" w:rsidRDefault="00AD5D5B" w:rsidP="00025852">
      <w:pPr>
        <w:pStyle w:val="ListParagraph"/>
        <w:numPr>
          <w:ilvl w:val="0"/>
          <w:numId w:val="147"/>
        </w:numPr>
        <w:rPr>
          <w:rFonts w:eastAsia="SimSun"/>
          <w:lang w:eastAsia="ja-JP"/>
        </w:rPr>
      </w:pPr>
      <w:r w:rsidRPr="00025852">
        <w:rPr>
          <w:rFonts w:eastAsia="SimSun"/>
          <w:lang w:eastAsia="ja-JP"/>
        </w:rPr>
        <w:t>Return False</w:t>
      </w:r>
      <w:r w:rsidR="00025852">
        <w:rPr>
          <w:rFonts w:eastAsia="SimSun"/>
          <w:lang w:eastAsia="ja-JP"/>
        </w:rPr>
        <w:t>.</w:t>
      </w:r>
    </w:p>
    <w:p w14:paraId="0BC40C93" w14:textId="77777777" w:rsidR="00AD5D5B" w:rsidRPr="00BA3BAD" w:rsidRDefault="00AD5D5B" w:rsidP="00025852">
      <w:pPr>
        <w:rPr>
          <w:rFonts w:eastAsia="SimSun"/>
          <w:lang w:eastAsia="ja-JP"/>
        </w:rPr>
      </w:pPr>
    </w:p>
    <w:p w14:paraId="7B23160D" w14:textId="7FC60DCA" w:rsidR="00AD5D5B" w:rsidRPr="00BA3BAD" w:rsidRDefault="00AD5D5B" w:rsidP="00025852">
      <w:pPr>
        <w:rPr>
          <w:rFonts w:eastAsia="SimSun"/>
          <w:lang w:eastAsia="ja-JP"/>
        </w:rPr>
      </w:pPr>
      <w:r w:rsidRPr="00BA3BAD">
        <w:rPr>
          <w:rFonts w:eastAsia="SimSun"/>
          <w:lang w:eastAsia="ja-JP"/>
        </w:rPr>
        <w:t>Compute DLC desire for the left lane with DLCDesire(LEFT)</w:t>
      </w:r>
      <w:r w:rsidR="00025852">
        <w:rPr>
          <w:rFonts w:eastAsia="SimSun"/>
          <w:lang w:eastAsia="ja-JP"/>
        </w:rPr>
        <w:t>.</w:t>
      </w:r>
    </w:p>
    <w:p w14:paraId="0C11E8D6" w14:textId="77777777" w:rsidR="00AD5D5B" w:rsidRPr="00BA3BAD" w:rsidRDefault="00AD5D5B" w:rsidP="00025852">
      <w:pPr>
        <w:rPr>
          <w:rFonts w:eastAsia="SimSun"/>
          <w:lang w:eastAsia="ja-JP"/>
        </w:rPr>
      </w:pPr>
    </w:p>
    <w:p w14:paraId="261E13D0" w14:textId="7FD70DE8" w:rsidR="00AD5D5B" w:rsidRDefault="00AD5D5B" w:rsidP="00025852">
      <w:pPr>
        <w:rPr>
          <w:rFonts w:eastAsia="SimSun"/>
          <w:lang w:eastAsia="ja-JP"/>
        </w:rPr>
      </w:pPr>
      <w:r w:rsidRPr="00BA3BAD">
        <w:rPr>
          <w:rFonts w:eastAsia="SimSun"/>
          <w:lang w:eastAsia="ja-JP"/>
        </w:rPr>
        <w:t>If (CACC managed lane is active, but the current section does not have access to the managed lane)</w:t>
      </w:r>
      <w:r w:rsidR="00025852">
        <w:rPr>
          <w:rFonts w:eastAsia="SimSun"/>
          <w:lang w:eastAsia="ja-JP"/>
        </w:rPr>
        <w:t>:</w:t>
      </w:r>
    </w:p>
    <w:p w14:paraId="1A6B394A" w14:textId="77777777" w:rsidR="00025852" w:rsidRPr="00BA3BAD" w:rsidRDefault="00025852" w:rsidP="00025852">
      <w:pPr>
        <w:rPr>
          <w:rFonts w:eastAsia="SimSun"/>
          <w:lang w:eastAsia="ja-JP"/>
        </w:rPr>
      </w:pPr>
    </w:p>
    <w:p w14:paraId="6AEAE3A2" w14:textId="311084C4" w:rsidR="00AD5D5B" w:rsidRPr="00025852" w:rsidRDefault="00AD5D5B" w:rsidP="00025852">
      <w:pPr>
        <w:pStyle w:val="ListParagraph"/>
        <w:numPr>
          <w:ilvl w:val="0"/>
          <w:numId w:val="146"/>
        </w:numPr>
        <w:rPr>
          <w:rFonts w:eastAsia="SimSun"/>
          <w:lang w:eastAsia="ja-JP"/>
        </w:rPr>
      </w:pPr>
      <w:r w:rsidRPr="00025852">
        <w:rPr>
          <w:rFonts w:eastAsia="SimSun"/>
          <w:lang w:eastAsia="ja-JP"/>
        </w:rPr>
        <w:t>If (subject vehicle is CACC, its current lane is right to the managed lane, and left DLC desire &gt; threshold)</w:t>
      </w:r>
      <w:r w:rsidR="00025852">
        <w:rPr>
          <w:rFonts w:eastAsia="SimSun"/>
          <w:lang w:eastAsia="ja-JP"/>
        </w:rPr>
        <w:t>:</w:t>
      </w:r>
    </w:p>
    <w:p w14:paraId="502BAC38" w14:textId="28BA9195" w:rsidR="00AD5D5B" w:rsidRPr="00025852" w:rsidRDefault="00AD5D5B" w:rsidP="00025852">
      <w:pPr>
        <w:pStyle w:val="ListParagraph"/>
        <w:numPr>
          <w:ilvl w:val="1"/>
          <w:numId w:val="146"/>
        </w:numPr>
        <w:rPr>
          <w:rFonts w:eastAsia="SimSun"/>
          <w:lang w:eastAsia="ja-JP"/>
        </w:rPr>
      </w:pPr>
      <w:r w:rsidRPr="00025852">
        <w:rPr>
          <w:rFonts w:eastAsia="SimSun"/>
          <w:lang w:eastAsia="ja-JP"/>
        </w:rPr>
        <w:t>Return False, not allowing the vehicle to enter the managed lane</w:t>
      </w:r>
      <w:r w:rsidR="00025852">
        <w:rPr>
          <w:rFonts w:eastAsia="SimSun"/>
          <w:lang w:eastAsia="ja-JP"/>
        </w:rPr>
        <w:t>.</w:t>
      </w:r>
    </w:p>
    <w:p w14:paraId="367ACF9D" w14:textId="77777777" w:rsidR="00AD5D5B" w:rsidRPr="00BA3BAD" w:rsidRDefault="00AD5D5B" w:rsidP="00025852">
      <w:pPr>
        <w:rPr>
          <w:rFonts w:eastAsia="SimSun"/>
          <w:lang w:eastAsia="ja-JP"/>
        </w:rPr>
      </w:pPr>
    </w:p>
    <w:p w14:paraId="207B89C3" w14:textId="1D2F15CC" w:rsidR="00AD5D5B" w:rsidRDefault="00AD5D5B" w:rsidP="00025852">
      <w:pPr>
        <w:rPr>
          <w:rFonts w:eastAsia="SimSun"/>
          <w:lang w:eastAsia="ja-JP"/>
        </w:rPr>
      </w:pPr>
      <w:r w:rsidRPr="00BA3BAD">
        <w:rPr>
          <w:rFonts w:eastAsia="SimSun"/>
          <w:lang w:eastAsia="ja-JP"/>
        </w:rPr>
        <w:t>If (subject vehicle is not a HOV and current section contains a HOV lane)</w:t>
      </w:r>
      <w:r w:rsidR="00025852">
        <w:rPr>
          <w:rFonts w:eastAsia="SimSun"/>
          <w:lang w:eastAsia="ja-JP"/>
        </w:rPr>
        <w:t>:</w:t>
      </w:r>
    </w:p>
    <w:p w14:paraId="57A96205" w14:textId="77777777" w:rsidR="00025852" w:rsidRPr="00BA3BAD" w:rsidRDefault="00025852" w:rsidP="00025852">
      <w:pPr>
        <w:rPr>
          <w:rFonts w:eastAsia="SimSun"/>
          <w:lang w:eastAsia="ja-JP"/>
        </w:rPr>
      </w:pPr>
    </w:p>
    <w:p w14:paraId="3E60BB82" w14:textId="42A087D5" w:rsidR="00AD5D5B" w:rsidRPr="00025852" w:rsidRDefault="00AD5D5B" w:rsidP="00025852">
      <w:pPr>
        <w:pStyle w:val="ListParagraph"/>
        <w:numPr>
          <w:ilvl w:val="0"/>
          <w:numId w:val="145"/>
        </w:numPr>
        <w:rPr>
          <w:rFonts w:eastAsia="SimSun"/>
          <w:lang w:eastAsia="ja-JP"/>
        </w:rPr>
      </w:pPr>
      <w:r w:rsidRPr="00025852">
        <w:rPr>
          <w:rFonts w:eastAsia="SimSun"/>
          <w:lang w:eastAsia="ja-JP"/>
        </w:rPr>
        <w:t>If (subject vehicle is in the HOV lane)</w:t>
      </w:r>
      <w:r w:rsidR="00025852">
        <w:rPr>
          <w:rFonts w:eastAsia="SimSun"/>
          <w:lang w:eastAsia="ja-JP"/>
        </w:rPr>
        <w:t>:</w:t>
      </w:r>
    </w:p>
    <w:p w14:paraId="20063083" w14:textId="285A84E7" w:rsidR="00AD5D5B" w:rsidRDefault="00AD5D5B" w:rsidP="00025852">
      <w:pPr>
        <w:pStyle w:val="ListParagraph"/>
        <w:numPr>
          <w:ilvl w:val="1"/>
          <w:numId w:val="145"/>
        </w:numPr>
        <w:rPr>
          <w:rFonts w:eastAsia="SimSun"/>
          <w:lang w:eastAsia="ja-JP"/>
        </w:rPr>
      </w:pPr>
      <w:r w:rsidRPr="00025852">
        <w:rPr>
          <w:rFonts w:eastAsia="SimSun"/>
          <w:lang w:eastAsia="ja-JP"/>
        </w:rPr>
        <w:t>Set right DLC desire = max desire, making the subject vehicle exit the HOV lane</w:t>
      </w:r>
      <w:r w:rsidR="00025852">
        <w:rPr>
          <w:rFonts w:eastAsia="SimSun"/>
          <w:lang w:eastAsia="ja-JP"/>
        </w:rPr>
        <w:t>.</w:t>
      </w:r>
    </w:p>
    <w:p w14:paraId="7199D143" w14:textId="77777777" w:rsidR="00025852" w:rsidRPr="00866D34" w:rsidRDefault="00025852" w:rsidP="00F96782">
      <w:pPr>
        <w:rPr>
          <w:rFonts w:eastAsia="SimSun"/>
          <w:lang w:eastAsia="ja-JP"/>
        </w:rPr>
      </w:pPr>
    </w:p>
    <w:p w14:paraId="287FD39A" w14:textId="433546A5" w:rsidR="00AD5D5B" w:rsidRPr="00025852" w:rsidRDefault="00AD5D5B" w:rsidP="00025852">
      <w:pPr>
        <w:pStyle w:val="ListParagraph"/>
        <w:numPr>
          <w:ilvl w:val="0"/>
          <w:numId w:val="145"/>
        </w:numPr>
        <w:rPr>
          <w:rFonts w:eastAsia="SimSun"/>
          <w:lang w:eastAsia="ja-JP"/>
        </w:rPr>
      </w:pPr>
      <w:r w:rsidRPr="00025852">
        <w:rPr>
          <w:rFonts w:eastAsia="SimSun"/>
          <w:lang w:eastAsia="ja-JP"/>
        </w:rPr>
        <w:t>Else if (subject vehicle’s current lane is right to the HOV lane and the left DLC desire &gt; threshold)</w:t>
      </w:r>
      <w:r w:rsidR="00025852">
        <w:rPr>
          <w:rFonts w:eastAsia="SimSun"/>
          <w:lang w:eastAsia="ja-JP"/>
        </w:rPr>
        <w:t>:</w:t>
      </w:r>
    </w:p>
    <w:p w14:paraId="4AE595C2" w14:textId="1151F263" w:rsidR="00AD5D5B" w:rsidRPr="00025852" w:rsidRDefault="00AD5D5B" w:rsidP="00025852">
      <w:pPr>
        <w:pStyle w:val="ListParagraph"/>
        <w:numPr>
          <w:ilvl w:val="1"/>
          <w:numId w:val="145"/>
        </w:numPr>
        <w:rPr>
          <w:rFonts w:eastAsia="SimSun"/>
          <w:lang w:eastAsia="ja-JP"/>
        </w:rPr>
      </w:pPr>
      <w:r w:rsidRPr="00025852">
        <w:rPr>
          <w:rFonts w:eastAsia="SimSun"/>
          <w:lang w:eastAsia="ja-JP"/>
        </w:rPr>
        <w:t>Return False, not allowing the subject vehicle to enter the HOV lane</w:t>
      </w:r>
      <w:r w:rsidR="00025852">
        <w:rPr>
          <w:rFonts w:eastAsia="SimSun"/>
          <w:lang w:eastAsia="ja-JP"/>
        </w:rPr>
        <w:t>.</w:t>
      </w:r>
    </w:p>
    <w:p w14:paraId="2DFD0588" w14:textId="77777777" w:rsidR="00025852" w:rsidRDefault="00025852" w:rsidP="00025852">
      <w:pPr>
        <w:rPr>
          <w:rFonts w:eastAsia="SimSun"/>
          <w:lang w:eastAsia="ja-JP"/>
        </w:rPr>
      </w:pPr>
    </w:p>
    <w:p w14:paraId="64AF1302" w14:textId="6A22EB3C" w:rsidR="00AD5D5B" w:rsidRDefault="00AD5D5B" w:rsidP="00025852">
      <w:pPr>
        <w:rPr>
          <w:rFonts w:eastAsia="SimSun"/>
          <w:lang w:eastAsia="ja-JP"/>
        </w:rPr>
      </w:pPr>
      <w:r w:rsidRPr="00BA3BAD">
        <w:rPr>
          <w:rFonts w:eastAsia="SimSun"/>
          <w:lang w:eastAsia="ja-JP"/>
        </w:rPr>
        <w:t>Else if (subject vehicle is CACC, and it is in the CACC managed lane)</w:t>
      </w:r>
      <w:r w:rsidR="00025852">
        <w:rPr>
          <w:rFonts w:eastAsia="SimSun"/>
          <w:lang w:eastAsia="ja-JP"/>
        </w:rPr>
        <w:t>:</w:t>
      </w:r>
    </w:p>
    <w:p w14:paraId="6177E481" w14:textId="77777777" w:rsidR="00025852" w:rsidRPr="00BA3BAD" w:rsidRDefault="00025852" w:rsidP="00025852">
      <w:pPr>
        <w:rPr>
          <w:rFonts w:eastAsia="SimSun"/>
          <w:lang w:eastAsia="ja-JP"/>
        </w:rPr>
      </w:pPr>
    </w:p>
    <w:p w14:paraId="2B792445" w14:textId="68DFAB1A" w:rsidR="00AD5D5B" w:rsidRPr="00025852" w:rsidRDefault="00AD5D5B" w:rsidP="00025852">
      <w:pPr>
        <w:pStyle w:val="ListParagraph"/>
        <w:numPr>
          <w:ilvl w:val="0"/>
          <w:numId w:val="144"/>
        </w:numPr>
        <w:rPr>
          <w:rFonts w:eastAsia="SimSun"/>
          <w:lang w:eastAsia="ja-JP"/>
        </w:rPr>
      </w:pPr>
      <w:r w:rsidRPr="00025852">
        <w:rPr>
          <w:rFonts w:eastAsia="SimSun"/>
          <w:lang w:eastAsia="ja-JP"/>
        </w:rPr>
        <w:t>Set right DLC desire = DLCDesire(RIGHT)*0.68, decreasing the right LC desire so that the subject vehicle will stay in the managed lane</w:t>
      </w:r>
      <w:r w:rsidR="00025852">
        <w:rPr>
          <w:rFonts w:eastAsia="SimSun"/>
          <w:lang w:eastAsia="ja-JP"/>
        </w:rPr>
        <w:t>.</w:t>
      </w:r>
    </w:p>
    <w:p w14:paraId="4E3ABEBA" w14:textId="77777777" w:rsidR="00025852" w:rsidRDefault="00025852" w:rsidP="00025852">
      <w:pPr>
        <w:rPr>
          <w:rFonts w:eastAsia="SimSun"/>
          <w:lang w:eastAsia="ja-JP"/>
        </w:rPr>
      </w:pPr>
    </w:p>
    <w:p w14:paraId="61713E29" w14:textId="0EE4F71F" w:rsidR="00AD5D5B" w:rsidRDefault="00AD5D5B" w:rsidP="00025852">
      <w:pPr>
        <w:rPr>
          <w:rFonts w:eastAsia="SimSun"/>
          <w:lang w:eastAsia="ja-JP"/>
        </w:rPr>
      </w:pPr>
      <w:r w:rsidRPr="00BA3BAD">
        <w:rPr>
          <w:rFonts w:eastAsia="SimSun"/>
          <w:lang w:eastAsia="ja-JP"/>
        </w:rPr>
        <w:t>Else if (subject vehicle is not CACC, its current lane is right to the CACC managed lane)</w:t>
      </w:r>
      <w:r w:rsidR="00025852">
        <w:rPr>
          <w:rFonts w:eastAsia="SimSun"/>
          <w:lang w:eastAsia="ja-JP"/>
        </w:rPr>
        <w:t>:</w:t>
      </w:r>
    </w:p>
    <w:p w14:paraId="3E32094F" w14:textId="77777777" w:rsidR="00025852" w:rsidRPr="00BA3BAD" w:rsidRDefault="00025852" w:rsidP="00025852">
      <w:pPr>
        <w:rPr>
          <w:rFonts w:eastAsia="SimSun"/>
          <w:lang w:eastAsia="ja-JP"/>
        </w:rPr>
      </w:pPr>
    </w:p>
    <w:p w14:paraId="506A9597" w14:textId="0E158D74" w:rsidR="00AD5D5B" w:rsidRPr="00025852" w:rsidRDefault="00AD5D5B" w:rsidP="00025852">
      <w:pPr>
        <w:pStyle w:val="ListParagraph"/>
        <w:numPr>
          <w:ilvl w:val="0"/>
          <w:numId w:val="143"/>
        </w:numPr>
        <w:rPr>
          <w:rFonts w:eastAsia="SimSun"/>
          <w:lang w:eastAsia="ja-JP"/>
        </w:rPr>
      </w:pPr>
      <w:r w:rsidRPr="00025852">
        <w:rPr>
          <w:rFonts w:eastAsia="SimSun"/>
          <w:lang w:eastAsia="ja-JP"/>
        </w:rPr>
        <w:t>Set left DLC desire = 0 and right DLC desire = DLCDesire(RIGHT), preventing the vehicle from entering the managed lane</w:t>
      </w:r>
      <w:r w:rsidR="00025852">
        <w:rPr>
          <w:rFonts w:eastAsia="SimSun"/>
          <w:lang w:eastAsia="ja-JP"/>
        </w:rPr>
        <w:t>.</w:t>
      </w:r>
    </w:p>
    <w:p w14:paraId="73769F4B" w14:textId="77777777" w:rsidR="00025852" w:rsidRDefault="00025852" w:rsidP="00025852">
      <w:pPr>
        <w:rPr>
          <w:rFonts w:eastAsia="SimSun"/>
          <w:lang w:eastAsia="ja-JP"/>
        </w:rPr>
      </w:pPr>
    </w:p>
    <w:p w14:paraId="23F9B4DF" w14:textId="009A4EB0" w:rsidR="00AD5D5B" w:rsidRDefault="00AD5D5B" w:rsidP="00025852">
      <w:pPr>
        <w:rPr>
          <w:rFonts w:eastAsia="SimSun"/>
          <w:lang w:eastAsia="ja-JP"/>
        </w:rPr>
      </w:pPr>
      <w:r w:rsidRPr="00BA3BAD">
        <w:rPr>
          <w:rFonts w:eastAsia="SimSun"/>
          <w:lang w:eastAsia="ja-JP"/>
        </w:rPr>
        <w:t>Else if (subject vehicle’s next section has an on-ramp)</w:t>
      </w:r>
      <w:r w:rsidR="00025852">
        <w:rPr>
          <w:rFonts w:eastAsia="SimSun"/>
          <w:lang w:eastAsia="ja-JP"/>
        </w:rPr>
        <w:t>:</w:t>
      </w:r>
    </w:p>
    <w:p w14:paraId="6D1A6B16" w14:textId="77777777" w:rsidR="00025852" w:rsidRPr="00BA3BAD" w:rsidRDefault="00025852" w:rsidP="00025852">
      <w:pPr>
        <w:rPr>
          <w:rFonts w:eastAsia="SimSun"/>
          <w:lang w:eastAsia="ja-JP"/>
        </w:rPr>
      </w:pPr>
    </w:p>
    <w:p w14:paraId="3D9CA1E2" w14:textId="1DC97583" w:rsidR="00AD5D5B" w:rsidRDefault="00AD5D5B" w:rsidP="00025852">
      <w:pPr>
        <w:pStyle w:val="ListParagraph"/>
        <w:numPr>
          <w:ilvl w:val="0"/>
          <w:numId w:val="142"/>
        </w:numPr>
        <w:rPr>
          <w:rFonts w:eastAsia="SimSun"/>
          <w:lang w:eastAsia="ja-JP"/>
        </w:rPr>
      </w:pPr>
      <w:r w:rsidRPr="00025852">
        <w:rPr>
          <w:rFonts w:eastAsia="SimSun"/>
          <w:lang w:eastAsia="ja-JP"/>
        </w:rPr>
        <w:t>Set right DLC = 0. The subject vehicle will not make right lane changes to avoid conflicts with the merge traffic</w:t>
      </w:r>
      <w:r w:rsidR="00025852">
        <w:rPr>
          <w:rFonts w:eastAsia="SimSun"/>
          <w:lang w:eastAsia="ja-JP"/>
        </w:rPr>
        <w:t>.</w:t>
      </w:r>
    </w:p>
    <w:p w14:paraId="25A9C3C2" w14:textId="77777777" w:rsidR="00025852" w:rsidRPr="00866D34" w:rsidRDefault="00025852" w:rsidP="00F96782">
      <w:pPr>
        <w:rPr>
          <w:rFonts w:eastAsia="SimSun"/>
          <w:lang w:eastAsia="ja-JP"/>
        </w:rPr>
      </w:pPr>
    </w:p>
    <w:p w14:paraId="3CFB30E5" w14:textId="4D6216D0" w:rsidR="00AD5D5B" w:rsidRDefault="00AD5D5B" w:rsidP="00025852">
      <w:pPr>
        <w:rPr>
          <w:rFonts w:eastAsia="SimSun"/>
          <w:lang w:eastAsia="ja-JP"/>
        </w:rPr>
      </w:pPr>
      <w:r w:rsidRPr="00BA3BAD">
        <w:rPr>
          <w:rFonts w:eastAsia="SimSun"/>
          <w:lang w:eastAsia="ja-JP"/>
        </w:rPr>
        <w:lastRenderedPageBreak/>
        <w:t>Else if (subject vehicle is in a source section)</w:t>
      </w:r>
      <w:r w:rsidR="00025852">
        <w:rPr>
          <w:rFonts w:eastAsia="SimSun"/>
          <w:lang w:eastAsia="ja-JP"/>
        </w:rPr>
        <w:t>:</w:t>
      </w:r>
    </w:p>
    <w:p w14:paraId="3CA3E1A0" w14:textId="77777777" w:rsidR="00025852" w:rsidRPr="00BA3BAD" w:rsidRDefault="00025852" w:rsidP="00025852">
      <w:pPr>
        <w:rPr>
          <w:rFonts w:eastAsia="SimSun"/>
          <w:lang w:eastAsia="ja-JP"/>
        </w:rPr>
      </w:pPr>
    </w:p>
    <w:p w14:paraId="0B8F9A36" w14:textId="31FA6EEF" w:rsidR="00AD5D5B" w:rsidRPr="00025852" w:rsidRDefault="00AD5D5B" w:rsidP="00025852">
      <w:pPr>
        <w:pStyle w:val="ListParagraph"/>
        <w:numPr>
          <w:ilvl w:val="0"/>
          <w:numId w:val="141"/>
        </w:numPr>
        <w:rPr>
          <w:rFonts w:eastAsia="SimSun"/>
          <w:lang w:eastAsia="ja-JP"/>
        </w:rPr>
      </w:pPr>
      <w:r w:rsidRPr="00025852">
        <w:rPr>
          <w:rFonts w:eastAsia="SimSun"/>
          <w:lang w:eastAsia="ja-JP"/>
        </w:rPr>
        <w:t>Return False, no lane changes in the source section</w:t>
      </w:r>
      <w:r w:rsidR="00025852">
        <w:rPr>
          <w:rFonts w:eastAsia="SimSun"/>
          <w:lang w:eastAsia="ja-JP"/>
        </w:rPr>
        <w:t>.</w:t>
      </w:r>
    </w:p>
    <w:p w14:paraId="1F1BB501" w14:textId="77777777" w:rsidR="00AD5D5B" w:rsidRPr="00BA3BAD" w:rsidRDefault="00AD5D5B" w:rsidP="00574707">
      <w:pPr>
        <w:spacing w:after="120" w:line="259" w:lineRule="auto"/>
        <w:rPr>
          <w:rFonts w:eastAsia="SimSun"/>
          <w:lang w:eastAsia="ja-JP"/>
        </w:rPr>
      </w:pPr>
    </w:p>
    <w:p w14:paraId="04FBA15D" w14:textId="1C6F1407" w:rsidR="00AD5D5B" w:rsidRDefault="00AD5D5B" w:rsidP="00025852">
      <w:pPr>
        <w:rPr>
          <w:rFonts w:eastAsia="SimSun"/>
          <w:lang w:eastAsia="ja-JP"/>
        </w:rPr>
      </w:pPr>
      <w:r w:rsidRPr="00BA3BAD">
        <w:rPr>
          <w:rFonts w:eastAsia="SimSun"/>
          <w:lang w:eastAsia="ja-JP"/>
        </w:rPr>
        <w:t>If (Max(left DLC desire, right DLC desire) &gt; threshold)</w:t>
      </w:r>
      <w:r w:rsidR="00025852">
        <w:rPr>
          <w:rFonts w:eastAsia="SimSun"/>
          <w:lang w:eastAsia="ja-JP"/>
        </w:rPr>
        <w:t>:</w:t>
      </w:r>
    </w:p>
    <w:p w14:paraId="349D0BB4" w14:textId="77777777" w:rsidR="00025852" w:rsidRPr="00BA3BAD" w:rsidRDefault="00025852" w:rsidP="00025852">
      <w:pPr>
        <w:rPr>
          <w:rFonts w:eastAsia="SimSun"/>
          <w:lang w:eastAsia="ja-JP"/>
        </w:rPr>
      </w:pPr>
    </w:p>
    <w:p w14:paraId="446A1087" w14:textId="302E03DF" w:rsidR="00AD5D5B" w:rsidRPr="00025852" w:rsidRDefault="00AD5D5B" w:rsidP="00025852">
      <w:pPr>
        <w:pStyle w:val="ListParagraph"/>
        <w:numPr>
          <w:ilvl w:val="0"/>
          <w:numId w:val="140"/>
        </w:numPr>
        <w:rPr>
          <w:rFonts w:eastAsia="SimSun"/>
          <w:lang w:eastAsia="ja-JP"/>
        </w:rPr>
      </w:pPr>
      <w:r w:rsidRPr="00025852">
        <w:rPr>
          <w:rFonts w:eastAsia="SimSun"/>
          <w:lang w:eastAsia="ja-JP"/>
        </w:rPr>
        <w:t>Return True</w:t>
      </w:r>
      <w:r w:rsidR="00025852">
        <w:rPr>
          <w:rFonts w:eastAsia="SimSun"/>
          <w:lang w:eastAsia="ja-JP"/>
        </w:rPr>
        <w:t>.</w:t>
      </w:r>
    </w:p>
    <w:p w14:paraId="31CB9FDC" w14:textId="77777777" w:rsidR="00025852" w:rsidRDefault="00025852" w:rsidP="00025852">
      <w:pPr>
        <w:rPr>
          <w:rFonts w:eastAsia="SimSun"/>
          <w:lang w:eastAsia="ja-JP"/>
        </w:rPr>
      </w:pPr>
    </w:p>
    <w:p w14:paraId="3408D72C" w14:textId="116434C2" w:rsidR="00AD5D5B" w:rsidRDefault="00AD5D5B" w:rsidP="00025852">
      <w:pPr>
        <w:rPr>
          <w:rFonts w:eastAsia="SimSun"/>
          <w:lang w:eastAsia="ja-JP"/>
        </w:rPr>
      </w:pPr>
      <w:r w:rsidRPr="00BA3BAD">
        <w:rPr>
          <w:rFonts w:eastAsia="SimSun"/>
          <w:lang w:eastAsia="ja-JP"/>
        </w:rPr>
        <w:t>Else</w:t>
      </w:r>
      <w:r w:rsidR="00025852">
        <w:rPr>
          <w:rFonts w:eastAsia="SimSun"/>
          <w:lang w:eastAsia="ja-JP"/>
        </w:rPr>
        <w:t>:</w:t>
      </w:r>
    </w:p>
    <w:p w14:paraId="1CAF803B" w14:textId="77777777" w:rsidR="00025852" w:rsidRPr="00BA3BAD" w:rsidRDefault="00025852" w:rsidP="00025852">
      <w:pPr>
        <w:rPr>
          <w:rFonts w:eastAsia="SimSun"/>
          <w:lang w:eastAsia="ja-JP"/>
        </w:rPr>
      </w:pPr>
    </w:p>
    <w:p w14:paraId="52337B70" w14:textId="386DEADE" w:rsidR="00AD5D5B" w:rsidRPr="00025852" w:rsidRDefault="00AD5D5B" w:rsidP="00025852">
      <w:pPr>
        <w:pStyle w:val="ListParagraph"/>
        <w:numPr>
          <w:ilvl w:val="0"/>
          <w:numId w:val="139"/>
        </w:numPr>
        <w:rPr>
          <w:rFonts w:eastAsia="SimSun"/>
          <w:lang w:eastAsia="ja-JP"/>
        </w:rPr>
      </w:pPr>
      <w:r w:rsidRPr="00025852">
        <w:rPr>
          <w:rFonts w:eastAsia="SimSun"/>
          <w:lang w:eastAsia="ja-JP"/>
        </w:rPr>
        <w:t>Return False</w:t>
      </w:r>
      <w:r w:rsidR="00025852">
        <w:rPr>
          <w:rFonts w:eastAsia="SimSun"/>
          <w:lang w:eastAsia="ja-JP"/>
        </w:rPr>
        <w:t>.</w:t>
      </w:r>
    </w:p>
    <w:p w14:paraId="1C136A55" w14:textId="77777777" w:rsidR="00AD5D5B" w:rsidRPr="00BA3BAD" w:rsidRDefault="00AD5D5B" w:rsidP="00025852">
      <w:pPr>
        <w:rPr>
          <w:rFonts w:eastAsia="SimSun"/>
          <w:lang w:eastAsia="ja-JP"/>
        </w:rPr>
      </w:pPr>
    </w:p>
    <w:p w14:paraId="2FE2EEE9" w14:textId="77777777" w:rsidR="00AD5D5B" w:rsidRPr="00BA3BAD" w:rsidRDefault="00AD5D5B" w:rsidP="009424A5">
      <w:pPr>
        <w:pStyle w:val="Heading3"/>
      </w:pPr>
      <w:bookmarkStart w:id="134" w:name="_Toc35777908"/>
      <w:r w:rsidRPr="00BA3BAD">
        <w:t>NeedLC</w:t>
      </w:r>
      <w:bookmarkEnd w:id="134"/>
    </w:p>
    <w:p w14:paraId="2FF424AE" w14:textId="77777777" w:rsidR="00AD5D5B" w:rsidRPr="00BA3BAD" w:rsidRDefault="00AD5D5B" w:rsidP="009424A5">
      <w:pPr>
        <w:pStyle w:val="Heading4"/>
        <w:rPr>
          <w:lang w:eastAsia="ja-JP"/>
        </w:rPr>
      </w:pPr>
      <w:r w:rsidRPr="00BA3BAD">
        <w:rPr>
          <w:lang w:eastAsia="ja-JP"/>
        </w:rPr>
        <w:t>Syntax</w:t>
      </w:r>
    </w:p>
    <w:p w14:paraId="442FFE5A" w14:textId="77777777" w:rsidR="00AD5D5B" w:rsidRPr="00BA3BAD" w:rsidRDefault="00AD5D5B" w:rsidP="00025852">
      <w:pPr>
        <w:rPr>
          <w:rFonts w:eastAsia="SimSun"/>
          <w:lang w:eastAsia="ja-JP"/>
        </w:rPr>
      </w:pPr>
      <w:r w:rsidRPr="00BA3BAD">
        <w:rPr>
          <w:rFonts w:eastAsia="SimSun"/>
          <w:lang w:eastAsia="ja-JP"/>
        </w:rPr>
        <w:t>bool myVehicleDef::NeedLC()</w:t>
      </w:r>
    </w:p>
    <w:p w14:paraId="003DA60E" w14:textId="77777777" w:rsidR="00AD5D5B" w:rsidRPr="00BA3BAD" w:rsidRDefault="00AD5D5B" w:rsidP="009424A5">
      <w:pPr>
        <w:pStyle w:val="Heading4"/>
        <w:rPr>
          <w:lang w:eastAsia="ja-JP"/>
        </w:rPr>
      </w:pPr>
      <w:r w:rsidRPr="00BA3BAD">
        <w:rPr>
          <w:lang w:eastAsia="ja-JP"/>
        </w:rPr>
        <w:t>Description</w:t>
      </w:r>
    </w:p>
    <w:p w14:paraId="58181504" w14:textId="28785863" w:rsidR="00AD5D5B" w:rsidRPr="00BA3BAD" w:rsidRDefault="00AD5D5B" w:rsidP="00025852">
      <w:pPr>
        <w:rPr>
          <w:rFonts w:eastAsia="SimSun"/>
          <w:lang w:eastAsia="ja-JP"/>
        </w:rPr>
      </w:pPr>
      <w:r w:rsidRPr="00BA3BAD">
        <w:rPr>
          <w:rFonts w:eastAsia="SimSun"/>
          <w:lang w:eastAsia="ja-JP"/>
        </w:rPr>
        <w:t>This function computes the LC desires for DLC, ALC, and MLC</w:t>
      </w:r>
      <w:r w:rsidR="00025852">
        <w:rPr>
          <w:rFonts w:eastAsia="SimSun"/>
          <w:lang w:eastAsia="ja-JP"/>
        </w:rPr>
        <w:t>,</w:t>
      </w:r>
      <w:r w:rsidRPr="00BA3BAD">
        <w:rPr>
          <w:rFonts w:eastAsia="SimSun"/>
          <w:lang w:eastAsia="ja-JP"/>
        </w:rPr>
        <w:t xml:space="preserve"> and combines the LC desires for those LC types. A subject driver would start the gap searching if the calculated LC desire is larger than a threshold.</w:t>
      </w:r>
    </w:p>
    <w:p w14:paraId="2EEB218F" w14:textId="77777777" w:rsidR="00AD5D5B" w:rsidRPr="00BA3BAD" w:rsidRDefault="00AD5D5B" w:rsidP="009424A5">
      <w:pPr>
        <w:pStyle w:val="Heading4"/>
        <w:rPr>
          <w:lang w:eastAsia="ja-JP"/>
        </w:rPr>
      </w:pPr>
      <w:r w:rsidRPr="00BA3BAD">
        <w:rPr>
          <w:lang w:eastAsia="ja-JP"/>
        </w:rPr>
        <w:t>Inputs Arguments</w:t>
      </w:r>
    </w:p>
    <w:p w14:paraId="0D732A6B" w14:textId="77777777" w:rsidR="00AD5D5B" w:rsidRPr="00BA3BAD" w:rsidRDefault="00AD5D5B" w:rsidP="00025852">
      <w:pPr>
        <w:rPr>
          <w:rFonts w:eastAsia="SimSun"/>
          <w:lang w:eastAsia="ja-JP"/>
        </w:rPr>
      </w:pPr>
      <w:r w:rsidRPr="00BA3BAD">
        <w:rPr>
          <w:rFonts w:eastAsia="SimSun"/>
          <w:lang w:eastAsia="ja-JP"/>
        </w:rPr>
        <w:t>None.</w:t>
      </w:r>
    </w:p>
    <w:p w14:paraId="162EF895" w14:textId="77777777" w:rsidR="00AD5D5B" w:rsidRPr="00BA3BAD" w:rsidRDefault="00AD5D5B" w:rsidP="009424A5">
      <w:pPr>
        <w:pStyle w:val="Heading4"/>
        <w:rPr>
          <w:lang w:eastAsia="ja-JP"/>
        </w:rPr>
      </w:pPr>
      <w:r w:rsidRPr="00BA3BAD">
        <w:rPr>
          <w:lang w:eastAsia="ja-JP"/>
        </w:rPr>
        <w:t xml:space="preserve">Output Arguments </w:t>
      </w:r>
    </w:p>
    <w:p w14:paraId="77249D2C" w14:textId="2CD61AE7" w:rsidR="00025852" w:rsidRDefault="00AD5D5B" w:rsidP="00025852">
      <w:pPr>
        <w:rPr>
          <w:rFonts w:eastAsia="SimSun"/>
          <w:lang w:eastAsia="ja-JP"/>
        </w:rPr>
      </w:pPr>
      <w:r w:rsidRPr="00BA3BAD">
        <w:rPr>
          <w:rFonts w:eastAsia="SimSun"/>
          <w:lang w:eastAsia="ja-JP"/>
        </w:rPr>
        <w:t>True</w:t>
      </w:r>
      <w:r w:rsidR="00025852">
        <w:rPr>
          <w:rFonts w:eastAsia="SimSun"/>
          <w:lang w:eastAsia="ja-JP"/>
        </w:rPr>
        <w:t xml:space="preserve">: </w:t>
      </w:r>
      <w:r w:rsidRPr="00BA3BAD">
        <w:rPr>
          <w:rFonts w:eastAsia="SimSun"/>
          <w:lang w:eastAsia="ja-JP"/>
        </w:rPr>
        <w:t>the subject driver decides to make a LC</w:t>
      </w:r>
      <w:r w:rsidR="00025852">
        <w:rPr>
          <w:rFonts w:eastAsia="SimSun"/>
          <w:lang w:eastAsia="ja-JP"/>
        </w:rPr>
        <w:t>.</w:t>
      </w:r>
    </w:p>
    <w:p w14:paraId="65C476AB" w14:textId="77777777" w:rsidR="00025852" w:rsidRDefault="00025852" w:rsidP="00025852">
      <w:pPr>
        <w:rPr>
          <w:rFonts w:eastAsia="SimSun"/>
          <w:lang w:eastAsia="ja-JP"/>
        </w:rPr>
      </w:pPr>
    </w:p>
    <w:p w14:paraId="230317F7" w14:textId="2EB5734F" w:rsidR="00AD5D5B" w:rsidRPr="00BA3BAD" w:rsidRDefault="00025852" w:rsidP="00025852">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driver decides not to make a LC.</w:t>
      </w:r>
    </w:p>
    <w:p w14:paraId="48BB1C2C" w14:textId="77777777" w:rsidR="00AD5D5B" w:rsidRPr="00BA3BAD" w:rsidRDefault="00AD5D5B" w:rsidP="009424A5">
      <w:pPr>
        <w:pStyle w:val="Heading4"/>
        <w:rPr>
          <w:lang w:eastAsia="ja-JP"/>
        </w:rPr>
      </w:pPr>
      <w:r w:rsidRPr="00BA3BAD">
        <w:rPr>
          <w:lang w:eastAsia="ja-JP"/>
        </w:rPr>
        <w:t>Sub-functions</w:t>
      </w:r>
    </w:p>
    <w:p w14:paraId="4D349BBA" w14:textId="77777777" w:rsidR="00AD5D5B" w:rsidRPr="00BA3BAD" w:rsidRDefault="00AD5D5B" w:rsidP="00025852">
      <w:pPr>
        <w:rPr>
          <w:rFonts w:eastAsia="SimSun"/>
          <w:lang w:eastAsia="ja-JP"/>
        </w:rPr>
      </w:pPr>
      <w:r w:rsidRPr="00BA3BAD">
        <w:rPr>
          <w:rFonts w:eastAsia="SimSun"/>
          <w:lang w:eastAsia="ja-JP"/>
        </w:rPr>
        <w:t>NeedDlc ()</w:t>
      </w:r>
    </w:p>
    <w:p w14:paraId="20C70D80" w14:textId="77777777" w:rsidR="00025852" w:rsidRDefault="00025852" w:rsidP="00025852">
      <w:pPr>
        <w:rPr>
          <w:rFonts w:eastAsia="SimSun"/>
          <w:lang w:eastAsia="ja-JP"/>
        </w:rPr>
      </w:pPr>
    </w:p>
    <w:p w14:paraId="7646FCF1" w14:textId="43D6C16B" w:rsidR="00AD5D5B" w:rsidRPr="00BA3BAD" w:rsidRDefault="00AD5D5B" w:rsidP="00025852">
      <w:pPr>
        <w:rPr>
          <w:rFonts w:eastAsia="SimSun"/>
          <w:lang w:eastAsia="ja-JP"/>
        </w:rPr>
      </w:pPr>
      <w:r w:rsidRPr="00BA3BAD">
        <w:rPr>
          <w:rFonts w:eastAsia="SimSun"/>
          <w:lang w:eastAsia="ja-JP"/>
        </w:rPr>
        <w:t>NeedRampLc()</w:t>
      </w:r>
    </w:p>
    <w:p w14:paraId="3AD7AA88" w14:textId="77777777" w:rsidR="00025852" w:rsidRDefault="00025852" w:rsidP="00025852">
      <w:pPr>
        <w:rPr>
          <w:rFonts w:eastAsia="SimSun"/>
          <w:lang w:eastAsia="ja-JP"/>
        </w:rPr>
      </w:pPr>
    </w:p>
    <w:p w14:paraId="1C62A99B" w14:textId="0CDAA424" w:rsidR="00AD5D5B" w:rsidRPr="00BA3BAD" w:rsidRDefault="00AD5D5B" w:rsidP="00025852">
      <w:pPr>
        <w:rPr>
          <w:rFonts w:eastAsia="SimSun"/>
          <w:lang w:eastAsia="ja-JP"/>
        </w:rPr>
      </w:pPr>
      <w:r w:rsidRPr="00BA3BAD">
        <w:rPr>
          <w:rFonts w:eastAsia="SimSun"/>
          <w:lang w:eastAsia="ja-JP"/>
        </w:rPr>
        <w:t>NeedLc4Turning()</w:t>
      </w:r>
    </w:p>
    <w:p w14:paraId="58FB281B" w14:textId="77777777" w:rsidR="00025852" w:rsidRDefault="00025852" w:rsidP="00025852">
      <w:pPr>
        <w:rPr>
          <w:rFonts w:eastAsia="SimSun"/>
          <w:lang w:eastAsia="ja-JP"/>
        </w:rPr>
      </w:pPr>
    </w:p>
    <w:p w14:paraId="1011631F" w14:textId="28477909" w:rsidR="00AD5D5B" w:rsidRPr="00BA3BAD" w:rsidRDefault="00AD5D5B" w:rsidP="00025852">
      <w:pPr>
        <w:rPr>
          <w:rFonts w:eastAsia="SimSun"/>
          <w:lang w:eastAsia="ja-JP"/>
        </w:rPr>
      </w:pPr>
      <w:r w:rsidRPr="00BA3BAD">
        <w:rPr>
          <w:rFonts w:eastAsia="SimSun"/>
          <w:lang w:eastAsia="ja-JP"/>
        </w:rPr>
        <w:t>CombineLCDesires()</w:t>
      </w:r>
    </w:p>
    <w:p w14:paraId="06145E81" w14:textId="77777777" w:rsidR="00AD5D5B" w:rsidRPr="00BA3BAD" w:rsidRDefault="00AD5D5B" w:rsidP="009424A5">
      <w:pPr>
        <w:pStyle w:val="Heading4"/>
        <w:rPr>
          <w:lang w:eastAsia="ja-JP"/>
        </w:rPr>
      </w:pPr>
      <w:r w:rsidRPr="00BA3BAD">
        <w:rPr>
          <w:lang w:eastAsia="ja-JP"/>
        </w:rPr>
        <w:t>Pseudo code</w:t>
      </w:r>
    </w:p>
    <w:p w14:paraId="567A1DDB" w14:textId="044638D2" w:rsidR="00AD5D5B" w:rsidRDefault="00AD5D5B" w:rsidP="00025852">
      <w:pPr>
        <w:rPr>
          <w:rFonts w:eastAsia="SimSun"/>
          <w:lang w:eastAsia="ja-JP"/>
        </w:rPr>
      </w:pPr>
      <w:r w:rsidRPr="00BA3BAD">
        <w:rPr>
          <w:rFonts w:eastAsia="SimSun"/>
          <w:lang w:eastAsia="ja-JP"/>
        </w:rPr>
        <w:t>ResetDesires()</w:t>
      </w:r>
      <w:r w:rsidR="00025852">
        <w:rPr>
          <w:rFonts w:eastAsia="SimSun"/>
          <w:lang w:eastAsia="ja-JP"/>
        </w:rPr>
        <w:t>.</w:t>
      </w:r>
    </w:p>
    <w:p w14:paraId="1E3C0182" w14:textId="77777777" w:rsidR="00025852" w:rsidRPr="00BA3BAD" w:rsidRDefault="00025852" w:rsidP="00025852">
      <w:pPr>
        <w:rPr>
          <w:rFonts w:eastAsia="SimSun"/>
          <w:lang w:eastAsia="ja-JP"/>
        </w:rPr>
      </w:pPr>
    </w:p>
    <w:p w14:paraId="25D82DBB" w14:textId="649E79E4" w:rsidR="00AD5D5B" w:rsidRDefault="00AD5D5B" w:rsidP="00025852">
      <w:pPr>
        <w:rPr>
          <w:rFonts w:eastAsia="SimSun"/>
          <w:lang w:eastAsia="ja-JP"/>
        </w:rPr>
      </w:pPr>
      <w:r w:rsidRPr="00BA3BAD">
        <w:rPr>
          <w:rFonts w:eastAsia="SimSun"/>
          <w:lang w:eastAsia="ja-JP"/>
        </w:rPr>
        <w:t>If (currently in node)</w:t>
      </w:r>
      <w:r w:rsidR="00025852">
        <w:rPr>
          <w:rFonts w:eastAsia="SimSun"/>
          <w:lang w:eastAsia="ja-JP"/>
        </w:rPr>
        <w:t>:</w:t>
      </w:r>
    </w:p>
    <w:p w14:paraId="70CA0AA5" w14:textId="77777777" w:rsidR="00025852" w:rsidRPr="00BA3BAD" w:rsidRDefault="00025852" w:rsidP="00025852">
      <w:pPr>
        <w:rPr>
          <w:rFonts w:eastAsia="SimSun"/>
          <w:lang w:eastAsia="ja-JP"/>
        </w:rPr>
      </w:pPr>
    </w:p>
    <w:p w14:paraId="715F2A3C" w14:textId="49C809DD" w:rsidR="00AD5D5B" w:rsidRPr="00025852" w:rsidRDefault="00AD5D5B" w:rsidP="00025852">
      <w:pPr>
        <w:pStyle w:val="ListParagraph"/>
        <w:numPr>
          <w:ilvl w:val="0"/>
          <w:numId w:val="150"/>
        </w:numPr>
        <w:rPr>
          <w:rFonts w:eastAsia="SimSun"/>
          <w:lang w:eastAsia="ja-JP"/>
        </w:rPr>
      </w:pPr>
      <w:r w:rsidRPr="00025852">
        <w:rPr>
          <w:rFonts w:eastAsia="SimSun"/>
          <w:lang w:eastAsia="ja-JP"/>
        </w:rPr>
        <w:t>Return False</w:t>
      </w:r>
      <w:r w:rsidR="00025852">
        <w:rPr>
          <w:rFonts w:eastAsia="SimSun"/>
          <w:lang w:eastAsia="ja-JP"/>
        </w:rPr>
        <w:t>.</w:t>
      </w:r>
    </w:p>
    <w:p w14:paraId="6AE42EB0" w14:textId="77777777" w:rsidR="00AD5D5B" w:rsidRPr="00BA3BAD" w:rsidRDefault="00AD5D5B" w:rsidP="00574707">
      <w:pPr>
        <w:spacing w:after="120" w:line="259" w:lineRule="auto"/>
        <w:rPr>
          <w:rFonts w:eastAsia="SimSun"/>
          <w:lang w:eastAsia="ja-JP"/>
        </w:rPr>
      </w:pPr>
    </w:p>
    <w:p w14:paraId="4EE00F8C" w14:textId="3E68F968" w:rsidR="00AD5D5B" w:rsidRDefault="00AD5D5B" w:rsidP="00025852">
      <w:pPr>
        <w:rPr>
          <w:rFonts w:eastAsia="SimSun"/>
          <w:lang w:eastAsia="ja-JP"/>
        </w:rPr>
      </w:pPr>
      <w:r w:rsidRPr="00BA3BAD">
        <w:rPr>
          <w:rFonts w:eastAsia="SimSun"/>
          <w:lang w:eastAsia="ja-JP"/>
        </w:rPr>
        <w:lastRenderedPageBreak/>
        <w:t>If (at on-ramp (not the merge lane) or at source section)</w:t>
      </w:r>
      <w:r w:rsidR="00025852">
        <w:rPr>
          <w:rFonts w:eastAsia="SimSun"/>
          <w:lang w:eastAsia="ja-JP"/>
        </w:rPr>
        <w:t>:</w:t>
      </w:r>
    </w:p>
    <w:p w14:paraId="4A0FA7B9" w14:textId="77777777" w:rsidR="00025852" w:rsidRPr="00BA3BAD" w:rsidRDefault="00025852" w:rsidP="00025852">
      <w:pPr>
        <w:rPr>
          <w:rFonts w:eastAsia="SimSun"/>
          <w:lang w:eastAsia="ja-JP"/>
        </w:rPr>
      </w:pPr>
    </w:p>
    <w:p w14:paraId="04C14036" w14:textId="6B1FC2BD" w:rsidR="00AD5D5B" w:rsidRPr="00025852" w:rsidRDefault="00AD5D5B" w:rsidP="00025852">
      <w:pPr>
        <w:pStyle w:val="ListParagraph"/>
        <w:numPr>
          <w:ilvl w:val="0"/>
          <w:numId w:val="150"/>
        </w:numPr>
        <w:rPr>
          <w:rFonts w:eastAsia="SimSun"/>
          <w:lang w:eastAsia="ja-JP"/>
        </w:rPr>
      </w:pPr>
      <w:r w:rsidRPr="00025852">
        <w:rPr>
          <w:rFonts w:eastAsia="SimSun"/>
          <w:lang w:eastAsia="ja-JP"/>
        </w:rPr>
        <w:t>Return False</w:t>
      </w:r>
      <w:r w:rsidR="00025852">
        <w:rPr>
          <w:rFonts w:eastAsia="SimSun"/>
          <w:lang w:eastAsia="ja-JP"/>
        </w:rPr>
        <w:t>.</w:t>
      </w:r>
    </w:p>
    <w:p w14:paraId="04C8FCA3" w14:textId="77777777" w:rsidR="00AD5D5B" w:rsidRPr="00BA3BAD" w:rsidRDefault="00AD5D5B" w:rsidP="00025852">
      <w:pPr>
        <w:rPr>
          <w:rFonts w:eastAsia="SimSun"/>
          <w:lang w:eastAsia="ja-JP"/>
        </w:rPr>
      </w:pPr>
    </w:p>
    <w:p w14:paraId="2D90A25A" w14:textId="2E91B307" w:rsidR="00AD5D5B" w:rsidRPr="00BA3BAD" w:rsidRDefault="00AD5D5B" w:rsidP="00025852">
      <w:pPr>
        <w:rPr>
          <w:rFonts w:eastAsia="SimSun"/>
          <w:lang w:eastAsia="ja-JP"/>
        </w:rPr>
      </w:pPr>
      <w:r w:rsidRPr="00BA3BAD">
        <w:rPr>
          <w:rFonts w:eastAsia="SimSun"/>
          <w:lang w:eastAsia="ja-JP"/>
        </w:rPr>
        <w:t>Compute DLC desire with NeedDlc()</w:t>
      </w:r>
      <w:r w:rsidR="00025852">
        <w:rPr>
          <w:rFonts w:eastAsia="SimSun"/>
          <w:lang w:eastAsia="ja-JP"/>
        </w:rPr>
        <w:t>.</w:t>
      </w:r>
    </w:p>
    <w:p w14:paraId="2F49EDA0" w14:textId="77777777" w:rsidR="00025852" w:rsidRDefault="00025852" w:rsidP="00025852">
      <w:pPr>
        <w:rPr>
          <w:rFonts w:eastAsia="SimSun"/>
          <w:lang w:eastAsia="ja-JP"/>
        </w:rPr>
      </w:pPr>
    </w:p>
    <w:p w14:paraId="20B125D2" w14:textId="4C1C4B07" w:rsidR="00AD5D5B" w:rsidRPr="00BA3BAD" w:rsidRDefault="00AD5D5B" w:rsidP="00025852">
      <w:pPr>
        <w:rPr>
          <w:rFonts w:eastAsia="SimSun"/>
          <w:lang w:eastAsia="ja-JP"/>
        </w:rPr>
      </w:pPr>
      <w:r w:rsidRPr="00BA3BAD">
        <w:rPr>
          <w:rFonts w:eastAsia="SimSun"/>
          <w:lang w:eastAsia="ja-JP"/>
        </w:rPr>
        <w:t>Compute On-ramp MLC desire NeedRampLc()</w:t>
      </w:r>
      <w:r w:rsidR="00025852">
        <w:rPr>
          <w:rFonts w:eastAsia="SimSun"/>
          <w:lang w:eastAsia="ja-JP"/>
        </w:rPr>
        <w:t>.</w:t>
      </w:r>
    </w:p>
    <w:p w14:paraId="74887379" w14:textId="77777777" w:rsidR="00025852" w:rsidRDefault="00025852" w:rsidP="00025852">
      <w:pPr>
        <w:rPr>
          <w:rFonts w:eastAsia="SimSun"/>
          <w:lang w:eastAsia="ja-JP"/>
        </w:rPr>
      </w:pPr>
    </w:p>
    <w:p w14:paraId="4704BBEF" w14:textId="13B4343C" w:rsidR="00AD5D5B" w:rsidRPr="00BA3BAD" w:rsidRDefault="00AD5D5B" w:rsidP="00025852">
      <w:pPr>
        <w:rPr>
          <w:rFonts w:eastAsia="SimSun"/>
          <w:lang w:eastAsia="ja-JP"/>
        </w:rPr>
      </w:pPr>
      <w:r w:rsidRPr="00BA3BAD">
        <w:rPr>
          <w:rFonts w:eastAsia="SimSun"/>
          <w:lang w:eastAsia="ja-JP"/>
        </w:rPr>
        <w:t>If (NeedRampLc() is False)</w:t>
      </w:r>
      <w:r w:rsidR="00025852">
        <w:rPr>
          <w:rFonts w:eastAsia="SimSun"/>
          <w:lang w:eastAsia="ja-JP"/>
        </w:rPr>
        <w:t>:</w:t>
      </w:r>
    </w:p>
    <w:p w14:paraId="41F7B88B" w14:textId="77777777" w:rsidR="00025852" w:rsidRDefault="00025852" w:rsidP="00025852">
      <w:pPr>
        <w:rPr>
          <w:rFonts w:eastAsia="SimSun"/>
          <w:lang w:eastAsia="ja-JP"/>
        </w:rPr>
      </w:pPr>
    </w:p>
    <w:p w14:paraId="1BAAA714" w14:textId="5992DFF3" w:rsidR="00AD5D5B" w:rsidRPr="00025852" w:rsidRDefault="00AD5D5B" w:rsidP="00025852">
      <w:pPr>
        <w:pStyle w:val="ListParagraph"/>
        <w:numPr>
          <w:ilvl w:val="0"/>
          <w:numId w:val="150"/>
        </w:numPr>
        <w:rPr>
          <w:rFonts w:eastAsia="SimSun"/>
          <w:lang w:eastAsia="ja-JP"/>
        </w:rPr>
      </w:pPr>
      <w:r w:rsidRPr="00025852">
        <w:rPr>
          <w:rFonts w:eastAsia="SimSun"/>
          <w:lang w:eastAsia="ja-JP"/>
        </w:rPr>
        <w:t>Compute ALC and MLC (off-ramp) desire with NeedLc4Turning()</w:t>
      </w:r>
      <w:r w:rsidR="00025852">
        <w:rPr>
          <w:rFonts w:eastAsia="SimSun"/>
          <w:lang w:eastAsia="ja-JP"/>
        </w:rPr>
        <w:t>.</w:t>
      </w:r>
    </w:p>
    <w:p w14:paraId="7CD86947" w14:textId="77777777" w:rsidR="00AD5D5B" w:rsidRPr="00BA3BAD" w:rsidRDefault="00AD5D5B" w:rsidP="00025852">
      <w:pPr>
        <w:rPr>
          <w:rFonts w:eastAsia="SimSun"/>
          <w:lang w:eastAsia="ja-JP"/>
        </w:rPr>
      </w:pPr>
    </w:p>
    <w:p w14:paraId="154BBFC8" w14:textId="3F645A1E" w:rsidR="00AD5D5B" w:rsidRPr="00BA3BAD" w:rsidRDefault="00AD5D5B" w:rsidP="00025852">
      <w:pPr>
        <w:rPr>
          <w:rFonts w:eastAsia="SimSun"/>
          <w:lang w:eastAsia="ja-JP"/>
        </w:rPr>
      </w:pPr>
      <w:r w:rsidRPr="00BA3BAD">
        <w:rPr>
          <w:rFonts w:eastAsia="SimSun"/>
          <w:lang w:eastAsia="ja-JP"/>
        </w:rPr>
        <w:t>Return CombineLCDesires()</w:t>
      </w:r>
      <w:r w:rsidR="00025852">
        <w:rPr>
          <w:rFonts w:eastAsia="SimSun"/>
          <w:lang w:eastAsia="ja-JP"/>
        </w:rPr>
        <w:t>.</w:t>
      </w:r>
    </w:p>
    <w:p w14:paraId="16092038" w14:textId="77777777" w:rsidR="00AD5D5B" w:rsidRPr="00BA3BAD" w:rsidRDefault="00AD5D5B" w:rsidP="00025852">
      <w:pPr>
        <w:rPr>
          <w:rFonts w:eastAsia="SimSun"/>
          <w:lang w:eastAsia="ja-JP"/>
        </w:rPr>
      </w:pPr>
    </w:p>
    <w:p w14:paraId="7725BF89" w14:textId="77777777" w:rsidR="00AD5D5B" w:rsidRPr="00BA3BAD" w:rsidRDefault="00AD5D5B" w:rsidP="009424A5">
      <w:pPr>
        <w:pStyle w:val="Heading3"/>
      </w:pPr>
      <w:bookmarkStart w:id="135" w:name="_Toc35777909"/>
      <w:r w:rsidRPr="00BA3BAD">
        <w:t>NeedLc4Turning</w:t>
      </w:r>
      <w:bookmarkEnd w:id="135"/>
    </w:p>
    <w:p w14:paraId="7E31D7A3" w14:textId="77777777" w:rsidR="00AD5D5B" w:rsidRPr="00BA3BAD" w:rsidRDefault="00AD5D5B" w:rsidP="009424A5">
      <w:pPr>
        <w:pStyle w:val="Heading4"/>
        <w:rPr>
          <w:lang w:eastAsia="ja-JP"/>
        </w:rPr>
      </w:pPr>
      <w:r w:rsidRPr="00BA3BAD">
        <w:rPr>
          <w:lang w:eastAsia="ja-JP"/>
        </w:rPr>
        <w:t>Syntax</w:t>
      </w:r>
    </w:p>
    <w:p w14:paraId="592A8592" w14:textId="77777777" w:rsidR="00AD5D5B" w:rsidRPr="00BA3BAD" w:rsidRDefault="00AD5D5B" w:rsidP="00025852">
      <w:pPr>
        <w:rPr>
          <w:rFonts w:eastAsia="SimSun"/>
          <w:lang w:eastAsia="ja-JP"/>
        </w:rPr>
      </w:pPr>
      <w:r w:rsidRPr="00BA3BAD">
        <w:rPr>
          <w:rFonts w:eastAsia="SimSun"/>
          <w:lang w:eastAsia="ja-JP"/>
        </w:rPr>
        <w:t>bool myVehicleDef::NeedLc4Turning()</w:t>
      </w:r>
    </w:p>
    <w:p w14:paraId="4F530788" w14:textId="77777777" w:rsidR="00AD5D5B" w:rsidRPr="00BA3BAD" w:rsidRDefault="00AD5D5B" w:rsidP="009424A5">
      <w:pPr>
        <w:pStyle w:val="Heading4"/>
        <w:rPr>
          <w:lang w:eastAsia="ja-JP"/>
        </w:rPr>
      </w:pPr>
      <w:r w:rsidRPr="00BA3BAD">
        <w:rPr>
          <w:lang w:eastAsia="ja-JP"/>
        </w:rPr>
        <w:t>Description</w:t>
      </w:r>
    </w:p>
    <w:p w14:paraId="3F54CFE9" w14:textId="021577D8" w:rsidR="00AD5D5B" w:rsidRPr="00BA3BAD" w:rsidRDefault="00AD5D5B" w:rsidP="00025852">
      <w:pPr>
        <w:rPr>
          <w:rFonts w:eastAsia="SimSun"/>
          <w:lang w:eastAsia="ja-JP"/>
        </w:rPr>
      </w:pPr>
      <w:r w:rsidRPr="00BA3BAD">
        <w:rPr>
          <w:rFonts w:eastAsia="SimSun"/>
          <w:lang w:eastAsia="ja-JP"/>
        </w:rPr>
        <w:t xml:space="preserve">This function determines if a subject driver needs to make an MLC toward the off-ramp. It also computes the ALC desire for a driver if </w:t>
      </w:r>
      <w:r w:rsidR="00C4394B">
        <w:rPr>
          <w:rFonts w:eastAsia="SimSun"/>
          <w:lang w:eastAsia="ja-JP"/>
        </w:rPr>
        <w:t>he or she</w:t>
      </w:r>
      <w:r w:rsidRPr="00BA3BAD">
        <w:rPr>
          <w:rFonts w:eastAsia="SimSun"/>
          <w:lang w:eastAsia="ja-JP"/>
        </w:rPr>
        <w:t xml:space="preserve"> wants to merge into the HOV lane or the CACC managed lane. </w:t>
      </w:r>
    </w:p>
    <w:p w14:paraId="33B8FFE0" w14:textId="77777777" w:rsidR="00AD5D5B" w:rsidRPr="00BA3BAD" w:rsidRDefault="00AD5D5B" w:rsidP="009424A5">
      <w:pPr>
        <w:pStyle w:val="Heading4"/>
        <w:rPr>
          <w:lang w:eastAsia="ja-JP"/>
        </w:rPr>
      </w:pPr>
      <w:r w:rsidRPr="00BA3BAD">
        <w:rPr>
          <w:lang w:eastAsia="ja-JP"/>
        </w:rPr>
        <w:t>Inputs Arguments</w:t>
      </w:r>
    </w:p>
    <w:p w14:paraId="5B3D133C" w14:textId="77777777" w:rsidR="00AD5D5B" w:rsidRPr="00BA3BAD" w:rsidRDefault="00AD5D5B" w:rsidP="00025852">
      <w:pPr>
        <w:rPr>
          <w:rFonts w:eastAsia="SimSun"/>
          <w:lang w:eastAsia="ja-JP"/>
        </w:rPr>
      </w:pPr>
      <w:r w:rsidRPr="00BA3BAD">
        <w:rPr>
          <w:rFonts w:eastAsia="SimSun"/>
          <w:lang w:eastAsia="ja-JP"/>
        </w:rPr>
        <w:t>None.</w:t>
      </w:r>
    </w:p>
    <w:p w14:paraId="5117BCFD" w14:textId="77777777" w:rsidR="00AD5D5B" w:rsidRPr="00BA3BAD" w:rsidRDefault="00AD5D5B" w:rsidP="009424A5">
      <w:pPr>
        <w:pStyle w:val="Heading4"/>
        <w:rPr>
          <w:lang w:eastAsia="ja-JP"/>
        </w:rPr>
      </w:pPr>
      <w:r w:rsidRPr="00BA3BAD">
        <w:rPr>
          <w:lang w:eastAsia="ja-JP"/>
        </w:rPr>
        <w:t xml:space="preserve">Output Arguments </w:t>
      </w:r>
    </w:p>
    <w:p w14:paraId="72C49F75" w14:textId="0CA33A4A" w:rsidR="00025852" w:rsidRDefault="00AD5D5B" w:rsidP="00025852">
      <w:pPr>
        <w:rPr>
          <w:rFonts w:eastAsia="SimSun"/>
          <w:lang w:eastAsia="ja-JP"/>
        </w:rPr>
      </w:pPr>
      <w:r w:rsidRPr="00BA3BAD">
        <w:rPr>
          <w:rFonts w:eastAsia="SimSun"/>
          <w:lang w:eastAsia="ja-JP"/>
        </w:rPr>
        <w:t>True</w:t>
      </w:r>
      <w:r w:rsidR="00025852">
        <w:rPr>
          <w:rFonts w:eastAsia="SimSun"/>
          <w:lang w:eastAsia="ja-JP"/>
        </w:rPr>
        <w:t xml:space="preserve">: </w:t>
      </w:r>
      <w:r w:rsidRPr="00BA3BAD">
        <w:rPr>
          <w:rFonts w:eastAsia="SimSun"/>
          <w:lang w:eastAsia="ja-JP"/>
        </w:rPr>
        <w:t>the subject driver needs to perform a mandatory lane change from the on-ramp</w:t>
      </w:r>
      <w:r w:rsidR="00025852">
        <w:rPr>
          <w:rFonts w:eastAsia="SimSun"/>
          <w:lang w:eastAsia="ja-JP"/>
        </w:rPr>
        <w:t>.</w:t>
      </w:r>
    </w:p>
    <w:p w14:paraId="40DB8800" w14:textId="77777777" w:rsidR="00025852" w:rsidRDefault="00025852" w:rsidP="00025852">
      <w:pPr>
        <w:rPr>
          <w:rFonts w:eastAsia="SimSun"/>
          <w:lang w:eastAsia="ja-JP"/>
        </w:rPr>
      </w:pPr>
    </w:p>
    <w:p w14:paraId="16BA07BC" w14:textId="31EBB91A" w:rsidR="00AD5D5B" w:rsidRPr="00BA3BAD" w:rsidRDefault="00025852" w:rsidP="00025852">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driver does not need to perform a mandatory lane change from the on-ramp.</w:t>
      </w:r>
    </w:p>
    <w:p w14:paraId="79C77842" w14:textId="77777777" w:rsidR="00AD5D5B" w:rsidRPr="00BA3BAD" w:rsidRDefault="00AD5D5B" w:rsidP="004A62F2">
      <w:pPr>
        <w:pStyle w:val="Heading4"/>
        <w:rPr>
          <w:lang w:eastAsia="ja-JP"/>
        </w:rPr>
      </w:pPr>
      <w:r w:rsidRPr="00BA3BAD">
        <w:rPr>
          <w:lang w:eastAsia="ja-JP"/>
        </w:rPr>
        <w:t>Sub-functions</w:t>
      </w:r>
    </w:p>
    <w:p w14:paraId="745D6852" w14:textId="77777777" w:rsidR="00AD5D5B" w:rsidRPr="00BA3BAD" w:rsidRDefault="00AD5D5B" w:rsidP="00025852">
      <w:pPr>
        <w:rPr>
          <w:rFonts w:eastAsia="SimSun"/>
          <w:lang w:eastAsia="ja-JP"/>
        </w:rPr>
      </w:pPr>
      <w:r w:rsidRPr="00BA3BAD">
        <w:rPr>
          <w:rFonts w:eastAsia="SimSun"/>
          <w:lang w:eastAsia="ja-JP"/>
        </w:rPr>
        <w:t>CalculateDesireForce()</w:t>
      </w:r>
    </w:p>
    <w:p w14:paraId="3E7804CE" w14:textId="77777777" w:rsidR="00AD5D5B" w:rsidRPr="00BA3BAD" w:rsidRDefault="00AD5D5B" w:rsidP="004A62F2">
      <w:pPr>
        <w:pStyle w:val="Heading4"/>
        <w:rPr>
          <w:lang w:eastAsia="ja-JP"/>
        </w:rPr>
      </w:pPr>
      <w:r w:rsidRPr="00BA3BAD">
        <w:rPr>
          <w:lang w:eastAsia="ja-JP"/>
        </w:rPr>
        <w:t>Pseudo code</w:t>
      </w:r>
    </w:p>
    <w:p w14:paraId="1D5D25C9" w14:textId="2167EE9B" w:rsidR="00AD5D5B" w:rsidRPr="00BA3BAD" w:rsidRDefault="00AD5D5B" w:rsidP="00025852">
      <w:pPr>
        <w:rPr>
          <w:rFonts w:eastAsia="SimSun"/>
          <w:lang w:eastAsia="ja-JP"/>
        </w:rPr>
      </w:pPr>
      <w:r w:rsidRPr="00BA3BAD">
        <w:rPr>
          <w:rFonts w:eastAsia="SimSun"/>
          <w:lang w:eastAsia="ja-JP"/>
        </w:rPr>
        <w:t>Determine the LC direction (left or right, depending on the location of the off-ramp or exit)</w:t>
      </w:r>
      <w:r w:rsidR="00866D34">
        <w:rPr>
          <w:rFonts w:eastAsia="SimSun"/>
          <w:lang w:eastAsia="ja-JP"/>
        </w:rPr>
        <w:t>.</w:t>
      </w:r>
    </w:p>
    <w:p w14:paraId="2466D0A3" w14:textId="77777777" w:rsidR="00025852" w:rsidRDefault="00025852" w:rsidP="00025852">
      <w:pPr>
        <w:rPr>
          <w:rFonts w:eastAsia="SimSun"/>
          <w:lang w:eastAsia="ja-JP"/>
        </w:rPr>
      </w:pPr>
    </w:p>
    <w:p w14:paraId="197F466C" w14:textId="13BDFF24" w:rsidR="00AD5D5B" w:rsidRDefault="00AD5D5B" w:rsidP="00025852">
      <w:pPr>
        <w:rPr>
          <w:rFonts w:eastAsia="SimSun"/>
          <w:lang w:eastAsia="ja-JP"/>
        </w:rPr>
      </w:pPr>
      <w:r w:rsidRPr="00BA3BAD">
        <w:rPr>
          <w:rFonts w:eastAsia="SimSun"/>
          <w:lang w:eastAsia="ja-JP"/>
        </w:rPr>
        <w:t>If (current distance to the next turn &gt; threshold distance)</w:t>
      </w:r>
      <w:r w:rsidR="00866D34">
        <w:rPr>
          <w:rFonts w:eastAsia="SimSun"/>
          <w:lang w:eastAsia="ja-JP"/>
        </w:rPr>
        <w:t>:</w:t>
      </w:r>
    </w:p>
    <w:p w14:paraId="23B4A64E" w14:textId="77777777" w:rsidR="00025852" w:rsidRPr="00BA3BAD" w:rsidRDefault="00025852" w:rsidP="00025852">
      <w:pPr>
        <w:rPr>
          <w:rFonts w:eastAsia="SimSun"/>
          <w:lang w:eastAsia="ja-JP"/>
        </w:rPr>
      </w:pPr>
    </w:p>
    <w:p w14:paraId="42BD4BC4" w14:textId="3B28E633" w:rsidR="00AD5D5B" w:rsidRPr="00866D34" w:rsidRDefault="00AD5D5B" w:rsidP="00866D34">
      <w:pPr>
        <w:pStyle w:val="ListParagraph"/>
        <w:numPr>
          <w:ilvl w:val="0"/>
          <w:numId w:val="151"/>
        </w:numPr>
        <w:rPr>
          <w:rFonts w:eastAsia="SimSun"/>
          <w:lang w:eastAsia="ja-JP"/>
        </w:rPr>
      </w:pPr>
      <w:r w:rsidRPr="00866D34">
        <w:rPr>
          <w:rFonts w:eastAsia="SimSun"/>
          <w:lang w:eastAsia="ja-JP"/>
        </w:rPr>
        <w:t>If (vehicle is HOV, and there is HOV lane in this section and HOV is active)</w:t>
      </w:r>
      <w:r w:rsidR="00866D34">
        <w:rPr>
          <w:rFonts w:eastAsia="SimSun"/>
          <w:lang w:eastAsia="ja-JP"/>
        </w:rPr>
        <w:t>:</w:t>
      </w:r>
    </w:p>
    <w:p w14:paraId="30F84CE0" w14:textId="2B13FE82" w:rsidR="00866D34" w:rsidRDefault="00AD5D5B" w:rsidP="00866D34">
      <w:pPr>
        <w:pStyle w:val="ListParagraph"/>
        <w:numPr>
          <w:ilvl w:val="1"/>
          <w:numId w:val="83"/>
        </w:numPr>
        <w:rPr>
          <w:rFonts w:eastAsia="SimSun"/>
          <w:lang w:eastAsia="ja-JP"/>
        </w:rPr>
      </w:pPr>
      <w:r w:rsidRPr="00866D34">
        <w:rPr>
          <w:rFonts w:eastAsia="SimSun"/>
          <w:lang w:eastAsia="ja-JP"/>
        </w:rPr>
        <w:t xml:space="preserve">If (left lane speed higher and subject vehicle is </w:t>
      </w:r>
      <w:r w:rsidR="00866D34">
        <w:rPr>
          <w:rFonts w:eastAsia="SimSun"/>
          <w:lang w:eastAsia="ja-JP"/>
        </w:rPr>
        <w:t>i</w:t>
      </w:r>
      <w:r w:rsidR="00866D34" w:rsidRPr="00866D34">
        <w:rPr>
          <w:rFonts w:eastAsia="SimSun"/>
          <w:lang w:eastAsia="ja-JP"/>
        </w:rPr>
        <w:t xml:space="preserve">n </w:t>
      </w:r>
      <w:r w:rsidRPr="00866D34">
        <w:rPr>
          <w:rFonts w:eastAsia="SimSun"/>
          <w:lang w:eastAsia="ja-JP"/>
        </w:rPr>
        <w:t>right lane next to the HOV lane)</w:t>
      </w:r>
      <w:r w:rsidR="00866D34">
        <w:rPr>
          <w:rFonts w:eastAsia="SimSun"/>
          <w:lang w:eastAsia="ja-JP"/>
        </w:rPr>
        <w:t>:</w:t>
      </w:r>
    </w:p>
    <w:p w14:paraId="144B4792" w14:textId="392C6FAF" w:rsidR="00866D34" w:rsidRDefault="00AD5D5B" w:rsidP="00866D34">
      <w:pPr>
        <w:pStyle w:val="ListParagraph"/>
        <w:numPr>
          <w:ilvl w:val="2"/>
          <w:numId w:val="83"/>
        </w:numPr>
        <w:rPr>
          <w:rFonts w:eastAsia="SimSun"/>
          <w:lang w:eastAsia="ja-JP"/>
        </w:rPr>
      </w:pPr>
      <w:r w:rsidRPr="00866D34">
        <w:rPr>
          <w:rFonts w:eastAsia="SimSun"/>
          <w:lang w:eastAsia="ja-JP"/>
        </w:rPr>
        <w:t>Set left ALC desire as a uniform distributed random number between [0, 1]</w:t>
      </w:r>
      <w:r w:rsidR="00866D34">
        <w:rPr>
          <w:rFonts w:eastAsia="SimSun"/>
          <w:lang w:eastAsia="ja-JP"/>
        </w:rPr>
        <w:t>.</w:t>
      </w:r>
    </w:p>
    <w:p w14:paraId="3F4351D9" w14:textId="24F69E6A" w:rsidR="00AD5D5B" w:rsidRPr="00866D34" w:rsidRDefault="00AD5D5B" w:rsidP="00866D34">
      <w:pPr>
        <w:pStyle w:val="ListParagraph"/>
        <w:numPr>
          <w:ilvl w:val="2"/>
          <w:numId w:val="83"/>
        </w:numPr>
        <w:rPr>
          <w:rFonts w:eastAsia="SimSun"/>
          <w:lang w:eastAsia="ja-JP"/>
        </w:rPr>
      </w:pPr>
      <w:r w:rsidRPr="00866D34">
        <w:rPr>
          <w:rFonts w:eastAsia="SimSun"/>
          <w:lang w:eastAsia="ja-JP"/>
        </w:rPr>
        <w:t>Return True</w:t>
      </w:r>
      <w:r w:rsidR="00866D34">
        <w:rPr>
          <w:rFonts w:eastAsia="SimSun"/>
          <w:lang w:eastAsia="ja-JP"/>
        </w:rPr>
        <w:t>.</w:t>
      </w:r>
    </w:p>
    <w:p w14:paraId="7571C81D" w14:textId="39177BBF" w:rsidR="00866D34" w:rsidRDefault="00AD5D5B" w:rsidP="00866D34">
      <w:pPr>
        <w:pStyle w:val="ListParagraph"/>
        <w:numPr>
          <w:ilvl w:val="1"/>
          <w:numId w:val="83"/>
        </w:numPr>
        <w:rPr>
          <w:rFonts w:eastAsia="SimSun"/>
          <w:lang w:eastAsia="ja-JP"/>
        </w:rPr>
      </w:pPr>
      <w:r w:rsidRPr="00866D34">
        <w:rPr>
          <w:rFonts w:eastAsia="SimSun"/>
          <w:lang w:eastAsia="ja-JP"/>
        </w:rPr>
        <w:t xml:space="preserve">Else if (right lane speed higher and subject vehicle is </w:t>
      </w:r>
      <w:r w:rsidR="00866D34">
        <w:rPr>
          <w:rFonts w:eastAsia="SimSun"/>
          <w:lang w:eastAsia="ja-JP"/>
        </w:rPr>
        <w:t>i</w:t>
      </w:r>
      <w:r w:rsidR="00866D34" w:rsidRPr="00866D34">
        <w:rPr>
          <w:rFonts w:eastAsia="SimSun"/>
          <w:lang w:eastAsia="ja-JP"/>
        </w:rPr>
        <w:t xml:space="preserve">n </w:t>
      </w:r>
      <w:r w:rsidRPr="00866D34">
        <w:rPr>
          <w:rFonts w:eastAsia="SimSun"/>
          <w:lang w:eastAsia="ja-JP"/>
        </w:rPr>
        <w:t>the HOV lane)</w:t>
      </w:r>
      <w:r w:rsidR="00866D34">
        <w:rPr>
          <w:rFonts w:eastAsia="SimSun"/>
          <w:lang w:eastAsia="ja-JP"/>
        </w:rPr>
        <w:t>:</w:t>
      </w:r>
    </w:p>
    <w:p w14:paraId="62A9FF4F" w14:textId="49ECBA6B" w:rsidR="00866D34" w:rsidRDefault="00AD5D5B" w:rsidP="00866D34">
      <w:pPr>
        <w:pStyle w:val="ListParagraph"/>
        <w:numPr>
          <w:ilvl w:val="2"/>
          <w:numId w:val="83"/>
        </w:numPr>
        <w:rPr>
          <w:rFonts w:eastAsia="SimSun"/>
          <w:lang w:eastAsia="ja-JP"/>
        </w:rPr>
      </w:pPr>
      <w:r w:rsidRPr="00866D34">
        <w:rPr>
          <w:rFonts w:eastAsia="SimSun"/>
          <w:lang w:eastAsia="ja-JP"/>
        </w:rPr>
        <w:lastRenderedPageBreak/>
        <w:t>Set right ALC desire as a uniform distributed random number between [0, 1]</w:t>
      </w:r>
      <w:r w:rsidR="00866D34">
        <w:rPr>
          <w:rFonts w:eastAsia="SimSun"/>
          <w:lang w:eastAsia="ja-JP"/>
        </w:rPr>
        <w:t>.</w:t>
      </w:r>
    </w:p>
    <w:p w14:paraId="40649007" w14:textId="1E180A0F" w:rsidR="00AD5D5B" w:rsidRPr="00866D34" w:rsidRDefault="00AD5D5B" w:rsidP="00866D34">
      <w:pPr>
        <w:pStyle w:val="ListParagraph"/>
        <w:numPr>
          <w:ilvl w:val="2"/>
          <w:numId w:val="83"/>
        </w:numPr>
        <w:rPr>
          <w:rFonts w:eastAsia="SimSun"/>
          <w:lang w:eastAsia="ja-JP"/>
        </w:rPr>
      </w:pPr>
      <w:r w:rsidRPr="00866D34">
        <w:rPr>
          <w:rFonts w:eastAsia="SimSun"/>
          <w:lang w:eastAsia="ja-JP"/>
        </w:rPr>
        <w:t>Return True</w:t>
      </w:r>
      <w:r w:rsidR="00866D34">
        <w:rPr>
          <w:rFonts w:eastAsia="SimSun"/>
          <w:lang w:eastAsia="ja-JP"/>
        </w:rPr>
        <w:t>.</w:t>
      </w:r>
    </w:p>
    <w:p w14:paraId="6092ACB6" w14:textId="7BB717D8" w:rsidR="00866D34" w:rsidRDefault="00AD5D5B" w:rsidP="00866D34">
      <w:pPr>
        <w:pStyle w:val="ListParagraph"/>
        <w:numPr>
          <w:ilvl w:val="1"/>
          <w:numId w:val="83"/>
        </w:numPr>
        <w:rPr>
          <w:rFonts w:eastAsia="SimSun"/>
          <w:lang w:eastAsia="ja-JP"/>
        </w:rPr>
      </w:pPr>
      <w:r w:rsidRPr="00866D34">
        <w:rPr>
          <w:rFonts w:eastAsia="SimSun"/>
          <w:lang w:eastAsia="ja-JP"/>
        </w:rPr>
        <w:t>Else</w:t>
      </w:r>
      <w:r w:rsidR="00866D34">
        <w:rPr>
          <w:rFonts w:eastAsia="SimSun"/>
          <w:lang w:eastAsia="ja-JP"/>
        </w:rPr>
        <w:t>:</w:t>
      </w:r>
    </w:p>
    <w:p w14:paraId="4FBDB201" w14:textId="66D5C14E" w:rsidR="00866D34" w:rsidRDefault="00AD5D5B" w:rsidP="00866D34">
      <w:pPr>
        <w:pStyle w:val="ListParagraph"/>
        <w:numPr>
          <w:ilvl w:val="2"/>
          <w:numId w:val="83"/>
        </w:numPr>
        <w:rPr>
          <w:rFonts w:eastAsia="SimSun"/>
          <w:lang w:eastAsia="ja-JP"/>
        </w:rPr>
      </w:pPr>
      <w:r w:rsidRPr="00866D34">
        <w:rPr>
          <w:rFonts w:eastAsia="SimSun"/>
          <w:lang w:eastAsia="ja-JP"/>
        </w:rPr>
        <w:t>Set left ALC desire as a uniform distributed random number between [0, 1]</w:t>
      </w:r>
      <w:r w:rsidR="00866D34">
        <w:rPr>
          <w:rFonts w:eastAsia="SimSun"/>
          <w:lang w:eastAsia="ja-JP"/>
        </w:rPr>
        <w:t>.</w:t>
      </w:r>
    </w:p>
    <w:p w14:paraId="6F36D678" w14:textId="0EB01C56" w:rsidR="00AD5D5B" w:rsidRDefault="00AD5D5B" w:rsidP="00866D34">
      <w:pPr>
        <w:pStyle w:val="ListParagraph"/>
        <w:numPr>
          <w:ilvl w:val="2"/>
          <w:numId w:val="83"/>
        </w:numPr>
        <w:rPr>
          <w:rFonts w:eastAsia="SimSun"/>
          <w:lang w:eastAsia="ja-JP"/>
        </w:rPr>
      </w:pPr>
      <w:r w:rsidRPr="00866D34">
        <w:rPr>
          <w:rFonts w:eastAsia="SimSun"/>
          <w:lang w:eastAsia="ja-JP"/>
        </w:rPr>
        <w:t>Return True</w:t>
      </w:r>
      <w:r w:rsidR="00866D34">
        <w:rPr>
          <w:rFonts w:eastAsia="SimSun"/>
          <w:lang w:eastAsia="ja-JP"/>
        </w:rPr>
        <w:t>.</w:t>
      </w:r>
    </w:p>
    <w:p w14:paraId="27B883DD" w14:textId="77777777" w:rsidR="00866D34" w:rsidRPr="00866D34" w:rsidRDefault="00866D34" w:rsidP="00866D34">
      <w:pPr>
        <w:rPr>
          <w:rFonts w:eastAsia="SimSun"/>
          <w:lang w:eastAsia="ja-JP"/>
        </w:rPr>
      </w:pPr>
    </w:p>
    <w:p w14:paraId="65B461F3" w14:textId="03A1CAF2" w:rsidR="00866D34" w:rsidRPr="00866D34" w:rsidRDefault="00AD5D5B" w:rsidP="00866D34">
      <w:pPr>
        <w:pStyle w:val="ListParagraph"/>
        <w:numPr>
          <w:ilvl w:val="0"/>
          <w:numId w:val="156"/>
        </w:numPr>
        <w:rPr>
          <w:rFonts w:eastAsia="SimSun"/>
          <w:lang w:eastAsia="ja-JP"/>
        </w:rPr>
      </w:pPr>
      <w:r w:rsidRPr="00866D34">
        <w:rPr>
          <w:rFonts w:eastAsia="SimSun"/>
          <w:lang w:eastAsia="ja-JP"/>
        </w:rPr>
        <w:t xml:space="preserve">Else if (CACC managed lane is active, vehicle is CACC, </w:t>
      </w:r>
      <w:r w:rsidR="00866D34">
        <w:rPr>
          <w:rFonts w:eastAsia="SimSun"/>
          <w:lang w:eastAsia="ja-JP"/>
        </w:rPr>
        <w:t>vehicle’s</w:t>
      </w:r>
      <w:r w:rsidRPr="00866D34">
        <w:rPr>
          <w:rFonts w:eastAsia="SimSun"/>
          <w:lang w:eastAsia="ja-JP"/>
        </w:rPr>
        <w:t xml:space="preserve"> distance to off</w:t>
      </w:r>
      <w:r w:rsidR="00866D34" w:rsidRPr="00866D34">
        <w:rPr>
          <w:rFonts w:eastAsia="SimSun"/>
          <w:lang w:eastAsia="ja-JP"/>
        </w:rPr>
        <w:t>-</w:t>
      </w:r>
      <w:r w:rsidRPr="00866D34">
        <w:rPr>
          <w:rFonts w:eastAsia="SimSun"/>
          <w:lang w:eastAsia="ja-JP"/>
        </w:rPr>
        <w:t xml:space="preserve">ramp &lt;0, vehicle is not </w:t>
      </w:r>
      <w:r w:rsidR="00866D34" w:rsidRPr="00866D34">
        <w:rPr>
          <w:rFonts w:eastAsia="SimSun"/>
          <w:lang w:eastAsia="ja-JP"/>
        </w:rPr>
        <w:t>in</w:t>
      </w:r>
      <w:r w:rsidRPr="00407133">
        <w:rPr>
          <w:rFonts w:eastAsia="SimSun"/>
          <w:lang w:eastAsia="ja-JP"/>
        </w:rPr>
        <w:t xml:space="preserve"> CACC managed lane, vehicle is at freeway mainline, </w:t>
      </w:r>
      <w:r w:rsidRPr="00866D34">
        <w:rPr>
          <w:rFonts w:eastAsia="SimSun"/>
          <w:lang w:eastAsia="ja-JP"/>
        </w:rPr>
        <w:t>vehicle is not in acceleration lane,</w:t>
      </w:r>
      <w:r w:rsidR="00866D34">
        <w:rPr>
          <w:rFonts w:eastAsia="SimSun"/>
          <w:lang w:eastAsia="ja-JP"/>
        </w:rPr>
        <w:t xml:space="preserve"> and</w:t>
      </w:r>
      <w:r w:rsidRPr="00866D34">
        <w:rPr>
          <w:rFonts w:eastAsia="SimSun"/>
          <w:lang w:eastAsia="ja-JP"/>
        </w:rPr>
        <w:t xml:space="preserve"> </w:t>
      </w:r>
      <w:r w:rsidR="00866D34">
        <w:rPr>
          <w:rFonts w:eastAsia="SimSun"/>
          <w:lang w:eastAsia="ja-JP"/>
        </w:rPr>
        <w:t>vehicle is</w:t>
      </w:r>
      <w:r w:rsidR="00866D34" w:rsidRPr="00866D34">
        <w:rPr>
          <w:rFonts w:eastAsia="SimSun"/>
          <w:lang w:eastAsia="ja-JP"/>
        </w:rPr>
        <w:t xml:space="preserve"> </w:t>
      </w:r>
      <w:r w:rsidRPr="00866D34">
        <w:rPr>
          <w:rFonts w:eastAsia="SimSun"/>
          <w:lang w:eastAsia="ja-JP"/>
        </w:rPr>
        <w:t>currently not in a CACC string)</w:t>
      </w:r>
      <w:r w:rsidR="00866D34">
        <w:rPr>
          <w:rFonts w:eastAsia="SimSun"/>
          <w:lang w:eastAsia="ja-JP"/>
        </w:rPr>
        <w:t>:</w:t>
      </w:r>
    </w:p>
    <w:p w14:paraId="03AEBFF7" w14:textId="70F36A9F" w:rsidR="00866D34" w:rsidRDefault="00AD5D5B" w:rsidP="00866D34">
      <w:pPr>
        <w:pStyle w:val="ListParagraph"/>
        <w:numPr>
          <w:ilvl w:val="1"/>
          <w:numId w:val="83"/>
        </w:numPr>
        <w:rPr>
          <w:rFonts w:eastAsia="SimSun"/>
          <w:lang w:eastAsia="ja-JP"/>
        </w:rPr>
      </w:pPr>
      <w:r w:rsidRPr="00866D34">
        <w:rPr>
          <w:rFonts w:eastAsia="SimSun"/>
          <w:lang w:eastAsia="ja-JP"/>
        </w:rPr>
        <w:t>If (left lane speed higher and subject vehic</w:t>
      </w:r>
      <w:r w:rsidR="00866D34">
        <w:rPr>
          <w:rFonts w:eastAsia="SimSun"/>
          <w:lang w:eastAsia="ja-JP"/>
        </w:rPr>
        <w:t>le is in non-CACC managed lane):</w:t>
      </w:r>
    </w:p>
    <w:p w14:paraId="2DCEC315" w14:textId="496FBD69" w:rsidR="00866D34" w:rsidRDefault="00AD5D5B" w:rsidP="00866D34">
      <w:pPr>
        <w:pStyle w:val="ListParagraph"/>
        <w:numPr>
          <w:ilvl w:val="2"/>
          <w:numId w:val="83"/>
        </w:numPr>
        <w:rPr>
          <w:rFonts w:eastAsia="SimSun"/>
          <w:lang w:eastAsia="ja-JP"/>
        </w:rPr>
      </w:pPr>
      <w:r w:rsidRPr="00866D34">
        <w:rPr>
          <w:rFonts w:eastAsia="SimSun"/>
          <w:lang w:eastAsia="ja-JP"/>
        </w:rPr>
        <w:t>Set left ALC desire equal to the current DLC desire</w:t>
      </w:r>
      <w:r w:rsidR="00866D34">
        <w:rPr>
          <w:rFonts w:eastAsia="SimSun"/>
          <w:lang w:eastAsia="ja-JP"/>
        </w:rPr>
        <w:t>.</w:t>
      </w:r>
    </w:p>
    <w:p w14:paraId="015E7F49" w14:textId="1E220F83" w:rsidR="00AD5D5B" w:rsidRPr="00866D34" w:rsidRDefault="00AD5D5B" w:rsidP="00866D34">
      <w:pPr>
        <w:pStyle w:val="ListParagraph"/>
        <w:numPr>
          <w:ilvl w:val="2"/>
          <w:numId w:val="83"/>
        </w:numPr>
        <w:rPr>
          <w:rFonts w:eastAsia="SimSun"/>
          <w:lang w:eastAsia="ja-JP"/>
        </w:rPr>
      </w:pPr>
      <w:r w:rsidRPr="00866D34">
        <w:rPr>
          <w:rFonts w:eastAsia="SimSun"/>
          <w:lang w:eastAsia="ja-JP"/>
        </w:rPr>
        <w:t>Return True</w:t>
      </w:r>
      <w:r w:rsidR="00866D34">
        <w:rPr>
          <w:rFonts w:eastAsia="SimSun"/>
          <w:lang w:eastAsia="ja-JP"/>
        </w:rPr>
        <w:t>.</w:t>
      </w:r>
    </w:p>
    <w:p w14:paraId="4C4B1453" w14:textId="77777777" w:rsidR="00866D34" w:rsidRPr="00BA3BAD" w:rsidRDefault="00866D34" w:rsidP="00866D34">
      <w:pPr>
        <w:spacing w:after="120" w:line="259" w:lineRule="auto"/>
        <w:contextualSpacing/>
        <w:rPr>
          <w:rFonts w:eastAsia="SimSun"/>
          <w:lang w:eastAsia="ja-JP"/>
        </w:rPr>
      </w:pPr>
    </w:p>
    <w:p w14:paraId="633B27A8" w14:textId="454E4541" w:rsidR="00866D34" w:rsidRPr="00866D34" w:rsidRDefault="00AD5D5B" w:rsidP="00866D34">
      <w:pPr>
        <w:pStyle w:val="ListParagraph"/>
        <w:numPr>
          <w:ilvl w:val="0"/>
          <w:numId w:val="157"/>
        </w:numPr>
        <w:rPr>
          <w:rFonts w:eastAsia="SimSun"/>
          <w:lang w:eastAsia="ja-JP"/>
        </w:rPr>
      </w:pPr>
      <w:r w:rsidRPr="00866D34">
        <w:rPr>
          <w:rFonts w:eastAsia="SimSun"/>
          <w:lang w:eastAsia="ja-JP"/>
        </w:rPr>
        <w:t>Else if (CACC managed lane is active, vehicle is not connected, and vehicle is in the CACC managed lane)</w:t>
      </w:r>
      <w:r w:rsidR="00866D34">
        <w:rPr>
          <w:rFonts w:eastAsia="SimSun"/>
          <w:lang w:eastAsia="ja-JP"/>
        </w:rPr>
        <w:t>:</w:t>
      </w:r>
    </w:p>
    <w:p w14:paraId="1CD9103A" w14:textId="3F77D1EB" w:rsidR="00866D34" w:rsidRDefault="00AD5D5B" w:rsidP="00866D34">
      <w:pPr>
        <w:pStyle w:val="ListParagraph"/>
        <w:numPr>
          <w:ilvl w:val="1"/>
          <w:numId w:val="83"/>
        </w:numPr>
        <w:rPr>
          <w:rFonts w:eastAsia="SimSun"/>
          <w:lang w:eastAsia="ja-JP"/>
        </w:rPr>
      </w:pPr>
      <w:r w:rsidRPr="00866D34">
        <w:rPr>
          <w:rFonts w:eastAsia="SimSun"/>
          <w:lang w:eastAsia="ja-JP"/>
        </w:rPr>
        <w:t>Set right ALC desire as a uniform distributed random number between [0, 1]</w:t>
      </w:r>
      <w:r w:rsidR="00866D34">
        <w:rPr>
          <w:rFonts w:eastAsia="SimSun"/>
          <w:lang w:eastAsia="ja-JP"/>
        </w:rPr>
        <w:t>.</w:t>
      </w:r>
    </w:p>
    <w:p w14:paraId="652D8955" w14:textId="2A163CA4" w:rsidR="00AD5D5B" w:rsidRPr="00866D34" w:rsidRDefault="00AD5D5B" w:rsidP="00866D34">
      <w:pPr>
        <w:pStyle w:val="ListParagraph"/>
        <w:numPr>
          <w:ilvl w:val="1"/>
          <w:numId w:val="83"/>
        </w:numPr>
        <w:rPr>
          <w:rFonts w:eastAsia="SimSun"/>
          <w:lang w:eastAsia="ja-JP"/>
        </w:rPr>
      </w:pPr>
      <w:r w:rsidRPr="00866D34">
        <w:rPr>
          <w:rFonts w:eastAsia="SimSun"/>
          <w:lang w:eastAsia="ja-JP"/>
        </w:rPr>
        <w:t>Return True</w:t>
      </w:r>
      <w:r w:rsidR="00866D34">
        <w:rPr>
          <w:rFonts w:eastAsia="SimSun"/>
          <w:lang w:eastAsia="ja-JP"/>
        </w:rPr>
        <w:t>.</w:t>
      </w:r>
    </w:p>
    <w:p w14:paraId="2DA5F3D4" w14:textId="77777777" w:rsidR="00866D34" w:rsidRPr="00BA3BAD" w:rsidRDefault="00866D34" w:rsidP="00866D34">
      <w:pPr>
        <w:rPr>
          <w:rFonts w:eastAsia="SimSun"/>
          <w:lang w:eastAsia="ja-JP"/>
        </w:rPr>
      </w:pPr>
    </w:p>
    <w:p w14:paraId="0D957796" w14:textId="4ADB04AF" w:rsidR="00866D34" w:rsidRPr="00866D34" w:rsidRDefault="00AD5D5B" w:rsidP="00866D34">
      <w:pPr>
        <w:pStyle w:val="ListParagraph"/>
        <w:numPr>
          <w:ilvl w:val="0"/>
          <w:numId w:val="158"/>
        </w:numPr>
        <w:rPr>
          <w:rFonts w:eastAsia="SimSun"/>
          <w:lang w:eastAsia="ja-JP"/>
        </w:rPr>
      </w:pPr>
      <w:r w:rsidRPr="00866D34">
        <w:rPr>
          <w:rFonts w:eastAsia="SimSun"/>
          <w:lang w:eastAsia="ja-JP"/>
        </w:rPr>
        <w:t xml:space="preserve">Else if (this road section has an on-ramp, vehicle is on mainline, </w:t>
      </w:r>
      <w:r w:rsidR="00866D34">
        <w:rPr>
          <w:rFonts w:eastAsia="SimSun"/>
          <w:lang w:eastAsia="ja-JP"/>
        </w:rPr>
        <w:t>vehicle</w:t>
      </w:r>
      <w:r w:rsidRPr="00866D34">
        <w:rPr>
          <w:rFonts w:eastAsia="SimSun"/>
          <w:lang w:eastAsia="ja-JP"/>
        </w:rPr>
        <w:t xml:space="preserve"> is not </w:t>
      </w:r>
      <w:r w:rsidR="00866D34">
        <w:rPr>
          <w:rFonts w:eastAsia="SimSun"/>
          <w:lang w:eastAsia="ja-JP"/>
        </w:rPr>
        <w:t>i</w:t>
      </w:r>
      <w:r w:rsidR="00866D34" w:rsidRPr="00866D34">
        <w:rPr>
          <w:rFonts w:eastAsia="SimSun"/>
          <w:lang w:eastAsia="ja-JP"/>
        </w:rPr>
        <w:t xml:space="preserve">n </w:t>
      </w:r>
      <w:r w:rsidRPr="00866D34">
        <w:rPr>
          <w:rFonts w:eastAsia="SimSun"/>
          <w:lang w:eastAsia="ja-JP"/>
        </w:rPr>
        <w:t xml:space="preserve">the leftmost lane, left lane is faster than average speed ahead, acceleration lane is congested, </w:t>
      </w:r>
      <w:r w:rsidR="00866D34">
        <w:rPr>
          <w:rFonts w:eastAsia="SimSun"/>
          <w:lang w:eastAsia="ja-JP"/>
        </w:rPr>
        <w:t>vehicle</w:t>
      </w:r>
      <w:r w:rsidRPr="00866D34">
        <w:rPr>
          <w:rFonts w:eastAsia="SimSun"/>
          <w:lang w:eastAsia="ja-JP"/>
        </w:rPr>
        <w:t xml:space="preserve"> is next to the acceleration lane, and vehicle is not in CACC string)</w:t>
      </w:r>
      <w:r w:rsidR="00866D34">
        <w:rPr>
          <w:rFonts w:eastAsia="SimSun"/>
          <w:lang w:eastAsia="ja-JP"/>
        </w:rPr>
        <w:t>:</w:t>
      </w:r>
    </w:p>
    <w:p w14:paraId="4C2DD821" w14:textId="556F049D" w:rsidR="00866D34" w:rsidRDefault="00AD5D5B" w:rsidP="00866D34">
      <w:pPr>
        <w:pStyle w:val="ListParagraph"/>
        <w:numPr>
          <w:ilvl w:val="1"/>
          <w:numId w:val="83"/>
        </w:numPr>
        <w:rPr>
          <w:rFonts w:eastAsia="SimSun"/>
          <w:lang w:eastAsia="ja-JP"/>
        </w:rPr>
      </w:pPr>
      <w:r w:rsidRPr="00BA3BAD">
        <w:rPr>
          <w:rFonts w:eastAsia="SimSun"/>
          <w:lang w:eastAsia="ja-JP"/>
        </w:rPr>
        <w:t>Set left ALC desire as a uniform distributed random number between [0, 1]</w:t>
      </w:r>
      <w:r w:rsidR="00866D34">
        <w:rPr>
          <w:rFonts w:eastAsia="SimSun"/>
          <w:lang w:eastAsia="ja-JP"/>
        </w:rPr>
        <w:t>.</w:t>
      </w:r>
    </w:p>
    <w:p w14:paraId="6A2577BD" w14:textId="76176074" w:rsidR="00AD5D5B" w:rsidRPr="00866D34" w:rsidRDefault="00AD5D5B" w:rsidP="00866D34">
      <w:pPr>
        <w:pStyle w:val="ListParagraph"/>
        <w:numPr>
          <w:ilvl w:val="1"/>
          <w:numId w:val="83"/>
        </w:numPr>
        <w:rPr>
          <w:rFonts w:eastAsia="SimSun"/>
          <w:lang w:eastAsia="ja-JP"/>
        </w:rPr>
      </w:pPr>
      <w:r w:rsidRPr="00866D34">
        <w:rPr>
          <w:rFonts w:eastAsia="SimSun"/>
          <w:lang w:eastAsia="ja-JP"/>
        </w:rPr>
        <w:t>Return True</w:t>
      </w:r>
      <w:r w:rsidR="00866D34">
        <w:rPr>
          <w:rFonts w:eastAsia="SimSun"/>
          <w:lang w:eastAsia="ja-JP"/>
        </w:rPr>
        <w:t>.</w:t>
      </w:r>
    </w:p>
    <w:p w14:paraId="1354575B" w14:textId="77777777" w:rsidR="00866D34" w:rsidRPr="00BA3BAD" w:rsidRDefault="00866D34" w:rsidP="00866D34">
      <w:pPr>
        <w:spacing w:after="120" w:line="259" w:lineRule="auto"/>
        <w:contextualSpacing/>
        <w:rPr>
          <w:rFonts w:eastAsia="SimSun"/>
          <w:lang w:eastAsia="ja-JP"/>
        </w:rPr>
      </w:pPr>
    </w:p>
    <w:p w14:paraId="50D55129" w14:textId="44D5F28A" w:rsidR="00866D34" w:rsidRPr="00866D34" w:rsidRDefault="00AD5D5B" w:rsidP="00866D34">
      <w:pPr>
        <w:pStyle w:val="ListParagraph"/>
        <w:numPr>
          <w:ilvl w:val="0"/>
          <w:numId w:val="159"/>
        </w:numPr>
        <w:rPr>
          <w:rFonts w:eastAsia="SimSun"/>
          <w:lang w:eastAsia="ja-JP"/>
        </w:rPr>
      </w:pPr>
      <w:r w:rsidRPr="00866D34">
        <w:rPr>
          <w:rFonts w:eastAsia="SimSun"/>
          <w:lang w:eastAsia="ja-JP"/>
        </w:rPr>
        <w:t>Else if (next section has an on-ramp, vehicle is close to the next section, vehicle is in mainline, vehicle is not in the left-most lane, left lane is faster than the average speed ahead, and vehicle is not in CACC string)</w:t>
      </w:r>
      <w:r w:rsidR="00866D34">
        <w:rPr>
          <w:rFonts w:eastAsia="SimSun"/>
          <w:lang w:eastAsia="ja-JP"/>
        </w:rPr>
        <w:t>:</w:t>
      </w:r>
    </w:p>
    <w:p w14:paraId="0259D793" w14:textId="28DED2A8" w:rsidR="00866D34" w:rsidRDefault="00AD5D5B" w:rsidP="00866D34">
      <w:pPr>
        <w:pStyle w:val="ListParagraph"/>
        <w:numPr>
          <w:ilvl w:val="1"/>
          <w:numId w:val="83"/>
        </w:numPr>
        <w:rPr>
          <w:rFonts w:eastAsia="SimSun"/>
          <w:lang w:eastAsia="ja-JP"/>
        </w:rPr>
      </w:pPr>
      <w:r w:rsidRPr="00BA3BAD">
        <w:rPr>
          <w:rFonts w:eastAsia="SimSun"/>
          <w:lang w:eastAsia="ja-JP"/>
        </w:rPr>
        <w:t>Set left ALC desire as a uniform distributed random number between [0, 1]</w:t>
      </w:r>
      <w:r w:rsidR="00866D34">
        <w:rPr>
          <w:rFonts w:eastAsia="SimSun"/>
          <w:lang w:eastAsia="ja-JP"/>
        </w:rPr>
        <w:t>.</w:t>
      </w:r>
    </w:p>
    <w:p w14:paraId="5FDA9BEE" w14:textId="21257406" w:rsidR="00AD5D5B" w:rsidRPr="00866D34" w:rsidRDefault="00AD5D5B" w:rsidP="00866D34">
      <w:pPr>
        <w:pStyle w:val="ListParagraph"/>
        <w:numPr>
          <w:ilvl w:val="1"/>
          <w:numId w:val="83"/>
        </w:numPr>
        <w:rPr>
          <w:rFonts w:eastAsia="SimSun"/>
          <w:lang w:eastAsia="ja-JP"/>
        </w:rPr>
      </w:pPr>
      <w:r w:rsidRPr="00866D34">
        <w:rPr>
          <w:rFonts w:eastAsia="SimSun"/>
          <w:lang w:eastAsia="ja-JP"/>
        </w:rPr>
        <w:t>Return True</w:t>
      </w:r>
      <w:r w:rsidR="00866D34">
        <w:rPr>
          <w:rFonts w:eastAsia="SimSun"/>
          <w:lang w:eastAsia="ja-JP"/>
        </w:rPr>
        <w:t>.</w:t>
      </w:r>
    </w:p>
    <w:p w14:paraId="56B20A36" w14:textId="77777777" w:rsidR="00866D34" w:rsidRPr="00BA3BAD" w:rsidRDefault="00866D34" w:rsidP="00866D34">
      <w:pPr>
        <w:spacing w:after="120" w:line="259" w:lineRule="auto"/>
        <w:contextualSpacing/>
        <w:rPr>
          <w:rFonts w:eastAsia="SimSun"/>
          <w:lang w:eastAsia="ja-JP"/>
        </w:rPr>
      </w:pPr>
    </w:p>
    <w:p w14:paraId="64870827" w14:textId="310ACF48" w:rsidR="00866D34" w:rsidRPr="00866D34" w:rsidRDefault="00AD5D5B" w:rsidP="00866D34">
      <w:pPr>
        <w:pStyle w:val="ListParagraph"/>
        <w:numPr>
          <w:ilvl w:val="0"/>
          <w:numId w:val="160"/>
        </w:numPr>
        <w:rPr>
          <w:rFonts w:eastAsia="SimSun"/>
          <w:lang w:eastAsia="ja-JP"/>
        </w:rPr>
      </w:pPr>
      <w:r w:rsidRPr="00866D34">
        <w:rPr>
          <w:rFonts w:eastAsia="SimSun"/>
          <w:lang w:eastAsia="ja-JP"/>
        </w:rPr>
        <w:t>Else</w:t>
      </w:r>
      <w:r w:rsidR="00866D34">
        <w:rPr>
          <w:rFonts w:eastAsia="SimSun"/>
          <w:lang w:eastAsia="ja-JP"/>
        </w:rPr>
        <w:t>:</w:t>
      </w:r>
    </w:p>
    <w:p w14:paraId="7FD54F6E" w14:textId="77A14F47" w:rsidR="00AD5D5B" w:rsidRPr="00866D34" w:rsidRDefault="00AD5D5B" w:rsidP="00866D34">
      <w:pPr>
        <w:pStyle w:val="ListParagraph"/>
        <w:numPr>
          <w:ilvl w:val="1"/>
          <w:numId w:val="83"/>
        </w:numPr>
        <w:rPr>
          <w:rFonts w:eastAsia="SimSun"/>
          <w:lang w:eastAsia="ja-JP"/>
        </w:rPr>
      </w:pPr>
      <w:r w:rsidRPr="00BA3BAD">
        <w:rPr>
          <w:rFonts w:eastAsia="SimSun"/>
          <w:lang w:eastAsia="ja-JP"/>
        </w:rPr>
        <w:t>Return False</w:t>
      </w:r>
      <w:r w:rsidR="00866D34">
        <w:rPr>
          <w:rFonts w:eastAsia="SimSun"/>
          <w:lang w:eastAsia="ja-JP"/>
        </w:rPr>
        <w:t>.</w:t>
      </w:r>
    </w:p>
    <w:p w14:paraId="1D052E05" w14:textId="77777777" w:rsidR="00025852" w:rsidRDefault="00025852" w:rsidP="00025852">
      <w:pPr>
        <w:rPr>
          <w:rFonts w:eastAsia="SimSun"/>
          <w:lang w:eastAsia="ja-JP"/>
        </w:rPr>
      </w:pPr>
    </w:p>
    <w:p w14:paraId="35551A09" w14:textId="2A6C66E8" w:rsidR="00AD5D5B" w:rsidRDefault="00AD5D5B" w:rsidP="00025852">
      <w:pPr>
        <w:rPr>
          <w:rFonts w:eastAsia="SimSun"/>
          <w:lang w:eastAsia="ja-JP"/>
        </w:rPr>
      </w:pPr>
      <w:r w:rsidRPr="00BA3BAD">
        <w:rPr>
          <w:rFonts w:eastAsia="SimSun"/>
          <w:lang w:eastAsia="ja-JP"/>
        </w:rPr>
        <w:t>Else</w:t>
      </w:r>
      <w:r w:rsidR="00866D34">
        <w:rPr>
          <w:rFonts w:eastAsia="SimSun"/>
          <w:lang w:eastAsia="ja-JP"/>
        </w:rPr>
        <w:t>:</w:t>
      </w:r>
    </w:p>
    <w:p w14:paraId="741AE2E6" w14:textId="77777777" w:rsidR="00025852" w:rsidRPr="00BA3BAD" w:rsidRDefault="00025852" w:rsidP="00025852">
      <w:pPr>
        <w:rPr>
          <w:rFonts w:eastAsia="SimSun"/>
          <w:lang w:eastAsia="ja-JP"/>
        </w:rPr>
      </w:pPr>
    </w:p>
    <w:p w14:paraId="1CD4947A" w14:textId="0EA7D45B" w:rsidR="00AD5D5B" w:rsidRDefault="00AD5D5B" w:rsidP="00866D34">
      <w:pPr>
        <w:pStyle w:val="ListParagraph"/>
        <w:numPr>
          <w:ilvl w:val="0"/>
          <w:numId w:val="161"/>
        </w:numPr>
        <w:rPr>
          <w:rFonts w:eastAsia="SimSun"/>
          <w:lang w:eastAsia="ja-JP"/>
        </w:rPr>
      </w:pPr>
      <w:r w:rsidRPr="00866D34">
        <w:rPr>
          <w:rFonts w:eastAsia="SimSun"/>
          <w:lang w:eastAsia="ja-JP"/>
        </w:rPr>
        <w:t>Calculate MLC desire = CalculateDesireForce()</w:t>
      </w:r>
      <w:r w:rsidR="00866D34">
        <w:rPr>
          <w:rFonts w:eastAsia="SimSun"/>
          <w:lang w:eastAsia="ja-JP"/>
        </w:rPr>
        <w:t>.</w:t>
      </w:r>
    </w:p>
    <w:p w14:paraId="578A6E3D" w14:textId="77777777" w:rsidR="00866D34" w:rsidRPr="009B3237" w:rsidRDefault="00866D34" w:rsidP="00F96782">
      <w:pPr>
        <w:rPr>
          <w:rFonts w:eastAsia="SimSun"/>
          <w:lang w:eastAsia="ja-JP"/>
        </w:rPr>
      </w:pPr>
    </w:p>
    <w:p w14:paraId="2250D18E" w14:textId="1169AECC" w:rsidR="00AD5D5B" w:rsidRPr="00866D34" w:rsidRDefault="00AD5D5B" w:rsidP="00866D34">
      <w:pPr>
        <w:pStyle w:val="ListParagraph"/>
        <w:numPr>
          <w:ilvl w:val="0"/>
          <w:numId w:val="161"/>
        </w:numPr>
        <w:rPr>
          <w:rFonts w:eastAsia="SimSun"/>
          <w:lang w:eastAsia="ja-JP"/>
        </w:rPr>
      </w:pPr>
      <w:r w:rsidRPr="00866D34">
        <w:rPr>
          <w:rFonts w:eastAsia="SimSun"/>
          <w:lang w:eastAsia="ja-JP"/>
        </w:rPr>
        <w:t>IF (subject vehicle in CACC string, current gap not acceptable, and distance to the next turn is larger than a threshold distance)</w:t>
      </w:r>
      <w:r w:rsidR="00866D34">
        <w:rPr>
          <w:rFonts w:eastAsia="SimSun"/>
          <w:lang w:eastAsia="ja-JP"/>
        </w:rPr>
        <w:t>:</w:t>
      </w:r>
    </w:p>
    <w:p w14:paraId="11840822" w14:textId="4C5ADB1E" w:rsidR="00AD5D5B" w:rsidRDefault="00AD5D5B" w:rsidP="00866D34">
      <w:pPr>
        <w:pStyle w:val="ListParagraph"/>
        <w:numPr>
          <w:ilvl w:val="1"/>
          <w:numId w:val="83"/>
        </w:numPr>
        <w:rPr>
          <w:rFonts w:eastAsia="SimSun"/>
          <w:lang w:eastAsia="ja-JP"/>
        </w:rPr>
      </w:pPr>
      <w:r w:rsidRPr="00BA3BAD">
        <w:rPr>
          <w:rFonts w:eastAsia="SimSun"/>
          <w:lang w:eastAsia="ja-JP"/>
        </w:rPr>
        <w:t>Return False, letting subject vehicle staying in the CACC string</w:t>
      </w:r>
      <w:r w:rsidR="00866D34">
        <w:rPr>
          <w:rFonts w:eastAsia="SimSun"/>
          <w:lang w:eastAsia="ja-JP"/>
        </w:rPr>
        <w:t>.</w:t>
      </w:r>
    </w:p>
    <w:p w14:paraId="5494DB26" w14:textId="77777777" w:rsidR="00866D34" w:rsidRPr="009B3237" w:rsidRDefault="00866D34" w:rsidP="00F96782">
      <w:pPr>
        <w:rPr>
          <w:rFonts w:eastAsia="SimSun"/>
          <w:lang w:eastAsia="ja-JP"/>
        </w:rPr>
      </w:pPr>
    </w:p>
    <w:p w14:paraId="1138C823" w14:textId="7B064E6C" w:rsidR="00AD5D5B" w:rsidRPr="00866D34" w:rsidRDefault="00AD5D5B" w:rsidP="00866D34">
      <w:pPr>
        <w:pStyle w:val="ListParagraph"/>
        <w:numPr>
          <w:ilvl w:val="0"/>
          <w:numId w:val="162"/>
        </w:numPr>
        <w:rPr>
          <w:rFonts w:eastAsia="SimSun"/>
          <w:lang w:eastAsia="ja-JP"/>
        </w:rPr>
      </w:pPr>
      <w:r w:rsidRPr="00866D34">
        <w:rPr>
          <w:rFonts w:eastAsia="SimSun"/>
          <w:lang w:eastAsia="ja-JP"/>
        </w:rPr>
        <w:t>Else</w:t>
      </w:r>
      <w:r w:rsidR="00866D34">
        <w:rPr>
          <w:rFonts w:eastAsia="SimSun"/>
          <w:lang w:eastAsia="ja-JP"/>
        </w:rPr>
        <w:t>:</w:t>
      </w:r>
    </w:p>
    <w:p w14:paraId="4A629AA4" w14:textId="7043501D" w:rsidR="00AD5D5B" w:rsidRPr="00866D34" w:rsidRDefault="00AD5D5B" w:rsidP="00866D34">
      <w:pPr>
        <w:pStyle w:val="ListParagraph"/>
        <w:numPr>
          <w:ilvl w:val="1"/>
          <w:numId w:val="83"/>
        </w:numPr>
        <w:rPr>
          <w:rFonts w:eastAsia="SimSun"/>
          <w:lang w:eastAsia="ja-JP"/>
        </w:rPr>
      </w:pPr>
      <w:r w:rsidRPr="00BA3BAD">
        <w:rPr>
          <w:rFonts w:eastAsia="SimSun"/>
          <w:lang w:eastAsia="ja-JP"/>
        </w:rPr>
        <w:lastRenderedPageBreak/>
        <w:t>Return True</w:t>
      </w:r>
      <w:r w:rsidR="00866D34">
        <w:rPr>
          <w:rFonts w:eastAsia="SimSun"/>
          <w:lang w:eastAsia="ja-JP"/>
        </w:rPr>
        <w:t>.</w:t>
      </w:r>
    </w:p>
    <w:p w14:paraId="43D35AB2" w14:textId="77777777" w:rsidR="00AD5D5B" w:rsidRPr="00BA3BAD" w:rsidRDefault="00AD5D5B" w:rsidP="00866D34">
      <w:pPr>
        <w:rPr>
          <w:rFonts w:eastAsia="SimSun"/>
          <w:lang w:eastAsia="ja-JP"/>
        </w:rPr>
      </w:pPr>
    </w:p>
    <w:p w14:paraId="1E4B45B1" w14:textId="77777777" w:rsidR="00AD5D5B" w:rsidRPr="00BA3BAD" w:rsidRDefault="00AD5D5B" w:rsidP="00323E4D">
      <w:pPr>
        <w:pStyle w:val="Heading3"/>
      </w:pPr>
      <w:bookmarkStart w:id="136" w:name="_Toc35777910"/>
      <w:r w:rsidRPr="00BA3BAD">
        <w:t>NeedRampLc</w:t>
      </w:r>
      <w:bookmarkEnd w:id="136"/>
    </w:p>
    <w:p w14:paraId="48BD67C6" w14:textId="77777777" w:rsidR="00AD5D5B" w:rsidRPr="00BA3BAD" w:rsidRDefault="00AD5D5B" w:rsidP="00323E4D">
      <w:pPr>
        <w:pStyle w:val="Heading4"/>
        <w:rPr>
          <w:lang w:eastAsia="ja-JP"/>
        </w:rPr>
      </w:pPr>
      <w:r w:rsidRPr="00BA3BAD">
        <w:rPr>
          <w:lang w:eastAsia="ja-JP"/>
        </w:rPr>
        <w:t>Syntax</w:t>
      </w:r>
    </w:p>
    <w:p w14:paraId="2542F3EB" w14:textId="77777777" w:rsidR="00AD5D5B" w:rsidRPr="00BA3BAD" w:rsidRDefault="00AD5D5B" w:rsidP="00866D34">
      <w:pPr>
        <w:rPr>
          <w:rFonts w:eastAsia="SimSun"/>
          <w:lang w:eastAsia="ja-JP"/>
        </w:rPr>
      </w:pPr>
      <w:r w:rsidRPr="00BA3BAD">
        <w:rPr>
          <w:rFonts w:eastAsia="SimSun"/>
          <w:lang w:eastAsia="ja-JP"/>
        </w:rPr>
        <w:t>bool myVehicleDef::NeedRampLc()</w:t>
      </w:r>
    </w:p>
    <w:p w14:paraId="149441CF" w14:textId="77777777" w:rsidR="00AD5D5B" w:rsidRPr="00BA3BAD" w:rsidRDefault="00AD5D5B" w:rsidP="00323E4D">
      <w:pPr>
        <w:pStyle w:val="Heading4"/>
        <w:rPr>
          <w:lang w:eastAsia="ja-JP"/>
        </w:rPr>
      </w:pPr>
      <w:r w:rsidRPr="00BA3BAD">
        <w:rPr>
          <w:lang w:eastAsia="ja-JP"/>
        </w:rPr>
        <w:t>Description</w:t>
      </w:r>
    </w:p>
    <w:p w14:paraId="16AD67F6" w14:textId="77777777" w:rsidR="00AD5D5B" w:rsidRPr="00BA3BAD" w:rsidRDefault="00AD5D5B" w:rsidP="00866D34">
      <w:pPr>
        <w:rPr>
          <w:rFonts w:eastAsia="SimSun"/>
          <w:lang w:eastAsia="ja-JP"/>
        </w:rPr>
      </w:pPr>
      <w:r w:rsidRPr="00BA3BAD">
        <w:rPr>
          <w:rFonts w:eastAsia="SimSun"/>
          <w:lang w:eastAsia="ja-JP"/>
        </w:rPr>
        <w:t>This function determines if a subject driver needs to make a mandatory lane change from the on-ramp acceleration lane. It also computes the MLC desire for the driver.</w:t>
      </w:r>
    </w:p>
    <w:p w14:paraId="1579FFF8" w14:textId="77777777" w:rsidR="00AD5D5B" w:rsidRPr="00BA3BAD" w:rsidRDefault="00AD5D5B" w:rsidP="00323E4D">
      <w:pPr>
        <w:pStyle w:val="Heading4"/>
        <w:rPr>
          <w:lang w:eastAsia="ja-JP"/>
        </w:rPr>
      </w:pPr>
      <w:r w:rsidRPr="00BA3BAD">
        <w:rPr>
          <w:lang w:eastAsia="ja-JP"/>
        </w:rPr>
        <w:t>Inputs Arguments</w:t>
      </w:r>
    </w:p>
    <w:p w14:paraId="045D7808" w14:textId="77777777" w:rsidR="00AD5D5B" w:rsidRPr="00BA3BAD" w:rsidRDefault="00AD5D5B" w:rsidP="00866D34">
      <w:pPr>
        <w:rPr>
          <w:rFonts w:eastAsia="SimSun"/>
          <w:lang w:eastAsia="ja-JP"/>
        </w:rPr>
      </w:pPr>
      <w:r w:rsidRPr="00BA3BAD">
        <w:rPr>
          <w:rFonts w:eastAsia="SimSun"/>
          <w:lang w:eastAsia="ja-JP"/>
        </w:rPr>
        <w:t>None.</w:t>
      </w:r>
    </w:p>
    <w:p w14:paraId="10D28175" w14:textId="77777777" w:rsidR="00AD5D5B" w:rsidRPr="00BA3BAD" w:rsidRDefault="00AD5D5B" w:rsidP="00323E4D">
      <w:pPr>
        <w:pStyle w:val="Heading4"/>
        <w:rPr>
          <w:lang w:eastAsia="ja-JP"/>
        </w:rPr>
      </w:pPr>
      <w:r w:rsidRPr="00BA3BAD">
        <w:rPr>
          <w:lang w:eastAsia="ja-JP"/>
        </w:rPr>
        <w:t xml:space="preserve">Output Arguments </w:t>
      </w:r>
    </w:p>
    <w:p w14:paraId="5855B521" w14:textId="5EC67CD6" w:rsidR="00866D34" w:rsidRDefault="00AD5D5B" w:rsidP="00866D34">
      <w:pPr>
        <w:rPr>
          <w:rFonts w:eastAsia="SimSun"/>
          <w:lang w:eastAsia="ja-JP"/>
        </w:rPr>
      </w:pPr>
      <w:r w:rsidRPr="00BA3BAD">
        <w:rPr>
          <w:rFonts w:eastAsia="SimSun"/>
          <w:lang w:eastAsia="ja-JP"/>
        </w:rPr>
        <w:t>True</w:t>
      </w:r>
      <w:r w:rsidR="00866D34">
        <w:rPr>
          <w:rFonts w:eastAsia="SimSun"/>
          <w:lang w:eastAsia="ja-JP"/>
        </w:rPr>
        <w:t xml:space="preserve">: </w:t>
      </w:r>
      <w:r w:rsidRPr="00BA3BAD">
        <w:rPr>
          <w:rFonts w:eastAsia="SimSun"/>
          <w:lang w:eastAsia="ja-JP"/>
        </w:rPr>
        <w:t>the subject driver needs to perform a mandatory lane change from the on-ramp</w:t>
      </w:r>
      <w:r w:rsidR="00866D34">
        <w:rPr>
          <w:rFonts w:eastAsia="SimSun"/>
          <w:lang w:eastAsia="ja-JP"/>
        </w:rPr>
        <w:t>.</w:t>
      </w:r>
    </w:p>
    <w:p w14:paraId="4E907D29" w14:textId="77777777" w:rsidR="00866D34" w:rsidRDefault="00866D34" w:rsidP="00866D34">
      <w:pPr>
        <w:rPr>
          <w:rFonts w:eastAsia="SimSun"/>
          <w:lang w:eastAsia="ja-JP"/>
        </w:rPr>
      </w:pPr>
    </w:p>
    <w:p w14:paraId="76BD21F8" w14:textId="1D71D887" w:rsidR="00AD5D5B" w:rsidRPr="00BA3BAD" w:rsidRDefault="00866D34" w:rsidP="00866D34">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driver does not need to perform a mandatory lane change from the on-ramp.</w:t>
      </w:r>
    </w:p>
    <w:p w14:paraId="50CD1756" w14:textId="77777777" w:rsidR="00AD5D5B" w:rsidRPr="00BA3BAD" w:rsidRDefault="00AD5D5B" w:rsidP="00323E4D">
      <w:pPr>
        <w:pStyle w:val="Heading4"/>
        <w:rPr>
          <w:lang w:eastAsia="ja-JP"/>
        </w:rPr>
      </w:pPr>
      <w:r w:rsidRPr="00BA3BAD">
        <w:rPr>
          <w:lang w:eastAsia="ja-JP"/>
        </w:rPr>
        <w:t>Sub-functions</w:t>
      </w:r>
    </w:p>
    <w:p w14:paraId="67051BFA" w14:textId="77777777" w:rsidR="00AD5D5B" w:rsidRPr="00BA3BAD" w:rsidRDefault="00AD5D5B" w:rsidP="00866D34">
      <w:pPr>
        <w:rPr>
          <w:rFonts w:eastAsia="SimSun"/>
          <w:lang w:eastAsia="ja-JP"/>
        </w:rPr>
      </w:pPr>
      <w:r w:rsidRPr="00BA3BAD">
        <w:rPr>
          <w:rFonts w:eastAsia="SimSun"/>
          <w:lang w:eastAsia="ja-JP"/>
        </w:rPr>
        <w:t>CalculateDesireForce()</w:t>
      </w:r>
    </w:p>
    <w:p w14:paraId="4A0F2893" w14:textId="77777777" w:rsidR="00AD5D5B" w:rsidRPr="00BA3BAD" w:rsidRDefault="00AD5D5B" w:rsidP="00323E4D">
      <w:pPr>
        <w:pStyle w:val="Heading4"/>
        <w:rPr>
          <w:lang w:eastAsia="ja-JP"/>
        </w:rPr>
      </w:pPr>
      <w:r w:rsidRPr="00BA3BAD">
        <w:rPr>
          <w:lang w:eastAsia="ja-JP"/>
        </w:rPr>
        <w:t>Pseudo code</w:t>
      </w:r>
    </w:p>
    <w:p w14:paraId="429478AD" w14:textId="67CCD36C" w:rsidR="00AD5D5B" w:rsidRDefault="00AD5D5B" w:rsidP="00866D34">
      <w:pPr>
        <w:rPr>
          <w:rFonts w:eastAsia="SimSun"/>
          <w:lang w:eastAsia="ja-JP"/>
        </w:rPr>
      </w:pPr>
      <w:r w:rsidRPr="00BA3BAD">
        <w:rPr>
          <w:rFonts w:eastAsia="SimSun"/>
          <w:lang w:eastAsia="ja-JP"/>
        </w:rPr>
        <w:t>If (currently on an on-ramp acceleration lane)</w:t>
      </w:r>
      <w:r w:rsidR="00866D34">
        <w:rPr>
          <w:rFonts w:eastAsia="SimSun"/>
          <w:lang w:eastAsia="ja-JP"/>
        </w:rPr>
        <w:t>:</w:t>
      </w:r>
    </w:p>
    <w:p w14:paraId="34358282" w14:textId="77777777" w:rsidR="00866D34" w:rsidRPr="00BA3BAD" w:rsidRDefault="00866D34" w:rsidP="00866D34">
      <w:pPr>
        <w:rPr>
          <w:rFonts w:eastAsia="SimSun"/>
          <w:lang w:eastAsia="ja-JP"/>
        </w:rPr>
      </w:pPr>
    </w:p>
    <w:p w14:paraId="54E6668E" w14:textId="5AD59762" w:rsidR="00AD5D5B" w:rsidRDefault="00AD5D5B" w:rsidP="00866D34">
      <w:pPr>
        <w:pStyle w:val="ListParagraph"/>
        <w:numPr>
          <w:ilvl w:val="0"/>
          <w:numId w:val="163"/>
        </w:numPr>
        <w:rPr>
          <w:rFonts w:eastAsia="SimSun"/>
          <w:lang w:eastAsia="ja-JP"/>
        </w:rPr>
      </w:pPr>
      <w:r w:rsidRPr="00866D34">
        <w:rPr>
          <w:rFonts w:eastAsia="SimSun"/>
          <w:lang w:eastAsia="ja-JP"/>
        </w:rPr>
        <w:t>Calculate MLC desire with CalculateDesireForce()</w:t>
      </w:r>
      <w:r w:rsidR="00866D34">
        <w:rPr>
          <w:rFonts w:eastAsia="SimSun"/>
          <w:lang w:eastAsia="ja-JP"/>
        </w:rPr>
        <w:t>.</w:t>
      </w:r>
    </w:p>
    <w:p w14:paraId="6E0457DE" w14:textId="3AA57350" w:rsidR="00866D34" w:rsidRPr="00866D34" w:rsidRDefault="00866D34" w:rsidP="00866D34">
      <w:pPr>
        <w:rPr>
          <w:rFonts w:eastAsia="SimSun"/>
          <w:lang w:eastAsia="ja-JP"/>
        </w:rPr>
      </w:pPr>
    </w:p>
    <w:p w14:paraId="0023FD76" w14:textId="5E2CFED6" w:rsidR="00866D34" w:rsidRPr="00866D34" w:rsidRDefault="00AD5D5B" w:rsidP="00866D34">
      <w:pPr>
        <w:pStyle w:val="ListParagraph"/>
        <w:numPr>
          <w:ilvl w:val="0"/>
          <w:numId w:val="163"/>
        </w:numPr>
        <w:rPr>
          <w:rFonts w:eastAsia="SimSun"/>
          <w:lang w:eastAsia="ja-JP"/>
        </w:rPr>
      </w:pPr>
      <w:r w:rsidRPr="00866D34">
        <w:rPr>
          <w:rFonts w:eastAsia="SimSun"/>
          <w:lang w:eastAsia="ja-JP"/>
        </w:rPr>
        <w:t>If (current gap is acceptable)</w:t>
      </w:r>
      <w:r w:rsidR="00866D34">
        <w:rPr>
          <w:rFonts w:eastAsia="SimSun"/>
          <w:lang w:eastAsia="ja-JP"/>
        </w:rPr>
        <w:t>:</w:t>
      </w:r>
    </w:p>
    <w:p w14:paraId="62CE4394" w14:textId="7E7AD9A4" w:rsidR="00AD5D5B" w:rsidRDefault="00AD5D5B" w:rsidP="00866D34">
      <w:pPr>
        <w:pStyle w:val="ListParagraph"/>
        <w:numPr>
          <w:ilvl w:val="1"/>
          <w:numId w:val="83"/>
        </w:numPr>
        <w:rPr>
          <w:rFonts w:eastAsia="SimSun"/>
          <w:lang w:eastAsia="ja-JP"/>
        </w:rPr>
      </w:pPr>
      <w:r w:rsidRPr="00866D34">
        <w:rPr>
          <w:rFonts w:eastAsia="SimSun"/>
          <w:lang w:eastAsia="ja-JP"/>
        </w:rPr>
        <w:t>Set MCL desire = max desire, allowing the subject vehicle to take the gap</w:t>
      </w:r>
      <w:r w:rsidR="00866D34">
        <w:rPr>
          <w:rFonts w:eastAsia="SimSun"/>
          <w:lang w:eastAsia="ja-JP"/>
        </w:rPr>
        <w:t>.</w:t>
      </w:r>
    </w:p>
    <w:p w14:paraId="531995D0" w14:textId="77777777" w:rsidR="00866D34" w:rsidRPr="00866D34" w:rsidRDefault="00866D34" w:rsidP="00866D34">
      <w:pPr>
        <w:rPr>
          <w:rFonts w:eastAsia="SimSun"/>
          <w:lang w:eastAsia="ja-JP"/>
        </w:rPr>
      </w:pPr>
    </w:p>
    <w:p w14:paraId="1E037A55" w14:textId="174BCB1F" w:rsidR="00AD5D5B" w:rsidRPr="00866D34" w:rsidRDefault="00AD5D5B" w:rsidP="00866D34">
      <w:pPr>
        <w:pStyle w:val="ListParagraph"/>
        <w:numPr>
          <w:ilvl w:val="0"/>
          <w:numId w:val="163"/>
        </w:numPr>
        <w:rPr>
          <w:rFonts w:eastAsia="SimSun"/>
          <w:lang w:eastAsia="ja-JP"/>
        </w:rPr>
      </w:pPr>
      <w:r w:rsidRPr="00866D34">
        <w:rPr>
          <w:rFonts w:eastAsia="SimSun"/>
          <w:lang w:eastAsia="ja-JP"/>
        </w:rPr>
        <w:t>Return True</w:t>
      </w:r>
      <w:r w:rsidR="00866D34">
        <w:rPr>
          <w:rFonts w:eastAsia="SimSun"/>
          <w:lang w:eastAsia="ja-JP"/>
        </w:rPr>
        <w:t>.</w:t>
      </w:r>
    </w:p>
    <w:p w14:paraId="4728CD7C" w14:textId="77777777" w:rsidR="00866D34" w:rsidRDefault="00866D34" w:rsidP="00866D34">
      <w:pPr>
        <w:rPr>
          <w:rFonts w:eastAsia="SimSun"/>
          <w:lang w:eastAsia="ja-JP"/>
        </w:rPr>
      </w:pPr>
    </w:p>
    <w:p w14:paraId="0678C222" w14:textId="700BFF1A" w:rsidR="00AD5D5B" w:rsidRDefault="00AD5D5B" w:rsidP="00866D34">
      <w:pPr>
        <w:rPr>
          <w:rFonts w:eastAsia="SimSun"/>
          <w:lang w:eastAsia="ja-JP"/>
        </w:rPr>
      </w:pPr>
      <w:r w:rsidRPr="00BA3BAD">
        <w:rPr>
          <w:rFonts w:eastAsia="SimSun"/>
          <w:lang w:eastAsia="ja-JP"/>
        </w:rPr>
        <w:t>Else if (lane drop in next section)</w:t>
      </w:r>
      <w:r w:rsidR="00866D34">
        <w:rPr>
          <w:rFonts w:eastAsia="SimSun"/>
          <w:lang w:eastAsia="ja-JP"/>
        </w:rPr>
        <w:t>:</w:t>
      </w:r>
    </w:p>
    <w:p w14:paraId="174E0566" w14:textId="77777777" w:rsidR="00866D34" w:rsidRPr="00BA3BAD" w:rsidRDefault="00866D34" w:rsidP="00866D34">
      <w:pPr>
        <w:rPr>
          <w:rFonts w:eastAsia="SimSun"/>
          <w:lang w:eastAsia="ja-JP"/>
        </w:rPr>
      </w:pPr>
    </w:p>
    <w:p w14:paraId="61BC4F1E" w14:textId="4652234A" w:rsidR="00AD5D5B" w:rsidRDefault="00AD5D5B" w:rsidP="00866D34">
      <w:pPr>
        <w:pStyle w:val="ListParagraph"/>
        <w:numPr>
          <w:ilvl w:val="0"/>
          <w:numId w:val="164"/>
        </w:numPr>
        <w:rPr>
          <w:rFonts w:eastAsia="SimSun"/>
          <w:lang w:eastAsia="ja-JP"/>
        </w:rPr>
      </w:pPr>
      <w:r w:rsidRPr="00866D34">
        <w:rPr>
          <w:rFonts w:eastAsia="SimSun"/>
          <w:lang w:eastAsia="ja-JP"/>
        </w:rPr>
        <w:t>Calculate MLC desire with CalculateDesireForce()</w:t>
      </w:r>
      <w:r w:rsidR="00866D34">
        <w:rPr>
          <w:rFonts w:eastAsia="SimSun"/>
          <w:lang w:eastAsia="ja-JP"/>
        </w:rPr>
        <w:t>.</w:t>
      </w:r>
    </w:p>
    <w:p w14:paraId="5BC5DE68" w14:textId="77777777" w:rsidR="00866D34" w:rsidRPr="00866D34" w:rsidRDefault="00866D34" w:rsidP="00866D34">
      <w:pPr>
        <w:rPr>
          <w:rFonts w:eastAsia="SimSun"/>
          <w:lang w:eastAsia="ja-JP"/>
        </w:rPr>
      </w:pPr>
    </w:p>
    <w:p w14:paraId="3B5A1865" w14:textId="403A1F49" w:rsidR="00866D34" w:rsidRPr="00866D34" w:rsidRDefault="00AD5D5B" w:rsidP="00866D34">
      <w:pPr>
        <w:pStyle w:val="ListParagraph"/>
        <w:numPr>
          <w:ilvl w:val="0"/>
          <w:numId w:val="164"/>
        </w:numPr>
        <w:rPr>
          <w:rFonts w:eastAsia="SimSun"/>
          <w:lang w:eastAsia="ja-JP"/>
        </w:rPr>
      </w:pPr>
      <w:r w:rsidRPr="00866D34">
        <w:rPr>
          <w:rFonts w:eastAsia="SimSun"/>
          <w:lang w:eastAsia="ja-JP"/>
        </w:rPr>
        <w:t>If (current gap is acceptable)</w:t>
      </w:r>
      <w:r w:rsidR="00866D34">
        <w:rPr>
          <w:rFonts w:eastAsia="SimSun"/>
          <w:lang w:eastAsia="ja-JP"/>
        </w:rPr>
        <w:t>:</w:t>
      </w:r>
    </w:p>
    <w:p w14:paraId="397C2EC5" w14:textId="3FD4B9A1" w:rsidR="00AD5D5B" w:rsidRDefault="00AD5D5B" w:rsidP="00866D34">
      <w:pPr>
        <w:pStyle w:val="ListParagraph"/>
        <w:numPr>
          <w:ilvl w:val="1"/>
          <w:numId w:val="83"/>
        </w:numPr>
        <w:rPr>
          <w:rFonts w:eastAsia="SimSun"/>
          <w:lang w:eastAsia="ja-JP"/>
        </w:rPr>
      </w:pPr>
      <w:r w:rsidRPr="00866D34">
        <w:rPr>
          <w:rFonts w:eastAsia="SimSun"/>
          <w:lang w:eastAsia="ja-JP"/>
        </w:rPr>
        <w:t>Set MCL desire = max desire, allowing the subject vehicle to take the gap</w:t>
      </w:r>
      <w:r w:rsidR="00866D34">
        <w:rPr>
          <w:rFonts w:eastAsia="SimSun"/>
          <w:lang w:eastAsia="ja-JP"/>
        </w:rPr>
        <w:t>.</w:t>
      </w:r>
    </w:p>
    <w:p w14:paraId="5EA51DBE" w14:textId="77777777" w:rsidR="00866D34" w:rsidRPr="00866D34" w:rsidRDefault="00866D34" w:rsidP="00866D34">
      <w:pPr>
        <w:rPr>
          <w:rFonts w:eastAsia="SimSun"/>
          <w:lang w:eastAsia="ja-JP"/>
        </w:rPr>
      </w:pPr>
    </w:p>
    <w:p w14:paraId="6C1B11E2" w14:textId="7D02368E" w:rsidR="00AD5D5B" w:rsidRPr="00866D34" w:rsidRDefault="00AD5D5B" w:rsidP="00866D34">
      <w:pPr>
        <w:pStyle w:val="ListParagraph"/>
        <w:numPr>
          <w:ilvl w:val="0"/>
          <w:numId w:val="164"/>
        </w:numPr>
        <w:rPr>
          <w:rFonts w:eastAsia="SimSun"/>
          <w:lang w:eastAsia="ja-JP"/>
        </w:rPr>
      </w:pPr>
      <w:r w:rsidRPr="00866D34">
        <w:rPr>
          <w:rFonts w:eastAsia="SimSun"/>
          <w:lang w:eastAsia="ja-JP"/>
        </w:rPr>
        <w:t>Return True</w:t>
      </w:r>
      <w:r w:rsidR="00866D34">
        <w:rPr>
          <w:rFonts w:eastAsia="SimSun"/>
          <w:lang w:eastAsia="ja-JP"/>
        </w:rPr>
        <w:t>.</w:t>
      </w:r>
    </w:p>
    <w:p w14:paraId="2CE28742" w14:textId="77777777" w:rsidR="00866D34" w:rsidRDefault="00866D34" w:rsidP="00866D34">
      <w:pPr>
        <w:rPr>
          <w:rFonts w:eastAsia="SimSun"/>
          <w:lang w:eastAsia="ja-JP"/>
        </w:rPr>
      </w:pPr>
    </w:p>
    <w:p w14:paraId="6589EE88" w14:textId="5E0C71B3" w:rsidR="00AD5D5B" w:rsidRDefault="00AD5D5B" w:rsidP="00866D34">
      <w:pPr>
        <w:rPr>
          <w:rFonts w:eastAsia="SimSun"/>
          <w:lang w:eastAsia="ja-JP"/>
        </w:rPr>
      </w:pPr>
      <w:r w:rsidRPr="00BA3BAD">
        <w:rPr>
          <w:rFonts w:eastAsia="SimSun"/>
          <w:lang w:eastAsia="ja-JP"/>
        </w:rPr>
        <w:t>Else</w:t>
      </w:r>
      <w:r w:rsidR="00866D34">
        <w:rPr>
          <w:rFonts w:eastAsia="SimSun"/>
          <w:lang w:eastAsia="ja-JP"/>
        </w:rPr>
        <w:t>:</w:t>
      </w:r>
    </w:p>
    <w:p w14:paraId="48CF2C40" w14:textId="77777777" w:rsidR="00866D34" w:rsidRPr="00BA3BAD" w:rsidRDefault="00866D34" w:rsidP="00866D34">
      <w:pPr>
        <w:rPr>
          <w:rFonts w:eastAsia="SimSun"/>
          <w:lang w:eastAsia="ja-JP"/>
        </w:rPr>
      </w:pPr>
    </w:p>
    <w:p w14:paraId="7790B2BE" w14:textId="1A7F484C" w:rsidR="00AD5D5B" w:rsidRPr="00866D34" w:rsidRDefault="00AD5D5B" w:rsidP="00866D34">
      <w:pPr>
        <w:pStyle w:val="ListParagraph"/>
        <w:numPr>
          <w:ilvl w:val="0"/>
          <w:numId w:val="165"/>
        </w:numPr>
        <w:rPr>
          <w:rFonts w:eastAsia="SimSun"/>
          <w:lang w:eastAsia="ja-JP"/>
        </w:rPr>
      </w:pPr>
      <w:r w:rsidRPr="00866D34">
        <w:rPr>
          <w:rFonts w:eastAsia="SimSun"/>
          <w:lang w:eastAsia="ja-JP"/>
        </w:rPr>
        <w:t>Return False</w:t>
      </w:r>
      <w:r w:rsidR="00866D34">
        <w:rPr>
          <w:rFonts w:eastAsia="SimSun"/>
          <w:lang w:eastAsia="ja-JP"/>
        </w:rPr>
        <w:t>.</w:t>
      </w:r>
    </w:p>
    <w:p w14:paraId="05260CFA" w14:textId="77777777" w:rsidR="00AD5D5B" w:rsidRPr="00BA3BAD" w:rsidRDefault="00AD5D5B" w:rsidP="00866D34">
      <w:pPr>
        <w:rPr>
          <w:rFonts w:eastAsia="SimSun"/>
          <w:lang w:eastAsia="ja-JP"/>
        </w:rPr>
      </w:pPr>
    </w:p>
    <w:p w14:paraId="1FCC804E" w14:textId="77777777" w:rsidR="00AD5D5B" w:rsidRPr="00BA3BAD" w:rsidRDefault="00AD5D5B" w:rsidP="00323E4D">
      <w:pPr>
        <w:pStyle w:val="Heading3"/>
      </w:pPr>
      <w:bookmarkStart w:id="137" w:name="_Toc35777911"/>
      <w:r w:rsidRPr="00BA3BAD">
        <w:lastRenderedPageBreak/>
        <w:t>PosCf</w:t>
      </w:r>
      <w:bookmarkEnd w:id="137"/>
    </w:p>
    <w:p w14:paraId="0362EDA2" w14:textId="77777777" w:rsidR="00AD5D5B" w:rsidRPr="00BA3BAD" w:rsidRDefault="00AD5D5B" w:rsidP="00323E4D">
      <w:pPr>
        <w:pStyle w:val="Heading4"/>
        <w:rPr>
          <w:lang w:eastAsia="ja-JP"/>
        </w:rPr>
      </w:pPr>
      <w:r w:rsidRPr="00BA3BAD">
        <w:rPr>
          <w:lang w:eastAsia="ja-JP"/>
        </w:rPr>
        <w:t>Syntax</w:t>
      </w:r>
    </w:p>
    <w:p w14:paraId="0543034C" w14:textId="77777777" w:rsidR="00AD5D5B" w:rsidRPr="00BA3BAD" w:rsidRDefault="00AD5D5B" w:rsidP="009B6EA2">
      <w:pPr>
        <w:rPr>
          <w:rFonts w:eastAsia="SimSun"/>
          <w:lang w:eastAsia="ja-JP"/>
        </w:rPr>
      </w:pPr>
      <w:r w:rsidRPr="00BA3BAD">
        <w:rPr>
          <w:rFonts w:eastAsia="SimSun"/>
          <w:lang w:eastAsia="ja-JP"/>
        </w:rPr>
        <w:t>double myVehicleDef::PosCf(const A2SimVehicle* leader, int shortGap, double beta, double alpha, double relaxation)</w:t>
      </w:r>
    </w:p>
    <w:p w14:paraId="76E22ADC" w14:textId="77777777" w:rsidR="00AD5D5B" w:rsidRPr="00BA3BAD" w:rsidRDefault="00AD5D5B" w:rsidP="00323E4D">
      <w:pPr>
        <w:pStyle w:val="Heading4"/>
        <w:rPr>
          <w:lang w:eastAsia="ja-JP"/>
        </w:rPr>
      </w:pPr>
      <w:r w:rsidRPr="00BA3BAD">
        <w:rPr>
          <w:lang w:eastAsia="ja-JP"/>
        </w:rPr>
        <w:t>Description</w:t>
      </w:r>
    </w:p>
    <w:p w14:paraId="5D933939" w14:textId="77777777" w:rsidR="00AD5D5B" w:rsidRPr="00BA3BAD" w:rsidRDefault="00AD5D5B" w:rsidP="009B6EA2">
      <w:pPr>
        <w:rPr>
          <w:rFonts w:eastAsia="SimSun"/>
          <w:lang w:eastAsia="ja-JP"/>
        </w:rPr>
      </w:pPr>
      <w:r w:rsidRPr="00BA3BAD">
        <w:rPr>
          <w:rFonts w:eastAsia="SimSun"/>
          <w:lang w:eastAsia="ja-JP"/>
        </w:rPr>
        <w:t xml:space="preserve">This function calls </w:t>
      </w:r>
      <w:r w:rsidRPr="00BA3BAD">
        <w:rPr>
          <w:rFonts w:eastAsia="SimSun"/>
          <w:i/>
          <w:lang w:eastAsia="ja-JP"/>
        </w:rPr>
        <w:t>BaseCfModel()</w:t>
      </w:r>
      <w:r w:rsidRPr="00BA3BAD">
        <w:rPr>
          <w:rFonts w:eastAsia="SimSun"/>
          <w:lang w:eastAsia="ja-JP"/>
        </w:rPr>
        <w:t xml:space="preserve"> and computes the new position for a subject vehicle. Parameters needed to run </w:t>
      </w:r>
      <w:r w:rsidRPr="00BA3BAD">
        <w:rPr>
          <w:rFonts w:eastAsia="SimSun"/>
          <w:i/>
          <w:lang w:eastAsia="ja-JP"/>
        </w:rPr>
        <w:t>BaseCfModel()</w:t>
      </w:r>
      <w:r w:rsidRPr="00BA3BAD">
        <w:rPr>
          <w:rFonts w:eastAsia="SimSun"/>
          <w:lang w:eastAsia="ja-JP"/>
        </w:rPr>
        <w:t xml:space="preserve"> are directly read from the </w:t>
      </w:r>
      <w:r w:rsidRPr="00BA3BAD">
        <w:rPr>
          <w:rFonts w:eastAsia="SimSun"/>
          <w:i/>
          <w:lang w:eastAsia="ja-JP"/>
        </w:rPr>
        <w:t xml:space="preserve">myVehicleDef </w:t>
      </w:r>
      <w:r w:rsidRPr="00BA3BAD">
        <w:rPr>
          <w:rFonts w:eastAsia="SimSun"/>
          <w:lang w:eastAsia="ja-JP"/>
        </w:rPr>
        <w:t>object.</w:t>
      </w:r>
    </w:p>
    <w:p w14:paraId="740730EC" w14:textId="77777777" w:rsidR="00AD5D5B" w:rsidRPr="00BA3BAD" w:rsidRDefault="00AD5D5B" w:rsidP="00323E4D">
      <w:pPr>
        <w:pStyle w:val="Heading4"/>
        <w:rPr>
          <w:lang w:eastAsia="ja-JP"/>
        </w:rPr>
      </w:pPr>
      <w:r w:rsidRPr="00BA3BAD">
        <w:rPr>
          <w:lang w:eastAsia="ja-JP"/>
        </w:rPr>
        <w:t>Inputs Arguments</w:t>
      </w:r>
    </w:p>
    <w:p w14:paraId="52ECB92E" w14:textId="77777777" w:rsidR="00AD5D5B" w:rsidRPr="00BA3BAD" w:rsidRDefault="00AD5D5B" w:rsidP="00BA5E26">
      <w:pPr>
        <w:rPr>
          <w:rFonts w:eastAsia="SimSun"/>
          <w:lang w:eastAsia="ja-JP"/>
        </w:rPr>
      </w:pPr>
      <w:r w:rsidRPr="00BA3BAD">
        <w:rPr>
          <w:rFonts w:eastAsia="SimSun"/>
          <w:lang w:eastAsia="ja-JP"/>
        </w:rPr>
        <w:t>leader: pointer to the front vehicle.</w:t>
      </w:r>
    </w:p>
    <w:p w14:paraId="7CA7CE8B" w14:textId="77777777" w:rsidR="00BA5E26" w:rsidRDefault="00BA5E26" w:rsidP="00BA5E26">
      <w:pPr>
        <w:rPr>
          <w:rFonts w:eastAsia="SimSun"/>
          <w:lang w:eastAsia="ja-JP"/>
        </w:rPr>
      </w:pPr>
    </w:p>
    <w:p w14:paraId="18F45410" w14:textId="77777777" w:rsidR="00BA5E26" w:rsidRDefault="00AD5D5B" w:rsidP="00BA5E26">
      <w:pPr>
        <w:rPr>
          <w:rFonts w:eastAsia="SimSun"/>
          <w:lang w:eastAsia="ja-JP"/>
        </w:rPr>
      </w:pPr>
      <w:r w:rsidRPr="00BA3BAD">
        <w:rPr>
          <w:rFonts w:eastAsia="SimSun"/>
          <w:lang w:eastAsia="ja-JP"/>
        </w:rPr>
        <w:t xml:space="preserve">shortGap: a flagger indicating if adjustment coefficients should be applied to the reaction time, </w:t>
      </w:r>
    </w:p>
    <w:p w14:paraId="33C2EE9F" w14:textId="77777777" w:rsidR="00BA5E26" w:rsidRDefault="00BA5E26" w:rsidP="00BA5E26">
      <w:pPr>
        <w:rPr>
          <w:rFonts w:eastAsia="SimSun"/>
          <w:lang w:eastAsia="ja-JP"/>
        </w:rPr>
      </w:pPr>
    </w:p>
    <w:p w14:paraId="5E8905D5" w14:textId="72294181" w:rsidR="00AD5D5B" w:rsidRPr="00BA3BAD" w:rsidRDefault="00AD5D5B" w:rsidP="00BA5E26">
      <w:pPr>
        <w:rPr>
          <w:rFonts w:eastAsia="SimSun"/>
          <w:lang w:eastAsia="ja-JP"/>
        </w:rPr>
      </w:pPr>
      <w:r w:rsidRPr="00BA3BAD">
        <w:rPr>
          <w:rFonts w:eastAsia="SimSun"/>
          <w:lang w:eastAsia="ja-JP"/>
        </w:rPr>
        <w:t>desired headway and the jam gap.</w:t>
      </w:r>
    </w:p>
    <w:p w14:paraId="7437D990" w14:textId="77777777" w:rsidR="00BA5E26" w:rsidRDefault="00BA5E26" w:rsidP="00BA5E26">
      <w:pPr>
        <w:rPr>
          <w:rFonts w:eastAsia="SimSun"/>
          <w:lang w:eastAsia="ja-JP"/>
        </w:rPr>
      </w:pPr>
    </w:p>
    <w:p w14:paraId="49B19A57" w14:textId="6803C8B6" w:rsidR="00AD5D5B" w:rsidRPr="00BA3BAD" w:rsidRDefault="00AD5D5B" w:rsidP="00BA5E26">
      <w:pPr>
        <w:rPr>
          <w:rFonts w:eastAsia="SimSun"/>
          <w:lang w:eastAsia="ja-JP"/>
        </w:rPr>
      </w:pPr>
      <w:r w:rsidRPr="00BA3BAD">
        <w:rPr>
          <w:rFonts w:eastAsia="SimSun"/>
          <w:lang w:eastAsia="ja-JP"/>
        </w:rPr>
        <w:t>alpha: adjustment coefficient for jam gap.</w:t>
      </w:r>
    </w:p>
    <w:p w14:paraId="7885883B" w14:textId="77777777" w:rsidR="00BA5E26" w:rsidRDefault="00BA5E26" w:rsidP="00BA5E26">
      <w:pPr>
        <w:rPr>
          <w:rFonts w:eastAsia="SimSun"/>
          <w:lang w:eastAsia="ja-JP"/>
        </w:rPr>
      </w:pPr>
    </w:p>
    <w:p w14:paraId="3D7ACCE7" w14:textId="182FB027" w:rsidR="00AD5D5B" w:rsidRPr="00BA3BAD" w:rsidRDefault="00AD5D5B" w:rsidP="00BA5E26">
      <w:pPr>
        <w:rPr>
          <w:rFonts w:eastAsia="SimSun"/>
          <w:lang w:eastAsia="ja-JP"/>
        </w:rPr>
      </w:pPr>
      <w:r w:rsidRPr="00BA3BAD">
        <w:rPr>
          <w:rFonts w:eastAsia="SimSun"/>
          <w:lang w:eastAsia="ja-JP"/>
        </w:rPr>
        <w:t>beta: adjustment coefficient for reaction time.</w:t>
      </w:r>
    </w:p>
    <w:p w14:paraId="2FC5142C" w14:textId="77777777" w:rsidR="00BA5E26" w:rsidRDefault="00BA5E26" w:rsidP="00BA5E26">
      <w:pPr>
        <w:rPr>
          <w:rFonts w:eastAsia="SimSun"/>
          <w:lang w:eastAsia="ja-JP"/>
        </w:rPr>
      </w:pPr>
    </w:p>
    <w:p w14:paraId="2B1396D5" w14:textId="1D67BCDC" w:rsidR="00AD5D5B" w:rsidRPr="00BA3BAD" w:rsidRDefault="00AD5D5B" w:rsidP="00BA5E26">
      <w:pPr>
        <w:rPr>
          <w:rFonts w:eastAsia="SimSun"/>
          <w:lang w:eastAsia="ja-JP"/>
        </w:rPr>
      </w:pPr>
      <w:r w:rsidRPr="00BA3BAD">
        <w:rPr>
          <w:rFonts w:eastAsia="SimSun"/>
          <w:lang w:eastAsia="ja-JP"/>
        </w:rPr>
        <w:t>relaxation: adjustment coefficient for desired headway.</w:t>
      </w:r>
    </w:p>
    <w:p w14:paraId="298E25D9" w14:textId="77777777" w:rsidR="00AD5D5B" w:rsidRPr="00BA3BAD" w:rsidRDefault="00AD5D5B" w:rsidP="00323E4D">
      <w:pPr>
        <w:pStyle w:val="Heading4"/>
        <w:rPr>
          <w:lang w:eastAsia="ja-JP"/>
        </w:rPr>
      </w:pPr>
      <w:r w:rsidRPr="00BA3BAD">
        <w:rPr>
          <w:lang w:eastAsia="ja-JP"/>
        </w:rPr>
        <w:t xml:space="preserve">Output Arguments </w:t>
      </w:r>
    </w:p>
    <w:p w14:paraId="4D4EBFB6" w14:textId="77777777" w:rsidR="00AD5D5B" w:rsidRPr="00BA3BAD" w:rsidRDefault="00AD5D5B" w:rsidP="00BA5E26">
      <w:pPr>
        <w:rPr>
          <w:rFonts w:eastAsia="SimSun"/>
          <w:lang w:eastAsia="ja-JP"/>
        </w:rPr>
      </w:pPr>
      <w:r w:rsidRPr="00BA3BAD">
        <w:rPr>
          <w:rFonts w:eastAsia="SimSun"/>
          <w:lang w:eastAsia="ja-JP"/>
        </w:rPr>
        <w:t>New position for the subject vehicle.</w:t>
      </w:r>
    </w:p>
    <w:p w14:paraId="611D86B3" w14:textId="77777777" w:rsidR="00AD5D5B" w:rsidRPr="00BA3BAD" w:rsidRDefault="00AD5D5B" w:rsidP="00323E4D">
      <w:pPr>
        <w:pStyle w:val="Heading4"/>
        <w:rPr>
          <w:lang w:eastAsia="ja-JP"/>
        </w:rPr>
      </w:pPr>
      <w:r w:rsidRPr="00BA3BAD">
        <w:rPr>
          <w:lang w:eastAsia="ja-JP"/>
        </w:rPr>
        <w:t>Sub-functions</w:t>
      </w:r>
    </w:p>
    <w:p w14:paraId="44C57C36" w14:textId="77777777" w:rsidR="00AD5D5B" w:rsidRPr="00BA3BAD" w:rsidRDefault="00AD5D5B" w:rsidP="00BA5E26">
      <w:pPr>
        <w:rPr>
          <w:rFonts w:eastAsia="SimSun"/>
          <w:lang w:eastAsia="ja-JP"/>
        </w:rPr>
      </w:pPr>
      <w:r w:rsidRPr="00BA3BAD">
        <w:rPr>
          <w:rFonts w:eastAsia="SimSun"/>
          <w:lang w:eastAsia="ja-JP"/>
        </w:rPr>
        <w:t>BaseCfModel ()</w:t>
      </w:r>
    </w:p>
    <w:p w14:paraId="673AEEC5" w14:textId="77777777" w:rsidR="00AD5D5B" w:rsidRPr="00BA3BAD" w:rsidRDefault="00AD5D5B" w:rsidP="00BA5E26">
      <w:pPr>
        <w:rPr>
          <w:rFonts w:eastAsia="SimSun"/>
          <w:lang w:eastAsia="ja-JP"/>
        </w:rPr>
      </w:pPr>
    </w:p>
    <w:p w14:paraId="5AE6DC86" w14:textId="77777777" w:rsidR="00AD5D5B" w:rsidRPr="00BA3BAD" w:rsidRDefault="00AD5D5B" w:rsidP="00323E4D">
      <w:pPr>
        <w:pStyle w:val="Heading3"/>
      </w:pPr>
      <w:bookmarkStart w:id="138" w:name="_Toc35777912"/>
      <w:r w:rsidRPr="00BA3BAD">
        <w:t>PosCf2EndofExitTurning</w:t>
      </w:r>
      <w:bookmarkEnd w:id="138"/>
    </w:p>
    <w:p w14:paraId="65A6DC2A" w14:textId="77777777" w:rsidR="00AD5D5B" w:rsidRPr="00BA3BAD" w:rsidRDefault="00AD5D5B" w:rsidP="00323E4D">
      <w:pPr>
        <w:pStyle w:val="Heading4"/>
        <w:rPr>
          <w:lang w:eastAsia="ja-JP"/>
        </w:rPr>
      </w:pPr>
      <w:r w:rsidRPr="00BA3BAD">
        <w:rPr>
          <w:lang w:eastAsia="ja-JP"/>
        </w:rPr>
        <w:t>Syntax</w:t>
      </w:r>
    </w:p>
    <w:p w14:paraId="4D592F25" w14:textId="77777777" w:rsidR="00AD5D5B" w:rsidRPr="00BA3BAD" w:rsidRDefault="00AD5D5B" w:rsidP="00BA5E26">
      <w:pPr>
        <w:rPr>
          <w:rFonts w:eastAsia="SimSun"/>
          <w:lang w:eastAsia="ja-JP"/>
        </w:rPr>
      </w:pPr>
      <w:r w:rsidRPr="00BA3BAD">
        <w:rPr>
          <w:rFonts w:eastAsia="SimSun"/>
          <w:lang w:eastAsia="ja-JP"/>
        </w:rPr>
        <w:t>double myVehicleDef::PosCf2EndofExitTurning()</w:t>
      </w:r>
    </w:p>
    <w:p w14:paraId="717269E4" w14:textId="77777777" w:rsidR="00AD5D5B" w:rsidRPr="00BA3BAD" w:rsidRDefault="00AD5D5B" w:rsidP="00323E4D">
      <w:pPr>
        <w:pStyle w:val="Heading4"/>
        <w:rPr>
          <w:lang w:eastAsia="ja-JP"/>
        </w:rPr>
      </w:pPr>
      <w:r w:rsidRPr="00BA3BAD">
        <w:rPr>
          <w:lang w:eastAsia="ja-JP"/>
        </w:rPr>
        <w:t>Description</w:t>
      </w:r>
    </w:p>
    <w:p w14:paraId="4D554CA8" w14:textId="338C6B04" w:rsidR="00AD5D5B" w:rsidRPr="00BA3BAD" w:rsidRDefault="00AD5D5B" w:rsidP="00BA5E26">
      <w:pPr>
        <w:rPr>
          <w:rFonts w:eastAsia="SimSun"/>
          <w:lang w:eastAsia="ja-JP"/>
        </w:rPr>
      </w:pPr>
      <w:r w:rsidRPr="00BA3BAD">
        <w:rPr>
          <w:rFonts w:eastAsia="SimSun"/>
          <w:lang w:eastAsia="ja-JP"/>
        </w:rPr>
        <w:t xml:space="preserve">This function calls </w:t>
      </w:r>
      <w:r w:rsidRPr="00BA3BAD">
        <w:rPr>
          <w:rFonts w:eastAsia="SimSun"/>
          <w:i/>
          <w:lang w:eastAsia="ja-JP"/>
        </w:rPr>
        <w:t>BaseCfModel</w:t>
      </w:r>
      <w:r w:rsidRPr="00BA3BAD">
        <w:rPr>
          <w:rFonts w:eastAsia="SimSun"/>
          <w:lang w:eastAsia="ja-JP"/>
        </w:rPr>
        <w:t xml:space="preserve"> and computes the new position for a subject vehicle</w:t>
      </w:r>
      <w:r w:rsidR="00BA5E26">
        <w:rPr>
          <w:rFonts w:eastAsia="SimSun"/>
          <w:lang w:eastAsia="ja-JP"/>
        </w:rPr>
        <w:t>,</w:t>
      </w:r>
      <w:r w:rsidRPr="00BA3BAD">
        <w:rPr>
          <w:rFonts w:eastAsia="SimSun"/>
          <w:lang w:eastAsia="ja-JP"/>
        </w:rPr>
        <w:t xml:space="preserve"> assuming that the vehicle needs a lane change toward the off-ramp and is close to the end of the ramp.</w:t>
      </w:r>
    </w:p>
    <w:p w14:paraId="5C6ABA8C" w14:textId="77777777" w:rsidR="00AD5D5B" w:rsidRPr="00BA3BAD" w:rsidRDefault="00AD5D5B" w:rsidP="00323E4D">
      <w:pPr>
        <w:pStyle w:val="Heading4"/>
        <w:rPr>
          <w:lang w:eastAsia="ja-JP"/>
        </w:rPr>
      </w:pPr>
      <w:r w:rsidRPr="00BA3BAD">
        <w:rPr>
          <w:lang w:eastAsia="ja-JP"/>
        </w:rPr>
        <w:t>Inputs Arguments</w:t>
      </w:r>
    </w:p>
    <w:p w14:paraId="05836DD2" w14:textId="77777777" w:rsidR="00AD5D5B" w:rsidRPr="00BA3BAD" w:rsidRDefault="00AD5D5B" w:rsidP="00BA5E26">
      <w:pPr>
        <w:rPr>
          <w:rFonts w:eastAsia="SimSun"/>
          <w:lang w:eastAsia="ja-JP"/>
        </w:rPr>
      </w:pPr>
      <w:r w:rsidRPr="00BA3BAD">
        <w:rPr>
          <w:rFonts w:eastAsia="SimSun"/>
          <w:lang w:eastAsia="ja-JP"/>
        </w:rPr>
        <w:t>None.</w:t>
      </w:r>
    </w:p>
    <w:p w14:paraId="1E18C66A" w14:textId="77777777" w:rsidR="00AD5D5B" w:rsidRPr="00BA3BAD" w:rsidRDefault="00AD5D5B" w:rsidP="00323E4D">
      <w:pPr>
        <w:pStyle w:val="Heading4"/>
        <w:rPr>
          <w:lang w:eastAsia="ja-JP"/>
        </w:rPr>
      </w:pPr>
      <w:r w:rsidRPr="00BA3BAD">
        <w:rPr>
          <w:lang w:eastAsia="ja-JP"/>
        </w:rPr>
        <w:t xml:space="preserve">Output Arguments </w:t>
      </w:r>
    </w:p>
    <w:p w14:paraId="3780A208" w14:textId="77777777" w:rsidR="00AD5D5B" w:rsidRPr="00BA3BAD" w:rsidRDefault="00AD5D5B" w:rsidP="00BA5E26">
      <w:pPr>
        <w:rPr>
          <w:rFonts w:eastAsia="SimSun"/>
          <w:lang w:eastAsia="ja-JP"/>
        </w:rPr>
      </w:pPr>
      <w:r w:rsidRPr="00BA3BAD">
        <w:rPr>
          <w:rFonts w:eastAsia="SimSun"/>
          <w:lang w:eastAsia="ja-JP"/>
        </w:rPr>
        <w:t>New position for the subject vehicle.</w:t>
      </w:r>
    </w:p>
    <w:p w14:paraId="5CD4D85C" w14:textId="77777777" w:rsidR="00AD5D5B" w:rsidRPr="00BA3BAD" w:rsidRDefault="00AD5D5B" w:rsidP="00323E4D">
      <w:pPr>
        <w:pStyle w:val="Heading4"/>
        <w:rPr>
          <w:lang w:eastAsia="ja-JP"/>
        </w:rPr>
      </w:pPr>
      <w:r w:rsidRPr="00BA3BAD">
        <w:rPr>
          <w:lang w:eastAsia="ja-JP"/>
        </w:rPr>
        <w:t>Sub-functions</w:t>
      </w:r>
    </w:p>
    <w:p w14:paraId="6C7D17E3" w14:textId="77777777" w:rsidR="00AD5D5B" w:rsidRPr="00BA3BAD" w:rsidRDefault="00AD5D5B" w:rsidP="00BA5E26">
      <w:pPr>
        <w:rPr>
          <w:rFonts w:eastAsia="SimSun"/>
          <w:lang w:eastAsia="ja-JP"/>
        </w:rPr>
      </w:pPr>
      <w:r w:rsidRPr="00BA3BAD">
        <w:rPr>
          <w:rFonts w:eastAsia="SimSun"/>
          <w:lang w:eastAsia="ja-JP"/>
        </w:rPr>
        <w:t>BaseCfModel ()</w:t>
      </w:r>
    </w:p>
    <w:p w14:paraId="160A50D6" w14:textId="77777777" w:rsidR="00AD5D5B" w:rsidRPr="00BA3BAD" w:rsidRDefault="00AD5D5B" w:rsidP="00BA5E26">
      <w:pPr>
        <w:rPr>
          <w:rFonts w:eastAsia="SimSun"/>
          <w:lang w:eastAsia="ja-JP"/>
        </w:rPr>
      </w:pPr>
    </w:p>
    <w:p w14:paraId="24CBCE7A" w14:textId="77777777" w:rsidR="00AD5D5B" w:rsidRPr="00BA3BAD" w:rsidRDefault="00AD5D5B" w:rsidP="00323E4D">
      <w:pPr>
        <w:pStyle w:val="Heading3"/>
      </w:pPr>
      <w:bookmarkStart w:id="139" w:name="_Toc35777913"/>
      <w:r w:rsidRPr="00BA3BAD">
        <w:lastRenderedPageBreak/>
        <w:t>PosCf2EndofRamp</w:t>
      </w:r>
      <w:bookmarkEnd w:id="139"/>
    </w:p>
    <w:p w14:paraId="39BCE2A8" w14:textId="77777777" w:rsidR="00AD5D5B" w:rsidRPr="00BA3BAD" w:rsidRDefault="00AD5D5B" w:rsidP="00323E4D">
      <w:pPr>
        <w:pStyle w:val="Heading4"/>
        <w:rPr>
          <w:lang w:eastAsia="ja-JP"/>
        </w:rPr>
      </w:pPr>
      <w:r w:rsidRPr="00BA3BAD">
        <w:rPr>
          <w:lang w:eastAsia="ja-JP"/>
        </w:rPr>
        <w:t>Syntax</w:t>
      </w:r>
    </w:p>
    <w:p w14:paraId="1E5013AF" w14:textId="77777777" w:rsidR="00AD5D5B" w:rsidRPr="00BA3BAD" w:rsidRDefault="00AD5D5B" w:rsidP="00BA5E26">
      <w:pPr>
        <w:rPr>
          <w:rFonts w:eastAsia="SimSun"/>
          <w:lang w:eastAsia="ja-JP"/>
        </w:rPr>
      </w:pPr>
      <w:r w:rsidRPr="00BA3BAD">
        <w:rPr>
          <w:rFonts w:eastAsia="SimSun"/>
          <w:lang w:eastAsia="ja-JP"/>
        </w:rPr>
        <w:t>double myVehicleDef::PosCf2EndofRamp()</w:t>
      </w:r>
    </w:p>
    <w:p w14:paraId="010FF373" w14:textId="77777777" w:rsidR="00AD5D5B" w:rsidRPr="00BA3BAD" w:rsidRDefault="00AD5D5B" w:rsidP="00323E4D">
      <w:pPr>
        <w:pStyle w:val="Heading4"/>
        <w:rPr>
          <w:lang w:eastAsia="ja-JP"/>
        </w:rPr>
      </w:pPr>
      <w:r w:rsidRPr="00BA3BAD">
        <w:rPr>
          <w:lang w:eastAsia="ja-JP"/>
        </w:rPr>
        <w:t>Description</w:t>
      </w:r>
    </w:p>
    <w:p w14:paraId="5BFB3235" w14:textId="2CF2463B" w:rsidR="00AD5D5B" w:rsidRPr="00BA3BAD" w:rsidRDefault="00AD5D5B" w:rsidP="00BA5E26">
      <w:pPr>
        <w:rPr>
          <w:rFonts w:eastAsia="SimSun"/>
          <w:lang w:eastAsia="ja-JP"/>
        </w:rPr>
      </w:pPr>
      <w:r w:rsidRPr="00BA3BAD">
        <w:rPr>
          <w:rFonts w:eastAsia="SimSun"/>
          <w:lang w:eastAsia="ja-JP"/>
        </w:rPr>
        <w:t xml:space="preserve">This function updates the position for a subject vehicle if </w:t>
      </w:r>
      <w:r w:rsidR="00BA5E26">
        <w:rPr>
          <w:rFonts w:eastAsia="SimSun"/>
          <w:lang w:eastAsia="ja-JP"/>
        </w:rPr>
        <w:t>the vehicle</w:t>
      </w:r>
      <w:r w:rsidRPr="00BA3BAD">
        <w:rPr>
          <w:rFonts w:eastAsia="SimSun"/>
          <w:lang w:eastAsia="ja-JP"/>
        </w:rPr>
        <w:t xml:space="preserve"> in the acceleration lane but does not have a preceding vehicle. The position is computed based on the distance between the subject vehicle and the end of the acceleration lane. The new position is calculated using </w:t>
      </w:r>
      <w:r w:rsidRPr="00BA3BAD">
        <w:rPr>
          <w:rFonts w:eastAsia="SimSun"/>
          <w:i/>
          <w:iCs/>
          <w:lang w:eastAsia="ja-JP"/>
        </w:rPr>
        <w:t>BaseCfModel()</w:t>
      </w:r>
      <w:r w:rsidRPr="00BA3BAD">
        <w:rPr>
          <w:rFonts w:eastAsia="SimSun"/>
          <w:lang w:eastAsia="ja-JP"/>
        </w:rPr>
        <w:t>.</w:t>
      </w:r>
    </w:p>
    <w:p w14:paraId="4EC1F445" w14:textId="77777777" w:rsidR="00AD5D5B" w:rsidRPr="00BA3BAD" w:rsidRDefault="00AD5D5B" w:rsidP="00323E4D">
      <w:pPr>
        <w:pStyle w:val="Heading4"/>
        <w:rPr>
          <w:lang w:eastAsia="ja-JP"/>
        </w:rPr>
      </w:pPr>
      <w:r w:rsidRPr="00BA3BAD">
        <w:rPr>
          <w:lang w:eastAsia="ja-JP"/>
        </w:rPr>
        <w:t>Inputs Arguments</w:t>
      </w:r>
    </w:p>
    <w:p w14:paraId="01C4D848" w14:textId="77777777" w:rsidR="00AD5D5B" w:rsidRPr="00BA3BAD" w:rsidRDefault="00AD5D5B" w:rsidP="00BA5E26">
      <w:pPr>
        <w:rPr>
          <w:rFonts w:eastAsia="SimSun"/>
          <w:lang w:eastAsia="ja-JP"/>
        </w:rPr>
      </w:pPr>
      <w:r w:rsidRPr="00BA3BAD">
        <w:rPr>
          <w:rFonts w:eastAsia="SimSun"/>
          <w:lang w:eastAsia="ja-JP"/>
        </w:rPr>
        <w:t>None.</w:t>
      </w:r>
    </w:p>
    <w:p w14:paraId="77A9F421" w14:textId="77777777" w:rsidR="00AD5D5B" w:rsidRPr="00BA3BAD" w:rsidRDefault="00AD5D5B" w:rsidP="00323E4D">
      <w:pPr>
        <w:pStyle w:val="Heading4"/>
        <w:rPr>
          <w:lang w:eastAsia="ja-JP"/>
        </w:rPr>
      </w:pPr>
      <w:r w:rsidRPr="00BA3BAD">
        <w:rPr>
          <w:lang w:eastAsia="ja-JP"/>
        </w:rPr>
        <w:t xml:space="preserve">Output Arguments </w:t>
      </w:r>
    </w:p>
    <w:p w14:paraId="4E079C1D" w14:textId="77777777" w:rsidR="00AD5D5B" w:rsidRPr="00BA3BAD" w:rsidRDefault="00AD5D5B" w:rsidP="00BA5E26">
      <w:pPr>
        <w:rPr>
          <w:rFonts w:eastAsia="SimSun"/>
          <w:lang w:eastAsia="ja-JP"/>
        </w:rPr>
      </w:pPr>
      <w:r w:rsidRPr="00BA3BAD">
        <w:rPr>
          <w:rFonts w:eastAsia="SimSun"/>
          <w:lang w:eastAsia="ja-JP"/>
        </w:rPr>
        <w:t>New position of the subject vehicle.</w:t>
      </w:r>
    </w:p>
    <w:p w14:paraId="14FCD456" w14:textId="77777777" w:rsidR="00AD5D5B" w:rsidRPr="00BA3BAD" w:rsidRDefault="00AD5D5B" w:rsidP="00323E4D">
      <w:pPr>
        <w:pStyle w:val="Heading4"/>
        <w:rPr>
          <w:lang w:eastAsia="ja-JP"/>
        </w:rPr>
      </w:pPr>
      <w:r w:rsidRPr="00BA3BAD">
        <w:rPr>
          <w:lang w:eastAsia="ja-JP"/>
        </w:rPr>
        <w:t>Sub-functions</w:t>
      </w:r>
    </w:p>
    <w:p w14:paraId="426AABE0" w14:textId="77777777" w:rsidR="00AD5D5B" w:rsidRPr="00BA3BAD" w:rsidRDefault="00AD5D5B" w:rsidP="00BA5E26">
      <w:pPr>
        <w:rPr>
          <w:rFonts w:eastAsia="SimSun"/>
          <w:lang w:eastAsia="ja-JP"/>
        </w:rPr>
      </w:pPr>
      <w:r w:rsidRPr="00BA3BAD">
        <w:rPr>
          <w:rFonts w:eastAsia="SimSun"/>
          <w:lang w:eastAsia="ja-JP"/>
        </w:rPr>
        <w:t>BaseCfModel ()</w:t>
      </w:r>
    </w:p>
    <w:p w14:paraId="115098E7" w14:textId="77777777" w:rsidR="00AD5D5B" w:rsidRPr="00BA3BAD" w:rsidRDefault="00AD5D5B" w:rsidP="00BA5E26">
      <w:pPr>
        <w:rPr>
          <w:rFonts w:eastAsia="SimSun"/>
          <w:lang w:eastAsia="ja-JP"/>
        </w:rPr>
      </w:pPr>
    </w:p>
    <w:p w14:paraId="5C06984E" w14:textId="77777777" w:rsidR="00AD5D5B" w:rsidRPr="00BA3BAD" w:rsidRDefault="00AD5D5B" w:rsidP="00323E4D">
      <w:pPr>
        <w:pStyle w:val="Heading3"/>
      </w:pPr>
      <w:bookmarkStart w:id="140" w:name="_Toc35777914"/>
      <w:r w:rsidRPr="00BA3BAD">
        <w:t>PosCfSkipGap</w:t>
      </w:r>
      <w:bookmarkEnd w:id="140"/>
    </w:p>
    <w:p w14:paraId="040DBFA2" w14:textId="77777777" w:rsidR="00AD5D5B" w:rsidRPr="00BA3BAD" w:rsidRDefault="00AD5D5B" w:rsidP="00323E4D">
      <w:pPr>
        <w:pStyle w:val="Heading4"/>
        <w:rPr>
          <w:lang w:eastAsia="ja-JP"/>
        </w:rPr>
      </w:pPr>
      <w:r w:rsidRPr="00BA3BAD">
        <w:rPr>
          <w:lang w:eastAsia="ja-JP"/>
        </w:rPr>
        <w:t>Syntax</w:t>
      </w:r>
    </w:p>
    <w:p w14:paraId="1E7D4E6B" w14:textId="77777777" w:rsidR="00AD5D5B" w:rsidRPr="00BA3BAD" w:rsidRDefault="00AD5D5B" w:rsidP="002F3401">
      <w:pPr>
        <w:rPr>
          <w:rFonts w:eastAsia="SimSun"/>
          <w:lang w:eastAsia="ja-JP"/>
        </w:rPr>
      </w:pPr>
      <w:r w:rsidRPr="00BA3BAD">
        <w:rPr>
          <w:rFonts w:eastAsia="SimSun"/>
          <w:lang w:eastAsia="ja-JP"/>
        </w:rPr>
        <w:t xml:space="preserve">double myVehicleDef::PosCfSkipGap(const A2SimVehicle* potential_leader, </w:t>
      </w:r>
      <w:r w:rsidRPr="00BA3BAD">
        <w:rPr>
          <w:rFonts w:eastAsia="SimSun"/>
          <w:lang w:eastAsia="ja-JP"/>
        </w:rPr>
        <w:tab/>
        <w:t>bool apply_creep_speed)</w:t>
      </w:r>
    </w:p>
    <w:p w14:paraId="48362AEC" w14:textId="77777777" w:rsidR="00AD5D5B" w:rsidRPr="00BA3BAD" w:rsidRDefault="00AD5D5B" w:rsidP="00323E4D">
      <w:pPr>
        <w:pStyle w:val="Heading4"/>
        <w:rPr>
          <w:lang w:eastAsia="ja-JP"/>
        </w:rPr>
      </w:pPr>
      <w:r w:rsidRPr="00BA3BAD">
        <w:rPr>
          <w:lang w:eastAsia="ja-JP"/>
        </w:rPr>
        <w:t>Description</w:t>
      </w:r>
    </w:p>
    <w:p w14:paraId="61198795" w14:textId="77777777" w:rsidR="00AD5D5B" w:rsidRPr="00BA3BAD" w:rsidRDefault="00AD5D5B" w:rsidP="002F3401">
      <w:pPr>
        <w:rPr>
          <w:rFonts w:eastAsia="SimSun"/>
          <w:lang w:eastAsia="ja-JP"/>
        </w:rPr>
      </w:pPr>
      <w:r w:rsidRPr="00BA3BAD">
        <w:rPr>
          <w:rFonts w:eastAsia="SimSun"/>
          <w:lang w:eastAsia="ja-JP"/>
        </w:rPr>
        <w:t>This function computes the new position for a lane-changing driver if the driver decides to slow down to skip the current gap and check the next gap upstream.</w:t>
      </w:r>
    </w:p>
    <w:p w14:paraId="2B7355E4" w14:textId="77777777" w:rsidR="00AD5D5B" w:rsidRPr="00BA3BAD" w:rsidRDefault="00AD5D5B" w:rsidP="00323E4D">
      <w:pPr>
        <w:pStyle w:val="Heading4"/>
        <w:rPr>
          <w:lang w:eastAsia="ja-JP"/>
        </w:rPr>
      </w:pPr>
      <w:r w:rsidRPr="00BA3BAD">
        <w:rPr>
          <w:lang w:eastAsia="ja-JP"/>
        </w:rPr>
        <w:t>Inputs Arguments</w:t>
      </w:r>
    </w:p>
    <w:p w14:paraId="02B2E1DA" w14:textId="77777777" w:rsidR="00AD5D5B" w:rsidRPr="00BA3BAD" w:rsidRDefault="00AD5D5B" w:rsidP="002F3401">
      <w:pPr>
        <w:rPr>
          <w:rFonts w:eastAsia="SimSun"/>
          <w:lang w:eastAsia="ja-JP"/>
        </w:rPr>
      </w:pPr>
      <w:r w:rsidRPr="00BA3BAD">
        <w:rPr>
          <w:rFonts w:eastAsia="SimSun"/>
          <w:lang w:eastAsia="ja-JP"/>
        </w:rPr>
        <w:t>potential_leader: pointer to the lead vehicle.</w:t>
      </w:r>
    </w:p>
    <w:p w14:paraId="494C0181" w14:textId="77777777" w:rsidR="002F3401" w:rsidRDefault="002F3401" w:rsidP="002F3401">
      <w:pPr>
        <w:rPr>
          <w:rFonts w:eastAsia="SimSun"/>
          <w:lang w:eastAsia="ja-JP"/>
        </w:rPr>
      </w:pPr>
    </w:p>
    <w:p w14:paraId="238F0964" w14:textId="4629B686" w:rsidR="00AD5D5B" w:rsidRPr="00BA3BAD" w:rsidRDefault="00AD5D5B" w:rsidP="002F3401">
      <w:pPr>
        <w:rPr>
          <w:rFonts w:eastAsia="SimSun"/>
          <w:lang w:eastAsia="ja-JP"/>
        </w:rPr>
      </w:pPr>
      <w:r w:rsidRPr="00BA3BAD">
        <w:rPr>
          <w:rFonts w:eastAsia="SimSun"/>
          <w:lang w:eastAsia="ja-JP"/>
        </w:rPr>
        <w:t>apply_creep_speed: a flagger indicating if the subject driver should apply a small creep speed.</w:t>
      </w:r>
    </w:p>
    <w:p w14:paraId="416806B7" w14:textId="77777777" w:rsidR="00AD5D5B" w:rsidRPr="00BA3BAD" w:rsidRDefault="00AD5D5B" w:rsidP="00323E4D">
      <w:pPr>
        <w:pStyle w:val="Heading4"/>
        <w:rPr>
          <w:lang w:eastAsia="ja-JP"/>
        </w:rPr>
      </w:pPr>
      <w:r w:rsidRPr="00BA3BAD">
        <w:rPr>
          <w:lang w:eastAsia="ja-JP"/>
        </w:rPr>
        <w:t xml:space="preserve">Output Arguments </w:t>
      </w:r>
    </w:p>
    <w:p w14:paraId="4ED66C9A" w14:textId="77777777" w:rsidR="00AD5D5B" w:rsidRPr="00BA3BAD" w:rsidRDefault="00AD5D5B" w:rsidP="002F3401">
      <w:pPr>
        <w:rPr>
          <w:rFonts w:eastAsia="SimSun"/>
          <w:lang w:eastAsia="ja-JP"/>
        </w:rPr>
      </w:pPr>
      <w:r w:rsidRPr="00BA3BAD">
        <w:rPr>
          <w:rFonts w:eastAsia="SimSun"/>
          <w:lang w:eastAsia="ja-JP"/>
        </w:rPr>
        <w:t>New position for the subject driver.</w:t>
      </w:r>
    </w:p>
    <w:p w14:paraId="13112CC9" w14:textId="77777777" w:rsidR="00AD5D5B" w:rsidRPr="00BA3BAD" w:rsidRDefault="00AD5D5B" w:rsidP="00323E4D">
      <w:pPr>
        <w:pStyle w:val="Heading4"/>
        <w:rPr>
          <w:lang w:eastAsia="ja-JP"/>
        </w:rPr>
      </w:pPr>
      <w:r w:rsidRPr="00BA3BAD">
        <w:rPr>
          <w:lang w:eastAsia="ja-JP"/>
        </w:rPr>
        <w:t>Sub-functions</w:t>
      </w:r>
    </w:p>
    <w:p w14:paraId="14EFD085" w14:textId="77777777" w:rsidR="00AD5D5B" w:rsidRPr="00BA3BAD" w:rsidRDefault="00AD5D5B" w:rsidP="002F3401">
      <w:pPr>
        <w:rPr>
          <w:rFonts w:eastAsia="SimSun"/>
          <w:lang w:eastAsia="ja-JP"/>
        </w:rPr>
      </w:pPr>
      <w:r w:rsidRPr="00BA3BAD">
        <w:rPr>
          <w:rFonts w:eastAsia="SimSun"/>
          <w:lang w:eastAsia="ja-JP"/>
        </w:rPr>
        <w:t>BaseCfModel()</w:t>
      </w:r>
    </w:p>
    <w:p w14:paraId="4F1F4C51" w14:textId="77777777" w:rsidR="00AD5D5B" w:rsidRPr="00BA3BAD" w:rsidRDefault="00AD5D5B" w:rsidP="00323E4D">
      <w:pPr>
        <w:pStyle w:val="Heading4"/>
        <w:rPr>
          <w:lang w:eastAsia="ja-JP"/>
        </w:rPr>
      </w:pPr>
      <w:r w:rsidRPr="00BA3BAD">
        <w:rPr>
          <w:lang w:eastAsia="ja-JP"/>
        </w:rPr>
        <w:t>Pseudo-code</w:t>
      </w:r>
    </w:p>
    <w:p w14:paraId="7EBF9CA2" w14:textId="00E0B686" w:rsidR="00AD5D5B" w:rsidRDefault="00AD5D5B" w:rsidP="002F3401">
      <w:pPr>
        <w:rPr>
          <w:rFonts w:eastAsia="SimSun"/>
          <w:lang w:eastAsia="ja-JP"/>
        </w:rPr>
      </w:pPr>
      <w:r w:rsidRPr="00BA3BAD">
        <w:rPr>
          <w:rFonts w:eastAsia="SimSun"/>
          <w:lang w:eastAsia="ja-JP"/>
        </w:rPr>
        <w:t>If (lead vehicle exists in target lane)</w:t>
      </w:r>
      <w:r w:rsidR="002F3401">
        <w:rPr>
          <w:rFonts w:eastAsia="SimSun"/>
          <w:lang w:eastAsia="ja-JP"/>
        </w:rPr>
        <w:t>:</w:t>
      </w:r>
    </w:p>
    <w:p w14:paraId="1B18ECE7" w14:textId="77777777" w:rsidR="002F3401" w:rsidRPr="00BA3BAD" w:rsidRDefault="002F3401" w:rsidP="002F3401">
      <w:pPr>
        <w:rPr>
          <w:rFonts w:eastAsia="SimSun"/>
          <w:lang w:eastAsia="ja-JP"/>
        </w:rPr>
      </w:pPr>
    </w:p>
    <w:p w14:paraId="17E8F18F" w14:textId="2EE38F13" w:rsidR="00AD5D5B" w:rsidRPr="002F3401" w:rsidRDefault="00AD5D5B" w:rsidP="002F3401">
      <w:pPr>
        <w:pStyle w:val="ListParagraph"/>
        <w:numPr>
          <w:ilvl w:val="0"/>
          <w:numId w:val="166"/>
        </w:numPr>
        <w:rPr>
          <w:rFonts w:eastAsia="SimSun"/>
          <w:lang w:eastAsia="ja-JP"/>
        </w:rPr>
      </w:pPr>
      <w:r w:rsidRPr="002F3401">
        <w:rPr>
          <w:rFonts w:eastAsia="SimSun"/>
          <w:lang w:eastAsia="ja-JP"/>
        </w:rPr>
        <w:t>If (MLC for on-ramp vehicles)</w:t>
      </w:r>
      <w:r w:rsidR="002F3401">
        <w:rPr>
          <w:rFonts w:eastAsia="SimSun"/>
          <w:lang w:eastAsia="ja-JP"/>
        </w:rPr>
        <w:t>:</w:t>
      </w:r>
    </w:p>
    <w:p w14:paraId="159018DA" w14:textId="6BB9619E" w:rsidR="002F3401" w:rsidRDefault="00AD5D5B" w:rsidP="002F3401">
      <w:pPr>
        <w:pStyle w:val="ListParagraph"/>
        <w:numPr>
          <w:ilvl w:val="1"/>
          <w:numId w:val="83"/>
        </w:numPr>
        <w:rPr>
          <w:rFonts w:eastAsia="SimSun"/>
          <w:lang w:eastAsia="ja-JP"/>
        </w:rPr>
      </w:pPr>
      <w:r w:rsidRPr="00BA3BAD">
        <w:rPr>
          <w:rFonts w:eastAsia="SimSun"/>
          <w:lang w:eastAsia="ja-JP"/>
        </w:rPr>
        <w:t>Compute speed = current speed + comfortable deceleration*update interval</w:t>
      </w:r>
      <w:r w:rsidR="002F3401">
        <w:rPr>
          <w:rFonts w:eastAsia="SimSun"/>
          <w:lang w:eastAsia="ja-JP"/>
        </w:rPr>
        <w:t>.</w:t>
      </w:r>
    </w:p>
    <w:p w14:paraId="172152ED" w14:textId="1561E781" w:rsidR="00AD5D5B" w:rsidRDefault="00AD5D5B" w:rsidP="002F3401">
      <w:pPr>
        <w:pStyle w:val="ListParagraph"/>
        <w:numPr>
          <w:ilvl w:val="1"/>
          <w:numId w:val="83"/>
        </w:numPr>
        <w:rPr>
          <w:rFonts w:eastAsia="SimSun"/>
          <w:lang w:eastAsia="ja-JP"/>
        </w:rPr>
      </w:pPr>
      <w:r w:rsidRPr="002F3401">
        <w:rPr>
          <w:rFonts w:eastAsia="SimSun"/>
          <w:lang w:eastAsia="ja-JP"/>
        </w:rPr>
        <w:t>Set target speed as max(speed, current speed, and lowest acceptable speed)</w:t>
      </w:r>
      <w:r w:rsidR="002F3401">
        <w:rPr>
          <w:rFonts w:eastAsia="SimSun"/>
          <w:lang w:eastAsia="ja-JP"/>
        </w:rPr>
        <w:t>.</w:t>
      </w:r>
    </w:p>
    <w:p w14:paraId="3225A54E" w14:textId="77777777" w:rsidR="002F3401" w:rsidRPr="002F3401" w:rsidRDefault="002F3401" w:rsidP="002F3401">
      <w:pPr>
        <w:rPr>
          <w:rFonts w:eastAsia="SimSun"/>
          <w:lang w:eastAsia="ja-JP"/>
        </w:rPr>
      </w:pPr>
    </w:p>
    <w:p w14:paraId="747710B5" w14:textId="249DEADB" w:rsidR="00AD5D5B" w:rsidRPr="002F3401" w:rsidRDefault="00AD5D5B" w:rsidP="002F3401">
      <w:pPr>
        <w:pStyle w:val="ListParagraph"/>
        <w:numPr>
          <w:ilvl w:val="0"/>
          <w:numId w:val="167"/>
        </w:numPr>
        <w:rPr>
          <w:rFonts w:eastAsia="SimSun"/>
          <w:lang w:eastAsia="ja-JP"/>
        </w:rPr>
      </w:pPr>
      <w:r w:rsidRPr="002F3401">
        <w:rPr>
          <w:rFonts w:eastAsia="SimSun"/>
          <w:lang w:eastAsia="ja-JP"/>
        </w:rPr>
        <w:lastRenderedPageBreak/>
        <w:t>Else if (ALC or MLC for off-ramp and lag vehicle yields)</w:t>
      </w:r>
      <w:r w:rsidR="002F3401">
        <w:rPr>
          <w:rFonts w:eastAsia="SimSun"/>
          <w:lang w:eastAsia="ja-JP"/>
        </w:rPr>
        <w:t>:</w:t>
      </w:r>
    </w:p>
    <w:p w14:paraId="4034CE03" w14:textId="4D60E755" w:rsidR="002F3401" w:rsidRDefault="00AD5D5B" w:rsidP="002F3401">
      <w:pPr>
        <w:pStyle w:val="ListParagraph"/>
        <w:numPr>
          <w:ilvl w:val="1"/>
          <w:numId w:val="83"/>
        </w:numPr>
        <w:rPr>
          <w:rFonts w:eastAsia="SimSun"/>
          <w:lang w:eastAsia="ja-JP"/>
        </w:rPr>
      </w:pPr>
      <w:r w:rsidRPr="00BA3BAD">
        <w:rPr>
          <w:rFonts w:eastAsia="SimSun"/>
          <w:lang w:eastAsia="ja-JP"/>
        </w:rPr>
        <w:t>Compute desired_acc that ensures collision free had the subject vehicle moves in front of the lag vehicle</w:t>
      </w:r>
      <w:r w:rsidR="002F3401">
        <w:rPr>
          <w:rFonts w:eastAsia="SimSun"/>
          <w:lang w:eastAsia="ja-JP"/>
        </w:rPr>
        <w:t>.</w:t>
      </w:r>
    </w:p>
    <w:p w14:paraId="206BE355" w14:textId="4CE73C0A" w:rsidR="002F3401" w:rsidRDefault="00AD5D5B" w:rsidP="002F3401">
      <w:pPr>
        <w:pStyle w:val="ListParagraph"/>
        <w:numPr>
          <w:ilvl w:val="1"/>
          <w:numId w:val="83"/>
        </w:numPr>
        <w:rPr>
          <w:rFonts w:eastAsia="SimSun"/>
          <w:lang w:eastAsia="ja-JP"/>
        </w:rPr>
      </w:pPr>
      <w:r w:rsidRPr="002F3401">
        <w:rPr>
          <w:rFonts w:eastAsia="SimSun"/>
          <w:lang w:eastAsia="ja-JP"/>
        </w:rPr>
        <w:t>Compute desired_speed based on the current speed and desired_acc</w:t>
      </w:r>
      <w:r w:rsidR="002F3401">
        <w:rPr>
          <w:rFonts w:eastAsia="SimSun"/>
          <w:lang w:eastAsia="ja-JP"/>
        </w:rPr>
        <w:t>.</w:t>
      </w:r>
    </w:p>
    <w:p w14:paraId="31495ACB" w14:textId="5EBD7417" w:rsidR="002F3401" w:rsidRDefault="00AD5D5B" w:rsidP="002F3401">
      <w:pPr>
        <w:pStyle w:val="ListParagraph"/>
        <w:numPr>
          <w:ilvl w:val="1"/>
          <w:numId w:val="83"/>
        </w:numPr>
        <w:rPr>
          <w:rFonts w:eastAsia="SimSun"/>
          <w:lang w:eastAsia="ja-JP"/>
        </w:rPr>
      </w:pPr>
      <w:r w:rsidRPr="002F3401">
        <w:rPr>
          <w:rFonts w:eastAsia="SimSun"/>
          <w:lang w:eastAsia="ja-JP"/>
        </w:rPr>
        <w:t>Compute exit_speed with BaseCfModel</w:t>
      </w:r>
      <w:r w:rsidR="002F3401">
        <w:rPr>
          <w:rFonts w:eastAsia="SimSun"/>
          <w:lang w:eastAsia="ja-JP"/>
        </w:rPr>
        <w:t>.</w:t>
      </w:r>
    </w:p>
    <w:p w14:paraId="15E8AD40" w14:textId="65030E96" w:rsidR="00AD5D5B" w:rsidRPr="002F3401" w:rsidRDefault="00AD5D5B" w:rsidP="002F3401">
      <w:pPr>
        <w:pStyle w:val="ListParagraph"/>
        <w:numPr>
          <w:ilvl w:val="1"/>
          <w:numId w:val="83"/>
        </w:numPr>
        <w:rPr>
          <w:rFonts w:eastAsia="SimSun"/>
          <w:lang w:eastAsia="ja-JP"/>
        </w:rPr>
      </w:pPr>
      <w:r w:rsidRPr="002F3401">
        <w:rPr>
          <w:rFonts w:eastAsia="SimSun"/>
          <w:lang w:eastAsia="ja-JP"/>
        </w:rPr>
        <w:t>Update speed as min(desired_speed, exit_speed)</w:t>
      </w:r>
      <w:r w:rsidR="002F3401">
        <w:rPr>
          <w:rFonts w:eastAsia="SimSun"/>
          <w:lang w:eastAsia="ja-JP"/>
        </w:rPr>
        <w:t>.</w:t>
      </w:r>
    </w:p>
    <w:p w14:paraId="6F0B3D18" w14:textId="77777777" w:rsidR="002F3401" w:rsidRPr="00BA3BAD" w:rsidRDefault="002F3401" w:rsidP="002F3401">
      <w:pPr>
        <w:rPr>
          <w:rFonts w:eastAsia="SimSun"/>
          <w:lang w:eastAsia="ja-JP"/>
        </w:rPr>
      </w:pPr>
    </w:p>
    <w:p w14:paraId="1A4B2933" w14:textId="254624F4" w:rsidR="00AD5D5B" w:rsidRPr="002F3401" w:rsidRDefault="00AD5D5B" w:rsidP="002F3401">
      <w:pPr>
        <w:pStyle w:val="ListParagraph"/>
        <w:numPr>
          <w:ilvl w:val="0"/>
          <w:numId w:val="168"/>
        </w:numPr>
        <w:rPr>
          <w:rFonts w:eastAsia="SimSun"/>
          <w:lang w:eastAsia="ja-JP"/>
        </w:rPr>
      </w:pPr>
      <w:r w:rsidRPr="002F3401">
        <w:rPr>
          <w:rFonts w:eastAsia="SimSun"/>
          <w:lang w:eastAsia="ja-JP"/>
        </w:rPr>
        <w:t>Return new position based on the calculated speed</w:t>
      </w:r>
      <w:r w:rsidR="002F3401">
        <w:rPr>
          <w:rFonts w:eastAsia="SimSun"/>
          <w:lang w:eastAsia="ja-JP"/>
        </w:rPr>
        <w:t>.</w:t>
      </w:r>
    </w:p>
    <w:p w14:paraId="63CB81CE" w14:textId="77777777" w:rsidR="002F3401" w:rsidRDefault="002F3401" w:rsidP="002F3401">
      <w:pPr>
        <w:rPr>
          <w:rFonts w:eastAsia="SimSun"/>
          <w:lang w:eastAsia="ja-JP"/>
        </w:rPr>
      </w:pPr>
    </w:p>
    <w:p w14:paraId="50783ECD" w14:textId="6FA13AEE" w:rsidR="00AD5D5B" w:rsidRDefault="00AD5D5B" w:rsidP="002F3401">
      <w:pPr>
        <w:rPr>
          <w:rFonts w:eastAsia="SimSun"/>
          <w:lang w:eastAsia="ja-JP"/>
        </w:rPr>
      </w:pPr>
      <w:r w:rsidRPr="00BA3BAD">
        <w:rPr>
          <w:rFonts w:eastAsia="SimSun"/>
          <w:lang w:eastAsia="ja-JP"/>
        </w:rPr>
        <w:t>Else</w:t>
      </w:r>
      <w:r w:rsidR="002F3401">
        <w:rPr>
          <w:rFonts w:eastAsia="SimSun"/>
          <w:lang w:eastAsia="ja-JP"/>
        </w:rPr>
        <w:t>:</w:t>
      </w:r>
    </w:p>
    <w:p w14:paraId="13BA9E73" w14:textId="77777777" w:rsidR="002F3401" w:rsidRPr="00BA3BAD" w:rsidRDefault="002F3401" w:rsidP="002F3401">
      <w:pPr>
        <w:rPr>
          <w:rFonts w:eastAsia="SimSun"/>
          <w:lang w:eastAsia="ja-JP"/>
        </w:rPr>
      </w:pPr>
    </w:p>
    <w:p w14:paraId="300E1DEF" w14:textId="044249C1" w:rsidR="00AD5D5B" w:rsidRDefault="00AD5D5B" w:rsidP="002F3401">
      <w:pPr>
        <w:pStyle w:val="ListParagraph"/>
        <w:numPr>
          <w:ilvl w:val="0"/>
          <w:numId w:val="169"/>
        </w:numPr>
        <w:rPr>
          <w:rFonts w:eastAsia="SimSun"/>
          <w:lang w:eastAsia="ja-JP"/>
        </w:rPr>
      </w:pPr>
      <w:r w:rsidRPr="002F3401">
        <w:rPr>
          <w:rFonts w:eastAsia="SimSun"/>
          <w:lang w:eastAsia="ja-JP"/>
        </w:rPr>
        <w:t>Set speed as max(3, current speed + (-1)*update interval</w:t>
      </w:r>
      <w:r w:rsidR="002F3401">
        <w:rPr>
          <w:rFonts w:eastAsia="SimSun"/>
          <w:lang w:eastAsia="ja-JP"/>
        </w:rPr>
        <w:t>.</w:t>
      </w:r>
    </w:p>
    <w:p w14:paraId="7E141C58" w14:textId="77777777" w:rsidR="002F3401" w:rsidRPr="009B3237" w:rsidRDefault="002F3401" w:rsidP="00F96782">
      <w:pPr>
        <w:rPr>
          <w:rFonts w:eastAsia="SimSun"/>
          <w:lang w:eastAsia="ja-JP"/>
        </w:rPr>
      </w:pPr>
    </w:p>
    <w:p w14:paraId="7B29B97C" w14:textId="68C09878" w:rsidR="00AD5D5B" w:rsidRPr="002F3401" w:rsidRDefault="00AD5D5B" w:rsidP="002F3401">
      <w:pPr>
        <w:pStyle w:val="ListParagraph"/>
        <w:numPr>
          <w:ilvl w:val="0"/>
          <w:numId w:val="169"/>
        </w:numPr>
        <w:rPr>
          <w:rFonts w:eastAsia="SimSun"/>
          <w:lang w:eastAsia="ja-JP"/>
        </w:rPr>
      </w:pPr>
      <w:r w:rsidRPr="002F3401">
        <w:rPr>
          <w:rFonts w:eastAsia="SimSun"/>
          <w:lang w:eastAsia="ja-JP"/>
        </w:rPr>
        <w:t>Return new position based on the calculated speed</w:t>
      </w:r>
      <w:r w:rsidR="002F3401">
        <w:rPr>
          <w:rFonts w:eastAsia="SimSun"/>
          <w:lang w:eastAsia="ja-JP"/>
        </w:rPr>
        <w:t>.</w:t>
      </w:r>
    </w:p>
    <w:p w14:paraId="0ABDB460" w14:textId="77777777" w:rsidR="00AD5D5B" w:rsidRPr="00BA3BAD" w:rsidRDefault="00AD5D5B" w:rsidP="002F3401">
      <w:pPr>
        <w:rPr>
          <w:rFonts w:eastAsia="SimSun"/>
          <w:lang w:eastAsia="ja-JP"/>
        </w:rPr>
      </w:pPr>
    </w:p>
    <w:p w14:paraId="2ABD70C3" w14:textId="77777777" w:rsidR="00AD5D5B" w:rsidRPr="00BA3BAD" w:rsidRDefault="00AD5D5B" w:rsidP="00323E4D">
      <w:pPr>
        <w:pStyle w:val="Heading3"/>
      </w:pPr>
      <w:bookmarkStart w:id="141" w:name="_Toc35777915"/>
      <w:r w:rsidRPr="00BA3BAD">
        <w:t>RampCfDecision</w:t>
      </w:r>
      <w:bookmarkEnd w:id="141"/>
    </w:p>
    <w:p w14:paraId="409BB0EC" w14:textId="77777777" w:rsidR="00AD5D5B" w:rsidRPr="00BA3BAD" w:rsidRDefault="00AD5D5B" w:rsidP="00323E4D">
      <w:pPr>
        <w:pStyle w:val="Heading4"/>
        <w:rPr>
          <w:lang w:eastAsia="ja-JP"/>
        </w:rPr>
      </w:pPr>
      <w:r w:rsidRPr="00BA3BAD">
        <w:rPr>
          <w:lang w:eastAsia="ja-JP"/>
        </w:rPr>
        <w:t>Syntax</w:t>
      </w:r>
    </w:p>
    <w:p w14:paraId="2FDF1D89" w14:textId="77777777" w:rsidR="00AD5D5B" w:rsidRPr="00BA3BAD" w:rsidRDefault="00AD5D5B" w:rsidP="002F3401">
      <w:pPr>
        <w:rPr>
          <w:rFonts w:eastAsia="SimSun"/>
          <w:lang w:eastAsia="ja-JP"/>
        </w:rPr>
      </w:pPr>
      <w:r w:rsidRPr="00BA3BAD">
        <w:rPr>
          <w:rFonts w:eastAsia="SimSun"/>
          <w:lang w:eastAsia="ja-JP"/>
        </w:rPr>
        <w:t>int myVehicleDef::RampCfDecision()</w:t>
      </w:r>
    </w:p>
    <w:p w14:paraId="1D7CD568" w14:textId="77777777" w:rsidR="00AD5D5B" w:rsidRPr="00BA3BAD" w:rsidRDefault="00AD5D5B" w:rsidP="00323E4D">
      <w:pPr>
        <w:pStyle w:val="Heading4"/>
        <w:rPr>
          <w:lang w:eastAsia="ja-JP"/>
        </w:rPr>
      </w:pPr>
      <w:r w:rsidRPr="00BA3BAD">
        <w:rPr>
          <w:lang w:eastAsia="ja-JP"/>
        </w:rPr>
        <w:t>Description</w:t>
      </w:r>
    </w:p>
    <w:p w14:paraId="5913B8F1" w14:textId="7775D909" w:rsidR="00AD5D5B" w:rsidRPr="00BA3BAD" w:rsidRDefault="00AD5D5B" w:rsidP="002F3401">
      <w:pPr>
        <w:rPr>
          <w:rFonts w:eastAsia="SimSun"/>
          <w:lang w:eastAsia="ja-JP"/>
        </w:rPr>
      </w:pPr>
      <w:r w:rsidRPr="00BA3BAD">
        <w:rPr>
          <w:rFonts w:eastAsia="SimSun"/>
          <w:lang w:eastAsia="ja-JP"/>
        </w:rPr>
        <w:t>This function determines the CF and LC movements</w:t>
      </w:r>
      <w:r w:rsidR="002F3401">
        <w:rPr>
          <w:rFonts w:eastAsia="SimSun"/>
          <w:lang w:eastAsia="ja-JP"/>
        </w:rPr>
        <w:t xml:space="preserve"> that</w:t>
      </w:r>
      <w:r w:rsidRPr="00BA3BAD">
        <w:rPr>
          <w:rFonts w:eastAsia="SimSun"/>
          <w:lang w:eastAsia="ja-JP"/>
        </w:rPr>
        <w:t xml:space="preserve"> a subject driver should take if </w:t>
      </w:r>
      <w:r w:rsidR="002F3401">
        <w:rPr>
          <w:rFonts w:eastAsia="SimSun"/>
          <w:lang w:eastAsia="ja-JP"/>
        </w:rPr>
        <w:t>he or she</w:t>
      </w:r>
      <w:r w:rsidRPr="00BA3BAD">
        <w:rPr>
          <w:rFonts w:eastAsia="SimSun"/>
          <w:lang w:eastAsia="ja-JP"/>
        </w:rPr>
        <w:t xml:space="preserve"> travels on an on-ramp.</w:t>
      </w:r>
    </w:p>
    <w:p w14:paraId="64AADE4C" w14:textId="77777777" w:rsidR="00AD5D5B" w:rsidRPr="00BA3BAD" w:rsidRDefault="00AD5D5B" w:rsidP="00323E4D">
      <w:pPr>
        <w:pStyle w:val="Heading4"/>
        <w:rPr>
          <w:lang w:eastAsia="ja-JP"/>
        </w:rPr>
      </w:pPr>
      <w:r w:rsidRPr="00BA3BAD">
        <w:rPr>
          <w:lang w:eastAsia="ja-JP"/>
        </w:rPr>
        <w:t>Inputs Arguments</w:t>
      </w:r>
    </w:p>
    <w:p w14:paraId="0A1F0745" w14:textId="77777777" w:rsidR="00AD5D5B" w:rsidRPr="00BA3BAD" w:rsidRDefault="00AD5D5B" w:rsidP="002F3401">
      <w:pPr>
        <w:rPr>
          <w:rFonts w:eastAsia="SimSun"/>
          <w:lang w:eastAsia="ja-JP"/>
        </w:rPr>
      </w:pPr>
      <w:r w:rsidRPr="00BA3BAD">
        <w:rPr>
          <w:rFonts w:eastAsia="SimSun"/>
          <w:lang w:eastAsia="ja-JP"/>
        </w:rPr>
        <w:t>None.</w:t>
      </w:r>
    </w:p>
    <w:p w14:paraId="636686A1" w14:textId="77777777" w:rsidR="00AD5D5B" w:rsidRPr="00BA3BAD" w:rsidRDefault="00AD5D5B" w:rsidP="00323E4D">
      <w:pPr>
        <w:pStyle w:val="Heading4"/>
        <w:rPr>
          <w:lang w:eastAsia="ja-JP"/>
        </w:rPr>
      </w:pPr>
      <w:r w:rsidRPr="00BA3BAD">
        <w:rPr>
          <w:lang w:eastAsia="ja-JP"/>
        </w:rPr>
        <w:t xml:space="preserve">Output Arguments </w:t>
      </w:r>
    </w:p>
    <w:p w14:paraId="6F47C0E7" w14:textId="77777777" w:rsidR="00AD5D5B" w:rsidRPr="00BA3BAD" w:rsidRDefault="00AD5D5B" w:rsidP="002F3401">
      <w:pPr>
        <w:rPr>
          <w:rFonts w:eastAsia="SimSun"/>
          <w:lang w:eastAsia="ja-JP"/>
        </w:rPr>
      </w:pPr>
      <w:r w:rsidRPr="00BA3BAD">
        <w:rPr>
          <w:rFonts w:eastAsia="SimSun"/>
          <w:lang w:eastAsia="ja-JP"/>
        </w:rPr>
        <w:t>RAMP_LANE_CHANGE_FEASIBLE</w:t>
      </w:r>
    </w:p>
    <w:p w14:paraId="3D19E0A8" w14:textId="77777777" w:rsidR="002F3401" w:rsidRDefault="002F3401" w:rsidP="002F3401">
      <w:pPr>
        <w:rPr>
          <w:rFonts w:eastAsia="SimSun"/>
          <w:lang w:eastAsia="ja-JP"/>
        </w:rPr>
      </w:pPr>
    </w:p>
    <w:p w14:paraId="2EC045C5" w14:textId="0D742E1E" w:rsidR="00AD5D5B" w:rsidRPr="00BA3BAD" w:rsidRDefault="00AD5D5B" w:rsidP="002F3401">
      <w:pPr>
        <w:rPr>
          <w:rFonts w:eastAsia="SimSun"/>
          <w:lang w:eastAsia="ja-JP"/>
        </w:rPr>
      </w:pPr>
      <w:r w:rsidRPr="00BA3BAD">
        <w:rPr>
          <w:rFonts w:eastAsia="SimSun"/>
          <w:lang w:eastAsia="ja-JP"/>
        </w:rPr>
        <w:t>RAMP_DECISION_FOLLOW</w:t>
      </w:r>
    </w:p>
    <w:p w14:paraId="64AF69B6" w14:textId="77777777" w:rsidR="002F3401" w:rsidRDefault="002F3401" w:rsidP="002F3401">
      <w:pPr>
        <w:rPr>
          <w:rFonts w:eastAsia="SimSun"/>
          <w:lang w:eastAsia="ja-JP"/>
        </w:rPr>
      </w:pPr>
    </w:p>
    <w:p w14:paraId="2141671E" w14:textId="2519AA85" w:rsidR="00AD5D5B" w:rsidRPr="00BA3BAD" w:rsidRDefault="00AD5D5B" w:rsidP="002F3401">
      <w:pPr>
        <w:rPr>
          <w:rFonts w:eastAsia="SimSun"/>
          <w:lang w:eastAsia="ja-JP"/>
        </w:rPr>
      </w:pPr>
      <w:r w:rsidRPr="00BA3BAD">
        <w:rPr>
          <w:rFonts w:eastAsia="SimSun"/>
          <w:lang w:eastAsia="ja-JP"/>
        </w:rPr>
        <w:t>RAMP_DECISION_NORMAL_FOLLOW</w:t>
      </w:r>
    </w:p>
    <w:p w14:paraId="6699314E" w14:textId="77777777" w:rsidR="002F3401" w:rsidRDefault="002F3401" w:rsidP="002F3401">
      <w:pPr>
        <w:rPr>
          <w:rFonts w:eastAsia="SimSun"/>
          <w:lang w:eastAsia="ja-JP"/>
        </w:rPr>
      </w:pPr>
    </w:p>
    <w:p w14:paraId="651DA77D" w14:textId="102E9866" w:rsidR="00AD5D5B" w:rsidRPr="00BA3BAD" w:rsidRDefault="00AD5D5B" w:rsidP="002F3401">
      <w:pPr>
        <w:rPr>
          <w:rFonts w:eastAsia="SimSun"/>
          <w:lang w:eastAsia="ja-JP"/>
        </w:rPr>
      </w:pPr>
      <w:r w:rsidRPr="00BA3BAD">
        <w:rPr>
          <w:rFonts w:eastAsia="SimSun"/>
          <w:lang w:eastAsia="ja-JP"/>
        </w:rPr>
        <w:t>RAMP_DECISION_SLOW_DOWN.</w:t>
      </w:r>
    </w:p>
    <w:p w14:paraId="3DAF4C17" w14:textId="77777777" w:rsidR="00AD5D5B" w:rsidRPr="00BA3BAD" w:rsidRDefault="00AD5D5B" w:rsidP="00323E4D">
      <w:pPr>
        <w:pStyle w:val="Heading4"/>
        <w:rPr>
          <w:lang w:eastAsia="ja-JP"/>
        </w:rPr>
      </w:pPr>
      <w:r w:rsidRPr="00BA3BAD">
        <w:rPr>
          <w:lang w:eastAsia="ja-JP"/>
        </w:rPr>
        <w:t>Sub-functions</w:t>
      </w:r>
    </w:p>
    <w:p w14:paraId="0906D47E" w14:textId="77777777" w:rsidR="00AD5D5B" w:rsidRPr="00BA3BAD" w:rsidRDefault="00AD5D5B" w:rsidP="002F3401">
      <w:pPr>
        <w:rPr>
          <w:rFonts w:eastAsia="SimSun"/>
          <w:lang w:eastAsia="ja-JP"/>
        </w:rPr>
      </w:pPr>
      <w:r w:rsidRPr="00BA3BAD">
        <w:rPr>
          <w:rFonts w:eastAsia="SimSun"/>
          <w:lang w:eastAsia="ja-JP"/>
        </w:rPr>
        <w:t>GapAcceptDecision_Sync_First ()</w:t>
      </w:r>
    </w:p>
    <w:p w14:paraId="661299D9" w14:textId="77777777" w:rsidR="00AD5D5B" w:rsidRPr="00BA3BAD" w:rsidRDefault="00AD5D5B" w:rsidP="00323E4D">
      <w:pPr>
        <w:pStyle w:val="Heading4"/>
        <w:rPr>
          <w:lang w:eastAsia="ja-JP"/>
        </w:rPr>
      </w:pPr>
      <w:r w:rsidRPr="00BA3BAD">
        <w:rPr>
          <w:lang w:eastAsia="ja-JP"/>
        </w:rPr>
        <w:t>Pseudo-code</w:t>
      </w:r>
    </w:p>
    <w:p w14:paraId="72A4FCE2" w14:textId="7BB03288" w:rsidR="00AD5D5B" w:rsidRDefault="00AD5D5B" w:rsidP="002F3401">
      <w:pPr>
        <w:rPr>
          <w:rFonts w:eastAsia="SimSun"/>
          <w:lang w:eastAsia="ja-JP"/>
        </w:rPr>
      </w:pPr>
      <w:r w:rsidRPr="00BA3BAD">
        <w:rPr>
          <w:rFonts w:eastAsia="SimSun"/>
          <w:lang w:eastAsia="ja-JP"/>
        </w:rPr>
        <w:t>If (there is no leader)</w:t>
      </w:r>
      <w:r w:rsidR="002F3401">
        <w:rPr>
          <w:rFonts w:eastAsia="SimSun"/>
          <w:lang w:eastAsia="ja-JP"/>
        </w:rPr>
        <w:t>:</w:t>
      </w:r>
    </w:p>
    <w:p w14:paraId="6CE9A251" w14:textId="77777777" w:rsidR="002F3401" w:rsidRPr="00BA3BAD" w:rsidRDefault="002F3401" w:rsidP="002F3401">
      <w:pPr>
        <w:rPr>
          <w:rFonts w:eastAsia="SimSun"/>
          <w:lang w:eastAsia="ja-JP"/>
        </w:rPr>
      </w:pPr>
    </w:p>
    <w:p w14:paraId="3E866F40" w14:textId="24FE4B2A" w:rsidR="00AD5D5B" w:rsidRPr="002F3401" w:rsidRDefault="00AD5D5B" w:rsidP="002F3401">
      <w:pPr>
        <w:pStyle w:val="ListParagraph"/>
        <w:numPr>
          <w:ilvl w:val="0"/>
          <w:numId w:val="170"/>
        </w:numPr>
        <w:rPr>
          <w:rFonts w:eastAsia="SimSun"/>
          <w:lang w:eastAsia="ja-JP"/>
        </w:rPr>
      </w:pPr>
      <w:r w:rsidRPr="002F3401">
        <w:rPr>
          <w:rFonts w:eastAsia="SimSun"/>
          <w:lang w:eastAsia="ja-JP"/>
        </w:rPr>
        <w:t>Return RAMP_DECISION_NORMAL_FOLLOW</w:t>
      </w:r>
      <w:r w:rsidR="002F3401">
        <w:rPr>
          <w:rFonts w:eastAsia="SimSun"/>
          <w:lang w:eastAsia="ja-JP"/>
        </w:rPr>
        <w:t>.</w:t>
      </w:r>
    </w:p>
    <w:p w14:paraId="52730142" w14:textId="77777777" w:rsidR="002F3401" w:rsidRDefault="002F3401" w:rsidP="002F3401">
      <w:pPr>
        <w:rPr>
          <w:rFonts w:eastAsia="SimSun"/>
          <w:lang w:eastAsia="ja-JP"/>
        </w:rPr>
      </w:pPr>
    </w:p>
    <w:p w14:paraId="4666BB8C" w14:textId="2FF305E1" w:rsidR="00AD5D5B" w:rsidRDefault="00AD5D5B" w:rsidP="002F3401">
      <w:pPr>
        <w:rPr>
          <w:rFonts w:eastAsia="SimSun"/>
          <w:lang w:eastAsia="ja-JP"/>
        </w:rPr>
      </w:pPr>
      <w:r w:rsidRPr="00BA3BAD">
        <w:rPr>
          <w:rFonts w:eastAsia="SimSun"/>
          <w:lang w:eastAsia="ja-JP"/>
        </w:rPr>
        <w:t>Else</w:t>
      </w:r>
      <w:r w:rsidR="002F3401">
        <w:rPr>
          <w:rFonts w:eastAsia="SimSun"/>
          <w:lang w:eastAsia="ja-JP"/>
        </w:rPr>
        <w:t>:</w:t>
      </w:r>
    </w:p>
    <w:p w14:paraId="198B6BFB" w14:textId="77777777" w:rsidR="002F3401" w:rsidRPr="00BA3BAD" w:rsidRDefault="002F3401" w:rsidP="002F3401">
      <w:pPr>
        <w:rPr>
          <w:rFonts w:eastAsia="SimSun"/>
          <w:lang w:eastAsia="ja-JP"/>
        </w:rPr>
      </w:pPr>
    </w:p>
    <w:p w14:paraId="20175666" w14:textId="1C372518" w:rsidR="00AD5D5B" w:rsidRPr="002F3401" w:rsidRDefault="00AD5D5B" w:rsidP="002F3401">
      <w:pPr>
        <w:pStyle w:val="ListParagraph"/>
        <w:numPr>
          <w:ilvl w:val="0"/>
          <w:numId w:val="171"/>
        </w:numPr>
        <w:rPr>
          <w:rFonts w:eastAsia="SimSun"/>
          <w:lang w:eastAsia="ja-JP"/>
        </w:rPr>
      </w:pPr>
      <w:r w:rsidRPr="002F3401">
        <w:rPr>
          <w:rFonts w:eastAsia="SimSun"/>
          <w:lang w:eastAsia="ja-JP"/>
        </w:rPr>
        <w:lastRenderedPageBreak/>
        <w:t>Return GapAcceptDecision_Sync_First()</w:t>
      </w:r>
      <w:r w:rsidR="002F3401">
        <w:rPr>
          <w:rFonts w:eastAsia="SimSun"/>
          <w:lang w:eastAsia="ja-JP"/>
        </w:rPr>
        <w:t>.</w:t>
      </w:r>
    </w:p>
    <w:p w14:paraId="3A5A5102" w14:textId="77777777" w:rsidR="00AD5D5B" w:rsidRPr="00BA3BAD" w:rsidRDefault="00AD5D5B" w:rsidP="002F3401">
      <w:pPr>
        <w:rPr>
          <w:rFonts w:eastAsia="SimSun"/>
          <w:lang w:eastAsia="ja-JP"/>
        </w:rPr>
      </w:pPr>
    </w:p>
    <w:p w14:paraId="35E29E48" w14:textId="77777777" w:rsidR="00AD5D5B" w:rsidRPr="00BA3BAD" w:rsidRDefault="00AD5D5B" w:rsidP="00323E4D">
      <w:pPr>
        <w:pStyle w:val="Heading3"/>
      </w:pPr>
      <w:bookmarkStart w:id="142" w:name="_Toc35777916"/>
      <w:r w:rsidRPr="00BA3BAD">
        <w:t>RunNGSIM</w:t>
      </w:r>
      <w:bookmarkEnd w:id="142"/>
    </w:p>
    <w:p w14:paraId="51DF00DA" w14:textId="77777777" w:rsidR="00AD5D5B" w:rsidRPr="00BA3BAD" w:rsidRDefault="00AD5D5B" w:rsidP="00323E4D">
      <w:pPr>
        <w:pStyle w:val="Heading4"/>
        <w:rPr>
          <w:lang w:eastAsia="ja-JP"/>
        </w:rPr>
      </w:pPr>
      <w:r w:rsidRPr="00BA3BAD">
        <w:rPr>
          <w:lang w:eastAsia="ja-JP"/>
        </w:rPr>
        <w:t>Syntax</w:t>
      </w:r>
    </w:p>
    <w:p w14:paraId="73309D15" w14:textId="77777777" w:rsidR="00AD5D5B" w:rsidRPr="00BA3BAD" w:rsidRDefault="00AD5D5B" w:rsidP="00C9222F">
      <w:pPr>
        <w:rPr>
          <w:rFonts w:eastAsia="SimSun"/>
          <w:lang w:eastAsia="ja-JP"/>
        </w:rPr>
      </w:pPr>
      <w:r w:rsidRPr="00BA3BAD">
        <w:rPr>
          <w:rFonts w:eastAsia="SimSun"/>
          <w:lang w:eastAsia="ja-JP"/>
        </w:rPr>
        <w:t>myVehicleDef::PositionSpeed myVehicleDef::RunNGSIM(bool mode_predetermined)</w:t>
      </w:r>
    </w:p>
    <w:p w14:paraId="2B07326E" w14:textId="77777777" w:rsidR="00AD5D5B" w:rsidRPr="00BA3BAD" w:rsidRDefault="00AD5D5B" w:rsidP="00323E4D">
      <w:pPr>
        <w:pStyle w:val="Heading4"/>
        <w:rPr>
          <w:lang w:eastAsia="ja-JP"/>
        </w:rPr>
      </w:pPr>
      <w:r w:rsidRPr="00BA3BAD">
        <w:rPr>
          <w:lang w:eastAsia="ja-JP"/>
        </w:rPr>
        <w:t>Description</w:t>
      </w:r>
    </w:p>
    <w:p w14:paraId="4E266CEB" w14:textId="7F1417B1" w:rsidR="00AD5D5B" w:rsidRPr="00BA3BAD" w:rsidRDefault="00AD5D5B" w:rsidP="00C9222F">
      <w:pPr>
        <w:rPr>
          <w:rFonts w:eastAsia="SimSun"/>
          <w:lang w:eastAsia="ja-JP"/>
        </w:rPr>
      </w:pPr>
      <w:r w:rsidRPr="00BA3BAD">
        <w:rPr>
          <w:rFonts w:eastAsia="SimSun"/>
          <w:lang w:eastAsia="ja-JP"/>
        </w:rPr>
        <w:t xml:space="preserve">This is an umbrella function that first calls </w:t>
      </w:r>
      <w:r w:rsidRPr="00BA3BAD">
        <w:rPr>
          <w:rFonts w:eastAsia="SimSun"/>
          <w:i/>
          <w:lang w:eastAsia="ja-JP"/>
        </w:rPr>
        <w:t>determineDrivingMode()</w:t>
      </w:r>
      <w:r w:rsidRPr="00BA3BAD">
        <w:rPr>
          <w:rFonts w:eastAsia="SimSun"/>
          <w:lang w:eastAsia="ja-JP"/>
        </w:rPr>
        <w:t xml:space="preserve"> and then executes the CF and LC functions associated with the identified driving mode. </w:t>
      </w:r>
      <w:r w:rsidR="00C9222F">
        <w:rPr>
          <w:rFonts w:eastAsia="SimSun"/>
          <w:lang w:eastAsia="ja-JP"/>
        </w:rPr>
        <w:t>The function</w:t>
      </w:r>
      <w:r w:rsidR="00C9222F" w:rsidRPr="00BA3BAD">
        <w:rPr>
          <w:rFonts w:eastAsia="SimSun"/>
          <w:lang w:eastAsia="ja-JP"/>
        </w:rPr>
        <w:t xml:space="preserve"> </w:t>
      </w:r>
      <w:r w:rsidRPr="00BA3BAD">
        <w:rPr>
          <w:rFonts w:eastAsia="SimSun"/>
          <w:lang w:eastAsia="ja-JP"/>
        </w:rPr>
        <w:t>only updates the new position and speed for manually vehicles.</w:t>
      </w:r>
    </w:p>
    <w:p w14:paraId="332D4DBC" w14:textId="77777777" w:rsidR="00AD5D5B" w:rsidRPr="00BA3BAD" w:rsidRDefault="00AD5D5B" w:rsidP="00323E4D">
      <w:pPr>
        <w:pStyle w:val="Heading4"/>
        <w:rPr>
          <w:lang w:eastAsia="ja-JP"/>
        </w:rPr>
      </w:pPr>
      <w:r w:rsidRPr="00BA3BAD">
        <w:rPr>
          <w:lang w:eastAsia="ja-JP"/>
        </w:rPr>
        <w:t>Inputs Arguments</w:t>
      </w:r>
    </w:p>
    <w:p w14:paraId="6C0C0162" w14:textId="77777777" w:rsidR="00AD5D5B" w:rsidRPr="00BA3BAD" w:rsidRDefault="00AD5D5B" w:rsidP="00C9222F">
      <w:pPr>
        <w:rPr>
          <w:rFonts w:eastAsia="SimSun"/>
          <w:lang w:eastAsia="ja-JP"/>
        </w:rPr>
      </w:pPr>
      <w:r w:rsidRPr="00BA3BAD">
        <w:rPr>
          <w:rFonts w:eastAsia="SimSun"/>
          <w:lang w:eastAsia="ja-JP"/>
        </w:rPr>
        <w:t xml:space="preserve">mode_predetermined: a flagger indicating if the driving mode of the subject vehicle is pre-specified by other functions. True—driving mode is determined by other functions; false—driving mode needs to be determined by calling </w:t>
      </w:r>
      <w:r w:rsidRPr="00BA3BAD">
        <w:rPr>
          <w:rFonts w:eastAsia="SimSun"/>
          <w:i/>
          <w:lang w:eastAsia="ja-JP"/>
        </w:rPr>
        <w:t>determineDrivingMode</w:t>
      </w:r>
      <w:r w:rsidRPr="00BA3BAD">
        <w:rPr>
          <w:rFonts w:eastAsia="SimSun"/>
          <w:lang w:eastAsia="ja-JP"/>
        </w:rPr>
        <w:t>.</w:t>
      </w:r>
    </w:p>
    <w:p w14:paraId="239DEF82" w14:textId="77777777" w:rsidR="00AD5D5B" w:rsidRPr="00BA3BAD" w:rsidRDefault="00AD5D5B" w:rsidP="00323E4D">
      <w:pPr>
        <w:pStyle w:val="Heading4"/>
        <w:rPr>
          <w:lang w:eastAsia="ja-JP"/>
        </w:rPr>
      </w:pPr>
      <w:r w:rsidRPr="00BA3BAD">
        <w:rPr>
          <w:lang w:eastAsia="ja-JP"/>
        </w:rPr>
        <w:t xml:space="preserve">Output Arguments </w:t>
      </w:r>
    </w:p>
    <w:p w14:paraId="7CFA1F12" w14:textId="77777777" w:rsidR="00AD5D5B" w:rsidRPr="00BA3BAD" w:rsidRDefault="00AD5D5B" w:rsidP="00C9222F">
      <w:pPr>
        <w:rPr>
          <w:rFonts w:eastAsia="SimSun"/>
          <w:lang w:eastAsia="ja-JP"/>
        </w:rPr>
      </w:pPr>
      <w:r w:rsidRPr="00BA3BAD">
        <w:rPr>
          <w:rFonts w:eastAsia="SimSun"/>
          <w:lang w:eastAsia="ja-JP"/>
        </w:rPr>
        <w:t>A PositionSpeed struct that stores the new position and speed of the subject vehicle.</w:t>
      </w:r>
    </w:p>
    <w:p w14:paraId="2286F55E" w14:textId="77777777" w:rsidR="00AD5D5B" w:rsidRPr="00BA3BAD" w:rsidRDefault="00AD5D5B" w:rsidP="00323E4D">
      <w:pPr>
        <w:pStyle w:val="Heading4"/>
        <w:rPr>
          <w:lang w:eastAsia="ja-JP"/>
        </w:rPr>
      </w:pPr>
      <w:r w:rsidRPr="00BA3BAD">
        <w:rPr>
          <w:lang w:eastAsia="ja-JP"/>
        </w:rPr>
        <w:t>Sub-functions</w:t>
      </w:r>
    </w:p>
    <w:p w14:paraId="2E7FEC7E" w14:textId="77777777" w:rsidR="00AD5D5B" w:rsidRPr="00BA3BAD" w:rsidRDefault="00AD5D5B" w:rsidP="00C9222F">
      <w:pPr>
        <w:rPr>
          <w:rFonts w:eastAsia="SimSun"/>
          <w:lang w:eastAsia="ja-JP"/>
        </w:rPr>
      </w:pPr>
      <w:r w:rsidRPr="00BA3BAD">
        <w:rPr>
          <w:rFonts w:eastAsia="SimSun"/>
          <w:lang w:eastAsia="ja-JP"/>
        </w:rPr>
        <w:t>determineDrivingMode ()</w:t>
      </w:r>
    </w:p>
    <w:p w14:paraId="467E69B4" w14:textId="77777777" w:rsidR="00C9222F" w:rsidRDefault="00C9222F" w:rsidP="00C9222F">
      <w:pPr>
        <w:rPr>
          <w:rFonts w:eastAsia="SimSun"/>
          <w:lang w:eastAsia="ja-JP"/>
        </w:rPr>
      </w:pPr>
    </w:p>
    <w:p w14:paraId="7CA07357" w14:textId="42DA29B2" w:rsidR="00AD5D5B" w:rsidRPr="00BA3BAD" w:rsidRDefault="00AD5D5B" w:rsidP="00C9222F">
      <w:pPr>
        <w:rPr>
          <w:rFonts w:eastAsia="SimSun"/>
          <w:lang w:eastAsia="ja-JP"/>
        </w:rPr>
      </w:pPr>
      <w:r w:rsidRPr="00BA3BAD">
        <w:rPr>
          <w:rFonts w:eastAsia="SimSun"/>
          <w:lang w:eastAsia="ja-JP"/>
        </w:rPr>
        <w:t>updateRegularCf ()</w:t>
      </w:r>
    </w:p>
    <w:p w14:paraId="2C3DA543" w14:textId="77777777" w:rsidR="00C9222F" w:rsidRDefault="00C9222F" w:rsidP="00C9222F">
      <w:pPr>
        <w:rPr>
          <w:rFonts w:eastAsia="SimSun"/>
          <w:lang w:eastAsia="ja-JP"/>
        </w:rPr>
      </w:pPr>
    </w:p>
    <w:p w14:paraId="3275BB14" w14:textId="5FF745CD" w:rsidR="00AD5D5B" w:rsidRPr="00BA3BAD" w:rsidRDefault="00AD5D5B" w:rsidP="00C9222F">
      <w:pPr>
        <w:rPr>
          <w:rFonts w:eastAsia="SimSun"/>
          <w:lang w:eastAsia="ja-JP"/>
        </w:rPr>
      </w:pPr>
      <w:r w:rsidRPr="00BA3BAD">
        <w:rPr>
          <w:rFonts w:eastAsia="SimSun"/>
          <w:lang w:eastAsia="ja-JP"/>
        </w:rPr>
        <w:t>UpdateBeforeLaneChangeCf ()</w:t>
      </w:r>
    </w:p>
    <w:p w14:paraId="26A740D0" w14:textId="77777777" w:rsidR="00C9222F" w:rsidRDefault="00C9222F" w:rsidP="00C9222F">
      <w:pPr>
        <w:rPr>
          <w:rFonts w:eastAsia="SimSun"/>
          <w:lang w:eastAsia="ja-JP"/>
        </w:rPr>
      </w:pPr>
    </w:p>
    <w:p w14:paraId="6996CC73" w14:textId="55F15719" w:rsidR="00AD5D5B" w:rsidRPr="00BA3BAD" w:rsidRDefault="00AD5D5B" w:rsidP="00C9222F">
      <w:pPr>
        <w:rPr>
          <w:rFonts w:eastAsia="SimSun"/>
          <w:lang w:eastAsia="ja-JP"/>
        </w:rPr>
      </w:pPr>
      <w:r w:rsidRPr="00BA3BAD">
        <w:rPr>
          <w:rFonts w:eastAsia="SimSun"/>
          <w:lang w:eastAsia="ja-JP"/>
        </w:rPr>
        <w:t>UpdateAfterLaneChangeCf ()</w:t>
      </w:r>
    </w:p>
    <w:p w14:paraId="0B304524" w14:textId="77777777" w:rsidR="00C9222F" w:rsidRDefault="00C9222F" w:rsidP="00C9222F">
      <w:pPr>
        <w:rPr>
          <w:rFonts w:eastAsia="SimSun"/>
          <w:lang w:eastAsia="ja-JP"/>
        </w:rPr>
      </w:pPr>
    </w:p>
    <w:p w14:paraId="592E3DFA" w14:textId="39ABB44A" w:rsidR="00AD5D5B" w:rsidRPr="00BA3BAD" w:rsidRDefault="00AD5D5B" w:rsidP="00C9222F">
      <w:pPr>
        <w:rPr>
          <w:rFonts w:eastAsia="SimSun"/>
          <w:lang w:eastAsia="ja-JP"/>
        </w:rPr>
      </w:pPr>
      <w:r w:rsidRPr="00BA3BAD">
        <w:rPr>
          <w:rFonts w:eastAsia="SimSun"/>
          <w:lang w:eastAsia="ja-JP"/>
        </w:rPr>
        <w:t>updateCoopCf ()</w:t>
      </w:r>
    </w:p>
    <w:p w14:paraId="605D6627" w14:textId="77777777" w:rsidR="00C9222F" w:rsidRDefault="00C9222F" w:rsidP="00C9222F">
      <w:pPr>
        <w:rPr>
          <w:rFonts w:eastAsia="SimSun"/>
          <w:lang w:eastAsia="ja-JP"/>
        </w:rPr>
      </w:pPr>
    </w:p>
    <w:p w14:paraId="5E0C96BB" w14:textId="5523FAE7" w:rsidR="00AD5D5B" w:rsidRPr="00BA3BAD" w:rsidRDefault="00AD5D5B" w:rsidP="00C9222F">
      <w:pPr>
        <w:rPr>
          <w:rFonts w:eastAsia="SimSun"/>
          <w:lang w:eastAsia="ja-JP"/>
        </w:rPr>
      </w:pPr>
      <w:r w:rsidRPr="00BA3BAD">
        <w:rPr>
          <w:rFonts w:eastAsia="SimSun"/>
          <w:lang w:eastAsia="ja-JP"/>
        </w:rPr>
        <w:t>UpdateReceiveCf()</w:t>
      </w:r>
    </w:p>
    <w:p w14:paraId="23FF67E4" w14:textId="77777777" w:rsidR="00AD5D5B" w:rsidRPr="00BA3BAD" w:rsidRDefault="00AD5D5B" w:rsidP="00C9222F">
      <w:pPr>
        <w:rPr>
          <w:rFonts w:eastAsia="SimSun"/>
          <w:lang w:eastAsia="ja-JP"/>
        </w:rPr>
      </w:pPr>
    </w:p>
    <w:p w14:paraId="18415525" w14:textId="77777777" w:rsidR="00AD5D5B" w:rsidRPr="00BA3BAD" w:rsidRDefault="00AD5D5B" w:rsidP="00323E4D">
      <w:pPr>
        <w:pStyle w:val="Heading3"/>
      </w:pPr>
      <w:bookmarkStart w:id="143" w:name="_Toc35777917"/>
      <w:r w:rsidRPr="00BA3BAD">
        <w:t>UpdateAfterLaneChangeCf</w:t>
      </w:r>
      <w:bookmarkEnd w:id="143"/>
    </w:p>
    <w:p w14:paraId="1D6C3294" w14:textId="77777777" w:rsidR="00AD5D5B" w:rsidRPr="00BA3BAD" w:rsidRDefault="00AD5D5B" w:rsidP="00323E4D">
      <w:pPr>
        <w:pStyle w:val="Heading4"/>
        <w:rPr>
          <w:lang w:eastAsia="ja-JP"/>
        </w:rPr>
      </w:pPr>
      <w:r w:rsidRPr="00BA3BAD">
        <w:rPr>
          <w:lang w:eastAsia="ja-JP"/>
        </w:rPr>
        <w:t>Syntax</w:t>
      </w:r>
    </w:p>
    <w:p w14:paraId="5ADD0BD7" w14:textId="77777777" w:rsidR="00AD5D5B" w:rsidRPr="00BA3BAD" w:rsidRDefault="00AD5D5B" w:rsidP="00C9222F">
      <w:pPr>
        <w:rPr>
          <w:rFonts w:eastAsia="SimSun"/>
          <w:lang w:eastAsia="ja-JP"/>
        </w:rPr>
      </w:pPr>
      <w:r w:rsidRPr="00BA3BAD">
        <w:rPr>
          <w:rFonts w:eastAsia="SimSun"/>
          <w:lang w:eastAsia="ja-JP"/>
        </w:rPr>
        <w:t>myVehicleDef::PositionSpeed myVehicleDef::UpdateAfterLaneChangeCf()</w:t>
      </w:r>
    </w:p>
    <w:p w14:paraId="6D1C1A29" w14:textId="77777777" w:rsidR="00AD5D5B" w:rsidRPr="00BA3BAD" w:rsidRDefault="00AD5D5B" w:rsidP="00323E4D">
      <w:pPr>
        <w:pStyle w:val="Heading4"/>
        <w:rPr>
          <w:lang w:eastAsia="ja-JP"/>
        </w:rPr>
      </w:pPr>
      <w:r w:rsidRPr="00BA3BAD">
        <w:rPr>
          <w:lang w:eastAsia="ja-JP"/>
        </w:rPr>
        <w:t>Description</w:t>
      </w:r>
    </w:p>
    <w:p w14:paraId="6A2475AD" w14:textId="77777777" w:rsidR="00AD5D5B" w:rsidRPr="00BA3BAD" w:rsidRDefault="00AD5D5B" w:rsidP="00C9222F">
      <w:pPr>
        <w:rPr>
          <w:rFonts w:eastAsia="SimSun"/>
          <w:lang w:eastAsia="ja-JP"/>
        </w:rPr>
      </w:pPr>
      <w:r w:rsidRPr="00BA3BAD">
        <w:rPr>
          <w:rFonts w:eastAsia="SimSun"/>
          <w:lang w:eastAsia="ja-JP"/>
        </w:rPr>
        <w:t xml:space="preserve">This function handles the CF movements for a subject vehicle under the ACF mode. It calls </w:t>
      </w:r>
      <w:r w:rsidRPr="00BA3BAD">
        <w:rPr>
          <w:rFonts w:eastAsia="SimSun"/>
          <w:i/>
          <w:iCs/>
          <w:lang w:eastAsia="ja-JP"/>
        </w:rPr>
        <w:t>PosCf</w:t>
      </w:r>
      <w:r w:rsidRPr="00BA3BAD">
        <w:rPr>
          <w:rFonts w:eastAsia="SimSun"/>
          <w:lang w:eastAsia="ja-JP"/>
        </w:rPr>
        <w:t>() to calculates the new speed and position. The reduced headway and gap are used in the calculation.</w:t>
      </w:r>
    </w:p>
    <w:p w14:paraId="13C36583" w14:textId="77777777" w:rsidR="00AD5D5B" w:rsidRPr="00BA3BAD" w:rsidRDefault="00AD5D5B" w:rsidP="00323E4D">
      <w:pPr>
        <w:pStyle w:val="Heading4"/>
        <w:rPr>
          <w:lang w:eastAsia="ja-JP"/>
        </w:rPr>
      </w:pPr>
      <w:r w:rsidRPr="00BA3BAD">
        <w:rPr>
          <w:lang w:eastAsia="ja-JP"/>
        </w:rPr>
        <w:t>Inputs Arguments</w:t>
      </w:r>
    </w:p>
    <w:p w14:paraId="4A1A0923" w14:textId="77777777" w:rsidR="00AD5D5B" w:rsidRPr="00BA3BAD" w:rsidRDefault="00AD5D5B" w:rsidP="00C9222F">
      <w:pPr>
        <w:rPr>
          <w:rFonts w:eastAsia="SimSun"/>
          <w:lang w:eastAsia="ja-JP"/>
        </w:rPr>
      </w:pPr>
      <w:r w:rsidRPr="00BA3BAD">
        <w:rPr>
          <w:rFonts w:eastAsia="SimSun"/>
          <w:lang w:eastAsia="ja-JP"/>
        </w:rPr>
        <w:t>None.</w:t>
      </w:r>
    </w:p>
    <w:p w14:paraId="63DD668B" w14:textId="77777777" w:rsidR="00AD5D5B" w:rsidRPr="00BA3BAD" w:rsidRDefault="00AD5D5B" w:rsidP="00323E4D">
      <w:pPr>
        <w:pStyle w:val="Heading4"/>
        <w:rPr>
          <w:lang w:eastAsia="ja-JP"/>
        </w:rPr>
      </w:pPr>
      <w:r w:rsidRPr="00BA3BAD">
        <w:rPr>
          <w:lang w:eastAsia="ja-JP"/>
        </w:rPr>
        <w:lastRenderedPageBreak/>
        <w:t xml:space="preserve">Output Arguments </w:t>
      </w:r>
    </w:p>
    <w:p w14:paraId="3FB3D2BD" w14:textId="77777777" w:rsidR="00AD5D5B" w:rsidRPr="00BA3BAD" w:rsidRDefault="00AD5D5B" w:rsidP="00C9222F">
      <w:pPr>
        <w:rPr>
          <w:rFonts w:eastAsia="SimSun"/>
          <w:lang w:eastAsia="ja-JP"/>
        </w:rPr>
      </w:pPr>
      <w:r w:rsidRPr="00BA3BAD">
        <w:rPr>
          <w:rFonts w:eastAsia="SimSun"/>
          <w:lang w:eastAsia="ja-JP"/>
        </w:rPr>
        <w:t>A PositionSpeed struct that stores the new position and speed of the subject vehicle.</w:t>
      </w:r>
    </w:p>
    <w:p w14:paraId="70A87A3E" w14:textId="77777777" w:rsidR="00AD5D5B" w:rsidRPr="00BA3BAD" w:rsidRDefault="00AD5D5B" w:rsidP="00323E4D">
      <w:pPr>
        <w:pStyle w:val="Heading4"/>
        <w:rPr>
          <w:lang w:eastAsia="ja-JP"/>
        </w:rPr>
      </w:pPr>
      <w:r w:rsidRPr="00BA3BAD">
        <w:rPr>
          <w:lang w:eastAsia="ja-JP"/>
        </w:rPr>
        <w:t>Sub-functions</w:t>
      </w:r>
    </w:p>
    <w:p w14:paraId="0A6697B6" w14:textId="77777777" w:rsidR="00AD5D5B" w:rsidRPr="00BA3BAD" w:rsidRDefault="00AD5D5B" w:rsidP="00C9222F">
      <w:pPr>
        <w:rPr>
          <w:rFonts w:eastAsia="SimSun"/>
          <w:lang w:eastAsia="ja-JP"/>
        </w:rPr>
      </w:pPr>
      <w:r w:rsidRPr="00BA3BAD">
        <w:rPr>
          <w:rFonts w:eastAsia="SimSun"/>
          <w:lang w:eastAsia="ja-JP"/>
        </w:rPr>
        <w:t>PosCf ();</w:t>
      </w:r>
    </w:p>
    <w:p w14:paraId="1CD6C5E9" w14:textId="77777777" w:rsidR="00AD5D5B" w:rsidRPr="00BA3BAD" w:rsidRDefault="00AD5D5B" w:rsidP="00C9222F">
      <w:pPr>
        <w:rPr>
          <w:rFonts w:eastAsia="SimSun"/>
          <w:lang w:eastAsia="ja-JP"/>
        </w:rPr>
      </w:pPr>
    </w:p>
    <w:p w14:paraId="7673363C" w14:textId="77777777" w:rsidR="00AD5D5B" w:rsidRPr="00BA3BAD" w:rsidRDefault="00AD5D5B" w:rsidP="00323E4D">
      <w:pPr>
        <w:pStyle w:val="Heading3"/>
      </w:pPr>
      <w:bookmarkStart w:id="144" w:name="_Toc35777918"/>
      <w:r w:rsidRPr="00BA3BAD">
        <w:t>UpdateBeforeLaneChangeCf</w:t>
      </w:r>
      <w:bookmarkEnd w:id="144"/>
    </w:p>
    <w:p w14:paraId="3CF49DA6" w14:textId="77777777" w:rsidR="00AD5D5B" w:rsidRPr="00BA3BAD" w:rsidRDefault="00AD5D5B" w:rsidP="00323E4D">
      <w:pPr>
        <w:pStyle w:val="Heading4"/>
        <w:rPr>
          <w:lang w:eastAsia="ja-JP"/>
        </w:rPr>
      </w:pPr>
      <w:r w:rsidRPr="00BA3BAD">
        <w:rPr>
          <w:lang w:eastAsia="ja-JP"/>
        </w:rPr>
        <w:t>Syntax</w:t>
      </w:r>
    </w:p>
    <w:p w14:paraId="0F50BAE8" w14:textId="77777777" w:rsidR="00AD5D5B" w:rsidRPr="00BA3BAD" w:rsidRDefault="00AD5D5B" w:rsidP="00C9222F">
      <w:pPr>
        <w:rPr>
          <w:rFonts w:eastAsia="SimSun"/>
          <w:lang w:eastAsia="ja-JP"/>
        </w:rPr>
      </w:pPr>
      <w:r w:rsidRPr="00BA3BAD">
        <w:rPr>
          <w:rFonts w:eastAsia="SimSun"/>
          <w:lang w:eastAsia="ja-JP"/>
        </w:rPr>
        <w:t>myVehicleDef::PositionSpeed myVehicleDef::UpdateBeforeLaneChangeCf()</w:t>
      </w:r>
    </w:p>
    <w:p w14:paraId="271F0257" w14:textId="77777777" w:rsidR="00AD5D5B" w:rsidRPr="00BA3BAD" w:rsidRDefault="00AD5D5B" w:rsidP="00323E4D">
      <w:pPr>
        <w:pStyle w:val="Heading4"/>
        <w:rPr>
          <w:lang w:eastAsia="ja-JP"/>
        </w:rPr>
      </w:pPr>
      <w:r w:rsidRPr="00BA3BAD">
        <w:rPr>
          <w:lang w:eastAsia="ja-JP"/>
        </w:rPr>
        <w:t>Description</w:t>
      </w:r>
    </w:p>
    <w:p w14:paraId="6BA995F3" w14:textId="18A88011" w:rsidR="00AD5D5B" w:rsidRPr="00BA3BAD" w:rsidRDefault="00AD5D5B" w:rsidP="00C9222F">
      <w:pPr>
        <w:rPr>
          <w:rFonts w:eastAsia="SimSun"/>
          <w:lang w:eastAsia="ja-JP"/>
        </w:rPr>
      </w:pPr>
      <w:r w:rsidRPr="00BA3BAD">
        <w:rPr>
          <w:rFonts w:eastAsia="SimSun"/>
          <w:lang w:eastAsia="ja-JP"/>
        </w:rPr>
        <w:t xml:space="preserve">This is an umbrella function that handles the CF and LC movements for a subject vehicle under the BCF mode (see </w:t>
      </w:r>
      <w:r w:rsidR="00C9222F">
        <w:rPr>
          <w:rFonts w:eastAsia="SimSun"/>
          <w:lang w:eastAsia="ja-JP"/>
        </w:rPr>
        <w:t>figures</w:t>
      </w:r>
      <w:r w:rsidRPr="00BA3BAD">
        <w:rPr>
          <w:rFonts w:eastAsia="SimSun"/>
          <w:lang w:eastAsia="ja-JP"/>
        </w:rPr>
        <w:t xml:space="preserve"> C4 t</w:t>
      </w:r>
      <w:r w:rsidR="00C9222F">
        <w:rPr>
          <w:rFonts w:eastAsia="SimSun"/>
          <w:lang w:eastAsia="ja-JP"/>
        </w:rPr>
        <w:t>hrough</w:t>
      </w:r>
      <w:r w:rsidRPr="00BA3BAD">
        <w:rPr>
          <w:rFonts w:eastAsia="SimSun"/>
          <w:lang w:eastAsia="ja-JP"/>
        </w:rPr>
        <w:t xml:space="preserve"> C6 for</w:t>
      </w:r>
      <w:r w:rsidR="00C9222F">
        <w:rPr>
          <w:rFonts w:eastAsia="SimSun"/>
          <w:lang w:eastAsia="ja-JP"/>
        </w:rPr>
        <w:t xml:space="preserve"> the</w:t>
      </w:r>
      <w:r w:rsidRPr="00BA3BAD">
        <w:rPr>
          <w:rFonts w:eastAsia="SimSun"/>
          <w:lang w:eastAsia="ja-JP"/>
        </w:rPr>
        <w:t xml:space="preserve"> detailed logic flow). </w:t>
      </w:r>
    </w:p>
    <w:p w14:paraId="63EA7D04" w14:textId="77777777" w:rsidR="00AD5D5B" w:rsidRPr="00BA3BAD" w:rsidRDefault="00AD5D5B" w:rsidP="00323E4D">
      <w:pPr>
        <w:pStyle w:val="Heading4"/>
        <w:rPr>
          <w:lang w:eastAsia="ja-JP"/>
        </w:rPr>
      </w:pPr>
      <w:r w:rsidRPr="00BA3BAD">
        <w:rPr>
          <w:lang w:eastAsia="ja-JP"/>
        </w:rPr>
        <w:t>Inputs Arguments</w:t>
      </w:r>
    </w:p>
    <w:p w14:paraId="35CAF877" w14:textId="77777777" w:rsidR="00AD5D5B" w:rsidRPr="00BA3BAD" w:rsidRDefault="00AD5D5B" w:rsidP="00C9222F">
      <w:pPr>
        <w:rPr>
          <w:rFonts w:eastAsia="SimSun"/>
          <w:lang w:eastAsia="ja-JP"/>
        </w:rPr>
      </w:pPr>
      <w:r w:rsidRPr="00BA3BAD">
        <w:rPr>
          <w:rFonts w:eastAsia="SimSun"/>
          <w:lang w:eastAsia="ja-JP"/>
        </w:rPr>
        <w:t>None.</w:t>
      </w:r>
    </w:p>
    <w:p w14:paraId="46AACA4B" w14:textId="77777777" w:rsidR="00AD5D5B" w:rsidRPr="00BA3BAD" w:rsidRDefault="00AD5D5B" w:rsidP="00323E4D">
      <w:pPr>
        <w:pStyle w:val="Heading4"/>
        <w:rPr>
          <w:lang w:eastAsia="ja-JP"/>
        </w:rPr>
      </w:pPr>
      <w:r w:rsidRPr="00BA3BAD">
        <w:rPr>
          <w:lang w:eastAsia="ja-JP"/>
        </w:rPr>
        <w:t xml:space="preserve">Output Arguments </w:t>
      </w:r>
    </w:p>
    <w:p w14:paraId="211F69A7" w14:textId="77777777" w:rsidR="00AD5D5B" w:rsidRPr="00BA3BAD" w:rsidRDefault="00AD5D5B" w:rsidP="00C9222F">
      <w:pPr>
        <w:rPr>
          <w:rFonts w:eastAsia="SimSun"/>
          <w:lang w:eastAsia="ja-JP"/>
        </w:rPr>
      </w:pPr>
      <w:r w:rsidRPr="00BA3BAD">
        <w:rPr>
          <w:rFonts w:eastAsia="SimSun"/>
          <w:lang w:eastAsia="ja-JP"/>
        </w:rPr>
        <w:t>A PositionSpeed struct that stores the new position and speed of the subject vehicle.</w:t>
      </w:r>
    </w:p>
    <w:p w14:paraId="4D24ED4E" w14:textId="77777777" w:rsidR="00AD5D5B" w:rsidRPr="00BA3BAD" w:rsidRDefault="00AD5D5B" w:rsidP="00323E4D">
      <w:pPr>
        <w:pStyle w:val="Heading4"/>
        <w:rPr>
          <w:lang w:eastAsia="ja-JP"/>
        </w:rPr>
      </w:pPr>
      <w:r w:rsidRPr="00BA3BAD">
        <w:rPr>
          <w:lang w:eastAsia="ja-JP"/>
        </w:rPr>
        <w:t>Sub-functions</w:t>
      </w:r>
    </w:p>
    <w:p w14:paraId="1CB0A7AC" w14:textId="77777777" w:rsidR="00AD5D5B" w:rsidRPr="00BA3BAD" w:rsidRDefault="00AD5D5B" w:rsidP="00C9222F">
      <w:pPr>
        <w:rPr>
          <w:rFonts w:eastAsia="SimSun"/>
          <w:lang w:eastAsia="ja-JP"/>
        </w:rPr>
      </w:pPr>
      <w:r w:rsidRPr="00BA3BAD">
        <w:rPr>
          <w:rFonts w:eastAsia="SimSun"/>
          <w:lang w:eastAsia="ja-JP"/>
        </w:rPr>
        <w:t>SetRiskyRelax()</w:t>
      </w:r>
    </w:p>
    <w:p w14:paraId="29569529" w14:textId="77777777" w:rsidR="00C9222F" w:rsidRDefault="00C9222F" w:rsidP="00C9222F">
      <w:pPr>
        <w:rPr>
          <w:rFonts w:eastAsia="SimSun"/>
          <w:lang w:eastAsia="ja-JP"/>
        </w:rPr>
      </w:pPr>
    </w:p>
    <w:p w14:paraId="401D3F43" w14:textId="18FFD337" w:rsidR="00AD5D5B" w:rsidRPr="00BA3BAD" w:rsidRDefault="00AD5D5B" w:rsidP="00C9222F">
      <w:pPr>
        <w:rPr>
          <w:rFonts w:eastAsia="SimSun"/>
          <w:lang w:eastAsia="ja-JP"/>
        </w:rPr>
      </w:pPr>
      <w:r w:rsidRPr="00BA3BAD">
        <w:rPr>
          <w:rFonts w:eastAsia="SimSun"/>
          <w:lang w:eastAsia="ja-JP"/>
        </w:rPr>
        <w:t>ExitCfDecision()</w:t>
      </w:r>
    </w:p>
    <w:p w14:paraId="639717E7" w14:textId="77777777" w:rsidR="00C9222F" w:rsidRDefault="00C9222F" w:rsidP="00C9222F">
      <w:pPr>
        <w:rPr>
          <w:rFonts w:eastAsia="SimSun"/>
          <w:lang w:eastAsia="ja-JP"/>
        </w:rPr>
      </w:pPr>
    </w:p>
    <w:p w14:paraId="3D10B5A5" w14:textId="63A59D79" w:rsidR="00AD5D5B" w:rsidRPr="00BA3BAD" w:rsidRDefault="00AD5D5B" w:rsidP="00C9222F">
      <w:pPr>
        <w:rPr>
          <w:rFonts w:eastAsia="SimSun"/>
          <w:lang w:eastAsia="ja-JP"/>
        </w:rPr>
      </w:pPr>
      <w:r w:rsidRPr="00BA3BAD">
        <w:rPr>
          <w:rFonts w:eastAsia="SimSun"/>
          <w:lang w:eastAsia="ja-JP"/>
        </w:rPr>
        <w:t>UpdateLc()</w:t>
      </w:r>
    </w:p>
    <w:p w14:paraId="2F3EDED9" w14:textId="77777777" w:rsidR="00C9222F" w:rsidRDefault="00C9222F" w:rsidP="00C9222F">
      <w:pPr>
        <w:rPr>
          <w:rFonts w:eastAsia="SimSun"/>
          <w:lang w:eastAsia="ja-JP"/>
        </w:rPr>
      </w:pPr>
    </w:p>
    <w:p w14:paraId="45155FA5" w14:textId="5403C239" w:rsidR="00AD5D5B" w:rsidRPr="00BA3BAD" w:rsidRDefault="00AD5D5B" w:rsidP="00C9222F">
      <w:pPr>
        <w:rPr>
          <w:rFonts w:eastAsia="SimSun"/>
          <w:lang w:eastAsia="ja-JP"/>
        </w:rPr>
      </w:pPr>
      <w:r w:rsidRPr="00BA3BAD">
        <w:rPr>
          <w:rFonts w:eastAsia="SimSun"/>
          <w:lang w:eastAsia="ja-JP"/>
        </w:rPr>
        <w:t>BeforeLeftLaneChangingMove4HOV()</w:t>
      </w:r>
    </w:p>
    <w:p w14:paraId="5C913475" w14:textId="77777777" w:rsidR="00C9222F" w:rsidRDefault="00C9222F" w:rsidP="00C9222F">
      <w:pPr>
        <w:rPr>
          <w:rFonts w:eastAsia="SimSun"/>
          <w:lang w:eastAsia="ja-JP"/>
        </w:rPr>
      </w:pPr>
    </w:p>
    <w:p w14:paraId="60031B93" w14:textId="6690D03A" w:rsidR="00AD5D5B" w:rsidRPr="00BA3BAD" w:rsidRDefault="00AD5D5B" w:rsidP="00C9222F">
      <w:pPr>
        <w:rPr>
          <w:rFonts w:eastAsia="SimSun"/>
          <w:lang w:eastAsia="ja-JP"/>
        </w:rPr>
      </w:pPr>
      <w:r w:rsidRPr="00BA3BAD">
        <w:rPr>
          <w:rFonts w:eastAsia="SimSun"/>
          <w:lang w:eastAsia="ja-JP"/>
        </w:rPr>
        <w:t>BeforeOffRampLcSlowDown()</w:t>
      </w:r>
    </w:p>
    <w:p w14:paraId="5580F47E" w14:textId="77777777" w:rsidR="00C9222F" w:rsidRDefault="00C9222F" w:rsidP="00C9222F">
      <w:pPr>
        <w:rPr>
          <w:rFonts w:eastAsia="SimSun"/>
          <w:lang w:eastAsia="ja-JP"/>
        </w:rPr>
      </w:pPr>
    </w:p>
    <w:p w14:paraId="7245C00C" w14:textId="2CFF342A" w:rsidR="00AD5D5B" w:rsidRPr="00BA3BAD" w:rsidRDefault="00AD5D5B" w:rsidP="00C9222F">
      <w:pPr>
        <w:rPr>
          <w:rFonts w:eastAsia="SimSun"/>
          <w:lang w:eastAsia="ja-JP"/>
        </w:rPr>
      </w:pPr>
      <w:r w:rsidRPr="00BA3BAD">
        <w:rPr>
          <w:rFonts w:eastAsia="SimSun"/>
          <w:lang w:eastAsia="ja-JP"/>
        </w:rPr>
        <w:t>BeforeExitorTurningLcSync()</w:t>
      </w:r>
    </w:p>
    <w:p w14:paraId="1746C065" w14:textId="77777777" w:rsidR="00C9222F" w:rsidRDefault="00C9222F" w:rsidP="00C9222F">
      <w:pPr>
        <w:rPr>
          <w:rFonts w:eastAsia="SimSun"/>
          <w:lang w:eastAsia="ja-JP"/>
        </w:rPr>
      </w:pPr>
    </w:p>
    <w:p w14:paraId="78E590E8" w14:textId="2B41D2F5" w:rsidR="00AD5D5B" w:rsidRPr="00BA3BAD" w:rsidRDefault="00AD5D5B" w:rsidP="00C9222F">
      <w:pPr>
        <w:rPr>
          <w:rFonts w:eastAsia="SimSun"/>
          <w:lang w:eastAsia="ja-JP"/>
        </w:rPr>
      </w:pPr>
      <w:r w:rsidRPr="00BA3BAD">
        <w:rPr>
          <w:rFonts w:eastAsia="SimSun"/>
          <w:lang w:eastAsia="ja-JP"/>
        </w:rPr>
        <w:t>DLCCFDecision()</w:t>
      </w:r>
    </w:p>
    <w:p w14:paraId="743BB4D2" w14:textId="77777777" w:rsidR="00C9222F" w:rsidRDefault="00C9222F" w:rsidP="00C9222F">
      <w:pPr>
        <w:rPr>
          <w:rFonts w:eastAsia="SimSun"/>
          <w:lang w:eastAsia="ja-JP"/>
        </w:rPr>
      </w:pPr>
    </w:p>
    <w:p w14:paraId="19F4FA90" w14:textId="71520FF9" w:rsidR="00AD5D5B" w:rsidRPr="00BA3BAD" w:rsidRDefault="00AD5D5B" w:rsidP="00C9222F">
      <w:pPr>
        <w:rPr>
          <w:rFonts w:eastAsia="SimSun"/>
          <w:lang w:eastAsia="ja-JP"/>
        </w:rPr>
      </w:pPr>
      <w:r w:rsidRPr="00BA3BAD">
        <w:rPr>
          <w:rFonts w:eastAsia="SimSun"/>
          <w:lang w:eastAsia="ja-JP"/>
        </w:rPr>
        <w:t>RampCfDecision()</w:t>
      </w:r>
    </w:p>
    <w:p w14:paraId="54A8415C" w14:textId="77777777" w:rsidR="00C9222F" w:rsidRDefault="00C9222F" w:rsidP="00C9222F">
      <w:pPr>
        <w:rPr>
          <w:rFonts w:eastAsia="SimSun"/>
          <w:lang w:eastAsia="ja-JP"/>
        </w:rPr>
      </w:pPr>
    </w:p>
    <w:p w14:paraId="663D178A" w14:textId="19F4853D" w:rsidR="00AD5D5B" w:rsidRPr="00BA3BAD" w:rsidRDefault="00AD5D5B" w:rsidP="00C9222F">
      <w:pPr>
        <w:rPr>
          <w:rFonts w:eastAsia="SimSun"/>
          <w:lang w:eastAsia="ja-JP"/>
        </w:rPr>
      </w:pPr>
      <w:r w:rsidRPr="00BA3BAD">
        <w:rPr>
          <w:rFonts w:eastAsia="SimSun"/>
          <w:lang w:eastAsia="ja-JP"/>
        </w:rPr>
        <w:t>BeforeOnRampLcSync()</w:t>
      </w:r>
    </w:p>
    <w:p w14:paraId="28A8E27F" w14:textId="77777777" w:rsidR="00C9222F" w:rsidRDefault="00C9222F" w:rsidP="00C9222F">
      <w:pPr>
        <w:rPr>
          <w:rFonts w:eastAsia="SimSun"/>
          <w:lang w:eastAsia="ja-JP"/>
        </w:rPr>
      </w:pPr>
    </w:p>
    <w:p w14:paraId="50BCEFEF" w14:textId="3E4643EE" w:rsidR="00AD5D5B" w:rsidRPr="00BA3BAD" w:rsidRDefault="00AD5D5B" w:rsidP="00C9222F">
      <w:pPr>
        <w:rPr>
          <w:rFonts w:eastAsia="SimSun"/>
          <w:lang w:eastAsia="ja-JP"/>
        </w:rPr>
      </w:pPr>
      <w:r w:rsidRPr="00BA3BAD">
        <w:rPr>
          <w:rFonts w:eastAsia="SimSun"/>
          <w:lang w:eastAsia="ja-JP"/>
        </w:rPr>
        <w:t>BeforeOnRampLcSlowDown()</w:t>
      </w:r>
    </w:p>
    <w:p w14:paraId="7B4D85C1" w14:textId="77777777" w:rsidR="00AD5D5B" w:rsidRPr="00BA3BAD" w:rsidRDefault="00AD5D5B" w:rsidP="00323E4D">
      <w:pPr>
        <w:pStyle w:val="Heading4"/>
        <w:rPr>
          <w:lang w:eastAsia="ja-JP"/>
        </w:rPr>
      </w:pPr>
      <w:r w:rsidRPr="00BA3BAD">
        <w:rPr>
          <w:lang w:eastAsia="ja-JP"/>
        </w:rPr>
        <w:t>Pseudo code</w:t>
      </w:r>
    </w:p>
    <w:p w14:paraId="68112676" w14:textId="7626DBBA" w:rsidR="00AD5D5B" w:rsidRDefault="00AD5D5B" w:rsidP="00C9222F">
      <w:pPr>
        <w:rPr>
          <w:rFonts w:eastAsia="SimSun"/>
          <w:lang w:eastAsia="ja-JP"/>
        </w:rPr>
      </w:pPr>
      <w:r w:rsidRPr="00BA3BAD">
        <w:rPr>
          <w:rFonts w:eastAsia="SimSun"/>
          <w:lang w:eastAsia="ja-JP"/>
        </w:rPr>
        <w:t>If (time in BCF mode &gt; time threshold)</w:t>
      </w:r>
      <w:r w:rsidR="0001738A">
        <w:rPr>
          <w:rFonts w:eastAsia="SimSun"/>
          <w:lang w:eastAsia="ja-JP"/>
        </w:rPr>
        <w:t>:</w:t>
      </w:r>
    </w:p>
    <w:p w14:paraId="3BB88063" w14:textId="77777777" w:rsidR="00C9222F" w:rsidRPr="00BA3BAD" w:rsidRDefault="00C9222F" w:rsidP="00C9222F">
      <w:pPr>
        <w:rPr>
          <w:rFonts w:eastAsia="SimSun"/>
          <w:lang w:eastAsia="ja-JP"/>
        </w:rPr>
      </w:pPr>
    </w:p>
    <w:p w14:paraId="74FD65B0" w14:textId="0B49BD94" w:rsidR="00AD5D5B" w:rsidRPr="00BA3BAD" w:rsidRDefault="00AD5D5B" w:rsidP="002133A0">
      <w:pPr>
        <w:numPr>
          <w:ilvl w:val="1"/>
          <w:numId w:val="16"/>
        </w:numPr>
        <w:spacing w:after="120" w:line="259" w:lineRule="auto"/>
        <w:contextualSpacing/>
        <w:rPr>
          <w:rFonts w:eastAsia="SimSun"/>
          <w:lang w:eastAsia="ja-JP"/>
        </w:rPr>
      </w:pPr>
      <w:r w:rsidRPr="00BA3BAD">
        <w:rPr>
          <w:rFonts w:eastAsia="SimSun"/>
          <w:lang w:eastAsia="ja-JP"/>
        </w:rPr>
        <w:t>Set a reduced reaction time, desired headway</w:t>
      </w:r>
      <w:r w:rsidR="0001738A">
        <w:rPr>
          <w:rFonts w:eastAsia="SimSun"/>
          <w:lang w:eastAsia="ja-JP"/>
        </w:rPr>
        <w:t>,</w:t>
      </w:r>
      <w:r w:rsidRPr="00BA3BAD">
        <w:rPr>
          <w:rFonts w:eastAsia="SimSun"/>
          <w:lang w:eastAsia="ja-JP"/>
        </w:rPr>
        <w:t xml:space="preserve"> and jam gap for the subject vehicle</w:t>
      </w:r>
      <w:r w:rsidR="0001738A">
        <w:rPr>
          <w:rFonts w:eastAsia="SimSun"/>
          <w:lang w:eastAsia="ja-JP"/>
        </w:rPr>
        <w:t>,</w:t>
      </w:r>
      <w:r w:rsidRPr="00BA3BAD">
        <w:rPr>
          <w:rFonts w:eastAsia="SimSun"/>
          <w:lang w:eastAsia="ja-JP"/>
        </w:rPr>
        <w:t xml:space="preserve"> because it has been waiting for the LC for a long time</w:t>
      </w:r>
      <w:r w:rsidR="0001738A">
        <w:rPr>
          <w:rFonts w:eastAsia="SimSun"/>
          <w:lang w:eastAsia="ja-JP"/>
        </w:rPr>
        <w:t>.</w:t>
      </w:r>
    </w:p>
    <w:p w14:paraId="38331590" w14:textId="77777777" w:rsidR="00AD5D5B" w:rsidRPr="00BA3BAD" w:rsidRDefault="00AD5D5B" w:rsidP="00574707">
      <w:pPr>
        <w:spacing w:after="120" w:line="259" w:lineRule="auto"/>
        <w:rPr>
          <w:rFonts w:eastAsia="SimSun"/>
          <w:lang w:eastAsia="ja-JP"/>
        </w:rPr>
      </w:pPr>
    </w:p>
    <w:p w14:paraId="3B29CB25" w14:textId="77777777" w:rsidR="00C9222F" w:rsidRDefault="00C9222F" w:rsidP="00C9222F">
      <w:pPr>
        <w:rPr>
          <w:rFonts w:eastAsia="SimSun"/>
          <w:lang w:eastAsia="ja-JP"/>
        </w:rPr>
      </w:pPr>
    </w:p>
    <w:p w14:paraId="1ACEFC46" w14:textId="12003BF6" w:rsidR="00AD5D5B" w:rsidRDefault="00AD5D5B" w:rsidP="00C9222F">
      <w:pPr>
        <w:rPr>
          <w:rFonts w:eastAsia="SimSun"/>
          <w:lang w:eastAsia="ja-JP"/>
        </w:rPr>
      </w:pPr>
      <w:r w:rsidRPr="00BA3BAD">
        <w:rPr>
          <w:rFonts w:eastAsia="SimSun"/>
          <w:lang w:eastAsia="ja-JP"/>
        </w:rPr>
        <w:t>If (LC type is ALC or MLC toward off-ramp)</w:t>
      </w:r>
      <w:r w:rsidR="0001738A">
        <w:rPr>
          <w:rFonts w:eastAsia="SimSun"/>
          <w:lang w:eastAsia="ja-JP"/>
        </w:rPr>
        <w:t>:</w:t>
      </w:r>
    </w:p>
    <w:p w14:paraId="00B98A76" w14:textId="77777777" w:rsidR="00C9222F" w:rsidRPr="00BA3BAD" w:rsidRDefault="00C9222F" w:rsidP="00C9222F">
      <w:pPr>
        <w:rPr>
          <w:rFonts w:eastAsia="SimSun"/>
          <w:lang w:eastAsia="ja-JP"/>
        </w:rPr>
      </w:pPr>
    </w:p>
    <w:p w14:paraId="11B0BD6F" w14:textId="48481C01" w:rsidR="00AD5D5B" w:rsidRPr="00D42597" w:rsidRDefault="00AD5D5B" w:rsidP="00D42597">
      <w:pPr>
        <w:pStyle w:val="ListParagraph"/>
        <w:numPr>
          <w:ilvl w:val="0"/>
          <w:numId w:val="172"/>
        </w:numPr>
        <w:rPr>
          <w:rFonts w:eastAsia="SimSun"/>
          <w:lang w:eastAsia="ja-JP"/>
        </w:rPr>
      </w:pPr>
      <w:r w:rsidRPr="00D42597">
        <w:rPr>
          <w:rFonts w:eastAsia="SimSun"/>
          <w:lang w:eastAsia="ja-JP"/>
        </w:rPr>
        <w:t>If (current gap acceptable)</w:t>
      </w:r>
      <w:r w:rsidR="0001738A">
        <w:rPr>
          <w:rFonts w:eastAsia="SimSun"/>
          <w:lang w:eastAsia="ja-JP"/>
        </w:rPr>
        <w:t>:</w:t>
      </w:r>
    </w:p>
    <w:p w14:paraId="4460010C" w14:textId="5ED2E0FB" w:rsidR="00AD5D5B" w:rsidRDefault="00AD5D5B" w:rsidP="00D42597">
      <w:pPr>
        <w:pStyle w:val="ListParagraph"/>
        <w:numPr>
          <w:ilvl w:val="1"/>
          <w:numId w:val="172"/>
        </w:numPr>
        <w:rPr>
          <w:rFonts w:eastAsia="SimSun"/>
          <w:lang w:eastAsia="ja-JP"/>
        </w:rPr>
      </w:pPr>
      <w:r w:rsidRPr="00D42597">
        <w:rPr>
          <w:rFonts w:eastAsia="SimSun"/>
          <w:lang w:eastAsia="ja-JP"/>
        </w:rPr>
        <w:t>Execute LC maneuver with UpdateLc()</w:t>
      </w:r>
      <w:r w:rsidR="0001738A">
        <w:rPr>
          <w:rFonts w:eastAsia="SimSun"/>
          <w:lang w:eastAsia="ja-JP"/>
        </w:rPr>
        <w:t>.</w:t>
      </w:r>
    </w:p>
    <w:p w14:paraId="6725032D" w14:textId="77777777" w:rsidR="00D42597" w:rsidRPr="00D42597" w:rsidRDefault="00D42597" w:rsidP="00D42597">
      <w:pPr>
        <w:rPr>
          <w:rFonts w:eastAsia="SimSun"/>
          <w:lang w:eastAsia="ja-JP"/>
        </w:rPr>
      </w:pPr>
    </w:p>
    <w:p w14:paraId="32150C44" w14:textId="46ED772F" w:rsidR="00AD5D5B" w:rsidRPr="00D42597" w:rsidRDefault="00AD5D5B" w:rsidP="00D42597">
      <w:pPr>
        <w:pStyle w:val="ListParagraph"/>
        <w:numPr>
          <w:ilvl w:val="0"/>
          <w:numId w:val="172"/>
        </w:numPr>
        <w:rPr>
          <w:rFonts w:eastAsia="SimSun"/>
          <w:lang w:eastAsia="ja-JP"/>
        </w:rPr>
      </w:pPr>
      <w:r w:rsidRPr="00D42597">
        <w:rPr>
          <w:rFonts w:eastAsia="SimSun"/>
          <w:lang w:eastAsia="ja-JP"/>
        </w:rPr>
        <w:t>Else if (subject vehicle merge or exit from the HOV lane)</w:t>
      </w:r>
      <w:r w:rsidR="0001738A">
        <w:rPr>
          <w:rFonts w:eastAsia="SimSun"/>
          <w:lang w:eastAsia="ja-JP"/>
        </w:rPr>
        <w:t>:</w:t>
      </w:r>
    </w:p>
    <w:p w14:paraId="6C845D8C" w14:textId="07387086" w:rsidR="00AD5D5B" w:rsidRDefault="00AD5D5B" w:rsidP="00D42597">
      <w:pPr>
        <w:pStyle w:val="ListParagraph"/>
        <w:numPr>
          <w:ilvl w:val="1"/>
          <w:numId w:val="172"/>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05A46665" w14:textId="77777777" w:rsidR="00D42597" w:rsidRPr="00D42597" w:rsidRDefault="00D42597" w:rsidP="00D42597">
      <w:pPr>
        <w:rPr>
          <w:rFonts w:eastAsia="SimSun"/>
          <w:lang w:eastAsia="ja-JP"/>
        </w:rPr>
      </w:pPr>
    </w:p>
    <w:p w14:paraId="2D05C3B0" w14:textId="309F2141" w:rsidR="00AD5D5B" w:rsidRPr="00D42597" w:rsidRDefault="00AD5D5B" w:rsidP="00D42597">
      <w:pPr>
        <w:pStyle w:val="ListParagraph"/>
        <w:numPr>
          <w:ilvl w:val="0"/>
          <w:numId w:val="172"/>
        </w:numPr>
        <w:rPr>
          <w:rFonts w:eastAsia="SimSun"/>
          <w:lang w:eastAsia="ja-JP"/>
        </w:rPr>
      </w:pPr>
      <w:r w:rsidRPr="00D42597">
        <w:rPr>
          <w:rFonts w:eastAsia="SimSun"/>
          <w:lang w:eastAsia="ja-JP"/>
        </w:rPr>
        <w:t>Else if (subject vehicle merge or exit from the CACC managed lane)</w:t>
      </w:r>
      <w:r w:rsidR="0001738A">
        <w:rPr>
          <w:rFonts w:eastAsia="SimSun"/>
          <w:lang w:eastAsia="ja-JP"/>
        </w:rPr>
        <w:t>:</w:t>
      </w:r>
    </w:p>
    <w:p w14:paraId="51310C48" w14:textId="448D3216" w:rsidR="00AD5D5B" w:rsidRDefault="00AD5D5B" w:rsidP="00D42597">
      <w:pPr>
        <w:pStyle w:val="ListParagraph"/>
        <w:numPr>
          <w:ilvl w:val="1"/>
          <w:numId w:val="172"/>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6234D137" w14:textId="77777777" w:rsidR="00D42597" w:rsidRPr="00D42597" w:rsidRDefault="00D42597" w:rsidP="00D42597">
      <w:pPr>
        <w:rPr>
          <w:rFonts w:eastAsia="SimSun"/>
          <w:lang w:eastAsia="ja-JP"/>
        </w:rPr>
      </w:pPr>
    </w:p>
    <w:p w14:paraId="61B0FBB9" w14:textId="2A42A59F" w:rsidR="00AD5D5B" w:rsidRPr="00D42597" w:rsidRDefault="00AD5D5B" w:rsidP="00D42597">
      <w:pPr>
        <w:pStyle w:val="ListParagraph"/>
        <w:numPr>
          <w:ilvl w:val="0"/>
          <w:numId w:val="172"/>
        </w:numPr>
        <w:rPr>
          <w:rFonts w:eastAsia="SimSun"/>
          <w:lang w:eastAsia="ja-JP"/>
        </w:rPr>
      </w:pPr>
      <w:r w:rsidRPr="00D42597">
        <w:rPr>
          <w:rFonts w:eastAsia="SimSun"/>
          <w:lang w:eastAsia="ja-JP"/>
        </w:rPr>
        <w:t>Else if (subject vehicle create gap for the merge traffic)</w:t>
      </w:r>
      <w:r w:rsidR="0001738A">
        <w:rPr>
          <w:rFonts w:eastAsia="SimSun"/>
          <w:lang w:eastAsia="ja-JP"/>
        </w:rPr>
        <w:t>:</w:t>
      </w:r>
    </w:p>
    <w:p w14:paraId="5DB5D2AE" w14:textId="3DF28477" w:rsidR="00AD5D5B" w:rsidRDefault="00AD5D5B" w:rsidP="00D42597">
      <w:pPr>
        <w:pStyle w:val="ListParagraph"/>
        <w:numPr>
          <w:ilvl w:val="1"/>
          <w:numId w:val="172"/>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15ABDD9E" w14:textId="77777777" w:rsidR="00D42597" w:rsidRPr="00D42597" w:rsidRDefault="00D42597" w:rsidP="00D42597">
      <w:pPr>
        <w:rPr>
          <w:rFonts w:eastAsia="SimSun"/>
          <w:lang w:eastAsia="ja-JP"/>
        </w:rPr>
      </w:pPr>
    </w:p>
    <w:p w14:paraId="23603B53" w14:textId="50B6AAF7" w:rsidR="00AD5D5B" w:rsidRPr="00D42597" w:rsidRDefault="00AD5D5B" w:rsidP="00D42597">
      <w:pPr>
        <w:pStyle w:val="ListParagraph"/>
        <w:numPr>
          <w:ilvl w:val="0"/>
          <w:numId w:val="172"/>
        </w:numPr>
        <w:rPr>
          <w:rFonts w:eastAsia="SimSun"/>
          <w:lang w:eastAsia="ja-JP"/>
        </w:rPr>
      </w:pPr>
      <w:r w:rsidRPr="00D42597">
        <w:rPr>
          <w:rFonts w:eastAsia="SimSun"/>
          <w:lang w:eastAsia="ja-JP"/>
        </w:rPr>
        <w:t>Else if (subject vehicle make anticipatory lane changes for exiting the freeway)</w:t>
      </w:r>
      <w:r w:rsidR="0001738A">
        <w:rPr>
          <w:rFonts w:eastAsia="SimSun"/>
          <w:lang w:eastAsia="ja-JP"/>
        </w:rPr>
        <w:t>:</w:t>
      </w:r>
    </w:p>
    <w:p w14:paraId="3DD09806" w14:textId="6C212AE3" w:rsidR="00AD5D5B" w:rsidRDefault="00AD5D5B" w:rsidP="00D42597">
      <w:pPr>
        <w:pStyle w:val="ListParagraph"/>
        <w:numPr>
          <w:ilvl w:val="1"/>
          <w:numId w:val="172"/>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56691F86" w14:textId="77777777" w:rsidR="00D42597" w:rsidRPr="00D42597" w:rsidRDefault="00D42597" w:rsidP="00D42597">
      <w:pPr>
        <w:rPr>
          <w:rFonts w:eastAsia="SimSun"/>
          <w:lang w:eastAsia="ja-JP"/>
        </w:rPr>
      </w:pPr>
    </w:p>
    <w:p w14:paraId="0664F2DA" w14:textId="472E9445" w:rsidR="00AD5D5B" w:rsidRPr="00D42597" w:rsidRDefault="00AD5D5B" w:rsidP="00D42597">
      <w:pPr>
        <w:pStyle w:val="ListParagraph"/>
        <w:numPr>
          <w:ilvl w:val="0"/>
          <w:numId w:val="173"/>
        </w:numPr>
        <w:rPr>
          <w:rFonts w:eastAsia="SimSun"/>
          <w:lang w:eastAsia="ja-JP"/>
        </w:rPr>
      </w:pPr>
      <w:r w:rsidRPr="00D42597">
        <w:rPr>
          <w:rFonts w:eastAsia="SimSun"/>
          <w:lang w:eastAsia="ja-JP"/>
        </w:rPr>
        <w:t>Else</w:t>
      </w:r>
      <w:r w:rsidR="0001738A">
        <w:rPr>
          <w:rFonts w:eastAsia="SimSun"/>
          <w:lang w:eastAsia="ja-JP"/>
        </w:rPr>
        <w:t>:</w:t>
      </w:r>
    </w:p>
    <w:p w14:paraId="7BFB7F75" w14:textId="297E7BA9" w:rsidR="00D42597" w:rsidRDefault="00AD5D5B" w:rsidP="00D42597">
      <w:pPr>
        <w:pStyle w:val="ListParagraph"/>
        <w:numPr>
          <w:ilvl w:val="1"/>
          <w:numId w:val="83"/>
        </w:numPr>
        <w:rPr>
          <w:rFonts w:eastAsia="SimSun"/>
          <w:lang w:eastAsia="ja-JP"/>
        </w:rPr>
      </w:pPr>
      <w:r w:rsidRPr="00D42597">
        <w:rPr>
          <w:rFonts w:eastAsia="SimSun"/>
          <w:lang w:eastAsia="ja-JP"/>
        </w:rPr>
        <w:t>If (LC desire &lt; max desire)</w:t>
      </w:r>
      <w:r w:rsidR="0001738A">
        <w:rPr>
          <w:rFonts w:eastAsia="SimSun"/>
          <w:lang w:eastAsia="ja-JP"/>
        </w:rPr>
        <w:t>:</w:t>
      </w:r>
    </w:p>
    <w:p w14:paraId="29F18C53" w14:textId="151374EB" w:rsidR="00D42597" w:rsidRDefault="00AD5D5B" w:rsidP="00D42597">
      <w:pPr>
        <w:pStyle w:val="ListParagraph"/>
        <w:numPr>
          <w:ilvl w:val="2"/>
          <w:numId w:val="83"/>
        </w:numPr>
        <w:rPr>
          <w:rFonts w:eastAsia="SimSun"/>
          <w:lang w:eastAsia="ja-JP"/>
        </w:rPr>
      </w:pPr>
      <w:r w:rsidRPr="00D42597">
        <w:rPr>
          <w:rFonts w:eastAsia="SimSun"/>
          <w:lang w:eastAsia="ja-JP"/>
        </w:rPr>
        <w:t>If (lag vehicle yield)</w:t>
      </w:r>
      <w:r w:rsidR="0001738A">
        <w:rPr>
          <w:rFonts w:eastAsia="SimSun"/>
          <w:lang w:eastAsia="ja-JP"/>
        </w:rPr>
        <w:t>:</w:t>
      </w:r>
    </w:p>
    <w:p w14:paraId="1C775DB6" w14:textId="0C62661B" w:rsidR="00AD5D5B" w:rsidRPr="00D42597" w:rsidRDefault="00AD5D5B" w:rsidP="00D42597">
      <w:pPr>
        <w:pStyle w:val="ListParagraph"/>
        <w:numPr>
          <w:ilvl w:val="3"/>
          <w:numId w:val="83"/>
        </w:numPr>
        <w:rPr>
          <w:rFonts w:eastAsia="SimSun"/>
          <w:lang w:eastAsia="ja-JP"/>
        </w:rPr>
      </w:pPr>
      <w:r w:rsidRPr="00D42597">
        <w:rPr>
          <w:rFonts w:eastAsia="SimSun"/>
          <w:lang w:eastAsia="ja-JP"/>
        </w:rPr>
        <w:t>Update CF with BeforeExitorTurningLcSync(), waiting the lag vehicle to create an acceptable gap</w:t>
      </w:r>
      <w:r w:rsidR="0001738A">
        <w:rPr>
          <w:rFonts w:eastAsia="SimSun"/>
          <w:lang w:eastAsia="ja-JP"/>
        </w:rPr>
        <w:t>.</w:t>
      </w:r>
    </w:p>
    <w:p w14:paraId="48E501F6" w14:textId="37794D1E" w:rsidR="00D42597" w:rsidRDefault="00AD5D5B" w:rsidP="00D42597">
      <w:pPr>
        <w:pStyle w:val="ListParagraph"/>
        <w:numPr>
          <w:ilvl w:val="2"/>
          <w:numId w:val="83"/>
        </w:numPr>
        <w:rPr>
          <w:rFonts w:eastAsia="SimSun"/>
          <w:lang w:eastAsia="ja-JP"/>
        </w:rPr>
      </w:pPr>
      <w:r w:rsidRPr="00BA3BAD">
        <w:rPr>
          <w:rFonts w:eastAsia="SimSun"/>
          <w:lang w:eastAsia="ja-JP"/>
        </w:rPr>
        <w:t>Else</w:t>
      </w:r>
      <w:r w:rsidR="0001738A">
        <w:rPr>
          <w:rFonts w:eastAsia="SimSun"/>
          <w:lang w:eastAsia="ja-JP"/>
        </w:rPr>
        <w:t>:</w:t>
      </w:r>
    </w:p>
    <w:p w14:paraId="43CF3517" w14:textId="0CE29A52" w:rsidR="00AD5D5B" w:rsidRPr="00D42597" w:rsidRDefault="00AD5D5B" w:rsidP="00D42597">
      <w:pPr>
        <w:pStyle w:val="ListParagraph"/>
        <w:numPr>
          <w:ilvl w:val="3"/>
          <w:numId w:val="83"/>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442382C9" w14:textId="5ABA16CA" w:rsidR="00D42597" w:rsidRDefault="00AD5D5B" w:rsidP="00D42597">
      <w:pPr>
        <w:pStyle w:val="ListParagraph"/>
        <w:numPr>
          <w:ilvl w:val="1"/>
          <w:numId w:val="83"/>
        </w:numPr>
        <w:rPr>
          <w:rFonts w:eastAsia="SimSun"/>
          <w:lang w:eastAsia="ja-JP"/>
        </w:rPr>
      </w:pPr>
      <w:r w:rsidRPr="00BA3BAD">
        <w:rPr>
          <w:rFonts w:eastAsia="SimSun"/>
          <w:lang w:eastAsia="ja-JP"/>
        </w:rPr>
        <w:t>Else if (LC desire = max desire)</w:t>
      </w:r>
      <w:r w:rsidR="0001738A">
        <w:rPr>
          <w:rFonts w:eastAsia="SimSun"/>
          <w:lang w:eastAsia="ja-JP"/>
        </w:rPr>
        <w:t>:</w:t>
      </w:r>
    </w:p>
    <w:p w14:paraId="24746C9C" w14:textId="23348702" w:rsidR="00D42597" w:rsidRDefault="00AD5D5B" w:rsidP="00D42597">
      <w:pPr>
        <w:pStyle w:val="ListParagraph"/>
        <w:numPr>
          <w:ilvl w:val="2"/>
          <w:numId w:val="83"/>
        </w:numPr>
        <w:rPr>
          <w:rFonts w:eastAsia="SimSun"/>
          <w:lang w:eastAsia="ja-JP"/>
        </w:rPr>
      </w:pPr>
      <w:r w:rsidRPr="00D42597">
        <w:rPr>
          <w:rFonts w:eastAsia="SimSun"/>
          <w:lang w:eastAsia="ja-JP"/>
        </w:rPr>
        <w:t>If (lead and lag gap after LC &gt; jam gap)</w:t>
      </w:r>
      <w:r w:rsidR="0001738A">
        <w:rPr>
          <w:rFonts w:eastAsia="SimSun"/>
          <w:lang w:eastAsia="ja-JP"/>
        </w:rPr>
        <w:t>:</w:t>
      </w:r>
    </w:p>
    <w:p w14:paraId="1163E26B" w14:textId="148380BB" w:rsidR="00D42597" w:rsidRDefault="00AD5D5B" w:rsidP="00D42597">
      <w:pPr>
        <w:pStyle w:val="ListParagraph"/>
        <w:numPr>
          <w:ilvl w:val="3"/>
          <w:numId w:val="83"/>
        </w:numPr>
        <w:rPr>
          <w:rFonts w:eastAsia="SimSun"/>
          <w:lang w:eastAsia="ja-JP"/>
        </w:rPr>
      </w:pPr>
      <w:r w:rsidRPr="00D42597">
        <w:rPr>
          <w:rFonts w:eastAsia="SimSun"/>
          <w:lang w:eastAsia="ja-JP"/>
        </w:rPr>
        <w:t>Execute LC maneuver with UpdateLc(), creating a force merge maneuver</w:t>
      </w:r>
      <w:r w:rsidR="0001738A">
        <w:rPr>
          <w:rFonts w:eastAsia="SimSun"/>
          <w:lang w:eastAsia="ja-JP"/>
        </w:rPr>
        <w:t>.</w:t>
      </w:r>
    </w:p>
    <w:p w14:paraId="38165BEB" w14:textId="55A57BA3" w:rsidR="00D42597" w:rsidRDefault="00AD5D5B" w:rsidP="00D42597">
      <w:pPr>
        <w:pStyle w:val="ListParagraph"/>
        <w:numPr>
          <w:ilvl w:val="2"/>
          <w:numId w:val="83"/>
        </w:numPr>
        <w:rPr>
          <w:rFonts w:eastAsia="SimSun"/>
          <w:lang w:eastAsia="ja-JP"/>
        </w:rPr>
      </w:pPr>
      <w:r w:rsidRPr="00D42597">
        <w:rPr>
          <w:rFonts w:eastAsia="SimSun"/>
          <w:lang w:eastAsia="ja-JP"/>
        </w:rPr>
        <w:t>Else if (lag vehicle yield)</w:t>
      </w:r>
      <w:r w:rsidR="0001738A">
        <w:rPr>
          <w:rFonts w:eastAsia="SimSun"/>
          <w:lang w:eastAsia="ja-JP"/>
        </w:rPr>
        <w:t>:</w:t>
      </w:r>
    </w:p>
    <w:p w14:paraId="1E0893F4" w14:textId="5C88B2A5" w:rsidR="00D42597" w:rsidRDefault="00AD5D5B" w:rsidP="00D42597">
      <w:pPr>
        <w:pStyle w:val="ListParagraph"/>
        <w:numPr>
          <w:ilvl w:val="3"/>
          <w:numId w:val="83"/>
        </w:numPr>
        <w:rPr>
          <w:rFonts w:eastAsia="SimSun"/>
          <w:lang w:eastAsia="ja-JP"/>
        </w:rPr>
      </w:pPr>
      <w:r w:rsidRPr="00D42597">
        <w:rPr>
          <w:rFonts w:eastAsia="SimSun"/>
          <w:lang w:eastAsia="ja-JP"/>
        </w:rPr>
        <w:t>Update CF with BeforeExitorTurningLcSync(), waiting the lag vehicle to create an acceptable gap</w:t>
      </w:r>
      <w:r w:rsidR="0001738A">
        <w:rPr>
          <w:rFonts w:eastAsia="SimSun"/>
          <w:lang w:eastAsia="ja-JP"/>
        </w:rPr>
        <w:t>.</w:t>
      </w:r>
    </w:p>
    <w:p w14:paraId="7358E320" w14:textId="3E076DB2" w:rsidR="00D42597" w:rsidRDefault="00AD5D5B" w:rsidP="00D42597">
      <w:pPr>
        <w:pStyle w:val="ListParagraph"/>
        <w:numPr>
          <w:ilvl w:val="2"/>
          <w:numId w:val="83"/>
        </w:numPr>
        <w:rPr>
          <w:rFonts w:eastAsia="SimSun"/>
          <w:lang w:eastAsia="ja-JP"/>
        </w:rPr>
      </w:pPr>
      <w:r w:rsidRPr="00D42597">
        <w:rPr>
          <w:rFonts w:eastAsia="SimSun"/>
          <w:lang w:eastAsia="ja-JP"/>
        </w:rPr>
        <w:t>Else</w:t>
      </w:r>
      <w:r w:rsidR="0001738A">
        <w:rPr>
          <w:rFonts w:eastAsia="SimSun"/>
          <w:lang w:eastAsia="ja-JP"/>
        </w:rPr>
        <w:t>:</w:t>
      </w:r>
    </w:p>
    <w:p w14:paraId="5794FAD3" w14:textId="4B3B0567" w:rsidR="00AD5D5B" w:rsidRPr="00D42597" w:rsidRDefault="00AD5D5B" w:rsidP="00D42597">
      <w:pPr>
        <w:pStyle w:val="ListParagraph"/>
        <w:numPr>
          <w:ilvl w:val="3"/>
          <w:numId w:val="83"/>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7AB80A6D" w14:textId="77777777" w:rsidR="00C9222F" w:rsidRDefault="00C9222F" w:rsidP="00C9222F">
      <w:pPr>
        <w:rPr>
          <w:rFonts w:eastAsia="SimSun"/>
          <w:lang w:eastAsia="ja-JP"/>
        </w:rPr>
      </w:pPr>
    </w:p>
    <w:p w14:paraId="096747B9" w14:textId="0595744F" w:rsidR="00AD5D5B" w:rsidRDefault="00AD5D5B" w:rsidP="00C9222F">
      <w:pPr>
        <w:rPr>
          <w:rFonts w:eastAsia="SimSun"/>
          <w:lang w:eastAsia="ja-JP"/>
        </w:rPr>
      </w:pPr>
      <w:r w:rsidRPr="00BA3BAD">
        <w:rPr>
          <w:rFonts w:eastAsia="SimSun"/>
          <w:lang w:eastAsia="ja-JP"/>
        </w:rPr>
        <w:t>Else if (LC type is DLC)</w:t>
      </w:r>
      <w:r w:rsidR="0001738A">
        <w:rPr>
          <w:rFonts w:eastAsia="SimSun"/>
          <w:lang w:eastAsia="ja-JP"/>
        </w:rPr>
        <w:t>:</w:t>
      </w:r>
    </w:p>
    <w:p w14:paraId="5378A5BA" w14:textId="77777777" w:rsidR="00C9222F" w:rsidRPr="00BA3BAD" w:rsidRDefault="00C9222F" w:rsidP="00C9222F">
      <w:pPr>
        <w:rPr>
          <w:rFonts w:eastAsia="SimSun"/>
          <w:lang w:eastAsia="ja-JP"/>
        </w:rPr>
      </w:pPr>
    </w:p>
    <w:p w14:paraId="642A903A" w14:textId="06FAF191" w:rsidR="00D42597" w:rsidRDefault="00AD5D5B" w:rsidP="00D42597">
      <w:pPr>
        <w:pStyle w:val="ListParagraph"/>
        <w:numPr>
          <w:ilvl w:val="0"/>
          <w:numId w:val="175"/>
        </w:numPr>
        <w:rPr>
          <w:rFonts w:eastAsia="SimSun"/>
          <w:lang w:eastAsia="ja-JP"/>
        </w:rPr>
      </w:pPr>
      <w:r w:rsidRPr="00D42597">
        <w:rPr>
          <w:rFonts w:eastAsia="SimSun"/>
          <w:lang w:eastAsia="ja-JP"/>
        </w:rPr>
        <w:t>If (current gap acceptable)</w:t>
      </w:r>
      <w:r w:rsidR="0001738A">
        <w:rPr>
          <w:rFonts w:eastAsia="SimSun"/>
          <w:lang w:eastAsia="ja-JP"/>
        </w:rPr>
        <w:t>:</w:t>
      </w:r>
    </w:p>
    <w:p w14:paraId="13C1C1DA" w14:textId="6936BD0D" w:rsidR="00AD5D5B" w:rsidRPr="00D42597" w:rsidRDefault="00AD5D5B" w:rsidP="00D42597">
      <w:pPr>
        <w:pStyle w:val="ListParagraph"/>
        <w:numPr>
          <w:ilvl w:val="1"/>
          <w:numId w:val="175"/>
        </w:numPr>
        <w:rPr>
          <w:rFonts w:eastAsia="SimSun"/>
          <w:lang w:eastAsia="ja-JP"/>
        </w:rPr>
      </w:pPr>
      <w:r w:rsidRPr="00D42597">
        <w:rPr>
          <w:rFonts w:eastAsia="SimSun"/>
          <w:lang w:eastAsia="ja-JP"/>
        </w:rPr>
        <w:lastRenderedPageBreak/>
        <w:t>Execute LC maneuver with UpdateLc()</w:t>
      </w:r>
      <w:r w:rsidR="0001738A">
        <w:rPr>
          <w:rFonts w:eastAsia="SimSun"/>
          <w:lang w:eastAsia="ja-JP"/>
        </w:rPr>
        <w:t>.</w:t>
      </w:r>
    </w:p>
    <w:p w14:paraId="10C2311F" w14:textId="77777777" w:rsidR="00D42597" w:rsidRDefault="00D42597" w:rsidP="00D42597">
      <w:pPr>
        <w:rPr>
          <w:rFonts w:eastAsia="SimSun"/>
          <w:lang w:eastAsia="ja-JP"/>
        </w:rPr>
      </w:pPr>
    </w:p>
    <w:p w14:paraId="32999091" w14:textId="1345B816" w:rsidR="00D42597" w:rsidRDefault="00AD5D5B" w:rsidP="00D42597">
      <w:pPr>
        <w:pStyle w:val="ListParagraph"/>
        <w:numPr>
          <w:ilvl w:val="0"/>
          <w:numId w:val="175"/>
        </w:numPr>
        <w:rPr>
          <w:rFonts w:eastAsia="SimSun"/>
          <w:lang w:eastAsia="ja-JP"/>
        </w:rPr>
      </w:pPr>
      <w:r w:rsidRPr="00D42597">
        <w:rPr>
          <w:rFonts w:eastAsia="SimSun"/>
          <w:lang w:eastAsia="ja-JP"/>
        </w:rPr>
        <w:t>Else if (lead and lag headway after the LC maneuver &gt; 0.5 s, and target lane speed &gt; 125</w:t>
      </w:r>
      <w:r w:rsidR="0001738A">
        <w:rPr>
          <w:rFonts w:eastAsia="SimSun"/>
          <w:lang w:eastAsia="ja-JP"/>
        </w:rPr>
        <w:t xml:space="preserve"> percent</w:t>
      </w:r>
      <w:r w:rsidRPr="00D42597">
        <w:rPr>
          <w:rFonts w:eastAsia="SimSun"/>
          <w:lang w:eastAsia="ja-JP"/>
        </w:rPr>
        <w:t xml:space="preserve"> of current lane speed)</w:t>
      </w:r>
      <w:r w:rsidR="0001738A">
        <w:rPr>
          <w:rFonts w:eastAsia="SimSun"/>
          <w:lang w:eastAsia="ja-JP"/>
        </w:rPr>
        <w:t>:</w:t>
      </w:r>
    </w:p>
    <w:p w14:paraId="4621B0EA" w14:textId="591C8608" w:rsidR="00AD5D5B" w:rsidRPr="00D42597" w:rsidRDefault="00AD5D5B" w:rsidP="00D42597">
      <w:pPr>
        <w:pStyle w:val="ListParagraph"/>
        <w:numPr>
          <w:ilvl w:val="1"/>
          <w:numId w:val="175"/>
        </w:numPr>
        <w:rPr>
          <w:rFonts w:eastAsia="SimSun"/>
          <w:lang w:eastAsia="ja-JP"/>
        </w:rPr>
      </w:pPr>
      <w:r w:rsidRPr="00D42597">
        <w:rPr>
          <w:rFonts w:eastAsia="SimSun"/>
          <w:lang w:eastAsia="ja-JP"/>
        </w:rPr>
        <w:t>Execute LC maneuver with UpdateLc(), creating an aggressive DLC to the faster lane</w:t>
      </w:r>
      <w:r w:rsidR="0001738A">
        <w:rPr>
          <w:rFonts w:eastAsia="SimSun"/>
          <w:lang w:eastAsia="ja-JP"/>
        </w:rPr>
        <w:t>.</w:t>
      </w:r>
    </w:p>
    <w:p w14:paraId="66B34829" w14:textId="77777777" w:rsidR="00D42597" w:rsidRDefault="00D42597" w:rsidP="00D42597">
      <w:pPr>
        <w:rPr>
          <w:rFonts w:eastAsia="SimSun"/>
          <w:lang w:eastAsia="ja-JP"/>
        </w:rPr>
      </w:pPr>
    </w:p>
    <w:p w14:paraId="47F4E836" w14:textId="62E130FC" w:rsidR="00D42597" w:rsidRDefault="00AD5D5B" w:rsidP="00D42597">
      <w:pPr>
        <w:pStyle w:val="ListParagraph"/>
        <w:numPr>
          <w:ilvl w:val="0"/>
          <w:numId w:val="176"/>
        </w:numPr>
        <w:rPr>
          <w:rFonts w:eastAsia="SimSun"/>
          <w:lang w:eastAsia="ja-JP"/>
        </w:rPr>
      </w:pPr>
      <w:r w:rsidRPr="00D42597">
        <w:rPr>
          <w:rFonts w:eastAsia="SimSun"/>
          <w:lang w:eastAsia="ja-JP"/>
        </w:rPr>
        <w:t>Else</w:t>
      </w:r>
      <w:r w:rsidR="0001738A">
        <w:rPr>
          <w:rFonts w:eastAsia="SimSun"/>
          <w:lang w:eastAsia="ja-JP"/>
        </w:rPr>
        <w:t>:</w:t>
      </w:r>
    </w:p>
    <w:p w14:paraId="54E5E8D6" w14:textId="61BFA50C" w:rsidR="00AD5D5B" w:rsidRPr="00D42597" w:rsidRDefault="00AD5D5B" w:rsidP="00D42597">
      <w:pPr>
        <w:pStyle w:val="ListParagraph"/>
        <w:numPr>
          <w:ilvl w:val="1"/>
          <w:numId w:val="176"/>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2E44F7AE" w14:textId="77777777" w:rsidR="00C9222F" w:rsidRDefault="00C9222F" w:rsidP="00C9222F">
      <w:pPr>
        <w:rPr>
          <w:rFonts w:eastAsia="SimSun"/>
          <w:lang w:eastAsia="ja-JP"/>
        </w:rPr>
      </w:pPr>
    </w:p>
    <w:p w14:paraId="13222D97" w14:textId="31F093B0" w:rsidR="00AD5D5B" w:rsidRDefault="00AD5D5B" w:rsidP="00C9222F">
      <w:pPr>
        <w:rPr>
          <w:rFonts w:eastAsia="SimSun"/>
          <w:lang w:eastAsia="ja-JP"/>
        </w:rPr>
      </w:pPr>
      <w:r w:rsidRPr="00BA3BAD">
        <w:rPr>
          <w:rFonts w:eastAsia="SimSun"/>
          <w:lang w:eastAsia="ja-JP"/>
        </w:rPr>
        <w:t>Else if (LC type is MLC for on-ramp merge vehicles)</w:t>
      </w:r>
      <w:r w:rsidR="0001738A">
        <w:rPr>
          <w:rFonts w:eastAsia="SimSun"/>
          <w:lang w:eastAsia="ja-JP"/>
        </w:rPr>
        <w:t>:</w:t>
      </w:r>
    </w:p>
    <w:p w14:paraId="53F1804B" w14:textId="77777777" w:rsidR="00C9222F" w:rsidRPr="00BA3BAD" w:rsidRDefault="00C9222F" w:rsidP="00C9222F">
      <w:pPr>
        <w:rPr>
          <w:rFonts w:eastAsia="SimSun"/>
          <w:lang w:eastAsia="ja-JP"/>
        </w:rPr>
      </w:pPr>
    </w:p>
    <w:p w14:paraId="213BB726" w14:textId="4460FAC8" w:rsidR="00AD5D5B" w:rsidRPr="00D42597" w:rsidRDefault="00AD5D5B" w:rsidP="00D42597">
      <w:pPr>
        <w:pStyle w:val="ListParagraph"/>
        <w:numPr>
          <w:ilvl w:val="0"/>
          <w:numId w:val="177"/>
        </w:numPr>
        <w:rPr>
          <w:rFonts w:eastAsia="SimSun"/>
          <w:lang w:eastAsia="ja-JP"/>
        </w:rPr>
      </w:pPr>
      <w:r w:rsidRPr="00D42597">
        <w:rPr>
          <w:rFonts w:eastAsia="SimSun"/>
          <w:lang w:eastAsia="ja-JP"/>
        </w:rPr>
        <w:t>If (current gap acceptable)</w:t>
      </w:r>
      <w:r w:rsidR="0001738A">
        <w:rPr>
          <w:rFonts w:eastAsia="SimSun"/>
          <w:lang w:eastAsia="ja-JP"/>
        </w:rPr>
        <w:t>:</w:t>
      </w:r>
    </w:p>
    <w:p w14:paraId="0AEDF69D" w14:textId="463C0A00" w:rsidR="00AD5D5B" w:rsidRDefault="00AD5D5B" w:rsidP="00D42597">
      <w:pPr>
        <w:pStyle w:val="ListParagraph"/>
        <w:numPr>
          <w:ilvl w:val="1"/>
          <w:numId w:val="177"/>
        </w:numPr>
        <w:rPr>
          <w:rFonts w:eastAsia="SimSun"/>
          <w:lang w:eastAsia="ja-JP"/>
        </w:rPr>
      </w:pPr>
      <w:r w:rsidRPr="00D42597">
        <w:rPr>
          <w:rFonts w:eastAsia="SimSun"/>
          <w:lang w:eastAsia="ja-JP"/>
        </w:rPr>
        <w:t>Execute LC maneuver with UpdateLc()</w:t>
      </w:r>
      <w:r w:rsidR="0001738A">
        <w:rPr>
          <w:rFonts w:eastAsia="SimSun"/>
          <w:lang w:eastAsia="ja-JP"/>
        </w:rPr>
        <w:t>.</w:t>
      </w:r>
    </w:p>
    <w:p w14:paraId="58BA5553" w14:textId="77777777" w:rsidR="00D42597" w:rsidRPr="00D42597" w:rsidRDefault="00D42597" w:rsidP="00D42597">
      <w:pPr>
        <w:rPr>
          <w:rFonts w:eastAsia="SimSun"/>
          <w:lang w:eastAsia="ja-JP"/>
        </w:rPr>
      </w:pPr>
    </w:p>
    <w:p w14:paraId="661A9549" w14:textId="19C4A69C" w:rsidR="00AD5D5B" w:rsidRPr="00D42597" w:rsidRDefault="00AD5D5B" w:rsidP="00D42597">
      <w:pPr>
        <w:pStyle w:val="ListParagraph"/>
        <w:numPr>
          <w:ilvl w:val="0"/>
          <w:numId w:val="177"/>
        </w:numPr>
        <w:rPr>
          <w:rFonts w:eastAsia="SimSun"/>
          <w:lang w:eastAsia="ja-JP"/>
        </w:rPr>
      </w:pPr>
      <w:r w:rsidRPr="00D42597">
        <w:rPr>
          <w:rFonts w:eastAsia="SimSun"/>
          <w:lang w:eastAsia="ja-JP"/>
        </w:rPr>
        <w:t>Else if (remaining ramp length &gt; 30 m and current speed &lt; 10 m/s)</w:t>
      </w:r>
      <w:r w:rsidR="0001738A">
        <w:rPr>
          <w:rFonts w:eastAsia="SimSun"/>
          <w:lang w:eastAsia="ja-JP"/>
        </w:rPr>
        <w:t>:</w:t>
      </w:r>
    </w:p>
    <w:p w14:paraId="24DE10D3" w14:textId="5A2E86B6" w:rsidR="00AD5D5B" w:rsidRDefault="00AD5D5B" w:rsidP="00D42597">
      <w:pPr>
        <w:pStyle w:val="ListParagraph"/>
        <w:numPr>
          <w:ilvl w:val="1"/>
          <w:numId w:val="177"/>
        </w:numPr>
        <w:rPr>
          <w:rFonts w:eastAsia="SimSun"/>
          <w:lang w:eastAsia="ja-JP"/>
        </w:rPr>
      </w:pPr>
      <w:r w:rsidRPr="00D42597">
        <w:rPr>
          <w:rFonts w:eastAsia="SimSun"/>
          <w:lang w:eastAsia="ja-JP"/>
        </w:rPr>
        <w:t>Update CF with BeforeLeftLaneChangingMove4HOV(), searching forward gaps for possible merge</w:t>
      </w:r>
      <w:r w:rsidR="0001738A">
        <w:rPr>
          <w:rFonts w:eastAsia="SimSun"/>
          <w:lang w:eastAsia="ja-JP"/>
        </w:rPr>
        <w:t>.</w:t>
      </w:r>
    </w:p>
    <w:p w14:paraId="6889DF2F" w14:textId="77777777" w:rsidR="00D42597" w:rsidRPr="00D42597" w:rsidRDefault="00D42597" w:rsidP="00D42597">
      <w:pPr>
        <w:rPr>
          <w:rFonts w:eastAsia="SimSun"/>
          <w:lang w:eastAsia="ja-JP"/>
        </w:rPr>
      </w:pPr>
    </w:p>
    <w:p w14:paraId="7638396E" w14:textId="58266756" w:rsidR="00AD5D5B" w:rsidRPr="00D42597" w:rsidRDefault="00AD5D5B" w:rsidP="00D42597">
      <w:pPr>
        <w:pStyle w:val="ListParagraph"/>
        <w:numPr>
          <w:ilvl w:val="0"/>
          <w:numId w:val="177"/>
        </w:numPr>
        <w:rPr>
          <w:rFonts w:eastAsia="SimSun"/>
          <w:lang w:eastAsia="ja-JP"/>
        </w:rPr>
      </w:pPr>
      <w:r w:rsidRPr="00D42597">
        <w:rPr>
          <w:rFonts w:eastAsia="SimSun"/>
          <w:lang w:eastAsia="ja-JP"/>
        </w:rPr>
        <w:t>Else if (remaining ramp length &lt;= 30 m and lead and lag headway after the LC maneuver &gt; 0.4 s)</w:t>
      </w:r>
      <w:r w:rsidR="0001738A">
        <w:rPr>
          <w:rFonts w:eastAsia="SimSun"/>
          <w:lang w:eastAsia="ja-JP"/>
        </w:rPr>
        <w:t>:</w:t>
      </w:r>
    </w:p>
    <w:p w14:paraId="66001570" w14:textId="7B323540" w:rsidR="00AD5D5B" w:rsidRDefault="00AD5D5B" w:rsidP="00D42597">
      <w:pPr>
        <w:pStyle w:val="ListParagraph"/>
        <w:numPr>
          <w:ilvl w:val="1"/>
          <w:numId w:val="177"/>
        </w:numPr>
        <w:rPr>
          <w:rFonts w:eastAsia="SimSun"/>
          <w:lang w:eastAsia="ja-JP"/>
        </w:rPr>
      </w:pPr>
      <w:r w:rsidRPr="00D42597">
        <w:rPr>
          <w:rFonts w:eastAsia="SimSun"/>
          <w:lang w:eastAsia="ja-JP"/>
        </w:rPr>
        <w:t>Execute LC maneuver with UpdateLc(), creating a force merge maneuver</w:t>
      </w:r>
      <w:r w:rsidR="0001738A">
        <w:rPr>
          <w:rFonts w:eastAsia="SimSun"/>
          <w:lang w:eastAsia="ja-JP"/>
        </w:rPr>
        <w:t>.</w:t>
      </w:r>
    </w:p>
    <w:p w14:paraId="3F66D1EB" w14:textId="77777777" w:rsidR="00D42597" w:rsidRPr="00D42597" w:rsidRDefault="00D42597" w:rsidP="00D42597">
      <w:pPr>
        <w:rPr>
          <w:rFonts w:eastAsia="SimSun"/>
          <w:lang w:eastAsia="ja-JP"/>
        </w:rPr>
      </w:pPr>
    </w:p>
    <w:p w14:paraId="2C4359DB" w14:textId="109DA812" w:rsidR="00AD5D5B" w:rsidRPr="00D42597" w:rsidRDefault="00AD5D5B" w:rsidP="00D42597">
      <w:pPr>
        <w:pStyle w:val="ListParagraph"/>
        <w:numPr>
          <w:ilvl w:val="0"/>
          <w:numId w:val="177"/>
        </w:numPr>
        <w:rPr>
          <w:rFonts w:eastAsia="SimSun"/>
          <w:lang w:eastAsia="ja-JP"/>
        </w:rPr>
      </w:pPr>
      <w:r w:rsidRPr="00D42597">
        <w:rPr>
          <w:rFonts w:eastAsia="SimSun"/>
          <w:lang w:eastAsia="ja-JP"/>
        </w:rPr>
        <w:t>Else if (subject vehicle needs slow down for waiting acceptable gaps)</w:t>
      </w:r>
      <w:r w:rsidR="0001738A">
        <w:rPr>
          <w:rFonts w:eastAsia="SimSun"/>
          <w:lang w:eastAsia="ja-JP"/>
        </w:rPr>
        <w:t>:</w:t>
      </w:r>
    </w:p>
    <w:p w14:paraId="2EDAFD2D" w14:textId="06318662" w:rsidR="00AD5D5B" w:rsidRDefault="00AD5D5B" w:rsidP="00D42597">
      <w:pPr>
        <w:pStyle w:val="ListParagraph"/>
        <w:numPr>
          <w:ilvl w:val="1"/>
          <w:numId w:val="177"/>
        </w:numPr>
        <w:rPr>
          <w:rFonts w:eastAsia="SimSun"/>
          <w:lang w:eastAsia="ja-JP"/>
        </w:rPr>
      </w:pPr>
      <w:r w:rsidRPr="00D42597">
        <w:rPr>
          <w:rFonts w:eastAsia="SimSun"/>
          <w:lang w:eastAsia="ja-JP"/>
        </w:rPr>
        <w:t>Update CF with BeforeOnRampLcSlowDown(), waiting for acceptable gaps</w:t>
      </w:r>
      <w:r w:rsidR="0001738A">
        <w:rPr>
          <w:rFonts w:eastAsia="SimSun"/>
          <w:lang w:eastAsia="ja-JP"/>
        </w:rPr>
        <w:t>.</w:t>
      </w:r>
    </w:p>
    <w:p w14:paraId="5ECACE54" w14:textId="77777777" w:rsidR="00D42597" w:rsidRPr="00D42597" w:rsidRDefault="00D42597" w:rsidP="00D42597">
      <w:pPr>
        <w:rPr>
          <w:rFonts w:eastAsia="SimSun"/>
          <w:lang w:eastAsia="ja-JP"/>
        </w:rPr>
      </w:pPr>
    </w:p>
    <w:p w14:paraId="222F804A" w14:textId="4FCD68E2" w:rsidR="00AD5D5B" w:rsidRPr="00D42597" w:rsidRDefault="00AD5D5B" w:rsidP="00D42597">
      <w:pPr>
        <w:pStyle w:val="ListParagraph"/>
        <w:numPr>
          <w:ilvl w:val="0"/>
          <w:numId w:val="177"/>
        </w:numPr>
        <w:rPr>
          <w:rFonts w:eastAsia="SimSun"/>
          <w:lang w:eastAsia="ja-JP"/>
        </w:rPr>
      </w:pPr>
      <w:r w:rsidRPr="00D42597">
        <w:rPr>
          <w:rFonts w:eastAsia="SimSun"/>
          <w:lang w:eastAsia="ja-JP"/>
        </w:rPr>
        <w:t>Else if (subject vehicle needs to synchronize speed with the lag vehicle)</w:t>
      </w:r>
      <w:r w:rsidR="0001738A">
        <w:rPr>
          <w:rFonts w:eastAsia="SimSun"/>
          <w:lang w:eastAsia="ja-JP"/>
        </w:rPr>
        <w:t>:</w:t>
      </w:r>
    </w:p>
    <w:p w14:paraId="135961AA" w14:textId="535F7560" w:rsidR="00AD5D5B" w:rsidRPr="00D42597" w:rsidRDefault="00AD5D5B" w:rsidP="00D42597">
      <w:pPr>
        <w:pStyle w:val="ListParagraph"/>
        <w:numPr>
          <w:ilvl w:val="1"/>
          <w:numId w:val="177"/>
        </w:numPr>
        <w:rPr>
          <w:rFonts w:eastAsia="SimSun"/>
          <w:lang w:eastAsia="ja-JP"/>
        </w:rPr>
      </w:pPr>
      <w:r w:rsidRPr="00D42597">
        <w:rPr>
          <w:rFonts w:eastAsia="SimSun"/>
          <w:lang w:eastAsia="ja-JP"/>
        </w:rPr>
        <w:t>Update CF with BeforeOnRampLcSync(), waiting for the lag vehicle to create a gap</w:t>
      </w:r>
      <w:r w:rsidR="0001738A">
        <w:rPr>
          <w:rFonts w:eastAsia="SimSun"/>
          <w:lang w:eastAsia="ja-JP"/>
        </w:rPr>
        <w:t>.</w:t>
      </w:r>
    </w:p>
    <w:p w14:paraId="670474DF" w14:textId="77777777" w:rsidR="00AD5D5B" w:rsidRPr="00BA3BAD" w:rsidRDefault="00AD5D5B" w:rsidP="004863A0">
      <w:pPr>
        <w:rPr>
          <w:rFonts w:eastAsia="SimSun"/>
          <w:lang w:eastAsia="ja-JP"/>
        </w:rPr>
      </w:pPr>
    </w:p>
    <w:p w14:paraId="31047F1B" w14:textId="77777777" w:rsidR="00AD5D5B" w:rsidRPr="00BA3BAD" w:rsidRDefault="00AD5D5B" w:rsidP="00323E4D">
      <w:pPr>
        <w:pStyle w:val="Heading3"/>
      </w:pPr>
      <w:bookmarkStart w:id="145" w:name="_Toc35777919"/>
      <w:r w:rsidRPr="00BA3BAD">
        <w:t>updateCoopCf</w:t>
      </w:r>
      <w:bookmarkEnd w:id="145"/>
    </w:p>
    <w:p w14:paraId="148CFE76" w14:textId="77777777" w:rsidR="00AD5D5B" w:rsidRPr="00BA3BAD" w:rsidRDefault="00AD5D5B" w:rsidP="00323E4D">
      <w:pPr>
        <w:pStyle w:val="Heading4"/>
        <w:rPr>
          <w:lang w:eastAsia="ja-JP"/>
        </w:rPr>
      </w:pPr>
      <w:r w:rsidRPr="00BA3BAD">
        <w:rPr>
          <w:lang w:eastAsia="ja-JP"/>
        </w:rPr>
        <w:t>Syntax</w:t>
      </w:r>
    </w:p>
    <w:p w14:paraId="000AAB92" w14:textId="77777777" w:rsidR="00AD5D5B" w:rsidRPr="00BA3BAD" w:rsidRDefault="00AD5D5B" w:rsidP="004863A0">
      <w:pPr>
        <w:rPr>
          <w:rFonts w:eastAsia="SimSun"/>
          <w:lang w:eastAsia="ja-JP"/>
        </w:rPr>
      </w:pPr>
      <w:r w:rsidRPr="00BA3BAD">
        <w:rPr>
          <w:rFonts w:eastAsia="SimSun"/>
          <w:lang w:eastAsia="ja-JP"/>
        </w:rPr>
        <w:t>myVehicleDef::PositionSpeed myVehicleDef::updateCoopCf()</w:t>
      </w:r>
    </w:p>
    <w:p w14:paraId="3464A415" w14:textId="77777777" w:rsidR="00AD5D5B" w:rsidRPr="00BA3BAD" w:rsidRDefault="00AD5D5B" w:rsidP="00323E4D">
      <w:pPr>
        <w:pStyle w:val="Heading4"/>
        <w:rPr>
          <w:lang w:eastAsia="ja-JP"/>
        </w:rPr>
      </w:pPr>
      <w:r w:rsidRPr="00BA3BAD">
        <w:rPr>
          <w:lang w:eastAsia="ja-JP"/>
        </w:rPr>
        <w:t>Description</w:t>
      </w:r>
    </w:p>
    <w:p w14:paraId="13F77B45" w14:textId="77777777" w:rsidR="00AD5D5B" w:rsidRPr="00BA3BAD" w:rsidRDefault="00AD5D5B" w:rsidP="004863A0">
      <w:pPr>
        <w:rPr>
          <w:rFonts w:eastAsia="SimSun"/>
          <w:lang w:eastAsia="ja-JP"/>
        </w:rPr>
      </w:pPr>
      <w:r w:rsidRPr="00BA3BAD">
        <w:rPr>
          <w:rFonts w:eastAsia="SimSun"/>
          <w:lang w:eastAsia="ja-JP"/>
        </w:rPr>
        <w:t xml:space="preserve">This function handles the CF movements for a subject vehicle under the CCF mode. It calls </w:t>
      </w:r>
      <w:r w:rsidRPr="00BA3BAD">
        <w:rPr>
          <w:rFonts w:eastAsia="SimSun"/>
          <w:i/>
          <w:iCs/>
          <w:lang w:eastAsia="ja-JP"/>
        </w:rPr>
        <w:t>PosCf()</w:t>
      </w:r>
      <w:r w:rsidRPr="00BA3BAD">
        <w:rPr>
          <w:rFonts w:eastAsia="SimSun"/>
          <w:lang w:eastAsia="ja-JP"/>
        </w:rPr>
        <w:t xml:space="preserve"> to calculate the updated speed and position. The function is called twice, taking either the cooperation requester or the preceding vehicle as the leading vehicle. The function returns the lower speed and position level from the two computations.</w:t>
      </w:r>
    </w:p>
    <w:p w14:paraId="1840CBAD" w14:textId="77777777" w:rsidR="00AD5D5B" w:rsidRPr="00BA3BAD" w:rsidRDefault="00AD5D5B" w:rsidP="00323E4D">
      <w:pPr>
        <w:pStyle w:val="Heading4"/>
        <w:rPr>
          <w:lang w:eastAsia="ja-JP"/>
        </w:rPr>
      </w:pPr>
      <w:r w:rsidRPr="00BA3BAD">
        <w:rPr>
          <w:lang w:eastAsia="ja-JP"/>
        </w:rPr>
        <w:t>Inputs Arguments</w:t>
      </w:r>
    </w:p>
    <w:p w14:paraId="08D27BE0" w14:textId="77777777" w:rsidR="00AD5D5B" w:rsidRPr="00BA3BAD" w:rsidRDefault="00AD5D5B" w:rsidP="004863A0">
      <w:pPr>
        <w:rPr>
          <w:rFonts w:eastAsia="SimSun"/>
          <w:lang w:eastAsia="ja-JP"/>
        </w:rPr>
      </w:pPr>
      <w:r w:rsidRPr="00BA3BAD">
        <w:rPr>
          <w:rFonts w:eastAsia="SimSun"/>
          <w:lang w:eastAsia="ja-JP"/>
        </w:rPr>
        <w:t>None.</w:t>
      </w:r>
    </w:p>
    <w:p w14:paraId="0DE6F38E" w14:textId="77777777" w:rsidR="00AD5D5B" w:rsidRPr="00BA3BAD" w:rsidRDefault="00AD5D5B" w:rsidP="00323E4D">
      <w:pPr>
        <w:pStyle w:val="Heading4"/>
        <w:rPr>
          <w:lang w:eastAsia="ja-JP"/>
        </w:rPr>
      </w:pPr>
      <w:r w:rsidRPr="00BA3BAD">
        <w:rPr>
          <w:lang w:eastAsia="ja-JP"/>
        </w:rPr>
        <w:lastRenderedPageBreak/>
        <w:t xml:space="preserve">Output Arguments </w:t>
      </w:r>
    </w:p>
    <w:p w14:paraId="701A4462" w14:textId="77777777" w:rsidR="00AD5D5B" w:rsidRPr="00BA3BAD" w:rsidRDefault="00AD5D5B" w:rsidP="004863A0">
      <w:pPr>
        <w:rPr>
          <w:rFonts w:eastAsia="SimSun"/>
          <w:lang w:eastAsia="ja-JP"/>
        </w:rPr>
      </w:pPr>
      <w:r w:rsidRPr="00BA3BAD">
        <w:rPr>
          <w:rFonts w:eastAsia="SimSun"/>
          <w:lang w:eastAsia="ja-JP"/>
        </w:rPr>
        <w:t>A PositionSpeed struct that stores the new position and speed of the subject vehicle.</w:t>
      </w:r>
    </w:p>
    <w:p w14:paraId="3ABE4D7A" w14:textId="77777777" w:rsidR="00AD5D5B" w:rsidRPr="00BA3BAD" w:rsidRDefault="00AD5D5B" w:rsidP="00323E4D">
      <w:pPr>
        <w:pStyle w:val="Heading4"/>
        <w:rPr>
          <w:lang w:eastAsia="ja-JP"/>
        </w:rPr>
      </w:pPr>
      <w:r w:rsidRPr="00BA3BAD">
        <w:rPr>
          <w:lang w:eastAsia="ja-JP"/>
        </w:rPr>
        <w:t>Sub-functions</w:t>
      </w:r>
    </w:p>
    <w:p w14:paraId="31AF0E1F" w14:textId="77777777" w:rsidR="00AD5D5B" w:rsidRPr="00BA3BAD" w:rsidRDefault="00AD5D5B" w:rsidP="004863A0">
      <w:pPr>
        <w:rPr>
          <w:rFonts w:eastAsia="SimSun"/>
          <w:lang w:eastAsia="ja-JP"/>
        </w:rPr>
      </w:pPr>
      <w:r w:rsidRPr="00BA3BAD">
        <w:rPr>
          <w:rFonts w:eastAsia="SimSun"/>
          <w:lang w:eastAsia="ja-JP"/>
        </w:rPr>
        <w:t>PosCf ()</w:t>
      </w:r>
    </w:p>
    <w:p w14:paraId="23BD9C12" w14:textId="77777777" w:rsidR="00AD5D5B" w:rsidRPr="00BA3BAD" w:rsidRDefault="00AD5D5B" w:rsidP="004863A0">
      <w:pPr>
        <w:rPr>
          <w:rFonts w:eastAsia="SimSun"/>
          <w:lang w:eastAsia="ja-JP"/>
        </w:rPr>
      </w:pPr>
    </w:p>
    <w:p w14:paraId="3C192C17" w14:textId="77777777" w:rsidR="00AD5D5B" w:rsidRPr="00323E4D" w:rsidRDefault="00AD5D5B" w:rsidP="00323E4D">
      <w:pPr>
        <w:pStyle w:val="Heading3"/>
      </w:pPr>
      <w:bookmarkStart w:id="146" w:name="_Toc35777920"/>
      <w:r w:rsidRPr="00323E4D">
        <w:t>UpdateLc</w:t>
      </w:r>
      <w:bookmarkEnd w:id="146"/>
    </w:p>
    <w:p w14:paraId="2CBD481F" w14:textId="77777777" w:rsidR="00AD5D5B" w:rsidRPr="00BA3BAD" w:rsidRDefault="00AD5D5B" w:rsidP="00323E4D">
      <w:pPr>
        <w:pStyle w:val="Heading4"/>
        <w:rPr>
          <w:lang w:eastAsia="ja-JP"/>
        </w:rPr>
      </w:pPr>
      <w:r w:rsidRPr="00BA3BAD">
        <w:rPr>
          <w:lang w:eastAsia="ja-JP"/>
        </w:rPr>
        <w:t>Syntax</w:t>
      </w:r>
    </w:p>
    <w:p w14:paraId="748497F6" w14:textId="77777777" w:rsidR="00AD5D5B" w:rsidRPr="00BA3BAD" w:rsidRDefault="00AD5D5B" w:rsidP="004863A0">
      <w:pPr>
        <w:rPr>
          <w:rFonts w:eastAsia="SimSun"/>
          <w:lang w:eastAsia="ja-JP"/>
        </w:rPr>
      </w:pPr>
      <w:r w:rsidRPr="00BA3BAD">
        <w:rPr>
          <w:rFonts w:eastAsia="SimSun"/>
          <w:lang w:eastAsia="ja-JP"/>
        </w:rPr>
        <w:t>myVehicleDef::PositionSpeed myVehicleDef::UpdateLc()</w:t>
      </w:r>
    </w:p>
    <w:p w14:paraId="1DC6BC3E" w14:textId="77777777" w:rsidR="00AD5D5B" w:rsidRPr="00BA3BAD" w:rsidRDefault="00AD5D5B" w:rsidP="00323E4D">
      <w:pPr>
        <w:pStyle w:val="Heading4"/>
        <w:rPr>
          <w:lang w:eastAsia="ja-JP"/>
        </w:rPr>
      </w:pPr>
      <w:r w:rsidRPr="00BA3BAD">
        <w:rPr>
          <w:lang w:eastAsia="ja-JP"/>
        </w:rPr>
        <w:t>Description</w:t>
      </w:r>
    </w:p>
    <w:p w14:paraId="6C30645F" w14:textId="77777777" w:rsidR="00AD5D5B" w:rsidRPr="00BA3BAD" w:rsidRDefault="00AD5D5B" w:rsidP="004863A0">
      <w:pPr>
        <w:rPr>
          <w:rFonts w:eastAsia="SimSun"/>
          <w:lang w:eastAsia="ja-JP"/>
        </w:rPr>
      </w:pPr>
      <w:r w:rsidRPr="00BA3BAD">
        <w:rPr>
          <w:rFonts w:eastAsia="SimSun"/>
          <w:lang w:eastAsia="ja-JP"/>
        </w:rPr>
        <w:t>This function updates a subject vehicle’s longitudinal status (i.e., speed and position) when the vehicle is performing the LC maneuver.</w:t>
      </w:r>
    </w:p>
    <w:p w14:paraId="17878627" w14:textId="77777777" w:rsidR="00AD5D5B" w:rsidRPr="00BA3BAD" w:rsidRDefault="00AD5D5B" w:rsidP="00323E4D">
      <w:pPr>
        <w:pStyle w:val="Heading4"/>
        <w:rPr>
          <w:lang w:eastAsia="ja-JP"/>
        </w:rPr>
      </w:pPr>
      <w:r w:rsidRPr="00BA3BAD">
        <w:rPr>
          <w:lang w:eastAsia="ja-JP"/>
        </w:rPr>
        <w:t>Inputs Arguments</w:t>
      </w:r>
    </w:p>
    <w:p w14:paraId="4532408A" w14:textId="77777777" w:rsidR="00AD5D5B" w:rsidRPr="00BA3BAD" w:rsidRDefault="00AD5D5B" w:rsidP="004863A0">
      <w:pPr>
        <w:rPr>
          <w:rFonts w:eastAsia="SimSun"/>
          <w:lang w:eastAsia="ja-JP"/>
        </w:rPr>
      </w:pPr>
      <w:r w:rsidRPr="00BA3BAD">
        <w:rPr>
          <w:rFonts w:eastAsia="SimSun"/>
          <w:lang w:eastAsia="ja-JP"/>
        </w:rPr>
        <w:t>None.</w:t>
      </w:r>
    </w:p>
    <w:p w14:paraId="33E2B4B7" w14:textId="77777777" w:rsidR="00AD5D5B" w:rsidRPr="00BA3BAD" w:rsidRDefault="00AD5D5B" w:rsidP="00323E4D">
      <w:pPr>
        <w:pStyle w:val="Heading4"/>
        <w:rPr>
          <w:lang w:eastAsia="ja-JP"/>
        </w:rPr>
      </w:pPr>
      <w:r w:rsidRPr="00BA3BAD">
        <w:rPr>
          <w:lang w:eastAsia="ja-JP"/>
        </w:rPr>
        <w:t xml:space="preserve">Output Arguments </w:t>
      </w:r>
    </w:p>
    <w:p w14:paraId="1B3BAE5E" w14:textId="77777777" w:rsidR="00AD5D5B" w:rsidRPr="00BA3BAD" w:rsidRDefault="00AD5D5B" w:rsidP="004863A0">
      <w:pPr>
        <w:rPr>
          <w:rFonts w:eastAsia="SimSun"/>
          <w:lang w:eastAsia="ja-JP"/>
        </w:rPr>
      </w:pPr>
      <w:r w:rsidRPr="00BA3BAD">
        <w:rPr>
          <w:rFonts w:eastAsia="SimSun"/>
          <w:lang w:eastAsia="ja-JP"/>
        </w:rPr>
        <w:t>A PositionSpeed struct that stores the new position and speed of the subject vehicle.</w:t>
      </w:r>
    </w:p>
    <w:p w14:paraId="5B9D167A" w14:textId="77777777" w:rsidR="00AD5D5B" w:rsidRPr="00BA3BAD" w:rsidRDefault="00AD5D5B" w:rsidP="00323E4D">
      <w:pPr>
        <w:pStyle w:val="Heading4"/>
        <w:rPr>
          <w:lang w:eastAsia="ja-JP"/>
        </w:rPr>
      </w:pPr>
      <w:r w:rsidRPr="00BA3BAD">
        <w:rPr>
          <w:lang w:eastAsia="ja-JP"/>
        </w:rPr>
        <w:t>Sub-functions</w:t>
      </w:r>
    </w:p>
    <w:p w14:paraId="3474275A" w14:textId="77777777" w:rsidR="00AD5D5B" w:rsidRPr="00BA3BAD" w:rsidRDefault="00AD5D5B" w:rsidP="004863A0">
      <w:pPr>
        <w:rPr>
          <w:rFonts w:eastAsia="SimSun"/>
          <w:lang w:eastAsia="ja-JP"/>
        </w:rPr>
      </w:pPr>
      <w:r w:rsidRPr="00BA3BAD">
        <w:rPr>
          <w:rFonts w:eastAsia="SimSun"/>
          <w:lang w:eastAsia="ja-JP"/>
        </w:rPr>
        <w:t>PosCf()</w:t>
      </w:r>
    </w:p>
    <w:p w14:paraId="67168A26" w14:textId="77777777" w:rsidR="00AD5D5B" w:rsidRPr="00BA3BAD" w:rsidRDefault="00AD5D5B" w:rsidP="00323E4D">
      <w:pPr>
        <w:pStyle w:val="Heading4"/>
        <w:rPr>
          <w:lang w:eastAsia="ja-JP"/>
        </w:rPr>
      </w:pPr>
      <w:r w:rsidRPr="00BA3BAD">
        <w:rPr>
          <w:lang w:eastAsia="ja-JP"/>
        </w:rPr>
        <w:t>Pseudo code</w:t>
      </w:r>
    </w:p>
    <w:p w14:paraId="66BEC791" w14:textId="5806DEF5" w:rsidR="00AD5D5B" w:rsidRDefault="00AD5D5B" w:rsidP="004863A0">
      <w:pPr>
        <w:rPr>
          <w:rFonts w:eastAsia="SimSun"/>
          <w:lang w:eastAsia="ja-JP"/>
        </w:rPr>
      </w:pPr>
      <w:r w:rsidRPr="00BA3BAD">
        <w:rPr>
          <w:rFonts w:eastAsia="SimSun"/>
          <w:lang w:eastAsia="ja-JP"/>
        </w:rPr>
        <w:t>Update vehicle position and speed with PosCf(), following the lead vehicle in the target lane</w:t>
      </w:r>
      <w:r w:rsidR="004863A0">
        <w:rPr>
          <w:rFonts w:eastAsia="SimSun"/>
          <w:lang w:eastAsia="ja-JP"/>
        </w:rPr>
        <w:t>.</w:t>
      </w:r>
    </w:p>
    <w:p w14:paraId="0E899851" w14:textId="77777777" w:rsidR="004863A0" w:rsidRPr="00BA3BAD" w:rsidRDefault="004863A0" w:rsidP="004863A0">
      <w:pPr>
        <w:rPr>
          <w:rFonts w:eastAsia="SimSun"/>
          <w:lang w:eastAsia="ja-JP"/>
        </w:rPr>
      </w:pPr>
    </w:p>
    <w:p w14:paraId="3FFAF7DE" w14:textId="6C7A5FFD" w:rsidR="00AD5D5B" w:rsidRDefault="00AD5D5B" w:rsidP="004863A0">
      <w:pPr>
        <w:rPr>
          <w:rFonts w:eastAsia="SimSun"/>
          <w:lang w:eastAsia="ja-JP"/>
        </w:rPr>
      </w:pPr>
      <w:r w:rsidRPr="00BA3BAD">
        <w:rPr>
          <w:rFonts w:eastAsia="SimSun"/>
          <w:lang w:eastAsia="ja-JP"/>
        </w:rPr>
        <w:t>If (lag vehicle exists)</w:t>
      </w:r>
      <w:r w:rsidR="004863A0">
        <w:rPr>
          <w:rFonts w:eastAsia="SimSun"/>
          <w:lang w:eastAsia="ja-JP"/>
        </w:rPr>
        <w:t>:</w:t>
      </w:r>
    </w:p>
    <w:p w14:paraId="105D4657" w14:textId="77777777" w:rsidR="004863A0" w:rsidRPr="00BA3BAD" w:rsidRDefault="004863A0" w:rsidP="004863A0">
      <w:pPr>
        <w:rPr>
          <w:rFonts w:eastAsia="SimSun"/>
          <w:lang w:eastAsia="ja-JP"/>
        </w:rPr>
      </w:pPr>
    </w:p>
    <w:p w14:paraId="1A03D299" w14:textId="7419F653" w:rsidR="00AD5D5B" w:rsidRPr="004863A0" w:rsidRDefault="00AD5D5B" w:rsidP="004863A0">
      <w:pPr>
        <w:pStyle w:val="ListParagraph"/>
        <w:numPr>
          <w:ilvl w:val="0"/>
          <w:numId w:val="178"/>
        </w:numPr>
        <w:rPr>
          <w:rFonts w:eastAsia="SimSun"/>
          <w:lang w:eastAsia="ja-JP"/>
        </w:rPr>
      </w:pPr>
      <w:r w:rsidRPr="004863A0">
        <w:rPr>
          <w:rFonts w:eastAsia="SimSun"/>
          <w:lang w:eastAsia="ja-JP"/>
        </w:rPr>
        <w:t>Set the driving mode of the lag vehicle as RCF</w:t>
      </w:r>
      <w:r w:rsidR="004863A0">
        <w:rPr>
          <w:rFonts w:eastAsia="SimSun"/>
          <w:lang w:eastAsia="ja-JP"/>
        </w:rPr>
        <w:t>.</w:t>
      </w:r>
    </w:p>
    <w:p w14:paraId="418E7CE5" w14:textId="77777777" w:rsidR="004863A0" w:rsidRPr="00BA3BAD" w:rsidRDefault="004863A0" w:rsidP="004863A0">
      <w:pPr>
        <w:rPr>
          <w:rFonts w:eastAsia="SimSun"/>
          <w:lang w:eastAsia="ja-JP"/>
        </w:rPr>
      </w:pPr>
    </w:p>
    <w:p w14:paraId="1FB2EDFB" w14:textId="24184AD8" w:rsidR="00AD5D5B" w:rsidRDefault="00AD5D5B" w:rsidP="004863A0">
      <w:pPr>
        <w:rPr>
          <w:rFonts w:eastAsia="SimSun"/>
          <w:lang w:eastAsia="ja-JP"/>
        </w:rPr>
      </w:pPr>
      <w:r w:rsidRPr="00BA3BAD">
        <w:rPr>
          <w:rFonts w:eastAsia="SimSun"/>
          <w:lang w:eastAsia="ja-JP"/>
        </w:rPr>
        <w:t>If (LC completes)</w:t>
      </w:r>
      <w:r w:rsidR="004863A0">
        <w:rPr>
          <w:rFonts w:eastAsia="SimSun"/>
          <w:lang w:eastAsia="ja-JP"/>
        </w:rPr>
        <w:t>:</w:t>
      </w:r>
    </w:p>
    <w:p w14:paraId="1E4958CD" w14:textId="77777777" w:rsidR="004863A0" w:rsidRPr="00BA3BAD" w:rsidRDefault="004863A0" w:rsidP="004863A0">
      <w:pPr>
        <w:rPr>
          <w:rFonts w:eastAsia="SimSun"/>
          <w:lang w:eastAsia="ja-JP"/>
        </w:rPr>
      </w:pPr>
    </w:p>
    <w:p w14:paraId="48C45063" w14:textId="603B2140" w:rsidR="00AD5D5B" w:rsidRPr="004863A0" w:rsidRDefault="00AD5D5B" w:rsidP="004863A0">
      <w:pPr>
        <w:pStyle w:val="ListParagraph"/>
        <w:numPr>
          <w:ilvl w:val="0"/>
          <w:numId w:val="178"/>
        </w:numPr>
        <w:rPr>
          <w:rFonts w:eastAsia="SimSun"/>
          <w:lang w:eastAsia="ja-JP"/>
        </w:rPr>
      </w:pPr>
      <w:r w:rsidRPr="004863A0">
        <w:rPr>
          <w:rFonts w:eastAsia="SimSun"/>
          <w:lang w:eastAsia="ja-JP"/>
        </w:rPr>
        <w:t>Set current driving mode as ACF</w:t>
      </w:r>
      <w:r w:rsidR="004863A0">
        <w:rPr>
          <w:rFonts w:eastAsia="SimSun"/>
          <w:lang w:eastAsia="ja-JP"/>
        </w:rPr>
        <w:t>.</w:t>
      </w:r>
    </w:p>
    <w:p w14:paraId="2E4CC2CD" w14:textId="77777777" w:rsidR="00AD5D5B" w:rsidRPr="00BA3BAD" w:rsidRDefault="00AD5D5B" w:rsidP="004863A0">
      <w:pPr>
        <w:rPr>
          <w:rFonts w:eastAsia="SimSun"/>
          <w:lang w:eastAsia="ja-JP"/>
        </w:rPr>
      </w:pPr>
    </w:p>
    <w:p w14:paraId="51DA0E55" w14:textId="77777777" w:rsidR="00AD5D5B" w:rsidRPr="00BA3BAD" w:rsidRDefault="00AD5D5B" w:rsidP="00323E4D">
      <w:pPr>
        <w:pStyle w:val="Heading3"/>
      </w:pPr>
      <w:bookmarkStart w:id="147" w:name="_Toc35777921"/>
      <w:r w:rsidRPr="00BA3BAD">
        <w:t>UpdateReceiveCf</w:t>
      </w:r>
      <w:bookmarkEnd w:id="147"/>
    </w:p>
    <w:p w14:paraId="3564C73E" w14:textId="77777777" w:rsidR="00AD5D5B" w:rsidRPr="00BA3BAD" w:rsidRDefault="00AD5D5B" w:rsidP="00323E4D">
      <w:pPr>
        <w:pStyle w:val="Heading4"/>
        <w:rPr>
          <w:lang w:eastAsia="ja-JP"/>
        </w:rPr>
      </w:pPr>
      <w:r w:rsidRPr="00BA3BAD">
        <w:rPr>
          <w:lang w:eastAsia="ja-JP"/>
        </w:rPr>
        <w:t>Syntax</w:t>
      </w:r>
    </w:p>
    <w:p w14:paraId="763C72BB" w14:textId="77777777" w:rsidR="00AD5D5B" w:rsidRPr="00BA3BAD" w:rsidRDefault="00AD5D5B" w:rsidP="004863A0">
      <w:pPr>
        <w:rPr>
          <w:rFonts w:eastAsia="SimSun"/>
          <w:lang w:eastAsia="ja-JP"/>
        </w:rPr>
      </w:pPr>
      <w:r w:rsidRPr="00BA3BAD">
        <w:rPr>
          <w:rFonts w:eastAsia="SimSun"/>
          <w:lang w:eastAsia="ja-JP"/>
        </w:rPr>
        <w:t>myVehicleDef::PositionSpeed myVehicleDef::UpdateReceiveCf()</w:t>
      </w:r>
    </w:p>
    <w:p w14:paraId="080A6EA4" w14:textId="77777777" w:rsidR="00AD5D5B" w:rsidRPr="00BA3BAD" w:rsidRDefault="00AD5D5B" w:rsidP="00323E4D">
      <w:pPr>
        <w:pStyle w:val="Heading4"/>
        <w:rPr>
          <w:lang w:eastAsia="ja-JP"/>
        </w:rPr>
      </w:pPr>
      <w:r w:rsidRPr="00BA3BAD">
        <w:rPr>
          <w:lang w:eastAsia="ja-JP"/>
        </w:rPr>
        <w:t>Description</w:t>
      </w:r>
    </w:p>
    <w:p w14:paraId="1343430D" w14:textId="77777777" w:rsidR="00AD5D5B" w:rsidRPr="00BA3BAD" w:rsidRDefault="00AD5D5B" w:rsidP="004863A0">
      <w:pPr>
        <w:rPr>
          <w:rFonts w:eastAsia="SimSun"/>
          <w:lang w:eastAsia="ja-JP"/>
        </w:rPr>
      </w:pPr>
      <w:r w:rsidRPr="00BA3BAD">
        <w:rPr>
          <w:rFonts w:eastAsia="SimSun"/>
          <w:lang w:eastAsia="ja-JP"/>
        </w:rPr>
        <w:t xml:space="preserve">This function handles the CF movements for a subject vehicle under the RCF mode. The function calls </w:t>
      </w:r>
      <w:r w:rsidRPr="00BA3BAD">
        <w:rPr>
          <w:rFonts w:eastAsia="SimSun"/>
          <w:i/>
          <w:iCs/>
          <w:lang w:eastAsia="ja-JP"/>
        </w:rPr>
        <w:t>PosCf()</w:t>
      </w:r>
      <w:r w:rsidRPr="00BA3BAD">
        <w:rPr>
          <w:rFonts w:eastAsia="SimSun"/>
          <w:lang w:eastAsia="ja-JP"/>
        </w:rPr>
        <w:t xml:space="preserve"> to calculate the updated position and speed based on a reduced headway and reaction time.</w:t>
      </w:r>
    </w:p>
    <w:p w14:paraId="1670096A" w14:textId="77777777" w:rsidR="00AD5D5B" w:rsidRPr="00BA3BAD" w:rsidRDefault="00AD5D5B" w:rsidP="00323E4D">
      <w:pPr>
        <w:pStyle w:val="Heading4"/>
        <w:rPr>
          <w:lang w:eastAsia="ja-JP"/>
        </w:rPr>
      </w:pPr>
      <w:r w:rsidRPr="00BA3BAD">
        <w:rPr>
          <w:lang w:eastAsia="ja-JP"/>
        </w:rPr>
        <w:t>Inputs Arguments</w:t>
      </w:r>
    </w:p>
    <w:p w14:paraId="6325EA1E" w14:textId="77777777" w:rsidR="00AD5D5B" w:rsidRPr="00BA3BAD" w:rsidRDefault="00AD5D5B" w:rsidP="004863A0">
      <w:pPr>
        <w:rPr>
          <w:rFonts w:eastAsia="SimSun"/>
          <w:lang w:eastAsia="ja-JP"/>
        </w:rPr>
      </w:pPr>
      <w:r w:rsidRPr="00BA3BAD">
        <w:rPr>
          <w:rFonts w:eastAsia="SimSun"/>
          <w:lang w:eastAsia="ja-JP"/>
        </w:rPr>
        <w:t>None.</w:t>
      </w:r>
    </w:p>
    <w:p w14:paraId="40936D18" w14:textId="77777777" w:rsidR="00AD5D5B" w:rsidRPr="00BA3BAD" w:rsidRDefault="00AD5D5B" w:rsidP="00323E4D">
      <w:pPr>
        <w:pStyle w:val="Heading4"/>
        <w:rPr>
          <w:lang w:eastAsia="ja-JP"/>
        </w:rPr>
      </w:pPr>
      <w:r w:rsidRPr="00BA3BAD">
        <w:rPr>
          <w:lang w:eastAsia="ja-JP"/>
        </w:rPr>
        <w:lastRenderedPageBreak/>
        <w:t xml:space="preserve">Output Arguments </w:t>
      </w:r>
    </w:p>
    <w:p w14:paraId="72CD16A5" w14:textId="77777777" w:rsidR="00AD5D5B" w:rsidRPr="00BA3BAD" w:rsidRDefault="00AD5D5B" w:rsidP="004863A0">
      <w:pPr>
        <w:rPr>
          <w:rFonts w:eastAsia="SimSun"/>
          <w:lang w:eastAsia="ja-JP"/>
        </w:rPr>
      </w:pPr>
      <w:r w:rsidRPr="00BA3BAD">
        <w:rPr>
          <w:rFonts w:eastAsia="SimSun"/>
          <w:lang w:eastAsia="ja-JP"/>
        </w:rPr>
        <w:t>A PositionSpeed struct that stores the new position and speed of the subject vehicle.</w:t>
      </w:r>
    </w:p>
    <w:p w14:paraId="40EAAB7B" w14:textId="77777777" w:rsidR="00AD5D5B" w:rsidRPr="00BA3BAD" w:rsidRDefault="00AD5D5B" w:rsidP="00323E4D">
      <w:pPr>
        <w:pStyle w:val="Heading4"/>
        <w:rPr>
          <w:lang w:eastAsia="ja-JP"/>
        </w:rPr>
      </w:pPr>
      <w:r w:rsidRPr="00BA3BAD">
        <w:rPr>
          <w:lang w:eastAsia="ja-JP"/>
        </w:rPr>
        <w:t>Sub-functions</w:t>
      </w:r>
    </w:p>
    <w:p w14:paraId="05C16B20" w14:textId="77777777" w:rsidR="00AD5D5B" w:rsidRPr="00BA3BAD" w:rsidRDefault="00AD5D5B" w:rsidP="004863A0">
      <w:pPr>
        <w:rPr>
          <w:rFonts w:eastAsia="SimSun"/>
          <w:lang w:eastAsia="ja-JP"/>
        </w:rPr>
      </w:pPr>
      <w:r w:rsidRPr="00BA3BAD">
        <w:rPr>
          <w:rFonts w:eastAsia="SimSun"/>
          <w:lang w:eastAsia="ja-JP"/>
        </w:rPr>
        <w:t>PosCf ();</w:t>
      </w:r>
    </w:p>
    <w:p w14:paraId="68374B24" w14:textId="77777777" w:rsidR="00AD5D5B" w:rsidRPr="00BA3BAD" w:rsidRDefault="00AD5D5B" w:rsidP="004863A0">
      <w:pPr>
        <w:rPr>
          <w:rFonts w:eastAsia="SimSun"/>
          <w:lang w:eastAsia="ja-JP"/>
        </w:rPr>
      </w:pPr>
    </w:p>
    <w:p w14:paraId="2C4A9DD7" w14:textId="77777777" w:rsidR="00AD5D5B" w:rsidRPr="00BA3BAD" w:rsidRDefault="00AD5D5B" w:rsidP="00323E4D">
      <w:pPr>
        <w:pStyle w:val="Heading3"/>
      </w:pPr>
      <w:bookmarkStart w:id="148" w:name="_Toc35777922"/>
      <w:r w:rsidRPr="00BA3BAD">
        <w:t>updateRegularCf</w:t>
      </w:r>
      <w:bookmarkEnd w:id="148"/>
    </w:p>
    <w:p w14:paraId="4595FAF3" w14:textId="77777777" w:rsidR="00AD5D5B" w:rsidRPr="00BA3BAD" w:rsidRDefault="00AD5D5B" w:rsidP="00323E4D">
      <w:pPr>
        <w:pStyle w:val="Heading4"/>
        <w:rPr>
          <w:lang w:eastAsia="ja-JP"/>
        </w:rPr>
      </w:pPr>
      <w:r w:rsidRPr="00BA3BAD">
        <w:rPr>
          <w:lang w:eastAsia="ja-JP"/>
        </w:rPr>
        <w:t>Syntax</w:t>
      </w:r>
    </w:p>
    <w:p w14:paraId="25C91ECF" w14:textId="77777777" w:rsidR="00AD5D5B" w:rsidRPr="00BA3BAD" w:rsidRDefault="00AD5D5B" w:rsidP="004863A0">
      <w:pPr>
        <w:rPr>
          <w:rFonts w:eastAsia="SimSun"/>
          <w:lang w:eastAsia="ja-JP"/>
        </w:rPr>
      </w:pPr>
      <w:r w:rsidRPr="00BA3BAD">
        <w:rPr>
          <w:rFonts w:eastAsia="SimSun"/>
          <w:lang w:eastAsia="ja-JP"/>
        </w:rPr>
        <w:t>myVehicleDef::PositionSpeed myVehicleDef::updateRegularCf()</w:t>
      </w:r>
    </w:p>
    <w:p w14:paraId="2FAFBF92" w14:textId="77777777" w:rsidR="00AD5D5B" w:rsidRPr="00BA3BAD" w:rsidRDefault="00AD5D5B" w:rsidP="00323E4D">
      <w:pPr>
        <w:pStyle w:val="Heading4"/>
        <w:rPr>
          <w:lang w:eastAsia="ja-JP"/>
        </w:rPr>
      </w:pPr>
      <w:r w:rsidRPr="00BA3BAD">
        <w:rPr>
          <w:lang w:eastAsia="ja-JP"/>
        </w:rPr>
        <w:t>Description</w:t>
      </w:r>
    </w:p>
    <w:p w14:paraId="04550BC0" w14:textId="481EA398" w:rsidR="00AD5D5B" w:rsidRPr="00BA3BAD" w:rsidRDefault="00AD5D5B" w:rsidP="004863A0">
      <w:pPr>
        <w:rPr>
          <w:rFonts w:eastAsia="SimSun"/>
          <w:lang w:eastAsia="ja-JP"/>
        </w:rPr>
      </w:pPr>
      <w:r w:rsidRPr="00BA3BAD">
        <w:rPr>
          <w:rFonts w:eastAsia="SimSun"/>
          <w:lang w:eastAsia="ja-JP"/>
        </w:rPr>
        <w:t xml:space="preserve">This function calls </w:t>
      </w:r>
      <w:r w:rsidRPr="00BA3BAD">
        <w:rPr>
          <w:rFonts w:eastAsia="SimSun"/>
          <w:i/>
          <w:iCs/>
          <w:lang w:eastAsia="ja-JP"/>
        </w:rPr>
        <w:t>PosCf()</w:t>
      </w:r>
      <w:r w:rsidRPr="00BA3BAD">
        <w:rPr>
          <w:rFonts w:eastAsia="SimSun"/>
          <w:lang w:eastAsia="ja-JP"/>
        </w:rPr>
        <w:t xml:space="preserve"> to compute the new position and speed of a</w:t>
      </w:r>
      <w:r w:rsidR="004863A0">
        <w:rPr>
          <w:rFonts w:eastAsia="SimSun"/>
          <w:lang w:eastAsia="ja-JP"/>
        </w:rPr>
        <w:t>n</w:t>
      </w:r>
      <w:r w:rsidRPr="00BA3BAD">
        <w:rPr>
          <w:rFonts w:eastAsia="SimSun"/>
          <w:lang w:eastAsia="ja-JP"/>
        </w:rPr>
        <w:t xml:space="preserve"> HV after an update interval. </w:t>
      </w:r>
    </w:p>
    <w:p w14:paraId="4DB071B5" w14:textId="77777777" w:rsidR="00AD5D5B" w:rsidRPr="00BA3BAD" w:rsidRDefault="00AD5D5B" w:rsidP="00323E4D">
      <w:pPr>
        <w:pStyle w:val="Heading4"/>
        <w:rPr>
          <w:lang w:eastAsia="ja-JP"/>
        </w:rPr>
      </w:pPr>
      <w:r w:rsidRPr="00BA3BAD">
        <w:rPr>
          <w:lang w:eastAsia="ja-JP"/>
        </w:rPr>
        <w:t>Inputs Arguments</w:t>
      </w:r>
    </w:p>
    <w:p w14:paraId="050705FF" w14:textId="77777777" w:rsidR="00AD5D5B" w:rsidRPr="00BA3BAD" w:rsidRDefault="00AD5D5B" w:rsidP="004863A0">
      <w:pPr>
        <w:rPr>
          <w:rFonts w:eastAsia="SimSun"/>
          <w:lang w:eastAsia="ja-JP"/>
        </w:rPr>
      </w:pPr>
      <w:r w:rsidRPr="00BA3BAD">
        <w:rPr>
          <w:rFonts w:eastAsia="SimSun"/>
          <w:lang w:eastAsia="ja-JP"/>
        </w:rPr>
        <w:t>None.</w:t>
      </w:r>
    </w:p>
    <w:p w14:paraId="797DC7EC" w14:textId="77777777" w:rsidR="00AD5D5B" w:rsidRPr="00BA3BAD" w:rsidRDefault="00AD5D5B" w:rsidP="00323E4D">
      <w:pPr>
        <w:pStyle w:val="Heading4"/>
        <w:rPr>
          <w:lang w:eastAsia="ja-JP"/>
        </w:rPr>
      </w:pPr>
      <w:r w:rsidRPr="00BA3BAD">
        <w:rPr>
          <w:lang w:eastAsia="ja-JP"/>
        </w:rPr>
        <w:t xml:space="preserve">Output Arguments </w:t>
      </w:r>
    </w:p>
    <w:p w14:paraId="696BA317" w14:textId="77777777" w:rsidR="00AD5D5B" w:rsidRPr="00BA3BAD" w:rsidRDefault="00AD5D5B" w:rsidP="004863A0">
      <w:pPr>
        <w:rPr>
          <w:rFonts w:eastAsia="SimSun"/>
          <w:lang w:eastAsia="ja-JP"/>
        </w:rPr>
      </w:pPr>
      <w:r w:rsidRPr="00BA3BAD">
        <w:rPr>
          <w:rFonts w:eastAsia="SimSun"/>
          <w:lang w:eastAsia="ja-JP"/>
        </w:rPr>
        <w:t>A PositionSpeed struct that stores the new position and speed of the subject vehicle.</w:t>
      </w:r>
    </w:p>
    <w:p w14:paraId="615C9B05" w14:textId="77777777" w:rsidR="00AD5D5B" w:rsidRPr="00BA3BAD" w:rsidRDefault="00AD5D5B" w:rsidP="00323E4D">
      <w:pPr>
        <w:pStyle w:val="Heading4"/>
        <w:rPr>
          <w:lang w:eastAsia="ja-JP"/>
        </w:rPr>
      </w:pPr>
      <w:r w:rsidRPr="00BA3BAD">
        <w:rPr>
          <w:lang w:eastAsia="ja-JP"/>
        </w:rPr>
        <w:t>Sub-functions</w:t>
      </w:r>
    </w:p>
    <w:p w14:paraId="38B3FDB6" w14:textId="77777777" w:rsidR="00AD5D5B" w:rsidRPr="00BA3BAD" w:rsidRDefault="00AD5D5B" w:rsidP="004863A0">
      <w:pPr>
        <w:rPr>
          <w:rFonts w:eastAsia="SimSun"/>
          <w:lang w:eastAsia="ja-JP"/>
        </w:rPr>
      </w:pPr>
      <w:r w:rsidRPr="00BA3BAD">
        <w:rPr>
          <w:rFonts w:eastAsia="SimSun"/>
          <w:lang w:eastAsia="ja-JP"/>
        </w:rPr>
        <w:t>PosCf()</w:t>
      </w:r>
    </w:p>
    <w:p w14:paraId="6C19025C" w14:textId="77777777" w:rsidR="00AD5D5B" w:rsidRPr="00BA3BAD" w:rsidRDefault="00AD5D5B" w:rsidP="004863A0">
      <w:pPr>
        <w:rPr>
          <w:rFonts w:eastAsia="SimSun"/>
          <w:lang w:eastAsia="ja-JP"/>
        </w:rPr>
      </w:pPr>
    </w:p>
    <w:p w14:paraId="167C7C0F" w14:textId="77777777" w:rsidR="00AD5D5B" w:rsidRPr="00BA3BAD" w:rsidRDefault="00AD5D5B" w:rsidP="00323E4D">
      <w:pPr>
        <w:pStyle w:val="Heading3"/>
      </w:pPr>
      <w:bookmarkStart w:id="149" w:name="_Toc35777923"/>
      <w:r w:rsidRPr="00BA3BAD">
        <w:t>Willing2Coop</w:t>
      </w:r>
      <w:bookmarkEnd w:id="149"/>
    </w:p>
    <w:p w14:paraId="40B01002" w14:textId="77777777" w:rsidR="00AD5D5B" w:rsidRPr="00BA3BAD" w:rsidRDefault="00AD5D5B" w:rsidP="00323E4D">
      <w:pPr>
        <w:pStyle w:val="Heading4"/>
        <w:rPr>
          <w:lang w:eastAsia="ja-JP"/>
        </w:rPr>
      </w:pPr>
      <w:r w:rsidRPr="00BA3BAD">
        <w:rPr>
          <w:lang w:eastAsia="ja-JP"/>
        </w:rPr>
        <w:t>Syntax</w:t>
      </w:r>
    </w:p>
    <w:p w14:paraId="3D62FE49" w14:textId="77777777" w:rsidR="00AD5D5B" w:rsidRPr="00BA3BAD" w:rsidRDefault="00AD5D5B" w:rsidP="004863A0">
      <w:pPr>
        <w:rPr>
          <w:rFonts w:eastAsia="SimSun"/>
          <w:lang w:eastAsia="ja-JP"/>
        </w:rPr>
      </w:pPr>
      <w:r w:rsidRPr="00BA3BAD">
        <w:rPr>
          <w:rFonts w:eastAsia="SimSun"/>
          <w:lang w:eastAsia="ja-JP"/>
        </w:rPr>
        <w:t>bool myVehicleDef::Willing2Coop(myVehicleDef *coop_veh)</w:t>
      </w:r>
    </w:p>
    <w:p w14:paraId="19C1FD08" w14:textId="77777777" w:rsidR="00AD5D5B" w:rsidRPr="00BA3BAD" w:rsidRDefault="00AD5D5B" w:rsidP="00323E4D">
      <w:pPr>
        <w:pStyle w:val="Heading4"/>
        <w:rPr>
          <w:lang w:eastAsia="ja-JP"/>
        </w:rPr>
      </w:pPr>
      <w:r w:rsidRPr="00BA3BAD">
        <w:rPr>
          <w:lang w:eastAsia="ja-JP"/>
        </w:rPr>
        <w:t>Description</w:t>
      </w:r>
    </w:p>
    <w:p w14:paraId="4214CC76" w14:textId="3AB0B173" w:rsidR="00AD5D5B" w:rsidRPr="00BA3BAD" w:rsidRDefault="00AD5D5B" w:rsidP="004863A0">
      <w:pPr>
        <w:rPr>
          <w:rFonts w:eastAsia="SimSun"/>
          <w:lang w:eastAsia="ja-JP"/>
        </w:rPr>
      </w:pPr>
      <w:r w:rsidRPr="00BA3BAD">
        <w:rPr>
          <w:rFonts w:eastAsia="SimSun"/>
          <w:lang w:eastAsia="ja-JP"/>
        </w:rPr>
        <w:t xml:space="preserve">This function determines if a subject driver is willing to yield to make a gap for the vehicle that wants to merge ahead. The subject driver will yield if </w:t>
      </w:r>
      <w:r w:rsidR="004863A0">
        <w:rPr>
          <w:rFonts w:eastAsia="SimSun"/>
          <w:lang w:eastAsia="ja-JP"/>
        </w:rPr>
        <w:t>his or her</w:t>
      </w:r>
      <w:r w:rsidRPr="00BA3BAD">
        <w:rPr>
          <w:rFonts w:eastAsia="SimSun"/>
          <w:lang w:eastAsia="ja-JP"/>
        </w:rPr>
        <w:t xml:space="preserve"> politeness level is </w:t>
      </w:r>
      <w:r w:rsidR="004863A0">
        <w:rPr>
          <w:rFonts w:eastAsia="SimSun"/>
          <w:lang w:eastAsia="ja-JP"/>
        </w:rPr>
        <w:t>greater</w:t>
      </w:r>
      <w:r w:rsidR="004863A0" w:rsidRPr="00BA3BAD">
        <w:rPr>
          <w:rFonts w:eastAsia="SimSun"/>
          <w:lang w:eastAsia="ja-JP"/>
        </w:rPr>
        <w:t xml:space="preserve"> </w:t>
      </w:r>
      <w:r w:rsidRPr="00BA3BAD">
        <w:rPr>
          <w:rFonts w:eastAsia="SimSun"/>
          <w:lang w:eastAsia="ja-JP"/>
        </w:rPr>
        <w:t>than a politeness threshold and the time of yielding is smaller than a threshold time.</w:t>
      </w:r>
    </w:p>
    <w:p w14:paraId="32F49951" w14:textId="77777777" w:rsidR="00AD5D5B" w:rsidRPr="00BA3BAD" w:rsidRDefault="00AD5D5B" w:rsidP="00323E4D">
      <w:pPr>
        <w:pStyle w:val="Heading4"/>
        <w:rPr>
          <w:lang w:eastAsia="ja-JP"/>
        </w:rPr>
      </w:pPr>
      <w:r w:rsidRPr="00BA3BAD">
        <w:rPr>
          <w:lang w:eastAsia="ja-JP"/>
        </w:rPr>
        <w:t>Inputs Arguments</w:t>
      </w:r>
    </w:p>
    <w:p w14:paraId="6CAA9915" w14:textId="77777777" w:rsidR="00AD5D5B" w:rsidRPr="00BA3BAD" w:rsidRDefault="00AD5D5B" w:rsidP="004863A0">
      <w:pPr>
        <w:rPr>
          <w:rFonts w:eastAsia="SimSun"/>
          <w:lang w:eastAsia="ja-JP"/>
        </w:rPr>
      </w:pPr>
      <w:r w:rsidRPr="00BA3BAD">
        <w:rPr>
          <w:rFonts w:eastAsia="SimSun"/>
          <w:lang w:eastAsia="ja-JP"/>
        </w:rPr>
        <w:t>coop_veh: a pointer to the vehicle that requires the subject vehicle to yield.</w:t>
      </w:r>
    </w:p>
    <w:p w14:paraId="67BFA09B" w14:textId="77777777" w:rsidR="00AD5D5B" w:rsidRPr="00BA3BAD" w:rsidRDefault="00AD5D5B" w:rsidP="00323E4D">
      <w:pPr>
        <w:pStyle w:val="Heading4"/>
        <w:rPr>
          <w:lang w:eastAsia="ja-JP"/>
        </w:rPr>
      </w:pPr>
      <w:r w:rsidRPr="00BA3BAD">
        <w:rPr>
          <w:lang w:eastAsia="ja-JP"/>
        </w:rPr>
        <w:t xml:space="preserve">Output Arguments </w:t>
      </w:r>
    </w:p>
    <w:p w14:paraId="7115BE98" w14:textId="27946DEF" w:rsidR="004863A0" w:rsidRDefault="00AD5D5B" w:rsidP="004863A0">
      <w:pPr>
        <w:rPr>
          <w:rFonts w:eastAsia="SimSun"/>
          <w:lang w:eastAsia="ja-JP"/>
        </w:rPr>
      </w:pPr>
      <w:r w:rsidRPr="00BA3BAD">
        <w:rPr>
          <w:rFonts w:eastAsia="SimSun"/>
          <w:lang w:eastAsia="ja-JP"/>
        </w:rPr>
        <w:t>True</w:t>
      </w:r>
      <w:r w:rsidR="004863A0">
        <w:rPr>
          <w:rFonts w:eastAsia="SimSun"/>
          <w:lang w:eastAsia="ja-JP"/>
        </w:rPr>
        <w:t xml:space="preserve">: </w:t>
      </w:r>
      <w:r w:rsidRPr="00BA3BAD">
        <w:rPr>
          <w:rFonts w:eastAsia="SimSun"/>
          <w:lang w:eastAsia="ja-JP"/>
        </w:rPr>
        <w:t>the subject driver is willing to yield</w:t>
      </w:r>
      <w:r w:rsidR="004863A0">
        <w:rPr>
          <w:rFonts w:eastAsia="SimSun"/>
          <w:lang w:eastAsia="ja-JP"/>
        </w:rPr>
        <w:t>.</w:t>
      </w:r>
    </w:p>
    <w:p w14:paraId="4866F983" w14:textId="77777777" w:rsidR="004863A0" w:rsidRDefault="004863A0" w:rsidP="004863A0">
      <w:pPr>
        <w:rPr>
          <w:rFonts w:eastAsia="SimSun"/>
          <w:lang w:eastAsia="ja-JP"/>
        </w:rPr>
      </w:pPr>
    </w:p>
    <w:p w14:paraId="3D813C64" w14:textId="2B8F166C" w:rsidR="00AD5D5B" w:rsidRPr="00BA3BAD" w:rsidRDefault="004863A0" w:rsidP="004863A0">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driver is not willing to yield.</w:t>
      </w:r>
    </w:p>
    <w:p w14:paraId="21F69941" w14:textId="77777777" w:rsidR="00AD5D5B" w:rsidRPr="00BA3BAD" w:rsidRDefault="00AD5D5B" w:rsidP="004863A0">
      <w:pPr>
        <w:rPr>
          <w:rFonts w:eastAsia="SimSun"/>
          <w:lang w:eastAsia="ja-JP"/>
        </w:rPr>
      </w:pPr>
    </w:p>
    <w:p w14:paraId="0C620CB0" w14:textId="77777777" w:rsidR="00AD5D5B" w:rsidRPr="004863A0" w:rsidRDefault="00AD5D5B" w:rsidP="004863A0">
      <w:pPr>
        <w:pStyle w:val="AppendixL2"/>
      </w:pPr>
      <w:r w:rsidRPr="004863A0">
        <w:t>C.2 Supportive Functions</w:t>
      </w:r>
    </w:p>
    <w:p w14:paraId="288D66A6" w14:textId="77777777" w:rsidR="00AD5D5B" w:rsidRPr="00BA3BAD" w:rsidRDefault="00AD5D5B" w:rsidP="00323E4D">
      <w:pPr>
        <w:pStyle w:val="Heading3"/>
      </w:pPr>
      <w:bookmarkStart w:id="150" w:name="_Toc35777924"/>
      <w:r w:rsidRPr="00BA3BAD">
        <w:lastRenderedPageBreak/>
        <w:t>ApplyNGSIMModel</w:t>
      </w:r>
      <w:bookmarkEnd w:id="150"/>
    </w:p>
    <w:p w14:paraId="53A7B64F" w14:textId="77777777" w:rsidR="00AD5D5B" w:rsidRPr="00BA3BAD" w:rsidRDefault="00AD5D5B" w:rsidP="00323E4D">
      <w:pPr>
        <w:pStyle w:val="Heading4"/>
        <w:rPr>
          <w:lang w:eastAsia="ja-JP"/>
        </w:rPr>
      </w:pPr>
      <w:r w:rsidRPr="00BA3BAD">
        <w:rPr>
          <w:lang w:eastAsia="ja-JP"/>
        </w:rPr>
        <w:t>Syntax</w:t>
      </w:r>
    </w:p>
    <w:p w14:paraId="6409E3E4" w14:textId="77777777" w:rsidR="00AD5D5B" w:rsidRPr="00BA3BAD" w:rsidRDefault="00AD5D5B" w:rsidP="004863A0">
      <w:pPr>
        <w:rPr>
          <w:rFonts w:eastAsia="SimSun"/>
          <w:lang w:eastAsia="ja-JP"/>
        </w:rPr>
      </w:pPr>
      <w:r w:rsidRPr="00BA3BAD">
        <w:rPr>
          <w:rFonts w:eastAsia="SimSun"/>
          <w:lang w:eastAsia="ja-JP"/>
        </w:rPr>
        <w:t>bool myVehicleDef::ApplyNGSIMModel()</w:t>
      </w:r>
    </w:p>
    <w:p w14:paraId="6A7890F2" w14:textId="77777777" w:rsidR="00AD5D5B" w:rsidRPr="00BA3BAD" w:rsidRDefault="00AD5D5B" w:rsidP="00323E4D">
      <w:pPr>
        <w:pStyle w:val="Heading4"/>
        <w:rPr>
          <w:lang w:eastAsia="ja-JP"/>
        </w:rPr>
      </w:pPr>
      <w:r w:rsidRPr="00BA3BAD">
        <w:rPr>
          <w:lang w:eastAsia="ja-JP"/>
        </w:rPr>
        <w:t>Description</w:t>
      </w:r>
    </w:p>
    <w:p w14:paraId="2E5D7C11" w14:textId="77777777" w:rsidR="00AD5D5B" w:rsidRPr="00BA3BAD" w:rsidRDefault="00AD5D5B" w:rsidP="004863A0">
      <w:pPr>
        <w:rPr>
          <w:rFonts w:eastAsia="SimSun"/>
          <w:lang w:eastAsia="ja-JP"/>
        </w:rPr>
      </w:pPr>
      <w:r w:rsidRPr="00BA3BAD">
        <w:rPr>
          <w:rFonts w:eastAsia="SimSun"/>
          <w:lang w:eastAsia="ja-JP"/>
        </w:rPr>
        <w:t>This function tells Aimsun if NGSIM model should be applied to model the movements of a subject vehicle.</w:t>
      </w:r>
    </w:p>
    <w:p w14:paraId="536D5E15" w14:textId="77777777" w:rsidR="00AD5D5B" w:rsidRPr="00BA3BAD" w:rsidRDefault="00AD5D5B" w:rsidP="00323E4D">
      <w:pPr>
        <w:pStyle w:val="Heading4"/>
        <w:rPr>
          <w:lang w:eastAsia="ja-JP"/>
        </w:rPr>
      </w:pPr>
      <w:r w:rsidRPr="00BA3BAD">
        <w:rPr>
          <w:lang w:eastAsia="ja-JP"/>
        </w:rPr>
        <w:t>Inputs Arguments</w:t>
      </w:r>
    </w:p>
    <w:p w14:paraId="25BF3787" w14:textId="77777777" w:rsidR="00AD5D5B" w:rsidRPr="00BA3BAD" w:rsidRDefault="00AD5D5B" w:rsidP="004863A0">
      <w:pPr>
        <w:rPr>
          <w:rFonts w:eastAsia="SimSun"/>
          <w:lang w:eastAsia="ja-JP"/>
        </w:rPr>
      </w:pPr>
      <w:r w:rsidRPr="00BA3BAD">
        <w:rPr>
          <w:rFonts w:eastAsia="SimSun"/>
          <w:lang w:eastAsia="ja-JP"/>
        </w:rPr>
        <w:t>None.</w:t>
      </w:r>
    </w:p>
    <w:p w14:paraId="33C1FF19" w14:textId="77777777" w:rsidR="00AD5D5B" w:rsidRPr="00BA3BAD" w:rsidRDefault="00AD5D5B" w:rsidP="00323E4D">
      <w:pPr>
        <w:pStyle w:val="Heading4"/>
        <w:rPr>
          <w:lang w:eastAsia="ja-JP"/>
        </w:rPr>
      </w:pPr>
      <w:r w:rsidRPr="00BA3BAD">
        <w:rPr>
          <w:lang w:eastAsia="ja-JP"/>
        </w:rPr>
        <w:t xml:space="preserve">Output Arguments </w:t>
      </w:r>
    </w:p>
    <w:p w14:paraId="106595D8" w14:textId="2B5BE74E" w:rsidR="004863A0" w:rsidRDefault="00AD5D5B" w:rsidP="004863A0">
      <w:pPr>
        <w:rPr>
          <w:rFonts w:eastAsia="SimSun"/>
          <w:lang w:eastAsia="ja-JP"/>
        </w:rPr>
      </w:pPr>
      <w:r w:rsidRPr="00BA3BAD">
        <w:rPr>
          <w:rFonts w:eastAsia="SimSun"/>
          <w:lang w:eastAsia="ja-JP"/>
        </w:rPr>
        <w:t>True</w:t>
      </w:r>
      <w:r w:rsidR="004863A0">
        <w:rPr>
          <w:rFonts w:eastAsia="SimSun"/>
          <w:lang w:eastAsia="ja-JP"/>
        </w:rPr>
        <w:t xml:space="preserve">: </w:t>
      </w:r>
      <w:r w:rsidRPr="00BA3BAD">
        <w:rPr>
          <w:rFonts w:eastAsia="SimSun"/>
          <w:lang w:eastAsia="ja-JP"/>
        </w:rPr>
        <w:t>apply NGSIM model</w:t>
      </w:r>
    </w:p>
    <w:p w14:paraId="2636158C" w14:textId="77777777" w:rsidR="004863A0" w:rsidRDefault="004863A0" w:rsidP="004863A0">
      <w:pPr>
        <w:rPr>
          <w:rFonts w:eastAsia="SimSun"/>
          <w:lang w:eastAsia="ja-JP"/>
        </w:rPr>
      </w:pPr>
    </w:p>
    <w:p w14:paraId="34643FBE" w14:textId="53DCC026" w:rsidR="00AD5D5B" w:rsidRPr="00BA3BAD" w:rsidRDefault="004863A0" w:rsidP="004863A0">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do not apply NGSIM model.</w:t>
      </w:r>
    </w:p>
    <w:p w14:paraId="04EE37D1" w14:textId="77777777" w:rsidR="00AD5D5B" w:rsidRPr="00BA3BAD" w:rsidRDefault="00AD5D5B" w:rsidP="00323E4D">
      <w:pPr>
        <w:pStyle w:val="Heading4"/>
        <w:rPr>
          <w:lang w:eastAsia="ja-JP"/>
        </w:rPr>
      </w:pPr>
      <w:r w:rsidRPr="00BA3BAD">
        <w:rPr>
          <w:lang w:eastAsia="ja-JP"/>
        </w:rPr>
        <w:t>Sub-functions</w:t>
      </w:r>
    </w:p>
    <w:p w14:paraId="41DFED98" w14:textId="77777777" w:rsidR="00AD5D5B" w:rsidRPr="00BA3BAD" w:rsidRDefault="00AD5D5B" w:rsidP="004863A0">
      <w:pPr>
        <w:rPr>
          <w:rFonts w:eastAsia="SimSun"/>
          <w:lang w:eastAsia="ja-JP"/>
        </w:rPr>
      </w:pPr>
      <w:r w:rsidRPr="00BA3BAD">
        <w:rPr>
          <w:rFonts w:eastAsia="SimSun"/>
          <w:lang w:eastAsia="ja-JP"/>
        </w:rPr>
        <w:t>None.</w:t>
      </w:r>
    </w:p>
    <w:p w14:paraId="46AAC18D" w14:textId="77777777" w:rsidR="00AD5D5B" w:rsidRPr="00BA3BAD" w:rsidRDefault="00AD5D5B" w:rsidP="004863A0">
      <w:pPr>
        <w:rPr>
          <w:rFonts w:eastAsia="SimSun"/>
          <w:lang w:eastAsia="ja-JP"/>
        </w:rPr>
      </w:pPr>
    </w:p>
    <w:p w14:paraId="1FD01631" w14:textId="77777777" w:rsidR="00AD5D5B" w:rsidRPr="00BA3BAD" w:rsidRDefault="00AD5D5B" w:rsidP="00323E4D">
      <w:pPr>
        <w:pStyle w:val="Heading3"/>
      </w:pPr>
      <w:bookmarkStart w:id="151" w:name="_Toc35777925"/>
      <w:r w:rsidRPr="00BA3BAD">
        <w:t>BoostOnrampIncentive</w:t>
      </w:r>
      <w:bookmarkEnd w:id="151"/>
    </w:p>
    <w:p w14:paraId="0CF012B9" w14:textId="77777777" w:rsidR="00AD5D5B" w:rsidRPr="00BA3BAD" w:rsidRDefault="00AD5D5B" w:rsidP="00323E4D">
      <w:pPr>
        <w:pStyle w:val="Heading4"/>
        <w:rPr>
          <w:lang w:eastAsia="ja-JP"/>
        </w:rPr>
      </w:pPr>
      <w:r w:rsidRPr="00BA3BAD">
        <w:rPr>
          <w:lang w:eastAsia="ja-JP"/>
        </w:rPr>
        <w:t>Syntax</w:t>
      </w:r>
    </w:p>
    <w:p w14:paraId="710AEA2B" w14:textId="77777777" w:rsidR="00AD5D5B" w:rsidRPr="00BA3BAD" w:rsidRDefault="00AD5D5B" w:rsidP="00116F46">
      <w:pPr>
        <w:rPr>
          <w:rFonts w:eastAsia="SimSun"/>
          <w:lang w:eastAsia="ja-JP"/>
        </w:rPr>
      </w:pPr>
      <w:r w:rsidRPr="00BA3BAD">
        <w:rPr>
          <w:rFonts w:eastAsia="SimSun"/>
          <w:lang w:eastAsia="ja-JP"/>
        </w:rPr>
        <w:t>void myVehicleDef::BoostOnrampIncentive()</w:t>
      </w:r>
    </w:p>
    <w:p w14:paraId="4AC65ED8" w14:textId="77777777" w:rsidR="00AD5D5B" w:rsidRPr="00BA3BAD" w:rsidRDefault="00AD5D5B" w:rsidP="00323E4D">
      <w:pPr>
        <w:pStyle w:val="Heading4"/>
        <w:rPr>
          <w:lang w:eastAsia="ja-JP"/>
        </w:rPr>
      </w:pPr>
      <w:r w:rsidRPr="00BA3BAD">
        <w:rPr>
          <w:lang w:eastAsia="ja-JP"/>
        </w:rPr>
        <w:t>Description</w:t>
      </w:r>
    </w:p>
    <w:p w14:paraId="37315B9C" w14:textId="77777777" w:rsidR="00AD5D5B" w:rsidRPr="00BA3BAD" w:rsidRDefault="00AD5D5B" w:rsidP="00116F46">
      <w:pPr>
        <w:rPr>
          <w:rFonts w:eastAsia="SimSun"/>
          <w:lang w:eastAsia="ja-JP"/>
        </w:rPr>
      </w:pPr>
      <w:r w:rsidRPr="00BA3BAD">
        <w:rPr>
          <w:rFonts w:eastAsia="SimSun"/>
          <w:lang w:eastAsia="ja-JP"/>
        </w:rPr>
        <w:t xml:space="preserve">This function makes the LC desire 1 for an on-ramp merging lane change if the gap is accepted. </w:t>
      </w:r>
    </w:p>
    <w:p w14:paraId="7B945306" w14:textId="77777777" w:rsidR="00AD5D5B" w:rsidRPr="00BA3BAD" w:rsidRDefault="00AD5D5B" w:rsidP="00323E4D">
      <w:pPr>
        <w:pStyle w:val="Heading4"/>
        <w:rPr>
          <w:lang w:eastAsia="ja-JP"/>
        </w:rPr>
      </w:pPr>
      <w:r w:rsidRPr="00BA3BAD">
        <w:rPr>
          <w:lang w:eastAsia="ja-JP"/>
        </w:rPr>
        <w:t>Inputs Arguments</w:t>
      </w:r>
    </w:p>
    <w:p w14:paraId="044207D7" w14:textId="77777777" w:rsidR="00AD5D5B" w:rsidRPr="00BA3BAD" w:rsidRDefault="00AD5D5B" w:rsidP="00116F46">
      <w:pPr>
        <w:rPr>
          <w:rFonts w:eastAsia="SimSun"/>
          <w:lang w:eastAsia="ja-JP"/>
        </w:rPr>
      </w:pPr>
      <w:r w:rsidRPr="00BA3BAD">
        <w:rPr>
          <w:rFonts w:eastAsia="SimSun"/>
          <w:lang w:eastAsia="ja-JP"/>
        </w:rPr>
        <w:t>None.</w:t>
      </w:r>
    </w:p>
    <w:p w14:paraId="743383EA" w14:textId="77777777" w:rsidR="00AD5D5B" w:rsidRPr="00BA3BAD" w:rsidRDefault="00AD5D5B" w:rsidP="00323E4D">
      <w:pPr>
        <w:pStyle w:val="Heading4"/>
        <w:rPr>
          <w:lang w:eastAsia="ja-JP"/>
        </w:rPr>
      </w:pPr>
      <w:r w:rsidRPr="00BA3BAD">
        <w:rPr>
          <w:lang w:eastAsia="ja-JP"/>
        </w:rPr>
        <w:t xml:space="preserve">Output Arguments </w:t>
      </w:r>
    </w:p>
    <w:p w14:paraId="7758ACC7" w14:textId="77777777" w:rsidR="00AD5D5B" w:rsidRPr="00BA3BAD" w:rsidRDefault="00AD5D5B" w:rsidP="00116F46">
      <w:pPr>
        <w:rPr>
          <w:rFonts w:eastAsia="SimSun"/>
          <w:lang w:eastAsia="ja-JP"/>
        </w:rPr>
      </w:pPr>
      <w:r w:rsidRPr="00BA3BAD">
        <w:rPr>
          <w:rFonts w:eastAsia="SimSun"/>
          <w:lang w:eastAsia="ja-JP"/>
        </w:rPr>
        <w:t>None.</w:t>
      </w:r>
    </w:p>
    <w:p w14:paraId="1FE94967" w14:textId="77777777" w:rsidR="00AD5D5B" w:rsidRPr="00BA3BAD" w:rsidRDefault="00AD5D5B" w:rsidP="00323E4D">
      <w:pPr>
        <w:pStyle w:val="Heading4"/>
        <w:rPr>
          <w:lang w:eastAsia="ja-JP"/>
        </w:rPr>
      </w:pPr>
      <w:r w:rsidRPr="00BA3BAD">
        <w:rPr>
          <w:lang w:eastAsia="ja-JP"/>
        </w:rPr>
        <w:t>Sub-functions</w:t>
      </w:r>
    </w:p>
    <w:p w14:paraId="53B1B8AD" w14:textId="77777777" w:rsidR="00AD5D5B" w:rsidRPr="00BA3BAD" w:rsidRDefault="00AD5D5B" w:rsidP="00116F46">
      <w:pPr>
        <w:rPr>
          <w:rFonts w:eastAsia="SimSun"/>
          <w:lang w:eastAsia="ja-JP"/>
        </w:rPr>
      </w:pPr>
      <w:r w:rsidRPr="00BA3BAD">
        <w:rPr>
          <w:rFonts w:eastAsia="SimSun"/>
          <w:lang w:eastAsia="ja-JP"/>
        </w:rPr>
        <w:t>GapAcceptDecision_Sync_First ()</w:t>
      </w:r>
    </w:p>
    <w:p w14:paraId="6406B0E4" w14:textId="77777777" w:rsidR="00AD5D5B" w:rsidRPr="00BA3BAD" w:rsidRDefault="00AD5D5B" w:rsidP="00116F46">
      <w:pPr>
        <w:rPr>
          <w:rFonts w:eastAsia="SimSun"/>
          <w:lang w:eastAsia="ja-JP"/>
        </w:rPr>
      </w:pPr>
    </w:p>
    <w:p w14:paraId="6FBD182E" w14:textId="77777777" w:rsidR="00AD5D5B" w:rsidRPr="00BA3BAD" w:rsidRDefault="00AD5D5B" w:rsidP="00323E4D">
      <w:pPr>
        <w:pStyle w:val="Heading3"/>
      </w:pPr>
      <w:bookmarkStart w:id="152" w:name="_Toc35777926"/>
      <w:r w:rsidRPr="00BA3BAD">
        <w:t>CrashAvoidancePosition</w:t>
      </w:r>
      <w:bookmarkEnd w:id="152"/>
    </w:p>
    <w:p w14:paraId="4455987E" w14:textId="77777777" w:rsidR="00AD5D5B" w:rsidRPr="00BA3BAD" w:rsidRDefault="00AD5D5B" w:rsidP="00323E4D">
      <w:pPr>
        <w:pStyle w:val="Heading4"/>
        <w:rPr>
          <w:lang w:eastAsia="ja-JP"/>
        </w:rPr>
      </w:pPr>
      <w:r w:rsidRPr="00BA3BAD">
        <w:rPr>
          <w:lang w:eastAsia="ja-JP"/>
        </w:rPr>
        <w:t>Syntax</w:t>
      </w:r>
    </w:p>
    <w:p w14:paraId="22C7F650" w14:textId="77777777" w:rsidR="00AD5D5B" w:rsidRPr="00BA3BAD" w:rsidRDefault="00AD5D5B" w:rsidP="00116F46">
      <w:pPr>
        <w:rPr>
          <w:rFonts w:eastAsia="SimSun"/>
          <w:lang w:eastAsia="ja-JP"/>
        </w:rPr>
      </w:pPr>
      <w:r w:rsidRPr="00BA3BAD">
        <w:rPr>
          <w:rFonts w:eastAsia="SimSun"/>
          <w:lang w:eastAsia="ja-JP"/>
        </w:rPr>
        <w:t xml:space="preserve">void myVehicleDef::CrashAvoidancePosition(double&amp; velocity, </w:t>
      </w:r>
      <w:r w:rsidRPr="00BA3BAD">
        <w:rPr>
          <w:rFonts w:eastAsia="SimSun"/>
          <w:lang w:eastAsia="ja-JP"/>
        </w:rPr>
        <w:tab/>
        <w:t>double&amp; pos)</w:t>
      </w:r>
    </w:p>
    <w:p w14:paraId="6C411B0D" w14:textId="77777777" w:rsidR="00AD5D5B" w:rsidRPr="00BA3BAD" w:rsidRDefault="00AD5D5B" w:rsidP="00323E4D">
      <w:pPr>
        <w:pStyle w:val="Heading4"/>
        <w:rPr>
          <w:lang w:eastAsia="ja-JP"/>
        </w:rPr>
      </w:pPr>
      <w:r w:rsidRPr="00BA3BAD">
        <w:rPr>
          <w:lang w:eastAsia="ja-JP"/>
        </w:rPr>
        <w:t>Description</w:t>
      </w:r>
    </w:p>
    <w:p w14:paraId="18B7A036" w14:textId="56C46112" w:rsidR="00AD5D5B" w:rsidRPr="00BA3BAD" w:rsidRDefault="00AD5D5B" w:rsidP="00116F46">
      <w:pPr>
        <w:rPr>
          <w:rFonts w:eastAsia="SimSun"/>
          <w:lang w:eastAsia="ja-JP"/>
        </w:rPr>
      </w:pPr>
      <w:r w:rsidRPr="00BA3BAD">
        <w:rPr>
          <w:rFonts w:eastAsia="SimSun"/>
          <w:lang w:eastAsia="ja-JP"/>
        </w:rPr>
        <w:t xml:space="preserve">This function checks if a subject vehicle is going to collide with the front vehicle after moving to the input position. If </w:t>
      </w:r>
      <w:r w:rsidR="00116F46">
        <w:rPr>
          <w:rFonts w:eastAsia="SimSun"/>
          <w:lang w:eastAsia="ja-JP"/>
        </w:rPr>
        <w:t>a collision will occur</w:t>
      </w:r>
      <w:r w:rsidRPr="00BA3BAD">
        <w:rPr>
          <w:rFonts w:eastAsia="SimSun"/>
          <w:lang w:eastAsia="ja-JP"/>
        </w:rPr>
        <w:t>, the function makes the subject vehicle stop.</w:t>
      </w:r>
    </w:p>
    <w:p w14:paraId="5789ED0A" w14:textId="77777777" w:rsidR="00AD5D5B" w:rsidRPr="00BA3BAD" w:rsidRDefault="00AD5D5B" w:rsidP="00323E4D">
      <w:pPr>
        <w:pStyle w:val="Heading4"/>
        <w:rPr>
          <w:lang w:eastAsia="ja-JP"/>
        </w:rPr>
      </w:pPr>
      <w:r w:rsidRPr="00BA3BAD">
        <w:rPr>
          <w:lang w:eastAsia="ja-JP"/>
        </w:rPr>
        <w:lastRenderedPageBreak/>
        <w:t>Inputs Arguments</w:t>
      </w:r>
    </w:p>
    <w:p w14:paraId="61578607" w14:textId="77777777" w:rsidR="00AD5D5B" w:rsidRPr="00BA3BAD" w:rsidRDefault="00AD5D5B" w:rsidP="00116F46">
      <w:pPr>
        <w:rPr>
          <w:rFonts w:eastAsia="SimSun"/>
          <w:lang w:eastAsia="ja-JP"/>
        </w:rPr>
      </w:pPr>
      <w:r w:rsidRPr="00BA3BAD">
        <w:rPr>
          <w:rFonts w:eastAsia="SimSun"/>
          <w:lang w:eastAsia="ja-JP"/>
        </w:rPr>
        <w:t>pos: position of the subject vehicle.</w:t>
      </w:r>
    </w:p>
    <w:p w14:paraId="739794F1" w14:textId="77777777" w:rsidR="00116F46" w:rsidRDefault="00116F46" w:rsidP="00116F46">
      <w:pPr>
        <w:rPr>
          <w:rFonts w:eastAsia="SimSun"/>
          <w:lang w:eastAsia="ja-JP"/>
        </w:rPr>
      </w:pPr>
    </w:p>
    <w:p w14:paraId="75BD9BDF" w14:textId="21AC8C85" w:rsidR="00AD5D5B" w:rsidRPr="00BA3BAD" w:rsidRDefault="00AD5D5B" w:rsidP="00116F46">
      <w:pPr>
        <w:rPr>
          <w:rFonts w:eastAsia="SimSun"/>
          <w:lang w:eastAsia="ja-JP"/>
        </w:rPr>
      </w:pPr>
      <w:r w:rsidRPr="00BA3BAD">
        <w:rPr>
          <w:rFonts w:eastAsia="SimSun"/>
          <w:lang w:eastAsia="ja-JP"/>
        </w:rPr>
        <w:t>velocity: speed of the subject vehicle.</w:t>
      </w:r>
    </w:p>
    <w:p w14:paraId="0611B858" w14:textId="77777777" w:rsidR="00AD5D5B" w:rsidRPr="00BA3BAD" w:rsidRDefault="00AD5D5B" w:rsidP="00323E4D">
      <w:pPr>
        <w:pStyle w:val="Heading4"/>
        <w:rPr>
          <w:lang w:eastAsia="ja-JP"/>
        </w:rPr>
      </w:pPr>
      <w:r w:rsidRPr="00BA3BAD">
        <w:rPr>
          <w:lang w:eastAsia="ja-JP"/>
        </w:rPr>
        <w:t xml:space="preserve">Output Arguments </w:t>
      </w:r>
    </w:p>
    <w:p w14:paraId="70D9C508" w14:textId="46CCE5A0" w:rsidR="00AD5D5B" w:rsidRPr="00BA3BAD" w:rsidRDefault="00AD5D5B" w:rsidP="00116F46">
      <w:pPr>
        <w:rPr>
          <w:rFonts w:eastAsia="SimSun"/>
          <w:lang w:eastAsia="ja-JP"/>
        </w:rPr>
      </w:pPr>
      <w:r w:rsidRPr="00BA3BAD">
        <w:rPr>
          <w:rFonts w:eastAsia="SimSun"/>
          <w:lang w:eastAsia="ja-JP"/>
        </w:rPr>
        <w:t xml:space="preserve">Processed position of the subject vehicle. The function does </w:t>
      </w:r>
      <w:r w:rsidR="00116F46">
        <w:rPr>
          <w:rFonts w:eastAsia="SimSun"/>
          <w:lang w:eastAsia="ja-JP"/>
        </w:rPr>
        <w:t xml:space="preserve">not affect </w:t>
      </w:r>
      <w:r w:rsidRPr="00BA3BAD">
        <w:rPr>
          <w:rFonts w:eastAsia="SimSun"/>
          <w:lang w:eastAsia="ja-JP"/>
        </w:rPr>
        <w:t>the speed.</w:t>
      </w:r>
    </w:p>
    <w:p w14:paraId="6D68C588" w14:textId="77777777" w:rsidR="00AD5D5B" w:rsidRPr="00BA3BAD" w:rsidRDefault="00AD5D5B" w:rsidP="00323E4D">
      <w:pPr>
        <w:pStyle w:val="Heading4"/>
        <w:rPr>
          <w:lang w:eastAsia="ja-JP"/>
        </w:rPr>
      </w:pPr>
      <w:r w:rsidRPr="00BA3BAD">
        <w:rPr>
          <w:lang w:eastAsia="ja-JP"/>
        </w:rPr>
        <w:t>Sub-functions</w:t>
      </w:r>
    </w:p>
    <w:p w14:paraId="676ED589" w14:textId="77777777" w:rsidR="00AD5D5B" w:rsidRPr="00BA3BAD" w:rsidRDefault="00AD5D5B" w:rsidP="00116F46">
      <w:pPr>
        <w:rPr>
          <w:rFonts w:eastAsia="SimSun"/>
          <w:lang w:eastAsia="ja-JP"/>
        </w:rPr>
      </w:pPr>
      <w:r w:rsidRPr="00BA3BAD">
        <w:rPr>
          <w:rFonts w:eastAsia="SimSun"/>
          <w:lang w:eastAsia="ja-JP"/>
        </w:rPr>
        <w:t>RecordCrashInformation ()</w:t>
      </w:r>
    </w:p>
    <w:p w14:paraId="2202CE99" w14:textId="77777777" w:rsidR="00AD5D5B" w:rsidRPr="00BA3BAD" w:rsidRDefault="00AD5D5B" w:rsidP="00116F46">
      <w:pPr>
        <w:rPr>
          <w:rFonts w:eastAsia="SimSun"/>
          <w:lang w:eastAsia="ja-JP"/>
        </w:rPr>
      </w:pPr>
    </w:p>
    <w:p w14:paraId="60BC97A6" w14:textId="77777777" w:rsidR="00AD5D5B" w:rsidRPr="00BA3BAD" w:rsidRDefault="00AD5D5B" w:rsidP="00323E4D">
      <w:pPr>
        <w:pStyle w:val="Heading3"/>
      </w:pPr>
      <w:bookmarkStart w:id="153" w:name="_Toc35777927"/>
      <w:r w:rsidRPr="00BA3BAD">
        <w:t>distance2EndAccLane</w:t>
      </w:r>
      <w:bookmarkEnd w:id="153"/>
    </w:p>
    <w:p w14:paraId="3E12B3DD" w14:textId="77777777" w:rsidR="00AD5D5B" w:rsidRPr="00BA3BAD" w:rsidRDefault="00AD5D5B" w:rsidP="00323E4D">
      <w:pPr>
        <w:pStyle w:val="Heading4"/>
        <w:rPr>
          <w:lang w:eastAsia="ja-JP"/>
        </w:rPr>
      </w:pPr>
      <w:r w:rsidRPr="00BA3BAD">
        <w:rPr>
          <w:lang w:eastAsia="ja-JP"/>
        </w:rPr>
        <w:t>Syntax</w:t>
      </w:r>
    </w:p>
    <w:p w14:paraId="6E8B0916" w14:textId="77777777" w:rsidR="00AD5D5B" w:rsidRPr="00BA3BAD" w:rsidRDefault="00AD5D5B" w:rsidP="00116F46">
      <w:pPr>
        <w:rPr>
          <w:rFonts w:eastAsia="SimSun"/>
          <w:lang w:eastAsia="ja-JP"/>
        </w:rPr>
      </w:pPr>
      <w:r w:rsidRPr="00BA3BAD">
        <w:rPr>
          <w:rFonts w:eastAsia="SimSun"/>
          <w:lang w:eastAsia="ja-JP"/>
        </w:rPr>
        <w:t>double myVehicleDef::distance2EndAccLane()</w:t>
      </w:r>
    </w:p>
    <w:p w14:paraId="66E88F18" w14:textId="77777777" w:rsidR="00AD5D5B" w:rsidRPr="00BA3BAD" w:rsidRDefault="00AD5D5B" w:rsidP="00323E4D">
      <w:pPr>
        <w:pStyle w:val="Heading4"/>
        <w:rPr>
          <w:lang w:eastAsia="ja-JP"/>
        </w:rPr>
      </w:pPr>
      <w:r w:rsidRPr="00BA3BAD">
        <w:rPr>
          <w:lang w:eastAsia="ja-JP"/>
        </w:rPr>
        <w:t>Description</w:t>
      </w:r>
    </w:p>
    <w:p w14:paraId="02C68089" w14:textId="648E6460" w:rsidR="00AD5D5B" w:rsidRPr="00BA3BAD" w:rsidRDefault="00AD5D5B" w:rsidP="00A60848">
      <w:pPr>
        <w:rPr>
          <w:rFonts w:eastAsia="SimSun"/>
          <w:lang w:eastAsia="ja-JP"/>
        </w:rPr>
      </w:pPr>
      <w:r w:rsidRPr="00BA3BAD">
        <w:rPr>
          <w:rFonts w:eastAsia="SimSun"/>
          <w:lang w:eastAsia="ja-JP"/>
        </w:rPr>
        <w:t>This function gets the distance to the end of the on-ramp acceleration lane.</w:t>
      </w:r>
    </w:p>
    <w:p w14:paraId="143DC211" w14:textId="77777777" w:rsidR="00AD5D5B" w:rsidRPr="00BA3BAD" w:rsidRDefault="00AD5D5B" w:rsidP="00323E4D">
      <w:pPr>
        <w:pStyle w:val="Heading4"/>
        <w:rPr>
          <w:lang w:eastAsia="ja-JP"/>
        </w:rPr>
      </w:pPr>
      <w:r w:rsidRPr="00BA3BAD">
        <w:rPr>
          <w:lang w:eastAsia="ja-JP"/>
        </w:rPr>
        <w:t>Inputs Arguments</w:t>
      </w:r>
    </w:p>
    <w:p w14:paraId="204AC5CB" w14:textId="77777777" w:rsidR="00AD5D5B" w:rsidRPr="00BA3BAD" w:rsidRDefault="00AD5D5B" w:rsidP="00A60848">
      <w:pPr>
        <w:rPr>
          <w:rFonts w:eastAsia="SimSun"/>
          <w:lang w:eastAsia="ja-JP"/>
        </w:rPr>
      </w:pPr>
      <w:r w:rsidRPr="00BA3BAD">
        <w:rPr>
          <w:rFonts w:eastAsia="SimSun"/>
          <w:lang w:eastAsia="ja-JP"/>
        </w:rPr>
        <w:t>None.</w:t>
      </w:r>
    </w:p>
    <w:p w14:paraId="6F92CF64" w14:textId="77777777" w:rsidR="00AD5D5B" w:rsidRPr="00BA3BAD" w:rsidRDefault="00AD5D5B" w:rsidP="00323E4D">
      <w:pPr>
        <w:pStyle w:val="Heading4"/>
        <w:rPr>
          <w:lang w:eastAsia="ja-JP"/>
        </w:rPr>
      </w:pPr>
      <w:r w:rsidRPr="00BA3BAD">
        <w:rPr>
          <w:lang w:eastAsia="ja-JP"/>
        </w:rPr>
        <w:t xml:space="preserve">Output Arguments </w:t>
      </w:r>
    </w:p>
    <w:p w14:paraId="6E2B1694" w14:textId="77777777" w:rsidR="00AD5D5B" w:rsidRPr="00BA3BAD" w:rsidRDefault="00AD5D5B" w:rsidP="00A60848">
      <w:pPr>
        <w:rPr>
          <w:rFonts w:eastAsia="SimSun"/>
          <w:lang w:eastAsia="ja-JP"/>
        </w:rPr>
      </w:pPr>
      <w:r w:rsidRPr="00BA3BAD">
        <w:rPr>
          <w:rFonts w:eastAsia="SimSun"/>
          <w:lang w:eastAsia="ja-JP"/>
        </w:rPr>
        <w:t>Distance to the end of the acceleration lane.</w:t>
      </w:r>
    </w:p>
    <w:p w14:paraId="060E114C" w14:textId="77777777" w:rsidR="00AD5D5B" w:rsidRPr="00BA3BAD" w:rsidRDefault="00AD5D5B" w:rsidP="00323E4D">
      <w:pPr>
        <w:pStyle w:val="Heading4"/>
        <w:rPr>
          <w:lang w:eastAsia="ja-JP"/>
        </w:rPr>
      </w:pPr>
      <w:r w:rsidRPr="00BA3BAD">
        <w:rPr>
          <w:lang w:eastAsia="ja-JP"/>
        </w:rPr>
        <w:t>Sub-functions</w:t>
      </w:r>
    </w:p>
    <w:p w14:paraId="64BA48E1" w14:textId="77777777" w:rsidR="00AD5D5B" w:rsidRPr="00BA3BAD" w:rsidRDefault="00AD5D5B" w:rsidP="00A60848">
      <w:pPr>
        <w:rPr>
          <w:rFonts w:eastAsia="SimSun"/>
          <w:lang w:eastAsia="ja-JP"/>
        </w:rPr>
      </w:pPr>
      <w:r w:rsidRPr="00BA3BAD">
        <w:rPr>
          <w:rFonts w:eastAsia="SimSun"/>
          <w:lang w:eastAsia="ja-JP"/>
        </w:rPr>
        <w:t>None.</w:t>
      </w:r>
    </w:p>
    <w:p w14:paraId="598AC963" w14:textId="77777777" w:rsidR="00AD5D5B" w:rsidRPr="00BA3BAD" w:rsidRDefault="00AD5D5B" w:rsidP="00A60848">
      <w:pPr>
        <w:rPr>
          <w:rFonts w:eastAsia="SimSun"/>
          <w:lang w:eastAsia="ja-JP"/>
        </w:rPr>
      </w:pPr>
    </w:p>
    <w:p w14:paraId="3C5CB926" w14:textId="77777777" w:rsidR="00AD5D5B" w:rsidRPr="00BA3BAD" w:rsidRDefault="00AD5D5B" w:rsidP="00323E4D">
      <w:pPr>
        <w:pStyle w:val="Heading3"/>
      </w:pPr>
      <w:bookmarkStart w:id="154" w:name="_Toc35777928"/>
      <w:r w:rsidRPr="00BA3BAD">
        <w:t>EliminateDlcDesireOutSideRouteLanes</w:t>
      </w:r>
      <w:bookmarkEnd w:id="154"/>
    </w:p>
    <w:p w14:paraId="4C37CD02" w14:textId="77777777" w:rsidR="00AD5D5B" w:rsidRPr="00BA3BAD" w:rsidRDefault="00AD5D5B" w:rsidP="00323E4D">
      <w:pPr>
        <w:pStyle w:val="Heading4"/>
        <w:rPr>
          <w:lang w:eastAsia="ja-JP"/>
        </w:rPr>
      </w:pPr>
      <w:r w:rsidRPr="00BA3BAD">
        <w:rPr>
          <w:lang w:eastAsia="ja-JP"/>
        </w:rPr>
        <w:t>Syntax</w:t>
      </w:r>
    </w:p>
    <w:p w14:paraId="13C09647" w14:textId="77777777" w:rsidR="00AD5D5B" w:rsidRPr="00BA3BAD" w:rsidRDefault="00AD5D5B" w:rsidP="00B531B0">
      <w:pPr>
        <w:rPr>
          <w:rFonts w:eastAsia="SimSun"/>
          <w:lang w:eastAsia="ja-JP"/>
        </w:rPr>
      </w:pPr>
      <w:r w:rsidRPr="00BA3BAD">
        <w:rPr>
          <w:rFonts w:eastAsia="SimSun"/>
          <w:lang w:eastAsia="ja-JP"/>
        </w:rPr>
        <w:t>void myVehicleDef::EliminateDlcDesireOutSideRouteLanes(int fromlane, int tolane)</w:t>
      </w:r>
    </w:p>
    <w:p w14:paraId="5E51DF62" w14:textId="77777777" w:rsidR="00AD5D5B" w:rsidRPr="00BA3BAD" w:rsidRDefault="00AD5D5B" w:rsidP="00323E4D">
      <w:pPr>
        <w:pStyle w:val="Heading4"/>
        <w:rPr>
          <w:lang w:eastAsia="ja-JP"/>
        </w:rPr>
      </w:pPr>
      <w:r w:rsidRPr="00BA3BAD">
        <w:rPr>
          <w:lang w:eastAsia="ja-JP"/>
        </w:rPr>
        <w:t>Description</w:t>
      </w:r>
    </w:p>
    <w:p w14:paraId="05F39848" w14:textId="77777777" w:rsidR="00AD5D5B" w:rsidRPr="00BA3BAD" w:rsidRDefault="00AD5D5B" w:rsidP="00B531B0">
      <w:pPr>
        <w:rPr>
          <w:rFonts w:eastAsia="SimSun"/>
          <w:lang w:eastAsia="ja-JP"/>
        </w:rPr>
      </w:pPr>
      <w:r w:rsidRPr="00BA3BAD">
        <w:rPr>
          <w:rFonts w:eastAsia="SimSun"/>
          <w:lang w:eastAsia="ja-JP"/>
        </w:rPr>
        <w:t>This function eliminates the discretionary LC desires for a subject driver if the target lane is outside the feasible lane for exiting.</w:t>
      </w:r>
    </w:p>
    <w:p w14:paraId="6D25C849" w14:textId="77777777" w:rsidR="00AD5D5B" w:rsidRPr="00BA3BAD" w:rsidRDefault="00AD5D5B" w:rsidP="00323E4D">
      <w:pPr>
        <w:pStyle w:val="Heading4"/>
        <w:rPr>
          <w:lang w:eastAsia="ja-JP"/>
        </w:rPr>
      </w:pPr>
      <w:r w:rsidRPr="00BA3BAD">
        <w:rPr>
          <w:lang w:eastAsia="ja-JP"/>
        </w:rPr>
        <w:t>Inputs Arguments</w:t>
      </w:r>
    </w:p>
    <w:p w14:paraId="5D819952" w14:textId="77777777" w:rsidR="00AD5D5B" w:rsidRPr="00BA3BAD" w:rsidRDefault="00AD5D5B" w:rsidP="00B531B0">
      <w:pPr>
        <w:rPr>
          <w:rFonts w:eastAsia="SimSun"/>
          <w:lang w:eastAsia="ja-JP"/>
        </w:rPr>
      </w:pPr>
      <w:r w:rsidRPr="00BA3BAD">
        <w:rPr>
          <w:rFonts w:eastAsia="SimSun"/>
          <w:lang w:eastAsia="ja-JP"/>
        </w:rPr>
        <w:t>fromlane: current lane.</w:t>
      </w:r>
    </w:p>
    <w:p w14:paraId="40F16C98" w14:textId="77777777" w:rsidR="00B531B0" w:rsidRDefault="00B531B0" w:rsidP="00B531B0">
      <w:pPr>
        <w:rPr>
          <w:rFonts w:eastAsia="SimSun"/>
          <w:lang w:eastAsia="ja-JP"/>
        </w:rPr>
      </w:pPr>
    </w:p>
    <w:p w14:paraId="4FE3C1EB" w14:textId="7B09C5AD" w:rsidR="00AD5D5B" w:rsidRPr="00BA3BAD" w:rsidRDefault="00AD5D5B" w:rsidP="00B531B0">
      <w:pPr>
        <w:rPr>
          <w:rFonts w:eastAsia="SimSun"/>
          <w:lang w:eastAsia="ja-JP"/>
        </w:rPr>
      </w:pPr>
      <w:r w:rsidRPr="00BA3BAD">
        <w:rPr>
          <w:rFonts w:eastAsia="SimSun"/>
          <w:lang w:eastAsia="ja-JP"/>
        </w:rPr>
        <w:t>tolane: target lane.</w:t>
      </w:r>
    </w:p>
    <w:p w14:paraId="6F933A1F" w14:textId="77777777" w:rsidR="00AD5D5B" w:rsidRPr="00BA3BAD" w:rsidRDefault="00AD5D5B" w:rsidP="00323E4D">
      <w:pPr>
        <w:pStyle w:val="Heading4"/>
        <w:rPr>
          <w:lang w:eastAsia="ja-JP"/>
        </w:rPr>
      </w:pPr>
      <w:r w:rsidRPr="00BA3BAD">
        <w:rPr>
          <w:lang w:eastAsia="ja-JP"/>
        </w:rPr>
        <w:t xml:space="preserve">Output Arguments </w:t>
      </w:r>
    </w:p>
    <w:p w14:paraId="7E29AAB9" w14:textId="77777777" w:rsidR="00AD5D5B" w:rsidRPr="00BA3BAD" w:rsidRDefault="00AD5D5B" w:rsidP="00B531B0">
      <w:pPr>
        <w:rPr>
          <w:rFonts w:eastAsia="SimSun"/>
          <w:lang w:eastAsia="ja-JP"/>
        </w:rPr>
      </w:pPr>
      <w:r w:rsidRPr="00BA3BAD">
        <w:rPr>
          <w:rFonts w:eastAsia="SimSun"/>
          <w:lang w:eastAsia="ja-JP"/>
        </w:rPr>
        <w:t>None.</w:t>
      </w:r>
    </w:p>
    <w:p w14:paraId="1F8777F7" w14:textId="77777777" w:rsidR="00AD5D5B" w:rsidRPr="00BA3BAD" w:rsidRDefault="00AD5D5B" w:rsidP="00323E4D">
      <w:pPr>
        <w:pStyle w:val="Heading4"/>
        <w:rPr>
          <w:lang w:eastAsia="ja-JP"/>
        </w:rPr>
      </w:pPr>
      <w:r w:rsidRPr="00BA3BAD">
        <w:rPr>
          <w:lang w:eastAsia="ja-JP"/>
        </w:rPr>
        <w:t>Sub-functions</w:t>
      </w:r>
    </w:p>
    <w:p w14:paraId="2B1202D8" w14:textId="77777777" w:rsidR="00AD5D5B" w:rsidRPr="00BA3BAD" w:rsidRDefault="00AD5D5B" w:rsidP="00B531B0">
      <w:pPr>
        <w:rPr>
          <w:rFonts w:eastAsia="SimSun"/>
          <w:lang w:eastAsia="ja-JP"/>
        </w:rPr>
      </w:pPr>
      <w:r w:rsidRPr="00BA3BAD">
        <w:rPr>
          <w:rFonts w:eastAsia="SimSun"/>
          <w:lang w:eastAsia="ja-JP"/>
        </w:rPr>
        <w:t>None.</w:t>
      </w:r>
    </w:p>
    <w:p w14:paraId="6D03D037" w14:textId="77777777" w:rsidR="00AD5D5B" w:rsidRPr="00BA3BAD" w:rsidRDefault="00AD5D5B" w:rsidP="00B531B0">
      <w:pPr>
        <w:rPr>
          <w:rFonts w:eastAsia="SimSun"/>
          <w:lang w:eastAsia="ja-JP"/>
        </w:rPr>
      </w:pPr>
    </w:p>
    <w:p w14:paraId="4657AD37" w14:textId="77777777" w:rsidR="00AD5D5B" w:rsidRPr="00BA3BAD" w:rsidRDefault="00AD5D5B" w:rsidP="00323E4D">
      <w:pPr>
        <w:pStyle w:val="Heading3"/>
      </w:pPr>
      <w:bookmarkStart w:id="155" w:name="_Toc35777929"/>
      <w:r w:rsidRPr="00BA3BAD">
        <w:t>GenerateHeadway4Type</w:t>
      </w:r>
      <w:bookmarkEnd w:id="155"/>
    </w:p>
    <w:p w14:paraId="2C9CEBBA" w14:textId="77777777" w:rsidR="00AD5D5B" w:rsidRPr="00BA3BAD" w:rsidRDefault="00AD5D5B" w:rsidP="00323E4D">
      <w:pPr>
        <w:pStyle w:val="Heading4"/>
        <w:rPr>
          <w:lang w:eastAsia="ja-JP"/>
        </w:rPr>
      </w:pPr>
      <w:r w:rsidRPr="00BA3BAD">
        <w:rPr>
          <w:lang w:eastAsia="ja-JP"/>
        </w:rPr>
        <w:t>Syntax</w:t>
      </w:r>
    </w:p>
    <w:p w14:paraId="1B0C02C2" w14:textId="77777777" w:rsidR="00AD5D5B" w:rsidRPr="00BA3BAD" w:rsidRDefault="00AD5D5B" w:rsidP="00B531B0">
      <w:pPr>
        <w:rPr>
          <w:rFonts w:eastAsia="SimSun"/>
          <w:lang w:eastAsia="ja-JP"/>
        </w:rPr>
      </w:pPr>
      <w:r w:rsidRPr="00BA3BAD">
        <w:rPr>
          <w:rFonts w:eastAsia="SimSun"/>
          <w:lang w:eastAsia="ja-JP"/>
        </w:rPr>
        <w:t>double myVehicleDef::GenerateHeadway4Type(int vehTypeId)</w:t>
      </w:r>
    </w:p>
    <w:p w14:paraId="36D28B31" w14:textId="77777777" w:rsidR="00AD5D5B" w:rsidRPr="00BA3BAD" w:rsidRDefault="00AD5D5B" w:rsidP="00323E4D">
      <w:pPr>
        <w:pStyle w:val="Heading4"/>
        <w:rPr>
          <w:lang w:eastAsia="ja-JP"/>
        </w:rPr>
      </w:pPr>
      <w:r w:rsidRPr="00BA3BAD">
        <w:rPr>
          <w:lang w:eastAsia="ja-JP"/>
        </w:rPr>
        <w:t>Description</w:t>
      </w:r>
    </w:p>
    <w:p w14:paraId="4632B1EA" w14:textId="77777777" w:rsidR="00AD5D5B" w:rsidRPr="00BA3BAD" w:rsidRDefault="00AD5D5B" w:rsidP="00B531B0">
      <w:pPr>
        <w:rPr>
          <w:rFonts w:eastAsia="SimSun"/>
          <w:lang w:eastAsia="ja-JP"/>
        </w:rPr>
      </w:pPr>
      <w:r w:rsidRPr="00BA3BAD">
        <w:rPr>
          <w:rFonts w:eastAsia="SimSun"/>
          <w:lang w:eastAsia="ja-JP"/>
        </w:rPr>
        <w:t>This function creates desired time headway for a subject vehicle based on its type.</w:t>
      </w:r>
    </w:p>
    <w:p w14:paraId="21E0330E" w14:textId="77777777" w:rsidR="00AD5D5B" w:rsidRPr="00BA3BAD" w:rsidRDefault="00AD5D5B" w:rsidP="00323E4D">
      <w:pPr>
        <w:pStyle w:val="Heading4"/>
        <w:rPr>
          <w:lang w:eastAsia="ja-JP"/>
        </w:rPr>
      </w:pPr>
      <w:r w:rsidRPr="00BA3BAD">
        <w:rPr>
          <w:lang w:eastAsia="ja-JP"/>
        </w:rPr>
        <w:t>Inputs Arguments</w:t>
      </w:r>
    </w:p>
    <w:p w14:paraId="311359C8" w14:textId="77777777" w:rsidR="00AD5D5B" w:rsidRPr="00BA3BAD" w:rsidRDefault="00AD5D5B" w:rsidP="00B531B0">
      <w:pPr>
        <w:rPr>
          <w:rFonts w:eastAsia="SimSun"/>
          <w:lang w:eastAsia="ja-JP"/>
        </w:rPr>
      </w:pPr>
      <w:r w:rsidRPr="00BA3BAD">
        <w:rPr>
          <w:rFonts w:eastAsia="SimSun"/>
          <w:lang w:eastAsia="ja-JP"/>
        </w:rPr>
        <w:t>None.</w:t>
      </w:r>
    </w:p>
    <w:p w14:paraId="4E682240" w14:textId="77777777" w:rsidR="00AD5D5B" w:rsidRPr="00BA3BAD" w:rsidRDefault="00AD5D5B" w:rsidP="00323E4D">
      <w:pPr>
        <w:pStyle w:val="Heading4"/>
        <w:rPr>
          <w:lang w:eastAsia="ja-JP"/>
        </w:rPr>
      </w:pPr>
      <w:r w:rsidRPr="00BA3BAD">
        <w:rPr>
          <w:lang w:eastAsia="ja-JP"/>
        </w:rPr>
        <w:t xml:space="preserve">Output Arguments </w:t>
      </w:r>
    </w:p>
    <w:p w14:paraId="0BF6CDDD" w14:textId="77777777" w:rsidR="00AD5D5B" w:rsidRPr="00BA3BAD" w:rsidRDefault="00AD5D5B" w:rsidP="00B531B0">
      <w:pPr>
        <w:rPr>
          <w:rFonts w:eastAsia="SimSun"/>
          <w:lang w:eastAsia="ja-JP"/>
        </w:rPr>
      </w:pPr>
      <w:r w:rsidRPr="00BA3BAD">
        <w:rPr>
          <w:rFonts w:eastAsia="SimSun"/>
          <w:lang w:eastAsia="ja-JP"/>
        </w:rPr>
        <w:t>Desired time headway of the subject vehicle.</w:t>
      </w:r>
    </w:p>
    <w:p w14:paraId="16445E3F" w14:textId="77777777" w:rsidR="00AD5D5B" w:rsidRPr="00BA3BAD" w:rsidRDefault="00AD5D5B" w:rsidP="00323E4D">
      <w:pPr>
        <w:pStyle w:val="Heading4"/>
        <w:rPr>
          <w:lang w:eastAsia="ja-JP"/>
        </w:rPr>
      </w:pPr>
      <w:r w:rsidRPr="00BA3BAD">
        <w:rPr>
          <w:lang w:eastAsia="ja-JP"/>
        </w:rPr>
        <w:t>Sub-functions</w:t>
      </w:r>
    </w:p>
    <w:p w14:paraId="57E04AE3" w14:textId="77777777" w:rsidR="00AD5D5B" w:rsidRPr="00BA3BAD" w:rsidRDefault="00AD5D5B" w:rsidP="00B531B0">
      <w:pPr>
        <w:rPr>
          <w:rFonts w:eastAsia="SimSun"/>
          <w:lang w:eastAsia="ja-JP"/>
        </w:rPr>
      </w:pPr>
      <w:r w:rsidRPr="00BA3BAD">
        <w:rPr>
          <w:rFonts w:eastAsia="SimSun"/>
          <w:lang w:eastAsia="ja-JP"/>
        </w:rPr>
        <w:t>None.</w:t>
      </w:r>
    </w:p>
    <w:p w14:paraId="52A5C28D" w14:textId="77777777" w:rsidR="00AD5D5B" w:rsidRPr="00BA3BAD" w:rsidRDefault="00AD5D5B" w:rsidP="00B531B0">
      <w:pPr>
        <w:rPr>
          <w:rFonts w:eastAsia="SimSun"/>
          <w:lang w:eastAsia="ja-JP"/>
        </w:rPr>
      </w:pPr>
    </w:p>
    <w:p w14:paraId="3C257E21" w14:textId="77777777" w:rsidR="00AD5D5B" w:rsidRPr="00BA3BAD" w:rsidRDefault="00AD5D5B" w:rsidP="00323E4D">
      <w:pPr>
        <w:pStyle w:val="Heading3"/>
      </w:pPr>
      <w:bookmarkStart w:id="156" w:name="_Toc35777930"/>
      <w:r w:rsidRPr="00BA3BAD">
        <w:t>getAccExp</w:t>
      </w:r>
      <w:bookmarkEnd w:id="156"/>
    </w:p>
    <w:p w14:paraId="056488D7" w14:textId="77777777" w:rsidR="00AD5D5B" w:rsidRPr="00BA3BAD" w:rsidRDefault="00AD5D5B" w:rsidP="00323E4D">
      <w:pPr>
        <w:pStyle w:val="Heading4"/>
        <w:rPr>
          <w:lang w:eastAsia="ja-JP"/>
        </w:rPr>
      </w:pPr>
      <w:r w:rsidRPr="00BA3BAD">
        <w:rPr>
          <w:lang w:eastAsia="ja-JP"/>
        </w:rPr>
        <w:t>Syntax</w:t>
      </w:r>
    </w:p>
    <w:p w14:paraId="7CE25334" w14:textId="77777777" w:rsidR="00AD5D5B" w:rsidRPr="00BA3BAD" w:rsidRDefault="00AD5D5B" w:rsidP="00B531B0">
      <w:pPr>
        <w:rPr>
          <w:rFonts w:eastAsia="SimSun"/>
          <w:lang w:eastAsia="ja-JP"/>
        </w:rPr>
      </w:pPr>
      <w:r w:rsidRPr="00BA3BAD">
        <w:rPr>
          <w:rFonts w:eastAsia="SimSun"/>
          <w:lang w:eastAsia="ja-JP"/>
        </w:rPr>
        <w:t>double myVehicleDef::getAccExp()</w:t>
      </w:r>
    </w:p>
    <w:p w14:paraId="119EED73" w14:textId="77777777" w:rsidR="00AD5D5B" w:rsidRPr="00BA3BAD" w:rsidRDefault="00AD5D5B" w:rsidP="00323E4D">
      <w:pPr>
        <w:pStyle w:val="Heading4"/>
        <w:rPr>
          <w:lang w:eastAsia="ja-JP"/>
        </w:rPr>
      </w:pPr>
      <w:r w:rsidRPr="00BA3BAD">
        <w:rPr>
          <w:lang w:eastAsia="ja-JP"/>
        </w:rPr>
        <w:t>Description</w:t>
      </w:r>
    </w:p>
    <w:p w14:paraId="19081C7D" w14:textId="77777777" w:rsidR="00AD5D5B" w:rsidRPr="00BA3BAD" w:rsidRDefault="00AD5D5B" w:rsidP="00B531B0">
      <w:pPr>
        <w:rPr>
          <w:rFonts w:eastAsia="SimSun"/>
          <w:lang w:eastAsia="ja-JP"/>
        </w:rPr>
      </w:pPr>
      <w:r w:rsidRPr="00BA3BAD">
        <w:rPr>
          <w:rFonts w:eastAsia="SimSun"/>
          <w:lang w:eastAsia="ja-JP"/>
        </w:rPr>
        <w:t>This function gets the coefficient used in the IDM’s free flow component.</w:t>
      </w:r>
    </w:p>
    <w:p w14:paraId="6739945D" w14:textId="77777777" w:rsidR="00AD5D5B" w:rsidRPr="00BA3BAD" w:rsidRDefault="00AD5D5B" w:rsidP="00323E4D">
      <w:pPr>
        <w:pStyle w:val="Heading4"/>
        <w:rPr>
          <w:lang w:eastAsia="ja-JP"/>
        </w:rPr>
      </w:pPr>
      <w:r w:rsidRPr="00BA3BAD">
        <w:rPr>
          <w:lang w:eastAsia="ja-JP"/>
        </w:rPr>
        <w:t>Inputs Arguments</w:t>
      </w:r>
    </w:p>
    <w:p w14:paraId="26FDB364" w14:textId="77777777" w:rsidR="00AD5D5B" w:rsidRPr="00BA3BAD" w:rsidRDefault="00AD5D5B" w:rsidP="00B531B0">
      <w:pPr>
        <w:rPr>
          <w:rFonts w:eastAsia="SimSun"/>
          <w:lang w:eastAsia="ja-JP"/>
        </w:rPr>
      </w:pPr>
      <w:r w:rsidRPr="00BA3BAD">
        <w:rPr>
          <w:rFonts w:eastAsia="SimSun"/>
          <w:lang w:eastAsia="ja-JP"/>
        </w:rPr>
        <w:t>None.</w:t>
      </w:r>
    </w:p>
    <w:p w14:paraId="6DD7C39D" w14:textId="77777777" w:rsidR="00AD5D5B" w:rsidRPr="00BA3BAD" w:rsidRDefault="00AD5D5B" w:rsidP="00323E4D">
      <w:pPr>
        <w:pStyle w:val="Heading4"/>
        <w:rPr>
          <w:lang w:eastAsia="ja-JP"/>
        </w:rPr>
      </w:pPr>
      <w:r w:rsidRPr="00BA3BAD">
        <w:rPr>
          <w:lang w:eastAsia="ja-JP"/>
        </w:rPr>
        <w:t xml:space="preserve">Output Arguments </w:t>
      </w:r>
    </w:p>
    <w:p w14:paraId="09785866" w14:textId="77777777" w:rsidR="00AD5D5B" w:rsidRPr="00BA3BAD" w:rsidRDefault="00AD5D5B" w:rsidP="00B531B0">
      <w:pPr>
        <w:rPr>
          <w:rFonts w:eastAsia="SimSun"/>
          <w:lang w:eastAsia="ja-JP"/>
        </w:rPr>
      </w:pPr>
      <w:r w:rsidRPr="00BA3BAD">
        <w:rPr>
          <w:rFonts w:eastAsia="SimSun"/>
          <w:lang w:eastAsia="ja-JP"/>
        </w:rPr>
        <w:t>Coefficient of the IDM.</w:t>
      </w:r>
    </w:p>
    <w:p w14:paraId="68E3E5FE" w14:textId="77777777" w:rsidR="00AD5D5B" w:rsidRPr="00BA3BAD" w:rsidRDefault="00AD5D5B" w:rsidP="00323E4D">
      <w:pPr>
        <w:pStyle w:val="Heading4"/>
        <w:rPr>
          <w:lang w:eastAsia="ja-JP"/>
        </w:rPr>
      </w:pPr>
      <w:r w:rsidRPr="00BA3BAD">
        <w:rPr>
          <w:lang w:eastAsia="ja-JP"/>
        </w:rPr>
        <w:t>Sub-functions</w:t>
      </w:r>
    </w:p>
    <w:p w14:paraId="09FB302C" w14:textId="77777777" w:rsidR="00AD5D5B" w:rsidRPr="00BA3BAD" w:rsidRDefault="00AD5D5B" w:rsidP="00B531B0">
      <w:pPr>
        <w:rPr>
          <w:rFonts w:eastAsia="SimSun"/>
          <w:lang w:eastAsia="ja-JP"/>
        </w:rPr>
      </w:pPr>
      <w:r w:rsidRPr="00BA3BAD">
        <w:rPr>
          <w:rFonts w:eastAsia="SimSun"/>
          <w:lang w:eastAsia="ja-JP"/>
        </w:rPr>
        <w:t>None.</w:t>
      </w:r>
    </w:p>
    <w:p w14:paraId="0473B4DF" w14:textId="77777777" w:rsidR="00AD5D5B" w:rsidRPr="00BA3BAD" w:rsidRDefault="00AD5D5B" w:rsidP="00B531B0">
      <w:pPr>
        <w:rPr>
          <w:rFonts w:eastAsia="SimSun"/>
          <w:lang w:eastAsia="ja-JP"/>
        </w:rPr>
      </w:pPr>
    </w:p>
    <w:p w14:paraId="65EE7AEB" w14:textId="77777777" w:rsidR="00AD5D5B" w:rsidRPr="00BA3BAD" w:rsidRDefault="00AD5D5B" w:rsidP="00323E4D">
      <w:pPr>
        <w:pStyle w:val="Heading3"/>
      </w:pPr>
      <w:bookmarkStart w:id="157" w:name="_Toc35777931"/>
      <w:r w:rsidRPr="00BA3BAD">
        <w:t>getComfDecDLC</w:t>
      </w:r>
      <w:bookmarkEnd w:id="157"/>
    </w:p>
    <w:p w14:paraId="08EE7426" w14:textId="77777777" w:rsidR="00AD5D5B" w:rsidRPr="00BA3BAD" w:rsidRDefault="00AD5D5B" w:rsidP="00323E4D">
      <w:pPr>
        <w:pStyle w:val="Heading4"/>
        <w:rPr>
          <w:lang w:eastAsia="ja-JP"/>
        </w:rPr>
      </w:pPr>
      <w:r w:rsidRPr="00BA3BAD">
        <w:rPr>
          <w:lang w:eastAsia="ja-JP"/>
        </w:rPr>
        <w:t>Syntax</w:t>
      </w:r>
    </w:p>
    <w:p w14:paraId="3EEA8310" w14:textId="77777777" w:rsidR="00AD5D5B" w:rsidRPr="00BA3BAD" w:rsidRDefault="00AD5D5B" w:rsidP="00B531B0">
      <w:pPr>
        <w:rPr>
          <w:rFonts w:eastAsia="SimSun"/>
          <w:lang w:eastAsia="ja-JP"/>
        </w:rPr>
      </w:pPr>
      <w:r w:rsidRPr="00BA3BAD">
        <w:rPr>
          <w:rFonts w:eastAsia="SimSun"/>
          <w:lang w:eastAsia="ja-JP"/>
        </w:rPr>
        <w:t>double myVehicleDef::getComfDecDLC()</w:t>
      </w:r>
    </w:p>
    <w:p w14:paraId="45B2CB90" w14:textId="77777777" w:rsidR="00AD5D5B" w:rsidRPr="00BA3BAD" w:rsidRDefault="00AD5D5B" w:rsidP="00323E4D">
      <w:pPr>
        <w:pStyle w:val="Heading4"/>
        <w:rPr>
          <w:lang w:eastAsia="ja-JP"/>
        </w:rPr>
      </w:pPr>
      <w:r w:rsidRPr="00BA3BAD">
        <w:rPr>
          <w:lang w:eastAsia="ja-JP"/>
        </w:rPr>
        <w:t>Description</w:t>
      </w:r>
    </w:p>
    <w:p w14:paraId="7738297A" w14:textId="45730F53" w:rsidR="00AD5D5B" w:rsidRPr="00BA3BAD" w:rsidRDefault="00AD5D5B" w:rsidP="00B531B0">
      <w:pPr>
        <w:rPr>
          <w:rFonts w:eastAsia="SimSun"/>
          <w:lang w:eastAsia="ja-JP"/>
        </w:rPr>
      </w:pPr>
      <w:r w:rsidRPr="00BA3BAD">
        <w:rPr>
          <w:rFonts w:eastAsia="SimSun"/>
          <w:lang w:eastAsia="ja-JP"/>
        </w:rPr>
        <w:t>This function gets the comfortable deceleration rate used by a subject vehicle in DLC.</w:t>
      </w:r>
    </w:p>
    <w:p w14:paraId="409C292D" w14:textId="77777777" w:rsidR="00AD5D5B" w:rsidRPr="00BA3BAD" w:rsidRDefault="00AD5D5B" w:rsidP="00323E4D">
      <w:pPr>
        <w:pStyle w:val="Heading4"/>
        <w:rPr>
          <w:lang w:eastAsia="ja-JP"/>
        </w:rPr>
      </w:pPr>
      <w:r w:rsidRPr="00BA3BAD">
        <w:rPr>
          <w:lang w:eastAsia="ja-JP"/>
        </w:rPr>
        <w:t>Inputs Arguments</w:t>
      </w:r>
    </w:p>
    <w:p w14:paraId="41E486ED" w14:textId="77777777" w:rsidR="00AD5D5B" w:rsidRPr="00BA3BAD" w:rsidRDefault="00AD5D5B" w:rsidP="00B531B0">
      <w:pPr>
        <w:rPr>
          <w:rFonts w:eastAsia="SimSun"/>
          <w:lang w:eastAsia="ja-JP"/>
        </w:rPr>
      </w:pPr>
      <w:r w:rsidRPr="00BA3BAD">
        <w:rPr>
          <w:rFonts w:eastAsia="SimSun"/>
          <w:lang w:eastAsia="ja-JP"/>
        </w:rPr>
        <w:t>None.</w:t>
      </w:r>
    </w:p>
    <w:p w14:paraId="77191B4B" w14:textId="77777777" w:rsidR="00AD5D5B" w:rsidRPr="00BA3BAD" w:rsidRDefault="00AD5D5B" w:rsidP="00323E4D">
      <w:pPr>
        <w:pStyle w:val="Heading4"/>
        <w:rPr>
          <w:lang w:eastAsia="ja-JP"/>
        </w:rPr>
      </w:pPr>
      <w:r w:rsidRPr="00BA3BAD">
        <w:rPr>
          <w:lang w:eastAsia="ja-JP"/>
        </w:rPr>
        <w:lastRenderedPageBreak/>
        <w:t xml:space="preserve">Output Arguments </w:t>
      </w:r>
    </w:p>
    <w:p w14:paraId="19390D5A" w14:textId="77777777" w:rsidR="00AD5D5B" w:rsidRPr="00BA3BAD" w:rsidRDefault="00AD5D5B" w:rsidP="00B531B0">
      <w:pPr>
        <w:rPr>
          <w:rFonts w:eastAsia="SimSun"/>
          <w:lang w:eastAsia="ja-JP"/>
        </w:rPr>
      </w:pPr>
      <w:r w:rsidRPr="00BA3BAD">
        <w:rPr>
          <w:rFonts w:eastAsia="SimSun"/>
          <w:lang w:eastAsia="ja-JP"/>
        </w:rPr>
        <w:t>Deceleration rate.</w:t>
      </w:r>
    </w:p>
    <w:p w14:paraId="3CC1E7F9" w14:textId="77777777" w:rsidR="00AD5D5B" w:rsidRPr="00BA3BAD" w:rsidRDefault="00AD5D5B" w:rsidP="00323E4D">
      <w:pPr>
        <w:pStyle w:val="Heading4"/>
        <w:rPr>
          <w:lang w:eastAsia="ja-JP"/>
        </w:rPr>
      </w:pPr>
      <w:r w:rsidRPr="00BA3BAD">
        <w:rPr>
          <w:lang w:eastAsia="ja-JP"/>
        </w:rPr>
        <w:t>Sub-functions</w:t>
      </w:r>
    </w:p>
    <w:p w14:paraId="75ED10B9" w14:textId="77777777" w:rsidR="00AD5D5B" w:rsidRPr="00BA3BAD" w:rsidRDefault="00AD5D5B" w:rsidP="00B531B0">
      <w:pPr>
        <w:rPr>
          <w:rFonts w:eastAsia="SimSun"/>
          <w:lang w:eastAsia="ja-JP"/>
        </w:rPr>
      </w:pPr>
      <w:r w:rsidRPr="00BA3BAD">
        <w:rPr>
          <w:rFonts w:eastAsia="SimSun"/>
          <w:lang w:eastAsia="ja-JP"/>
        </w:rPr>
        <w:t>None.</w:t>
      </w:r>
    </w:p>
    <w:p w14:paraId="22A77E2C" w14:textId="77777777" w:rsidR="00AD5D5B" w:rsidRPr="00BA3BAD" w:rsidRDefault="00AD5D5B" w:rsidP="00B531B0">
      <w:pPr>
        <w:rPr>
          <w:rFonts w:eastAsia="SimSun"/>
          <w:lang w:eastAsia="ja-JP"/>
        </w:rPr>
      </w:pPr>
    </w:p>
    <w:p w14:paraId="0EA0264B" w14:textId="77777777" w:rsidR="00AD5D5B" w:rsidRPr="00BA3BAD" w:rsidRDefault="00AD5D5B" w:rsidP="00323E4D">
      <w:pPr>
        <w:pStyle w:val="Heading3"/>
      </w:pPr>
      <w:bookmarkStart w:id="158" w:name="_Toc35777932"/>
      <w:r w:rsidRPr="00BA3BAD">
        <w:t>getComfDecRampLC</w:t>
      </w:r>
      <w:bookmarkEnd w:id="158"/>
    </w:p>
    <w:p w14:paraId="30E9C996" w14:textId="77777777" w:rsidR="00AD5D5B" w:rsidRPr="00BA3BAD" w:rsidRDefault="00AD5D5B" w:rsidP="00323E4D">
      <w:pPr>
        <w:pStyle w:val="Heading4"/>
        <w:rPr>
          <w:lang w:eastAsia="ja-JP"/>
        </w:rPr>
      </w:pPr>
      <w:r w:rsidRPr="00BA3BAD">
        <w:rPr>
          <w:lang w:eastAsia="ja-JP"/>
        </w:rPr>
        <w:t>Syntax</w:t>
      </w:r>
    </w:p>
    <w:p w14:paraId="13E75E21" w14:textId="77777777" w:rsidR="00AD5D5B" w:rsidRPr="00BA3BAD" w:rsidRDefault="00AD5D5B" w:rsidP="00B531B0">
      <w:pPr>
        <w:rPr>
          <w:rFonts w:eastAsia="SimSun"/>
          <w:lang w:eastAsia="ja-JP"/>
        </w:rPr>
      </w:pPr>
      <w:r w:rsidRPr="00BA3BAD">
        <w:rPr>
          <w:rFonts w:eastAsia="SimSun"/>
          <w:lang w:eastAsia="ja-JP"/>
        </w:rPr>
        <w:t>double myVehicleDef::getComfDecRampLC()</w:t>
      </w:r>
    </w:p>
    <w:p w14:paraId="2E12DB46" w14:textId="77777777" w:rsidR="00AD5D5B" w:rsidRPr="00BA3BAD" w:rsidRDefault="00AD5D5B" w:rsidP="00323E4D">
      <w:pPr>
        <w:pStyle w:val="Heading4"/>
        <w:rPr>
          <w:lang w:eastAsia="ja-JP"/>
        </w:rPr>
      </w:pPr>
      <w:r w:rsidRPr="00BA3BAD">
        <w:rPr>
          <w:lang w:eastAsia="ja-JP"/>
        </w:rPr>
        <w:t>Description</w:t>
      </w:r>
    </w:p>
    <w:p w14:paraId="2472EA9E" w14:textId="77777777" w:rsidR="00AD5D5B" w:rsidRPr="00BA3BAD" w:rsidRDefault="00AD5D5B" w:rsidP="00B531B0">
      <w:pPr>
        <w:rPr>
          <w:rFonts w:eastAsia="SimSun"/>
          <w:lang w:eastAsia="ja-JP"/>
        </w:rPr>
      </w:pPr>
      <w:r w:rsidRPr="00BA3BAD">
        <w:rPr>
          <w:rFonts w:eastAsia="SimSun"/>
          <w:lang w:eastAsia="ja-JP"/>
        </w:rPr>
        <w:t>This function gets the comfortable deceleration rate on ramps for a subject vehicle.</w:t>
      </w:r>
    </w:p>
    <w:p w14:paraId="679F6F3C" w14:textId="77777777" w:rsidR="00AD5D5B" w:rsidRPr="00BA3BAD" w:rsidRDefault="00AD5D5B" w:rsidP="00323E4D">
      <w:pPr>
        <w:pStyle w:val="Heading4"/>
        <w:rPr>
          <w:lang w:eastAsia="ja-JP"/>
        </w:rPr>
      </w:pPr>
      <w:r w:rsidRPr="00BA3BAD">
        <w:rPr>
          <w:lang w:eastAsia="ja-JP"/>
        </w:rPr>
        <w:t>Inputs Arguments</w:t>
      </w:r>
    </w:p>
    <w:p w14:paraId="6A7B47B5" w14:textId="77777777" w:rsidR="00AD5D5B" w:rsidRPr="00BA3BAD" w:rsidRDefault="00AD5D5B" w:rsidP="00B531B0">
      <w:pPr>
        <w:rPr>
          <w:rFonts w:eastAsia="SimSun"/>
          <w:lang w:eastAsia="ja-JP"/>
        </w:rPr>
      </w:pPr>
      <w:r w:rsidRPr="00BA3BAD">
        <w:rPr>
          <w:rFonts w:eastAsia="SimSun"/>
          <w:lang w:eastAsia="ja-JP"/>
        </w:rPr>
        <w:t>None.</w:t>
      </w:r>
    </w:p>
    <w:p w14:paraId="167ACEB6" w14:textId="77777777" w:rsidR="00AD5D5B" w:rsidRPr="00BA3BAD" w:rsidRDefault="00AD5D5B" w:rsidP="00323E4D">
      <w:pPr>
        <w:pStyle w:val="Heading4"/>
        <w:rPr>
          <w:lang w:eastAsia="ja-JP"/>
        </w:rPr>
      </w:pPr>
      <w:r w:rsidRPr="00BA3BAD">
        <w:rPr>
          <w:lang w:eastAsia="ja-JP"/>
        </w:rPr>
        <w:t xml:space="preserve">Output Arguments </w:t>
      </w:r>
    </w:p>
    <w:p w14:paraId="0058DB70" w14:textId="77777777" w:rsidR="00AD5D5B" w:rsidRPr="00BA3BAD" w:rsidRDefault="00AD5D5B" w:rsidP="00B531B0">
      <w:pPr>
        <w:rPr>
          <w:rFonts w:eastAsia="SimSun"/>
          <w:lang w:eastAsia="ja-JP"/>
        </w:rPr>
      </w:pPr>
      <w:r w:rsidRPr="00BA3BAD">
        <w:rPr>
          <w:rFonts w:eastAsia="SimSun"/>
          <w:lang w:eastAsia="ja-JP"/>
        </w:rPr>
        <w:t>Deceleration rate.</w:t>
      </w:r>
    </w:p>
    <w:p w14:paraId="6BE6F774" w14:textId="77777777" w:rsidR="00AD5D5B" w:rsidRPr="00BA3BAD" w:rsidRDefault="00AD5D5B" w:rsidP="00323E4D">
      <w:pPr>
        <w:pStyle w:val="Heading4"/>
        <w:rPr>
          <w:lang w:eastAsia="ja-JP"/>
        </w:rPr>
      </w:pPr>
      <w:r w:rsidRPr="00BA3BAD">
        <w:rPr>
          <w:lang w:eastAsia="ja-JP"/>
        </w:rPr>
        <w:t>Sub-functions</w:t>
      </w:r>
    </w:p>
    <w:p w14:paraId="16B01DF2" w14:textId="77777777" w:rsidR="00AD5D5B" w:rsidRPr="00BA3BAD" w:rsidRDefault="00AD5D5B" w:rsidP="00B531B0">
      <w:pPr>
        <w:rPr>
          <w:rFonts w:eastAsia="SimSun"/>
          <w:lang w:eastAsia="ja-JP"/>
        </w:rPr>
      </w:pPr>
      <w:r w:rsidRPr="00BA3BAD">
        <w:rPr>
          <w:rFonts w:eastAsia="SimSun"/>
          <w:lang w:eastAsia="ja-JP"/>
        </w:rPr>
        <w:t>None.</w:t>
      </w:r>
    </w:p>
    <w:p w14:paraId="7D799810" w14:textId="77777777" w:rsidR="00AD5D5B" w:rsidRPr="00BA3BAD" w:rsidRDefault="00AD5D5B" w:rsidP="00B531B0">
      <w:pPr>
        <w:rPr>
          <w:rFonts w:eastAsia="SimSun"/>
          <w:lang w:eastAsia="ja-JP"/>
        </w:rPr>
      </w:pPr>
    </w:p>
    <w:p w14:paraId="3CCBA522" w14:textId="77777777" w:rsidR="00AD5D5B" w:rsidRPr="00BA3BAD" w:rsidRDefault="00AD5D5B" w:rsidP="00323E4D">
      <w:pPr>
        <w:pStyle w:val="Heading3"/>
      </w:pPr>
      <w:bookmarkStart w:id="159" w:name="_Toc35777933"/>
      <w:r w:rsidRPr="00BA3BAD">
        <w:t>getDesireHeadway</w:t>
      </w:r>
      <w:bookmarkEnd w:id="159"/>
    </w:p>
    <w:p w14:paraId="6B8AE4FD" w14:textId="77777777" w:rsidR="00AD5D5B" w:rsidRPr="00BA3BAD" w:rsidRDefault="00AD5D5B" w:rsidP="00323E4D">
      <w:pPr>
        <w:pStyle w:val="Heading4"/>
        <w:rPr>
          <w:lang w:eastAsia="ja-JP"/>
        </w:rPr>
      </w:pPr>
      <w:r w:rsidRPr="00BA3BAD">
        <w:rPr>
          <w:lang w:eastAsia="ja-JP"/>
        </w:rPr>
        <w:t>Syntax</w:t>
      </w:r>
    </w:p>
    <w:p w14:paraId="4A7F9D5E" w14:textId="77777777" w:rsidR="00AD5D5B" w:rsidRPr="00BA3BAD" w:rsidRDefault="00AD5D5B" w:rsidP="00B531B0">
      <w:pPr>
        <w:rPr>
          <w:rFonts w:eastAsia="SimSun"/>
          <w:lang w:eastAsia="ja-JP"/>
        </w:rPr>
      </w:pPr>
      <w:r w:rsidRPr="00BA3BAD">
        <w:rPr>
          <w:rFonts w:eastAsia="SimSun"/>
          <w:lang w:eastAsia="ja-JP"/>
        </w:rPr>
        <w:t>double myVehicleDef::getDesireHeadway()</w:t>
      </w:r>
    </w:p>
    <w:p w14:paraId="1CC508E0" w14:textId="77777777" w:rsidR="00AD5D5B" w:rsidRPr="00BA3BAD" w:rsidRDefault="00AD5D5B" w:rsidP="00323E4D">
      <w:pPr>
        <w:pStyle w:val="Heading4"/>
        <w:rPr>
          <w:lang w:eastAsia="ja-JP"/>
        </w:rPr>
      </w:pPr>
      <w:r w:rsidRPr="00BA3BAD">
        <w:rPr>
          <w:lang w:eastAsia="ja-JP"/>
        </w:rPr>
        <w:t>Description</w:t>
      </w:r>
    </w:p>
    <w:p w14:paraId="4DF2382A" w14:textId="77777777" w:rsidR="00AD5D5B" w:rsidRPr="00BA3BAD" w:rsidRDefault="00AD5D5B" w:rsidP="00B531B0">
      <w:pPr>
        <w:rPr>
          <w:rFonts w:eastAsia="SimSun"/>
          <w:lang w:eastAsia="ja-JP"/>
        </w:rPr>
      </w:pPr>
      <w:r w:rsidRPr="00BA3BAD">
        <w:rPr>
          <w:rFonts w:eastAsia="SimSun"/>
          <w:lang w:eastAsia="ja-JP"/>
        </w:rPr>
        <w:t>This function obtains desired time headway for a subject vehicle based on its type.</w:t>
      </w:r>
    </w:p>
    <w:p w14:paraId="60618556" w14:textId="77777777" w:rsidR="00AD5D5B" w:rsidRPr="00BA3BAD" w:rsidRDefault="00AD5D5B" w:rsidP="00323E4D">
      <w:pPr>
        <w:pStyle w:val="Heading4"/>
        <w:rPr>
          <w:lang w:eastAsia="ja-JP"/>
        </w:rPr>
      </w:pPr>
      <w:r w:rsidRPr="00BA3BAD">
        <w:rPr>
          <w:lang w:eastAsia="ja-JP"/>
        </w:rPr>
        <w:t>Inputs Arguments</w:t>
      </w:r>
    </w:p>
    <w:p w14:paraId="18452B88" w14:textId="77777777" w:rsidR="00AD5D5B" w:rsidRPr="00BA3BAD" w:rsidRDefault="00AD5D5B" w:rsidP="00B531B0">
      <w:pPr>
        <w:rPr>
          <w:rFonts w:eastAsia="SimSun"/>
          <w:lang w:eastAsia="ja-JP"/>
        </w:rPr>
      </w:pPr>
      <w:r w:rsidRPr="00BA3BAD">
        <w:rPr>
          <w:rFonts w:eastAsia="SimSun"/>
          <w:lang w:eastAsia="ja-JP"/>
        </w:rPr>
        <w:t>None.</w:t>
      </w:r>
    </w:p>
    <w:p w14:paraId="30A3BA7A" w14:textId="77777777" w:rsidR="00AD5D5B" w:rsidRPr="00BA3BAD" w:rsidRDefault="00AD5D5B" w:rsidP="00323E4D">
      <w:pPr>
        <w:pStyle w:val="Heading4"/>
        <w:rPr>
          <w:lang w:eastAsia="ja-JP"/>
        </w:rPr>
      </w:pPr>
      <w:r w:rsidRPr="00BA3BAD">
        <w:rPr>
          <w:lang w:eastAsia="ja-JP"/>
        </w:rPr>
        <w:t xml:space="preserve">Output Arguments </w:t>
      </w:r>
    </w:p>
    <w:p w14:paraId="1435AB65" w14:textId="77777777" w:rsidR="00AD5D5B" w:rsidRPr="00BA3BAD" w:rsidRDefault="00AD5D5B" w:rsidP="00B531B0">
      <w:pPr>
        <w:rPr>
          <w:rFonts w:eastAsia="SimSun"/>
          <w:lang w:eastAsia="ja-JP"/>
        </w:rPr>
      </w:pPr>
      <w:r w:rsidRPr="00BA3BAD">
        <w:rPr>
          <w:rFonts w:eastAsia="SimSun"/>
          <w:lang w:eastAsia="ja-JP"/>
        </w:rPr>
        <w:t>Desired time headway of the subject vehicle.</w:t>
      </w:r>
    </w:p>
    <w:p w14:paraId="69FD09B2" w14:textId="77777777" w:rsidR="00AD5D5B" w:rsidRPr="00BA3BAD" w:rsidRDefault="00AD5D5B" w:rsidP="00323E4D">
      <w:pPr>
        <w:pStyle w:val="Heading4"/>
        <w:rPr>
          <w:lang w:eastAsia="ja-JP"/>
        </w:rPr>
      </w:pPr>
      <w:r w:rsidRPr="00BA3BAD">
        <w:rPr>
          <w:lang w:eastAsia="ja-JP"/>
        </w:rPr>
        <w:t>Sub-functions</w:t>
      </w:r>
    </w:p>
    <w:p w14:paraId="2B69E0DC" w14:textId="77777777" w:rsidR="00AD5D5B" w:rsidRPr="00BA3BAD" w:rsidRDefault="00AD5D5B" w:rsidP="00B531B0">
      <w:pPr>
        <w:rPr>
          <w:rFonts w:eastAsia="SimSun"/>
          <w:lang w:eastAsia="ja-JP"/>
        </w:rPr>
      </w:pPr>
      <w:r w:rsidRPr="00BA3BAD">
        <w:rPr>
          <w:rFonts w:eastAsia="SimSun"/>
          <w:lang w:eastAsia="ja-JP"/>
        </w:rPr>
        <w:t>None.</w:t>
      </w:r>
    </w:p>
    <w:p w14:paraId="17E420AE" w14:textId="77777777" w:rsidR="00AD5D5B" w:rsidRPr="00BA3BAD" w:rsidRDefault="00AD5D5B" w:rsidP="00B531B0">
      <w:pPr>
        <w:rPr>
          <w:rFonts w:eastAsia="SimSun"/>
          <w:lang w:eastAsia="ja-JP"/>
        </w:rPr>
      </w:pPr>
    </w:p>
    <w:p w14:paraId="25C67500" w14:textId="77777777" w:rsidR="00AD5D5B" w:rsidRPr="00BA3BAD" w:rsidRDefault="00AD5D5B" w:rsidP="00323E4D">
      <w:pPr>
        <w:pStyle w:val="Heading3"/>
      </w:pPr>
      <w:bookmarkStart w:id="160" w:name="_Toc35777934"/>
      <w:r w:rsidRPr="00BA3BAD">
        <w:t>getEarlyLaneKeepDis</w:t>
      </w:r>
      <w:bookmarkEnd w:id="160"/>
    </w:p>
    <w:p w14:paraId="498346E8" w14:textId="77777777" w:rsidR="00AD5D5B" w:rsidRPr="00BA3BAD" w:rsidRDefault="00AD5D5B" w:rsidP="00323E4D">
      <w:pPr>
        <w:pStyle w:val="Heading4"/>
        <w:rPr>
          <w:lang w:eastAsia="ja-JP"/>
        </w:rPr>
      </w:pPr>
      <w:r w:rsidRPr="00BA3BAD">
        <w:rPr>
          <w:lang w:eastAsia="ja-JP"/>
        </w:rPr>
        <w:t>Syntax</w:t>
      </w:r>
    </w:p>
    <w:p w14:paraId="4C441E2D" w14:textId="77777777" w:rsidR="00AD5D5B" w:rsidRPr="00BA3BAD" w:rsidRDefault="00AD5D5B" w:rsidP="00B531B0">
      <w:pPr>
        <w:rPr>
          <w:rFonts w:eastAsia="SimSun"/>
          <w:lang w:eastAsia="ja-JP"/>
        </w:rPr>
      </w:pPr>
      <w:r w:rsidRPr="00BA3BAD">
        <w:rPr>
          <w:rFonts w:eastAsia="SimSun"/>
          <w:lang w:eastAsia="ja-JP"/>
        </w:rPr>
        <w:t>double myVehicleDef::getEarlyLaneKeepDis()</w:t>
      </w:r>
    </w:p>
    <w:p w14:paraId="6C4693C3" w14:textId="77777777" w:rsidR="00AD5D5B" w:rsidRPr="00BA3BAD" w:rsidRDefault="00AD5D5B" w:rsidP="00323E4D">
      <w:pPr>
        <w:pStyle w:val="Heading4"/>
        <w:rPr>
          <w:lang w:eastAsia="ja-JP"/>
        </w:rPr>
      </w:pPr>
      <w:r w:rsidRPr="00BA3BAD">
        <w:rPr>
          <w:lang w:eastAsia="ja-JP"/>
        </w:rPr>
        <w:lastRenderedPageBreak/>
        <w:t>Description</w:t>
      </w:r>
    </w:p>
    <w:p w14:paraId="6A9FA3DC" w14:textId="77777777" w:rsidR="00AD5D5B" w:rsidRPr="00BA3BAD" w:rsidRDefault="00AD5D5B" w:rsidP="00B531B0">
      <w:pPr>
        <w:rPr>
          <w:rFonts w:eastAsia="SimSun"/>
          <w:lang w:eastAsia="ja-JP"/>
        </w:rPr>
      </w:pPr>
      <w:r w:rsidRPr="00BA3BAD">
        <w:rPr>
          <w:rFonts w:eastAsia="SimSun"/>
          <w:lang w:eastAsia="ja-JP"/>
        </w:rPr>
        <w:t>This function gets the user-specified early lane keep distance. A driver who wants to exit the freeway is encouraged to make discretionary lane change toward the off-ramp within the distance.</w:t>
      </w:r>
    </w:p>
    <w:p w14:paraId="095E313A" w14:textId="77777777" w:rsidR="00AD5D5B" w:rsidRPr="00BA3BAD" w:rsidRDefault="00AD5D5B" w:rsidP="00323E4D">
      <w:pPr>
        <w:pStyle w:val="Heading4"/>
        <w:rPr>
          <w:lang w:eastAsia="ja-JP"/>
        </w:rPr>
      </w:pPr>
      <w:r w:rsidRPr="00BA3BAD">
        <w:rPr>
          <w:lang w:eastAsia="ja-JP"/>
        </w:rPr>
        <w:t>Inputs Arguments</w:t>
      </w:r>
    </w:p>
    <w:p w14:paraId="7D932CAC" w14:textId="77777777" w:rsidR="00AD5D5B" w:rsidRPr="00BA3BAD" w:rsidRDefault="00AD5D5B" w:rsidP="00B531B0">
      <w:pPr>
        <w:rPr>
          <w:rFonts w:eastAsia="SimSun"/>
          <w:lang w:eastAsia="ja-JP"/>
        </w:rPr>
      </w:pPr>
      <w:r w:rsidRPr="00BA3BAD">
        <w:rPr>
          <w:rFonts w:eastAsia="SimSun"/>
          <w:lang w:eastAsia="ja-JP"/>
        </w:rPr>
        <w:t>None.</w:t>
      </w:r>
    </w:p>
    <w:p w14:paraId="1225C1F1" w14:textId="77777777" w:rsidR="00AD5D5B" w:rsidRPr="00BA3BAD" w:rsidRDefault="00AD5D5B" w:rsidP="00323E4D">
      <w:pPr>
        <w:pStyle w:val="Heading4"/>
        <w:rPr>
          <w:lang w:eastAsia="ja-JP"/>
        </w:rPr>
      </w:pPr>
      <w:r w:rsidRPr="00BA3BAD">
        <w:rPr>
          <w:lang w:eastAsia="ja-JP"/>
        </w:rPr>
        <w:t xml:space="preserve">Output Arguments </w:t>
      </w:r>
    </w:p>
    <w:p w14:paraId="4D8DECFA" w14:textId="77777777" w:rsidR="00AD5D5B" w:rsidRPr="00BA3BAD" w:rsidRDefault="00AD5D5B" w:rsidP="00B531B0">
      <w:pPr>
        <w:rPr>
          <w:rFonts w:eastAsia="SimSun"/>
          <w:lang w:eastAsia="ja-JP"/>
        </w:rPr>
      </w:pPr>
      <w:r w:rsidRPr="00BA3BAD">
        <w:rPr>
          <w:rFonts w:eastAsia="SimSun"/>
          <w:lang w:eastAsia="ja-JP"/>
        </w:rPr>
        <w:t>The distance from the off-ramp.</w:t>
      </w:r>
    </w:p>
    <w:p w14:paraId="58C91606" w14:textId="77777777" w:rsidR="00AD5D5B" w:rsidRPr="00BA3BAD" w:rsidRDefault="00AD5D5B" w:rsidP="00323E4D">
      <w:pPr>
        <w:pStyle w:val="Heading4"/>
        <w:rPr>
          <w:lang w:eastAsia="ja-JP"/>
        </w:rPr>
      </w:pPr>
      <w:r w:rsidRPr="00BA3BAD">
        <w:rPr>
          <w:lang w:eastAsia="ja-JP"/>
        </w:rPr>
        <w:t>Sub-functions</w:t>
      </w:r>
    </w:p>
    <w:p w14:paraId="355ED0E7" w14:textId="77777777" w:rsidR="00AD5D5B" w:rsidRPr="00BA3BAD" w:rsidRDefault="00AD5D5B" w:rsidP="00B531B0">
      <w:pPr>
        <w:rPr>
          <w:rFonts w:eastAsia="SimSun"/>
          <w:lang w:eastAsia="ja-JP"/>
        </w:rPr>
      </w:pPr>
      <w:r w:rsidRPr="00BA3BAD">
        <w:rPr>
          <w:rFonts w:eastAsia="SimSun"/>
          <w:lang w:eastAsia="ja-JP"/>
        </w:rPr>
        <w:t>None.</w:t>
      </w:r>
    </w:p>
    <w:p w14:paraId="1B8CAC40" w14:textId="7145978F" w:rsidR="00AD5D5B" w:rsidRPr="00BA3BAD" w:rsidRDefault="00AD5D5B" w:rsidP="00B531B0">
      <w:pPr>
        <w:rPr>
          <w:rFonts w:eastAsia="SimSun"/>
          <w:lang w:eastAsia="ja-JP"/>
        </w:rPr>
      </w:pPr>
    </w:p>
    <w:p w14:paraId="7EB8CCCB" w14:textId="77777777" w:rsidR="00AD5D5B" w:rsidRPr="00BA3BAD" w:rsidRDefault="00AD5D5B" w:rsidP="00323E4D">
      <w:pPr>
        <w:pStyle w:val="Heading3"/>
      </w:pPr>
      <w:bookmarkStart w:id="161" w:name="_Toc35777935"/>
      <w:r w:rsidRPr="00BA3BAD">
        <w:t>getFreeFlowSpeed</w:t>
      </w:r>
      <w:bookmarkEnd w:id="161"/>
    </w:p>
    <w:p w14:paraId="129574C5" w14:textId="77777777" w:rsidR="00AD5D5B" w:rsidRPr="00BA3BAD" w:rsidRDefault="00AD5D5B" w:rsidP="00323E4D">
      <w:pPr>
        <w:pStyle w:val="Heading4"/>
        <w:rPr>
          <w:lang w:eastAsia="ja-JP"/>
        </w:rPr>
      </w:pPr>
      <w:r w:rsidRPr="00BA3BAD">
        <w:rPr>
          <w:lang w:eastAsia="ja-JP"/>
        </w:rPr>
        <w:t>Syntax</w:t>
      </w:r>
    </w:p>
    <w:p w14:paraId="0AAD6823" w14:textId="77777777" w:rsidR="00AD5D5B" w:rsidRPr="00BA3BAD" w:rsidRDefault="00AD5D5B" w:rsidP="00B531B0">
      <w:pPr>
        <w:rPr>
          <w:rFonts w:eastAsia="SimSun"/>
          <w:lang w:eastAsia="ja-JP"/>
        </w:rPr>
      </w:pPr>
      <w:r w:rsidRPr="00BA3BAD">
        <w:rPr>
          <w:rFonts w:eastAsia="SimSun"/>
          <w:lang w:eastAsia="ja-JP"/>
        </w:rPr>
        <w:t>double myVehicleDef::getFreeFlowSpeed()</w:t>
      </w:r>
    </w:p>
    <w:p w14:paraId="3980AD87" w14:textId="77777777" w:rsidR="00AD5D5B" w:rsidRPr="00BA3BAD" w:rsidRDefault="00AD5D5B" w:rsidP="00323E4D">
      <w:pPr>
        <w:pStyle w:val="Heading4"/>
        <w:rPr>
          <w:lang w:eastAsia="ja-JP"/>
        </w:rPr>
      </w:pPr>
      <w:r w:rsidRPr="00BA3BAD">
        <w:rPr>
          <w:lang w:eastAsia="ja-JP"/>
        </w:rPr>
        <w:t>Description</w:t>
      </w:r>
    </w:p>
    <w:p w14:paraId="188DF155" w14:textId="406C3399" w:rsidR="00AD5D5B" w:rsidRPr="00BA3BAD" w:rsidRDefault="00AD5D5B" w:rsidP="00B531B0">
      <w:pPr>
        <w:rPr>
          <w:rFonts w:eastAsia="SimSun"/>
          <w:lang w:eastAsia="ja-JP"/>
        </w:rPr>
      </w:pPr>
      <w:r w:rsidRPr="00BA3BAD">
        <w:rPr>
          <w:rFonts w:eastAsia="SimSun"/>
          <w:lang w:eastAsia="ja-JP"/>
        </w:rPr>
        <w:t>This function returns the free flow speed for a subject driver.</w:t>
      </w:r>
    </w:p>
    <w:p w14:paraId="187002D4" w14:textId="77777777" w:rsidR="00AD5D5B" w:rsidRPr="00BA3BAD" w:rsidRDefault="00AD5D5B" w:rsidP="00323E4D">
      <w:pPr>
        <w:pStyle w:val="Heading4"/>
        <w:rPr>
          <w:lang w:eastAsia="ja-JP"/>
        </w:rPr>
      </w:pPr>
      <w:r w:rsidRPr="00BA3BAD">
        <w:rPr>
          <w:lang w:eastAsia="ja-JP"/>
        </w:rPr>
        <w:t>Inputs Arguments</w:t>
      </w:r>
    </w:p>
    <w:p w14:paraId="1C29344B" w14:textId="77777777" w:rsidR="00AD5D5B" w:rsidRPr="00BA3BAD" w:rsidRDefault="00AD5D5B" w:rsidP="00B531B0">
      <w:pPr>
        <w:rPr>
          <w:rFonts w:eastAsia="SimSun"/>
          <w:lang w:eastAsia="ja-JP"/>
        </w:rPr>
      </w:pPr>
      <w:r w:rsidRPr="00BA3BAD">
        <w:rPr>
          <w:rFonts w:eastAsia="SimSun"/>
          <w:lang w:eastAsia="ja-JP"/>
        </w:rPr>
        <w:t>None.</w:t>
      </w:r>
    </w:p>
    <w:p w14:paraId="73C7DA57" w14:textId="77777777" w:rsidR="00AD5D5B" w:rsidRPr="00BA3BAD" w:rsidRDefault="00AD5D5B" w:rsidP="00323E4D">
      <w:pPr>
        <w:pStyle w:val="Heading4"/>
        <w:rPr>
          <w:lang w:eastAsia="ja-JP"/>
        </w:rPr>
      </w:pPr>
      <w:r w:rsidRPr="00BA3BAD">
        <w:rPr>
          <w:lang w:eastAsia="ja-JP"/>
        </w:rPr>
        <w:t xml:space="preserve">Output Arguments </w:t>
      </w:r>
    </w:p>
    <w:p w14:paraId="5510252E" w14:textId="77777777" w:rsidR="00AD5D5B" w:rsidRPr="00BA3BAD" w:rsidRDefault="00AD5D5B" w:rsidP="00B531B0">
      <w:pPr>
        <w:rPr>
          <w:rFonts w:eastAsia="SimSun"/>
          <w:lang w:eastAsia="ja-JP"/>
        </w:rPr>
      </w:pPr>
      <w:r w:rsidRPr="00BA3BAD">
        <w:rPr>
          <w:rFonts w:eastAsia="SimSun"/>
          <w:lang w:eastAsia="ja-JP"/>
        </w:rPr>
        <w:t>Free flow speed for the subject driver.</w:t>
      </w:r>
    </w:p>
    <w:p w14:paraId="676F2D00" w14:textId="77777777" w:rsidR="00AD5D5B" w:rsidRPr="00BA3BAD" w:rsidRDefault="00AD5D5B" w:rsidP="00323E4D">
      <w:pPr>
        <w:pStyle w:val="Heading4"/>
        <w:rPr>
          <w:lang w:eastAsia="ja-JP"/>
        </w:rPr>
      </w:pPr>
      <w:r w:rsidRPr="00BA3BAD">
        <w:rPr>
          <w:lang w:eastAsia="ja-JP"/>
        </w:rPr>
        <w:t>Sub-functions</w:t>
      </w:r>
    </w:p>
    <w:p w14:paraId="2F1E4A4B" w14:textId="77777777" w:rsidR="00AD5D5B" w:rsidRPr="00BA3BAD" w:rsidRDefault="00AD5D5B" w:rsidP="00B531B0">
      <w:pPr>
        <w:rPr>
          <w:rFonts w:eastAsia="SimSun"/>
          <w:lang w:eastAsia="ja-JP"/>
        </w:rPr>
      </w:pPr>
      <w:r w:rsidRPr="00BA3BAD">
        <w:rPr>
          <w:rFonts w:eastAsia="SimSun"/>
          <w:lang w:eastAsia="ja-JP"/>
        </w:rPr>
        <w:t>None.</w:t>
      </w:r>
    </w:p>
    <w:p w14:paraId="3814EB4D" w14:textId="77777777" w:rsidR="00AD5D5B" w:rsidRPr="00BA3BAD" w:rsidRDefault="00AD5D5B" w:rsidP="00B531B0">
      <w:pPr>
        <w:rPr>
          <w:rFonts w:eastAsia="SimSun"/>
          <w:lang w:eastAsia="ja-JP"/>
        </w:rPr>
      </w:pPr>
    </w:p>
    <w:p w14:paraId="1593AA77" w14:textId="77777777" w:rsidR="00AD5D5B" w:rsidRPr="00BA3BAD" w:rsidRDefault="00AD5D5B" w:rsidP="00DE5940">
      <w:pPr>
        <w:pStyle w:val="Heading3"/>
      </w:pPr>
      <w:bookmarkStart w:id="162" w:name="_Toc35777936"/>
      <w:r w:rsidRPr="00BA3BAD">
        <w:t>getFrictionCoef</w:t>
      </w:r>
      <w:bookmarkEnd w:id="162"/>
    </w:p>
    <w:p w14:paraId="5CFF4144" w14:textId="77777777" w:rsidR="00AD5D5B" w:rsidRPr="00BA3BAD" w:rsidRDefault="00AD5D5B" w:rsidP="00DE5940">
      <w:pPr>
        <w:pStyle w:val="Heading4"/>
        <w:rPr>
          <w:lang w:eastAsia="ja-JP"/>
        </w:rPr>
      </w:pPr>
      <w:r w:rsidRPr="00BA3BAD">
        <w:rPr>
          <w:lang w:eastAsia="ja-JP"/>
        </w:rPr>
        <w:t>Syntax</w:t>
      </w:r>
    </w:p>
    <w:p w14:paraId="4777A3B8" w14:textId="77777777" w:rsidR="00AD5D5B" w:rsidRPr="00BA3BAD" w:rsidRDefault="00AD5D5B" w:rsidP="00B531B0">
      <w:pPr>
        <w:rPr>
          <w:rFonts w:eastAsia="SimSun"/>
          <w:lang w:eastAsia="ja-JP"/>
        </w:rPr>
      </w:pPr>
      <w:r w:rsidRPr="00BA3BAD">
        <w:rPr>
          <w:rFonts w:eastAsia="SimSun"/>
          <w:lang w:eastAsia="ja-JP"/>
        </w:rPr>
        <w:t>double myVehicleDef::getFrictionCoef()</w:t>
      </w:r>
    </w:p>
    <w:p w14:paraId="53D0B7C3" w14:textId="77777777" w:rsidR="00AD5D5B" w:rsidRPr="00BA3BAD" w:rsidRDefault="00AD5D5B" w:rsidP="00DE5940">
      <w:pPr>
        <w:pStyle w:val="Heading4"/>
        <w:rPr>
          <w:lang w:eastAsia="ja-JP"/>
        </w:rPr>
      </w:pPr>
      <w:r w:rsidRPr="00BA3BAD">
        <w:rPr>
          <w:lang w:eastAsia="ja-JP"/>
        </w:rPr>
        <w:t>Description</w:t>
      </w:r>
    </w:p>
    <w:p w14:paraId="09269F97" w14:textId="1CD5BE0E" w:rsidR="00AD5D5B" w:rsidRPr="00BA3BAD" w:rsidRDefault="00AD5D5B" w:rsidP="00B531B0">
      <w:pPr>
        <w:rPr>
          <w:rFonts w:eastAsia="SimSun"/>
          <w:lang w:eastAsia="ja-JP"/>
        </w:rPr>
      </w:pPr>
      <w:r w:rsidRPr="00BA3BAD">
        <w:rPr>
          <w:rFonts w:eastAsia="SimSun"/>
          <w:lang w:eastAsia="ja-JP"/>
        </w:rPr>
        <w:t>This function obtains</w:t>
      </w:r>
      <w:r w:rsidR="00B531B0">
        <w:rPr>
          <w:rFonts w:eastAsia="SimSun"/>
          <w:lang w:eastAsia="ja-JP"/>
        </w:rPr>
        <w:t xml:space="preserve"> the</w:t>
      </w:r>
      <w:r w:rsidRPr="00BA3BAD">
        <w:rPr>
          <w:rFonts w:eastAsia="SimSun"/>
          <w:lang w:eastAsia="ja-JP"/>
        </w:rPr>
        <w:t xml:space="preserve"> friction coefficient for reducing the speed difference among lanes.</w:t>
      </w:r>
    </w:p>
    <w:p w14:paraId="29C51EFA" w14:textId="77777777" w:rsidR="00AD5D5B" w:rsidRPr="00BA3BAD" w:rsidRDefault="00AD5D5B" w:rsidP="00DE5940">
      <w:pPr>
        <w:pStyle w:val="Heading4"/>
        <w:rPr>
          <w:lang w:eastAsia="ja-JP"/>
        </w:rPr>
      </w:pPr>
      <w:r w:rsidRPr="00BA3BAD">
        <w:rPr>
          <w:lang w:eastAsia="ja-JP"/>
        </w:rPr>
        <w:t>Inputs Arguments</w:t>
      </w:r>
    </w:p>
    <w:p w14:paraId="0A421C5D" w14:textId="77777777" w:rsidR="00AD5D5B" w:rsidRPr="00BA3BAD" w:rsidRDefault="00AD5D5B" w:rsidP="00B531B0">
      <w:pPr>
        <w:rPr>
          <w:rFonts w:eastAsia="SimSun"/>
          <w:lang w:eastAsia="ja-JP"/>
        </w:rPr>
      </w:pPr>
      <w:r w:rsidRPr="00BA3BAD">
        <w:rPr>
          <w:rFonts w:eastAsia="SimSun"/>
          <w:lang w:eastAsia="ja-JP"/>
        </w:rPr>
        <w:t>None.</w:t>
      </w:r>
    </w:p>
    <w:p w14:paraId="2546D076" w14:textId="77777777" w:rsidR="00AD5D5B" w:rsidRPr="00BA3BAD" w:rsidRDefault="00AD5D5B" w:rsidP="00DE5940">
      <w:pPr>
        <w:pStyle w:val="Heading4"/>
        <w:rPr>
          <w:lang w:eastAsia="ja-JP"/>
        </w:rPr>
      </w:pPr>
      <w:r w:rsidRPr="00BA3BAD">
        <w:rPr>
          <w:lang w:eastAsia="ja-JP"/>
        </w:rPr>
        <w:t xml:space="preserve">Output Arguments </w:t>
      </w:r>
    </w:p>
    <w:p w14:paraId="28B80CF2" w14:textId="77777777" w:rsidR="00AD5D5B" w:rsidRPr="00BA3BAD" w:rsidRDefault="00AD5D5B" w:rsidP="00B531B0">
      <w:pPr>
        <w:rPr>
          <w:rFonts w:eastAsia="SimSun"/>
          <w:lang w:eastAsia="ja-JP"/>
        </w:rPr>
      </w:pPr>
      <w:r w:rsidRPr="00BA3BAD">
        <w:rPr>
          <w:rFonts w:eastAsia="SimSun"/>
          <w:lang w:eastAsia="ja-JP"/>
        </w:rPr>
        <w:t>Friction coefficient.</w:t>
      </w:r>
    </w:p>
    <w:p w14:paraId="37D55DBB" w14:textId="77777777" w:rsidR="00AD5D5B" w:rsidRPr="00BA3BAD" w:rsidRDefault="00AD5D5B" w:rsidP="00DE5940">
      <w:pPr>
        <w:pStyle w:val="Heading4"/>
        <w:rPr>
          <w:lang w:eastAsia="ja-JP"/>
        </w:rPr>
      </w:pPr>
      <w:r w:rsidRPr="00BA3BAD">
        <w:rPr>
          <w:lang w:eastAsia="ja-JP"/>
        </w:rPr>
        <w:t>Sub-functions</w:t>
      </w:r>
    </w:p>
    <w:p w14:paraId="0F79A328" w14:textId="77777777" w:rsidR="00AD5D5B" w:rsidRPr="00BA3BAD" w:rsidRDefault="00AD5D5B" w:rsidP="00B531B0">
      <w:pPr>
        <w:rPr>
          <w:rFonts w:eastAsia="SimSun"/>
          <w:lang w:eastAsia="ja-JP"/>
        </w:rPr>
      </w:pPr>
      <w:r w:rsidRPr="00BA3BAD">
        <w:rPr>
          <w:rFonts w:eastAsia="SimSun"/>
          <w:lang w:eastAsia="ja-JP"/>
        </w:rPr>
        <w:t>None.</w:t>
      </w:r>
    </w:p>
    <w:p w14:paraId="4874EF4D" w14:textId="77777777" w:rsidR="00AD5D5B" w:rsidRPr="00BA3BAD" w:rsidRDefault="00AD5D5B" w:rsidP="00397D45">
      <w:pPr>
        <w:rPr>
          <w:rFonts w:eastAsia="SimSun"/>
          <w:lang w:eastAsia="ja-JP"/>
        </w:rPr>
      </w:pPr>
    </w:p>
    <w:p w14:paraId="490D3889" w14:textId="77777777" w:rsidR="00AD5D5B" w:rsidRPr="00BA3BAD" w:rsidRDefault="00AD5D5B" w:rsidP="00DE5940">
      <w:pPr>
        <w:pStyle w:val="Heading3"/>
      </w:pPr>
      <w:bookmarkStart w:id="163" w:name="_Toc35777937"/>
      <w:r w:rsidRPr="00BA3BAD">
        <w:t>getGapHeadwayLeader</w:t>
      </w:r>
      <w:bookmarkEnd w:id="163"/>
    </w:p>
    <w:p w14:paraId="1B3EB843" w14:textId="77777777" w:rsidR="00AD5D5B" w:rsidRPr="00BA3BAD" w:rsidRDefault="00AD5D5B" w:rsidP="00DE5940">
      <w:pPr>
        <w:pStyle w:val="Heading4"/>
        <w:rPr>
          <w:lang w:eastAsia="ja-JP"/>
        </w:rPr>
      </w:pPr>
      <w:r w:rsidRPr="00BA3BAD">
        <w:rPr>
          <w:lang w:eastAsia="ja-JP"/>
        </w:rPr>
        <w:t>Syntax</w:t>
      </w:r>
    </w:p>
    <w:p w14:paraId="502FA9AC" w14:textId="77777777" w:rsidR="00AD5D5B" w:rsidRPr="00BA3BAD" w:rsidRDefault="00AD5D5B" w:rsidP="00935EB3">
      <w:pPr>
        <w:rPr>
          <w:rFonts w:eastAsia="SimSun"/>
          <w:lang w:eastAsia="ja-JP"/>
        </w:rPr>
      </w:pPr>
      <w:r w:rsidRPr="00BA3BAD">
        <w:rPr>
          <w:rFonts w:eastAsia="SimSun"/>
          <w:lang w:eastAsia="ja-JP"/>
        </w:rPr>
        <w:t>void myVehicleDef::getGapHeadwayLeader(double&amp; gap, double&amp; headway, double&amp; l_leader, double&amp; ref_pos_front)</w:t>
      </w:r>
    </w:p>
    <w:p w14:paraId="4F8D0253" w14:textId="77777777" w:rsidR="00AD5D5B" w:rsidRPr="00BA3BAD" w:rsidRDefault="00AD5D5B" w:rsidP="00DE5940">
      <w:pPr>
        <w:pStyle w:val="Heading4"/>
        <w:rPr>
          <w:lang w:eastAsia="ja-JP"/>
        </w:rPr>
      </w:pPr>
      <w:r w:rsidRPr="00BA3BAD">
        <w:rPr>
          <w:lang w:eastAsia="ja-JP"/>
        </w:rPr>
        <w:t>Description</w:t>
      </w:r>
    </w:p>
    <w:p w14:paraId="6F9F17FF" w14:textId="17D60EF1" w:rsidR="00AD5D5B" w:rsidRPr="00BA3BAD" w:rsidRDefault="00AD5D5B" w:rsidP="00935EB3">
      <w:pPr>
        <w:rPr>
          <w:rFonts w:eastAsia="SimSun"/>
          <w:lang w:eastAsia="ja-JP"/>
        </w:rPr>
      </w:pPr>
      <w:r w:rsidRPr="00BA3BAD">
        <w:rPr>
          <w:rFonts w:eastAsia="SimSun"/>
          <w:lang w:eastAsia="ja-JP"/>
        </w:rPr>
        <w:t xml:space="preserve">This function obtains the spacing gap, spacing headway, </w:t>
      </w:r>
      <w:r w:rsidR="00935EB3">
        <w:rPr>
          <w:rFonts w:eastAsia="SimSun"/>
          <w:lang w:eastAsia="ja-JP"/>
        </w:rPr>
        <w:t xml:space="preserve">and </w:t>
      </w:r>
      <w:r w:rsidRPr="00BA3BAD">
        <w:rPr>
          <w:rFonts w:eastAsia="SimSun"/>
          <w:lang w:eastAsia="ja-JP"/>
        </w:rPr>
        <w:t xml:space="preserve">length </w:t>
      </w:r>
      <w:r w:rsidR="00935EB3">
        <w:rPr>
          <w:rFonts w:eastAsia="SimSun"/>
          <w:lang w:eastAsia="ja-JP"/>
        </w:rPr>
        <w:t xml:space="preserve">and position </w:t>
      </w:r>
      <w:r w:rsidRPr="00BA3BAD">
        <w:rPr>
          <w:rFonts w:eastAsia="SimSun"/>
          <w:lang w:eastAsia="ja-JP"/>
        </w:rPr>
        <w:t>of the front vehicle.</w:t>
      </w:r>
    </w:p>
    <w:p w14:paraId="4568766A" w14:textId="77777777" w:rsidR="00AD5D5B" w:rsidRPr="00BA3BAD" w:rsidRDefault="00AD5D5B" w:rsidP="00DE5940">
      <w:pPr>
        <w:pStyle w:val="Heading4"/>
        <w:rPr>
          <w:lang w:eastAsia="ja-JP"/>
        </w:rPr>
      </w:pPr>
      <w:r w:rsidRPr="00BA3BAD">
        <w:rPr>
          <w:lang w:eastAsia="ja-JP"/>
        </w:rPr>
        <w:t>Inputs Arguments</w:t>
      </w:r>
    </w:p>
    <w:p w14:paraId="5393A62F" w14:textId="77777777" w:rsidR="00AD5D5B" w:rsidRPr="00BA3BAD" w:rsidRDefault="00AD5D5B" w:rsidP="00935EB3">
      <w:pPr>
        <w:rPr>
          <w:rFonts w:eastAsia="SimSun"/>
          <w:lang w:eastAsia="ja-JP"/>
        </w:rPr>
      </w:pPr>
      <w:r w:rsidRPr="00BA3BAD">
        <w:rPr>
          <w:rFonts w:eastAsia="SimSun"/>
          <w:lang w:eastAsia="ja-JP"/>
        </w:rPr>
        <w:t>The inputs are passed by reference, which means they will store the output values.</w:t>
      </w:r>
    </w:p>
    <w:p w14:paraId="625B4592" w14:textId="77777777" w:rsidR="00AD5D5B" w:rsidRPr="00BA3BAD" w:rsidRDefault="00AD5D5B" w:rsidP="00DE5940">
      <w:pPr>
        <w:pStyle w:val="Heading4"/>
        <w:rPr>
          <w:lang w:eastAsia="ja-JP"/>
        </w:rPr>
      </w:pPr>
      <w:r w:rsidRPr="00BA3BAD">
        <w:rPr>
          <w:lang w:eastAsia="ja-JP"/>
        </w:rPr>
        <w:t xml:space="preserve">Output Arguments </w:t>
      </w:r>
    </w:p>
    <w:p w14:paraId="6288CC7A" w14:textId="77777777" w:rsidR="00AD5D5B" w:rsidRPr="00BA3BAD" w:rsidRDefault="00AD5D5B" w:rsidP="00935EB3">
      <w:pPr>
        <w:rPr>
          <w:rFonts w:eastAsia="SimSun"/>
          <w:lang w:eastAsia="ja-JP"/>
        </w:rPr>
      </w:pPr>
      <w:r w:rsidRPr="00BA3BAD">
        <w:rPr>
          <w:rFonts w:eastAsia="SimSun"/>
          <w:lang w:eastAsia="ja-JP"/>
        </w:rPr>
        <w:t>gap: spacing gap.</w:t>
      </w:r>
    </w:p>
    <w:p w14:paraId="2780A14E" w14:textId="77777777" w:rsidR="00935EB3" w:rsidRDefault="00935EB3" w:rsidP="00935EB3">
      <w:pPr>
        <w:rPr>
          <w:rFonts w:eastAsia="SimSun"/>
          <w:lang w:eastAsia="ja-JP"/>
        </w:rPr>
      </w:pPr>
    </w:p>
    <w:p w14:paraId="35194760" w14:textId="4124453A" w:rsidR="00AD5D5B" w:rsidRPr="00BA3BAD" w:rsidRDefault="00AD5D5B" w:rsidP="00935EB3">
      <w:pPr>
        <w:rPr>
          <w:rFonts w:eastAsia="SimSun"/>
          <w:lang w:eastAsia="ja-JP"/>
        </w:rPr>
      </w:pPr>
      <w:r w:rsidRPr="00BA3BAD">
        <w:rPr>
          <w:rFonts w:eastAsia="SimSun"/>
          <w:lang w:eastAsia="ja-JP"/>
        </w:rPr>
        <w:t>headway: spacing headway.</w:t>
      </w:r>
    </w:p>
    <w:p w14:paraId="2B596165" w14:textId="77777777" w:rsidR="00935EB3" w:rsidRDefault="00935EB3" w:rsidP="00935EB3">
      <w:pPr>
        <w:rPr>
          <w:rFonts w:eastAsia="SimSun"/>
          <w:lang w:eastAsia="ja-JP"/>
        </w:rPr>
      </w:pPr>
    </w:p>
    <w:p w14:paraId="25D40CA9" w14:textId="3AB0CA9B" w:rsidR="00AD5D5B" w:rsidRPr="00BA3BAD" w:rsidRDefault="00AD5D5B" w:rsidP="00935EB3">
      <w:pPr>
        <w:rPr>
          <w:rFonts w:eastAsia="SimSun"/>
          <w:lang w:eastAsia="ja-JP"/>
        </w:rPr>
      </w:pPr>
      <w:r w:rsidRPr="00BA3BAD">
        <w:rPr>
          <w:rFonts w:eastAsia="SimSun"/>
          <w:lang w:eastAsia="ja-JP"/>
        </w:rPr>
        <w:t>l_leader: length of the front vehicle.</w:t>
      </w:r>
    </w:p>
    <w:p w14:paraId="662F6796" w14:textId="77777777" w:rsidR="00935EB3" w:rsidRDefault="00935EB3" w:rsidP="00935EB3">
      <w:pPr>
        <w:rPr>
          <w:rFonts w:eastAsia="SimSun"/>
          <w:lang w:eastAsia="ja-JP"/>
        </w:rPr>
      </w:pPr>
    </w:p>
    <w:p w14:paraId="52F6809E" w14:textId="36B5594B" w:rsidR="00AD5D5B" w:rsidRPr="00BA3BAD" w:rsidRDefault="00AD5D5B" w:rsidP="00935EB3">
      <w:pPr>
        <w:rPr>
          <w:rFonts w:eastAsia="SimSun"/>
          <w:lang w:eastAsia="ja-JP"/>
        </w:rPr>
      </w:pPr>
      <w:r w:rsidRPr="00BA3BAD">
        <w:rPr>
          <w:rFonts w:eastAsia="SimSun"/>
          <w:lang w:eastAsia="ja-JP"/>
        </w:rPr>
        <w:t>ref_pos_front: position of the front vehicle.</w:t>
      </w:r>
    </w:p>
    <w:p w14:paraId="55B10357" w14:textId="77777777" w:rsidR="00AD5D5B" w:rsidRPr="00BA3BAD" w:rsidRDefault="00AD5D5B" w:rsidP="00DE5940">
      <w:pPr>
        <w:pStyle w:val="Heading4"/>
        <w:rPr>
          <w:lang w:eastAsia="ja-JP"/>
        </w:rPr>
      </w:pPr>
      <w:r w:rsidRPr="00BA3BAD">
        <w:rPr>
          <w:lang w:eastAsia="ja-JP"/>
        </w:rPr>
        <w:t>Sub-functions</w:t>
      </w:r>
    </w:p>
    <w:p w14:paraId="02DA0790" w14:textId="77777777" w:rsidR="00AD5D5B" w:rsidRPr="00BA3BAD" w:rsidRDefault="00AD5D5B" w:rsidP="00935EB3">
      <w:pPr>
        <w:rPr>
          <w:rFonts w:eastAsia="SimSun"/>
          <w:lang w:eastAsia="ja-JP"/>
        </w:rPr>
      </w:pPr>
      <w:r w:rsidRPr="00BA3BAD">
        <w:rPr>
          <w:rFonts w:eastAsia="SimSun"/>
          <w:lang w:eastAsia="ja-JP"/>
        </w:rPr>
        <w:t>None.</w:t>
      </w:r>
    </w:p>
    <w:p w14:paraId="0160C275" w14:textId="77777777" w:rsidR="00AD5D5B" w:rsidRPr="00BA3BAD" w:rsidRDefault="00AD5D5B" w:rsidP="00935EB3">
      <w:pPr>
        <w:rPr>
          <w:rFonts w:eastAsia="SimSun"/>
          <w:lang w:eastAsia="ja-JP"/>
        </w:rPr>
      </w:pPr>
    </w:p>
    <w:p w14:paraId="7810BD3F" w14:textId="77777777" w:rsidR="00AD5D5B" w:rsidRPr="00BA3BAD" w:rsidRDefault="00AD5D5B" w:rsidP="00DE5940">
      <w:pPr>
        <w:pStyle w:val="Heading3"/>
      </w:pPr>
      <w:bookmarkStart w:id="164" w:name="_Toc35777938"/>
      <w:r w:rsidRPr="00BA3BAD">
        <w:t>getHOVIncluded</w:t>
      </w:r>
      <w:bookmarkEnd w:id="164"/>
    </w:p>
    <w:p w14:paraId="35391A4F" w14:textId="77777777" w:rsidR="00AD5D5B" w:rsidRPr="00BA3BAD" w:rsidRDefault="00AD5D5B" w:rsidP="00DE5940">
      <w:pPr>
        <w:pStyle w:val="Heading4"/>
        <w:rPr>
          <w:lang w:eastAsia="ja-JP"/>
        </w:rPr>
      </w:pPr>
      <w:r w:rsidRPr="00BA3BAD">
        <w:rPr>
          <w:lang w:eastAsia="ja-JP"/>
        </w:rPr>
        <w:t>Syntax</w:t>
      </w:r>
    </w:p>
    <w:p w14:paraId="6AB31C3E" w14:textId="77777777" w:rsidR="00AD5D5B" w:rsidRPr="00BA3BAD" w:rsidRDefault="00AD5D5B" w:rsidP="00935EB3">
      <w:pPr>
        <w:rPr>
          <w:rFonts w:eastAsia="SimSun"/>
          <w:lang w:eastAsia="ja-JP"/>
        </w:rPr>
      </w:pPr>
      <w:r w:rsidRPr="00BA3BAD">
        <w:rPr>
          <w:rFonts w:eastAsia="SimSun"/>
          <w:lang w:eastAsia="ja-JP"/>
        </w:rPr>
        <w:t>bool myVehicleDef::getHOVIncluded()</w:t>
      </w:r>
    </w:p>
    <w:p w14:paraId="744F64AA" w14:textId="77777777" w:rsidR="00AD5D5B" w:rsidRPr="00BA3BAD" w:rsidRDefault="00AD5D5B" w:rsidP="00DE5940">
      <w:pPr>
        <w:pStyle w:val="Heading4"/>
        <w:rPr>
          <w:lang w:eastAsia="ja-JP"/>
        </w:rPr>
      </w:pPr>
      <w:r w:rsidRPr="00BA3BAD">
        <w:rPr>
          <w:lang w:eastAsia="ja-JP"/>
        </w:rPr>
        <w:t>Description</w:t>
      </w:r>
    </w:p>
    <w:p w14:paraId="24D5CE69" w14:textId="0A07E801" w:rsidR="00AD5D5B" w:rsidRPr="00BA3BAD" w:rsidRDefault="00AD5D5B" w:rsidP="00935EB3">
      <w:pPr>
        <w:rPr>
          <w:rFonts w:eastAsia="SimSun"/>
          <w:lang w:eastAsia="ja-JP"/>
        </w:rPr>
      </w:pPr>
      <w:r w:rsidRPr="00BA3BAD">
        <w:rPr>
          <w:rFonts w:eastAsia="SimSun"/>
          <w:lang w:eastAsia="ja-JP"/>
        </w:rPr>
        <w:t xml:space="preserve">This function determines </w:t>
      </w:r>
      <w:r w:rsidR="00935EB3">
        <w:rPr>
          <w:rFonts w:eastAsia="SimSun"/>
          <w:lang w:eastAsia="ja-JP"/>
        </w:rPr>
        <w:t>whether an</w:t>
      </w:r>
      <w:r w:rsidRPr="00BA3BAD">
        <w:rPr>
          <w:rFonts w:eastAsia="SimSun"/>
          <w:lang w:eastAsia="ja-JP"/>
        </w:rPr>
        <w:t xml:space="preserve"> HOV lane is included in the simulation.</w:t>
      </w:r>
    </w:p>
    <w:p w14:paraId="395C6757" w14:textId="77777777" w:rsidR="00AD5D5B" w:rsidRPr="00BA3BAD" w:rsidRDefault="00AD5D5B" w:rsidP="00DE5940">
      <w:pPr>
        <w:pStyle w:val="Heading4"/>
        <w:rPr>
          <w:lang w:eastAsia="ja-JP"/>
        </w:rPr>
      </w:pPr>
      <w:r w:rsidRPr="00BA3BAD">
        <w:rPr>
          <w:lang w:eastAsia="ja-JP"/>
        </w:rPr>
        <w:t>Inputs Arguments</w:t>
      </w:r>
    </w:p>
    <w:p w14:paraId="28F53C3D" w14:textId="77777777" w:rsidR="00AD5D5B" w:rsidRPr="00BA3BAD" w:rsidRDefault="00AD5D5B" w:rsidP="00935EB3">
      <w:pPr>
        <w:rPr>
          <w:rFonts w:eastAsia="SimSun"/>
          <w:lang w:eastAsia="ja-JP"/>
        </w:rPr>
      </w:pPr>
      <w:r w:rsidRPr="00BA3BAD">
        <w:rPr>
          <w:rFonts w:eastAsia="SimSun"/>
          <w:lang w:eastAsia="ja-JP"/>
        </w:rPr>
        <w:t>None.</w:t>
      </w:r>
    </w:p>
    <w:p w14:paraId="6314BC83" w14:textId="77777777" w:rsidR="00AD5D5B" w:rsidRPr="00BA3BAD" w:rsidRDefault="00AD5D5B" w:rsidP="00DE5940">
      <w:pPr>
        <w:pStyle w:val="Heading4"/>
        <w:rPr>
          <w:lang w:eastAsia="ja-JP"/>
        </w:rPr>
      </w:pPr>
      <w:r w:rsidRPr="00BA3BAD">
        <w:rPr>
          <w:lang w:eastAsia="ja-JP"/>
        </w:rPr>
        <w:t xml:space="preserve">Output Arguments </w:t>
      </w:r>
    </w:p>
    <w:p w14:paraId="096707A0" w14:textId="6C5C2788" w:rsidR="00935EB3" w:rsidRDefault="00AD5D5B" w:rsidP="00935EB3">
      <w:pPr>
        <w:rPr>
          <w:rFonts w:eastAsia="SimSun"/>
          <w:lang w:eastAsia="ja-JP"/>
        </w:rPr>
      </w:pPr>
      <w:r w:rsidRPr="00BA3BAD">
        <w:rPr>
          <w:rFonts w:eastAsia="SimSun"/>
          <w:lang w:eastAsia="ja-JP"/>
        </w:rPr>
        <w:t>True</w:t>
      </w:r>
      <w:r w:rsidR="00935EB3">
        <w:rPr>
          <w:rFonts w:eastAsia="SimSun"/>
          <w:lang w:eastAsia="ja-JP"/>
        </w:rPr>
        <w:t xml:space="preserve">: </w:t>
      </w:r>
      <w:r w:rsidRPr="00BA3BAD">
        <w:rPr>
          <w:rFonts w:eastAsia="SimSun"/>
          <w:lang w:eastAsia="ja-JP"/>
        </w:rPr>
        <w:t>HOV lane is included</w:t>
      </w:r>
      <w:r w:rsidR="00935EB3">
        <w:rPr>
          <w:rFonts w:eastAsia="SimSun"/>
          <w:lang w:eastAsia="ja-JP"/>
        </w:rPr>
        <w:t>.</w:t>
      </w:r>
    </w:p>
    <w:p w14:paraId="2EAAA790" w14:textId="77777777" w:rsidR="00935EB3" w:rsidRDefault="00935EB3" w:rsidP="00935EB3">
      <w:pPr>
        <w:rPr>
          <w:rFonts w:eastAsia="SimSun"/>
          <w:lang w:eastAsia="ja-JP"/>
        </w:rPr>
      </w:pPr>
    </w:p>
    <w:p w14:paraId="2D90CAF4" w14:textId="1E774986" w:rsidR="00AD5D5B" w:rsidRPr="00BA3BAD" w:rsidRDefault="00AD5D5B" w:rsidP="00935EB3">
      <w:pPr>
        <w:rPr>
          <w:rFonts w:eastAsia="SimSun"/>
          <w:lang w:eastAsia="ja-JP"/>
        </w:rPr>
      </w:pPr>
      <w:r w:rsidRPr="00BA3BAD">
        <w:rPr>
          <w:rFonts w:eastAsia="SimSun"/>
          <w:lang w:eastAsia="ja-JP"/>
        </w:rPr>
        <w:t>False</w:t>
      </w:r>
      <w:r w:rsidR="00935EB3">
        <w:rPr>
          <w:rFonts w:eastAsia="SimSun"/>
          <w:lang w:eastAsia="ja-JP"/>
        </w:rPr>
        <w:t xml:space="preserve">: </w:t>
      </w:r>
      <w:r w:rsidRPr="00BA3BAD">
        <w:rPr>
          <w:rFonts w:eastAsia="SimSun"/>
          <w:lang w:eastAsia="ja-JP"/>
        </w:rPr>
        <w:t>HOV lane is not included.</w:t>
      </w:r>
    </w:p>
    <w:p w14:paraId="26C6B28E" w14:textId="77777777" w:rsidR="00AD5D5B" w:rsidRPr="00BA3BAD" w:rsidRDefault="00AD5D5B" w:rsidP="00DE5940">
      <w:pPr>
        <w:pStyle w:val="Heading4"/>
        <w:rPr>
          <w:lang w:eastAsia="ja-JP"/>
        </w:rPr>
      </w:pPr>
      <w:r w:rsidRPr="00BA3BAD">
        <w:rPr>
          <w:lang w:eastAsia="ja-JP"/>
        </w:rPr>
        <w:t>Sub-functions</w:t>
      </w:r>
    </w:p>
    <w:p w14:paraId="2FBCC91A" w14:textId="77777777" w:rsidR="00AD5D5B" w:rsidRPr="00BA3BAD" w:rsidRDefault="00AD5D5B" w:rsidP="00935EB3">
      <w:pPr>
        <w:rPr>
          <w:rFonts w:eastAsia="SimSun"/>
          <w:lang w:eastAsia="ja-JP"/>
        </w:rPr>
      </w:pPr>
      <w:r w:rsidRPr="00BA3BAD">
        <w:rPr>
          <w:rFonts w:eastAsia="SimSun"/>
          <w:lang w:eastAsia="ja-JP"/>
        </w:rPr>
        <w:t>None.</w:t>
      </w:r>
    </w:p>
    <w:p w14:paraId="787BCA47" w14:textId="77777777" w:rsidR="00AD5D5B" w:rsidRPr="00BA3BAD" w:rsidRDefault="00AD5D5B" w:rsidP="00935EB3">
      <w:pPr>
        <w:rPr>
          <w:rFonts w:eastAsia="SimSun"/>
          <w:lang w:eastAsia="ja-JP"/>
        </w:rPr>
      </w:pPr>
    </w:p>
    <w:p w14:paraId="400BEBD8" w14:textId="77777777" w:rsidR="00AD5D5B" w:rsidRPr="00BA3BAD" w:rsidRDefault="00AD5D5B" w:rsidP="00DE5940">
      <w:pPr>
        <w:pStyle w:val="Heading3"/>
      </w:pPr>
      <w:bookmarkStart w:id="165" w:name="_Toc35777939"/>
      <w:r w:rsidRPr="00BA3BAD">
        <w:lastRenderedPageBreak/>
        <w:t>getLastAdaptiveMode</w:t>
      </w:r>
      <w:bookmarkEnd w:id="165"/>
    </w:p>
    <w:p w14:paraId="2463A698" w14:textId="77777777" w:rsidR="00AD5D5B" w:rsidRPr="00BA3BAD" w:rsidRDefault="00AD5D5B" w:rsidP="00DE5940">
      <w:pPr>
        <w:pStyle w:val="Heading4"/>
        <w:rPr>
          <w:lang w:eastAsia="ja-JP"/>
        </w:rPr>
      </w:pPr>
      <w:r w:rsidRPr="00BA3BAD">
        <w:rPr>
          <w:lang w:eastAsia="ja-JP"/>
        </w:rPr>
        <w:t>Syntax</w:t>
      </w:r>
    </w:p>
    <w:p w14:paraId="1DFAE8FE" w14:textId="77777777" w:rsidR="00AD5D5B" w:rsidRPr="00BA3BAD" w:rsidRDefault="00AD5D5B" w:rsidP="00E13BD3">
      <w:pPr>
        <w:rPr>
          <w:rFonts w:eastAsia="SimSun"/>
          <w:lang w:eastAsia="ja-JP"/>
        </w:rPr>
      </w:pPr>
      <w:r w:rsidRPr="00BA3BAD">
        <w:rPr>
          <w:rFonts w:eastAsia="SimSun"/>
          <w:lang w:eastAsia="ja-JP"/>
        </w:rPr>
        <w:t>int myVehicleDef::getLastAdaptiveMode()</w:t>
      </w:r>
    </w:p>
    <w:p w14:paraId="3DC90E99" w14:textId="77777777" w:rsidR="00AD5D5B" w:rsidRPr="00BA3BAD" w:rsidRDefault="00AD5D5B" w:rsidP="00DE5940">
      <w:pPr>
        <w:pStyle w:val="Heading4"/>
        <w:rPr>
          <w:lang w:eastAsia="ja-JP"/>
        </w:rPr>
      </w:pPr>
      <w:r w:rsidRPr="00BA3BAD">
        <w:rPr>
          <w:lang w:eastAsia="ja-JP"/>
        </w:rPr>
        <w:t>Description</w:t>
      </w:r>
    </w:p>
    <w:p w14:paraId="6541D181" w14:textId="614C6BF3" w:rsidR="00AD5D5B" w:rsidRPr="00BA3BAD" w:rsidRDefault="00AD5D5B" w:rsidP="00E13BD3">
      <w:pPr>
        <w:rPr>
          <w:rFonts w:eastAsia="SimSun"/>
          <w:lang w:eastAsia="ja-JP"/>
        </w:rPr>
      </w:pPr>
      <w:r w:rsidRPr="00BA3BAD">
        <w:rPr>
          <w:rFonts w:eastAsia="SimSun"/>
          <w:lang w:eastAsia="ja-JP"/>
        </w:rPr>
        <w:t xml:space="preserve">This function gets the mode (i.e., ACC/CACC or manual) for ACC/CACC vehicles at </w:t>
      </w:r>
      <w:r w:rsidR="00E13BD3">
        <w:rPr>
          <w:rFonts w:eastAsia="SimSun"/>
          <w:lang w:eastAsia="ja-JP"/>
        </w:rPr>
        <w:t xml:space="preserve">the </w:t>
      </w:r>
      <w:r w:rsidRPr="00BA3BAD">
        <w:rPr>
          <w:rFonts w:eastAsia="SimSun"/>
          <w:lang w:eastAsia="ja-JP"/>
        </w:rPr>
        <w:t>last update interval.</w:t>
      </w:r>
    </w:p>
    <w:p w14:paraId="290F3E79" w14:textId="77777777" w:rsidR="00AD5D5B" w:rsidRPr="00BA3BAD" w:rsidRDefault="00AD5D5B" w:rsidP="00DE5940">
      <w:pPr>
        <w:pStyle w:val="Heading4"/>
        <w:rPr>
          <w:lang w:eastAsia="ja-JP"/>
        </w:rPr>
      </w:pPr>
      <w:r w:rsidRPr="00BA3BAD">
        <w:rPr>
          <w:lang w:eastAsia="ja-JP"/>
        </w:rPr>
        <w:t>Inputs Arguments</w:t>
      </w:r>
    </w:p>
    <w:p w14:paraId="48DC5E0E" w14:textId="77777777" w:rsidR="00AD5D5B" w:rsidRPr="00BA3BAD" w:rsidRDefault="00AD5D5B" w:rsidP="00E13BD3">
      <w:pPr>
        <w:rPr>
          <w:rFonts w:eastAsia="SimSun"/>
          <w:lang w:eastAsia="ja-JP"/>
        </w:rPr>
      </w:pPr>
      <w:r w:rsidRPr="00BA3BAD">
        <w:rPr>
          <w:rFonts w:eastAsia="SimSun"/>
          <w:lang w:eastAsia="ja-JP"/>
        </w:rPr>
        <w:t>None.</w:t>
      </w:r>
    </w:p>
    <w:p w14:paraId="49111E78" w14:textId="77777777" w:rsidR="00AD5D5B" w:rsidRPr="00BA3BAD" w:rsidRDefault="00AD5D5B" w:rsidP="00DE5940">
      <w:pPr>
        <w:pStyle w:val="Heading4"/>
        <w:rPr>
          <w:lang w:eastAsia="ja-JP"/>
        </w:rPr>
      </w:pPr>
      <w:r w:rsidRPr="00BA3BAD">
        <w:rPr>
          <w:lang w:eastAsia="ja-JP"/>
        </w:rPr>
        <w:t xml:space="preserve">Output Arguments </w:t>
      </w:r>
    </w:p>
    <w:p w14:paraId="30CAC433" w14:textId="77777777" w:rsidR="00AD5D5B" w:rsidRPr="00BA3BAD" w:rsidRDefault="00AD5D5B" w:rsidP="00E13BD3">
      <w:pPr>
        <w:rPr>
          <w:rFonts w:eastAsia="SimSun"/>
          <w:lang w:eastAsia="ja-JP"/>
        </w:rPr>
      </w:pPr>
      <w:r w:rsidRPr="00BA3BAD">
        <w:rPr>
          <w:rFonts w:eastAsia="SimSun"/>
          <w:lang w:eastAsia="ja-JP"/>
        </w:rPr>
        <w:t>Mode for the subject vehicle.</w:t>
      </w:r>
    </w:p>
    <w:p w14:paraId="6DD5B3DD" w14:textId="77777777" w:rsidR="00AD5D5B" w:rsidRPr="00BA3BAD" w:rsidRDefault="00AD5D5B" w:rsidP="00DE5940">
      <w:pPr>
        <w:pStyle w:val="Heading4"/>
        <w:rPr>
          <w:lang w:eastAsia="ja-JP"/>
        </w:rPr>
      </w:pPr>
      <w:r w:rsidRPr="00BA3BAD">
        <w:rPr>
          <w:lang w:eastAsia="ja-JP"/>
        </w:rPr>
        <w:t>Sub-functions</w:t>
      </w:r>
    </w:p>
    <w:p w14:paraId="3A620F3C" w14:textId="77777777" w:rsidR="00AD5D5B" w:rsidRPr="00BA3BAD" w:rsidRDefault="00AD5D5B" w:rsidP="00E13BD3">
      <w:pPr>
        <w:rPr>
          <w:rFonts w:eastAsia="SimSun"/>
          <w:lang w:eastAsia="ja-JP"/>
        </w:rPr>
      </w:pPr>
      <w:r w:rsidRPr="00BA3BAD">
        <w:rPr>
          <w:rFonts w:eastAsia="SimSun"/>
          <w:lang w:eastAsia="ja-JP"/>
        </w:rPr>
        <w:t>None.</w:t>
      </w:r>
    </w:p>
    <w:p w14:paraId="5EEF44A4" w14:textId="77777777" w:rsidR="00AD5D5B" w:rsidRPr="00BA3BAD" w:rsidRDefault="00AD5D5B" w:rsidP="00E13BD3">
      <w:pPr>
        <w:rPr>
          <w:rFonts w:eastAsia="SimSun"/>
          <w:lang w:eastAsia="ja-JP"/>
        </w:rPr>
      </w:pPr>
    </w:p>
    <w:p w14:paraId="1C292B3C" w14:textId="77777777" w:rsidR="00AD5D5B" w:rsidRPr="00BA3BAD" w:rsidRDefault="00AD5D5B" w:rsidP="00DE5940">
      <w:pPr>
        <w:pStyle w:val="Heading3"/>
      </w:pPr>
      <w:bookmarkStart w:id="166" w:name="_Toc35777940"/>
      <w:r w:rsidRPr="00BA3BAD">
        <w:t>getLastLCType</w:t>
      </w:r>
      <w:bookmarkEnd w:id="166"/>
    </w:p>
    <w:p w14:paraId="726C6699" w14:textId="77777777" w:rsidR="00AD5D5B" w:rsidRPr="00BA3BAD" w:rsidRDefault="00AD5D5B" w:rsidP="00DE5940">
      <w:pPr>
        <w:pStyle w:val="Heading4"/>
        <w:rPr>
          <w:lang w:eastAsia="ja-JP"/>
        </w:rPr>
      </w:pPr>
      <w:r w:rsidRPr="00BA3BAD">
        <w:rPr>
          <w:lang w:eastAsia="ja-JP"/>
        </w:rPr>
        <w:t>Syntax</w:t>
      </w:r>
    </w:p>
    <w:p w14:paraId="43A8F890" w14:textId="77777777" w:rsidR="00AD5D5B" w:rsidRPr="00BA3BAD" w:rsidRDefault="00AD5D5B" w:rsidP="00F40465">
      <w:pPr>
        <w:rPr>
          <w:rFonts w:eastAsia="SimSun"/>
          <w:lang w:eastAsia="ja-JP"/>
        </w:rPr>
      </w:pPr>
      <w:r w:rsidRPr="00BA3BAD">
        <w:rPr>
          <w:rFonts w:eastAsia="SimSun"/>
          <w:lang w:eastAsia="ja-JP"/>
        </w:rPr>
        <w:t>int myVehicleDef::getLastLCType()</w:t>
      </w:r>
    </w:p>
    <w:p w14:paraId="44548541" w14:textId="77777777" w:rsidR="00AD5D5B" w:rsidRPr="00BA3BAD" w:rsidRDefault="00AD5D5B" w:rsidP="00DE5940">
      <w:pPr>
        <w:pStyle w:val="Heading4"/>
        <w:rPr>
          <w:lang w:eastAsia="ja-JP"/>
        </w:rPr>
      </w:pPr>
      <w:r w:rsidRPr="00BA3BAD">
        <w:rPr>
          <w:lang w:eastAsia="ja-JP"/>
        </w:rPr>
        <w:t>Description</w:t>
      </w:r>
    </w:p>
    <w:p w14:paraId="7988D963" w14:textId="77777777" w:rsidR="00AD5D5B" w:rsidRPr="00BA3BAD" w:rsidRDefault="00AD5D5B" w:rsidP="00F40465">
      <w:pPr>
        <w:rPr>
          <w:rFonts w:eastAsia="SimSun"/>
          <w:lang w:eastAsia="ja-JP"/>
        </w:rPr>
      </w:pPr>
      <w:r w:rsidRPr="00BA3BAD">
        <w:rPr>
          <w:rFonts w:eastAsia="SimSun"/>
          <w:lang w:eastAsia="ja-JP"/>
        </w:rPr>
        <w:t>This function gets the previous LC type for a subject vehicle.</w:t>
      </w:r>
    </w:p>
    <w:p w14:paraId="1208B5CF" w14:textId="77777777" w:rsidR="00AD5D5B" w:rsidRPr="00BA3BAD" w:rsidRDefault="00AD5D5B" w:rsidP="00DE5940">
      <w:pPr>
        <w:pStyle w:val="Heading4"/>
        <w:rPr>
          <w:lang w:eastAsia="ja-JP"/>
        </w:rPr>
      </w:pPr>
      <w:r w:rsidRPr="00BA3BAD">
        <w:rPr>
          <w:lang w:eastAsia="ja-JP"/>
        </w:rPr>
        <w:t>Inputs Arguments</w:t>
      </w:r>
    </w:p>
    <w:p w14:paraId="73339000" w14:textId="77777777" w:rsidR="00AD5D5B" w:rsidRPr="00BA3BAD" w:rsidRDefault="00AD5D5B" w:rsidP="00F40465">
      <w:pPr>
        <w:rPr>
          <w:rFonts w:eastAsia="SimSun"/>
          <w:lang w:eastAsia="ja-JP"/>
        </w:rPr>
      </w:pPr>
      <w:r w:rsidRPr="00BA3BAD">
        <w:rPr>
          <w:rFonts w:eastAsia="SimSun"/>
          <w:lang w:eastAsia="ja-JP"/>
        </w:rPr>
        <w:t>None.</w:t>
      </w:r>
    </w:p>
    <w:p w14:paraId="1C284CFC" w14:textId="77777777" w:rsidR="00AD5D5B" w:rsidRPr="00BA3BAD" w:rsidRDefault="00AD5D5B" w:rsidP="00DE5940">
      <w:pPr>
        <w:pStyle w:val="Heading4"/>
        <w:rPr>
          <w:lang w:eastAsia="ja-JP"/>
        </w:rPr>
      </w:pPr>
      <w:r w:rsidRPr="00BA3BAD">
        <w:rPr>
          <w:lang w:eastAsia="ja-JP"/>
        </w:rPr>
        <w:t xml:space="preserve">Output Arguments </w:t>
      </w:r>
    </w:p>
    <w:p w14:paraId="511E121F" w14:textId="77777777" w:rsidR="00AD5D5B" w:rsidRPr="00BA3BAD" w:rsidRDefault="00AD5D5B" w:rsidP="00F40465">
      <w:pPr>
        <w:rPr>
          <w:rFonts w:eastAsia="SimSun"/>
          <w:lang w:eastAsia="ja-JP"/>
        </w:rPr>
      </w:pPr>
      <w:r w:rsidRPr="00BA3BAD">
        <w:rPr>
          <w:rFonts w:eastAsia="SimSun"/>
          <w:lang w:eastAsia="ja-JP"/>
        </w:rPr>
        <w:t>Type value.</w:t>
      </w:r>
    </w:p>
    <w:p w14:paraId="09AA2068" w14:textId="77777777" w:rsidR="00AD5D5B" w:rsidRPr="00BA3BAD" w:rsidRDefault="00AD5D5B" w:rsidP="00DE5940">
      <w:pPr>
        <w:pStyle w:val="Heading4"/>
        <w:rPr>
          <w:lang w:eastAsia="ja-JP"/>
        </w:rPr>
      </w:pPr>
      <w:r w:rsidRPr="00BA3BAD">
        <w:rPr>
          <w:lang w:eastAsia="ja-JP"/>
        </w:rPr>
        <w:t>Sub-functions</w:t>
      </w:r>
    </w:p>
    <w:p w14:paraId="5EA9F3E5" w14:textId="77777777" w:rsidR="00AD5D5B" w:rsidRPr="00BA3BAD" w:rsidRDefault="00AD5D5B" w:rsidP="00F40465">
      <w:pPr>
        <w:rPr>
          <w:rFonts w:eastAsia="SimSun"/>
          <w:lang w:eastAsia="ja-JP"/>
        </w:rPr>
      </w:pPr>
      <w:r w:rsidRPr="00BA3BAD">
        <w:rPr>
          <w:rFonts w:eastAsia="SimSun"/>
          <w:lang w:eastAsia="ja-JP"/>
        </w:rPr>
        <w:t>None.</w:t>
      </w:r>
    </w:p>
    <w:p w14:paraId="17BF282C" w14:textId="6D740AE3" w:rsidR="00AD5D5B" w:rsidRPr="00BA3BAD" w:rsidRDefault="00AD5D5B" w:rsidP="00F40465">
      <w:pPr>
        <w:rPr>
          <w:rFonts w:eastAsia="SimSun"/>
          <w:lang w:eastAsia="ja-JP"/>
        </w:rPr>
      </w:pPr>
    </w:p>
    <w:p w14:paraId="1B74D6AF" w14:textId="77777777" w:rsidR="00AD5D5B" w:rsidRPr="00BA3BAD" w:rsidRDefault="00AD5D5B" w:rsidP="00DE5940">
      <w:pPr>
        <w:pStyle w:val="Heading3"/>
      </w:pPr>
      <w:bookmarkStart w:id="167" w:name="_Toc35777941"/>
      <w:r w:rsidRPr="00BA3BAD">
        <w:t>getLengthCACC</w:t>
      </w:r>
      <w:bookmarkEnd w:id="167"/>
    </w:p>
    <w:p w14:paraId="6C5CC1FA" w14:textId="77777777" w:rsidR="00AD5D5B" w:rsidRPr="00BA3BAD" w:rsidRDefault="00AD5D5B" w:rsidP="00DE5940">
      <w:pPr>
        <w:pStyle w:val="Heading4"/>
        <w:rPr>
          <w:lang w:eastAsia="ja-JP"/>
        </w:rPr>
      </w:pPr>
      <w:r w:rsidRPr="00BA3BAD">
        <w:rPr>
          <w:lang w:eastAsia="ja-JP"/>
        </w:rPr>
        <w:t>Syntax</w:t>
      </w:r>
    </w:p>
    <w:p w14:paraId="3D8A7BD2" w14:textId="77777777" w:rsidR="00AD5D5B" w:rsidRPr="00BA3BAD" w:rsidRDefault="00AD5D5B" w:rsidP="00F40465">
      <w:pPr>
        <w:rPr>
          <w:rFonts w:eastAsia="SimSun"/>
          <w:lang w:eastAsia="ja-JP"/>
        </w:rPr>
      </w:pPr>
      <w:r w:rsidRPr="00BA3BAD">
        <w:rPr>
          <w:rFonts w:eastAsia="SimSun"/>
          <w:lang w:eastAsia="ja-JP"/>
        </w:rPr>
        <w:t>double myVehicleDef::getLengthCACC()</w:t>
      </w:r>
    </w:p>
    <w:p w14:paraId="04BD05A1" w14:textId="77777777" w:rsidR="00AD5D5B" w:rsidRPr="00BA3BAD" w:rsidRDefault="00AD5D5B" w:rsidP="00DE5940">
      <w:pPr>
        <w:pStyle w:val="Heading4"/>
        <w:rPr>
          <w:lang w:eastAsia="ja-JP"/>
        </w:rPr>
      </w:pPr>
      <w:r w:rsidRPr="00BA3BAD">
        <w:rPr>
          <w:lang w:eastAsia="ja-JP"/>
        </w:rPr>
        <w:t>Description</w:t>
      </w:r>
    </w:p>
    <w:p w14:paraId="628D98E6" w14:textId="7397AA57" w:rsidR="00AD5D5B" w:rsidRPr="00BA3BAD" w:rsidRDefault="00AD5D5B" w:rsidP="00F40465">
      <w:pPr>
        <w:rPr>
          <w:rFonts w:eastAsia="SimSun"/>
          <w:lang w:eastAsia="ja-JP"/>
        </w:rPr>
      </w:pPr>
      <w:r w:rsidRPr="00BA3BAD">
        <w:rPr>
          <w:rFonts w:eastAsia="SimSun"/>
          <w:lang w:eastAsia="ja-JP"/>
        </w:rPr>
        <w:t xml:space="preserve">This function obtains the anticipated length of a CACC vehicle. The length is assumed to be 1.4 times larger than its real length. This function is called by a subject CACC vehicle to estimate the length of the front vehicle when the front vehicle is also equipped with CACC. </w:t>
      </w:r>
      <w:r w:rsidR="00F40465">
        <w:rPr>
          <w:rFonts w:eastAsia="SimSun"/>
          <w:lang w:eastAsia="ja-JP"/>
        </w:rPr>
        <w:t>T</w:t>
      </w:r>
      <w:r w:rsidRPr="00BA3BAD">
        <w:rPr>
          <w:rFonts w:eastAsia="SimSun"/>
          <w:lang w:eastAsia="ja-JP"/>
        </w:rPr>
        <w:t xml:space="preserve">he adjusted length </w:t>
      </w:r>
      <w:r w:rsidR="00F40465">
        <w:rPr>
          <w:rFonts w:eastAsia="SimSun"/>
          <w:lang w:eastAsia="ja-JP"/>
        </w:rPr>
        <w:t xml:space="preserve">must be fed </w:t>
      </w:r>
      <w:r w:rsidRPr="00BA3BAD">
        <w:rPr>
          <w:rFonts w:eastAsia="SimSun"/>
          <w:lang w:eastAsia="ja-JP"/>
        </w:rPr>
        <w:t>to the subject CACC vehicle. Otherwise</w:t>
      </w:r>
      <w:r w:rsidR="00F40465">
        <w:rPr>
          <w:rFonts w:eastAsia="SimSun"/>
          <w:lang w:eastAsia="ja-JP"/>
        </w:rPr>
        <w:t>,</w:t>
      </w:r>
      <w:r w:rsidRPr="00BA3BAD">
        <w:rPr>
          <w:rFonts w:eastAsia="SimSun"/>
          <w:lang w:eastAsia="ja-JP"/>
        </w:rPr>
        <w:t xml:space="preserve"> it will stop for unrealistic</w:t>
      </w:r>
      <w:r w:rsidR="00F40465">
        <w:rPr>
          <w:rFonts w:eastAsia="SimSun"/>
          <w:lang w:eastAsia="ja-JP"/>
        </w:rPr>
        <w:t>ally</w:t>
      </w:r>
      <w:r w:rsidRPr="00BA3BAD">
        <w:rPr>
          <w:rFonts w:eastAsia="SimSun"/>
          <w:lang w:eastAsia="ja-JP"/>
        </w:rPr>
        <w:t xml:space="preserve"> long terms in the stop-and-go traffic.</w:t>
      </w:r>
    </w:p>
    <w:p w14:paraId="6D2F9E39" w14:textId="77777777" w:rsidR="00AD5D5B" w:rsidRPr="00BA3BAD" w:rsidRDefault="00AD5D5B" w:rsidP="00DE5940">
      <w:pPr>
        <w:pStyle w:val="Heading4"/>
        <w:rPr>
          <w:lang w:eastAsia="ja-JP"/>
        </w:rPr>
      </w:pPr>
      <w:r w:rsidRPr="00BA3BAD">
        <w:rPr>
          <w:lang w:eastAsia="ja-JP"/>
        </w:rPr>
        <w:lastRenderedPageBreak/>
        <w:t>Inputs Arguments</w:t>
      </w:r>
    </w:p>
    <w:p w14:paraId="56D5D569" w14:textId="77777777" w:rsidR="00AD5D5B" w:rsidRPr="00BA3BAD" w:rsidRDefault="00AD5D5B" w:rsidP="00F40465">
      <w:pPr>
        <w:rPr>
          <w:rFonts w:eastAsia="SimSun"/>
          <w:lang w:eastAsia="ja-JP"/>
        </w:rPr>
      </w:pPr>
      <w:r w:rsidRPr="00BA3BAD">
        <w:rPr>
          <w:rFonts w:eastAsia="SimSun"/>
          <w:lang w:eastAsia="ja-JP"/>
        </w:rPr>
        <w:t>None.</w:t>
      </w:r>
    </w:p>
    <w:p w14:paraId="6468FBC7" w14:textId="77777777" w:rsidR="00AD5D5B" w:rsidRPr="00BA3BAD" w:rsidRDefault="00AD5D5B" w:rsidP="00DE5940">
      <w:pPr>
        <w:pStyle w:val="Heading4"/>
        <w:rPr>
          <w:lang w:eastAsia="ja-JP"/>
        </w:rPr>
      </w:pPr>
      <w:r w:rsidRPr="00BA3BAD">
        <w:rPr>
          <w:lang w:eastAsia="ja-JP"/>
        </w:rPr>
        <w:t xml:space="preserve">Output Arguments </w:t>
      </w:r>
    </w:p>
    <w:p w14:paraId="2A8FEAF2" w14:textId="77777777" w:rsidR="00AD5D5B" w:rsidRPr="00BA3BAD" w:rsidRDefault="00AD5D5B" w:rsidP="00F40465">
      <w:pPr>
        <w:rPr>
          <w:rFonts w:eastAsia="SimSun"/>
          <w:lang w:eastAsia="ja-JP"/>
        </w:rPr>
      </w:pPr>
      <w:r w:rsidRPr="00BA3BAD">
        <w:rPr>
          <w:rFonts w:eastAsia="SimSun"/>
          <w:lang w:eastAsia="ja-JP"/>
        </w:rPr>
        <w:t>Length of the subject vehicle.</w:t>
      </w:r>
    </w:p>
    <w:p w14:paraId="6E34FDBC" w14:textId="77777777" w:rsidR="00AD5D5B" w:rsidRPr="00BA3BAD" w:rsidRDefault="00AD5D5B" w:rsidP="00DE5940">
      <w:pPr>
        <w:pStyle w:val="Heading4"/>
        <w:rPr>
          <w:lang w:eastAsia="ja-JP"/>
        </w:rPr>
      </w:pPr>
      <w:r w:rsidRPr="00BA3BAD">
        <w:rPr>
          <w:lang w:eastAsia="ja-JP"/>
        </w:rPr>
        <w:t>Sub-functions</w:t>
      </w:r>
    </w:p>
    <w:p w14:paraId="01F6FB81" w14:textId="77777777" w:rsidR="00AD5D5B" w:rsidRPr="00BA3BAD" w:rsidRDefault="00AD5D5B" w:rsidP="00F40465">
      <w:pPr>
        <w:rPr>
          <w:rFonts w:eastAsia="SimSun"/>
          <w:lang w:eastAsia="ja-JP"/>
        </w:rPr>
      </w:pPr>
      <w:r w:rsidRPr="00BA3BAD">
        <w:rPr>
          <w:rFonts w:eastAsia="SimSun"/>
          <w:lang w:eastAsia="ja-JP"/>
        </w:rPr>
        <w:t>None.</w:t>
      </w:r>
    </w:p>
    <w:p w14:paraId="7B1B2E0B" w14:textId="77777777" w:rsidR="00AD5D5B" w:rsidRPr="00BA3BAD" w:rsidRDefault="00AD5D5B" w:rsidP="00F40465">
      <w:pPr>
        <w:rPr>
          <w:rFonts w:eastAsia="SimSun"/>
          <w:lang w:eastAsia="ja-JP"/>
        </w:rPr>
      </w:pPr>
    </w:p>
    <w:p w14:paraId="5CC26651" w14:textId="77777777" w:rsidR="00AD5D5B" w:rsidRPr="00BA3BAD" w:rsidRDefault="00AD5D5B" w:rsidP="00DE5940">
      <w:pPr>
        <w:pStyle w:val="Heading3"/>
      </w:pPr>
      <w:bookmarkStart w:id="168" w:name="_Toc35777942"/>
      <w:r w:rsidRPr="00BA3BAD">
        <w:t>getMAXacc</w:t>
      </w:r>
      <w:bookmarkEnd w:id="168"/>
    </w:p>
    <w:p w14:paraId="28DC07D2" w14:textId="77777777" w:rsidR="00AD5D5B" w:rsidRPr="00BA3BAD" w:rsidRDefault="00AD5D5B" w:rsidP="00DE5940">
      <w:pPr>
        <w:pStyle w:val="Heading4"/>
        <w:rPr>
          <w:lang w:eastAsia="ja-JP"/>
        </w:rPr>
      </w:pPr>
      <w:r w:rsidRPr="00BA3BAD">
        <w:rPr>
          <w:lang w:eastAsia="ja-JP"/>
        </w:rPr>
        <w:t>Syntax</w:t>
      </w:r>
    </w:p>
    <w:p w14:paraId="1C24C754" w14:textId="77777777" w:rsidR="00AD5D5B" w:rsidRPr="00BA3BAD" w:rsidRDefault="00AD5D5B" w:rsidP="00F40465">
      <w:pPr>
        <w:rPr>
          <w:rFonts w:eastAsia="SimSun"/>
          <w:lang w:eastAsia="ja-JP"/>
        </w:rPr>
      </w:pPr>
      <w:r w:rsidRPr="00BA3BAD">
        <w:rPr>
          <w:rFonts w:eastAsia="SimSun"/>
          <w:lang w:eastAsia="ja-JP"/>
        </w:rPr>
        <w:t>double myVehicleDef::getMAXacc()</w:t>
      </w:r>
    </w:p>
    <w:p w14:paraId="49FF924B" w14:textId="77777777" w:rsidR="00AD5D5B" w:rsidRPr="00BA3BAD" w:rsidRDefault="00AD5D5B" w:rsidP="00DE5940">
      <w:pPr>
        <w:pStyle w:val="Heading4"/>
        <w:rPr>
          <w:lang w:eastAsia="ja-JP"/>
        </w:rPr>
      </w:pPr>
      <w:r w:rsidRPr="00BA3BAD">
        <w:rPr>
          <w:lang w:eastAsia="ja-JP"/>
        </w:rPr>
        <w:t>Description</w:t>
      </w:r>
    </w:p>
    <w:p w14:paraId="6C9C2A99" w14:textId="77777777" w:rsidR="00AD5D5B" w:rsidRPr="00BA3BAD" w:rsidRDefault="00AD5D5B" w:rsidP="00F40465">
      <w:pPr>
        <w:rPr>
          <w:rFonts w:eastAsia="SimSun"/>
          <w:lang w:eastAsia="ja-JP"/>
        </w:rPr>
      </w:pPr>
      <w:r w:rsidRPr="00BA3BAD">
        <w:rPr>
          <w:rFonts w:eastAsia="SimSun"/>
          <w:lang w:eastAsia="ja-JP"/>
        </w:rPr>
        <w:t>This function returns the maximum acceleration capability of a subject vehicle.</w:t>
      </w:r>
    </w:p>
    <w:p w14:paraId="3E1B2A3D" w14:textId="77777777" w:rsidR="00AD5D5B" w:rsidRPr="00BA3BAD" w:rsidRDefault="00AD5D5B" w:rsidP="00DE5940">
      <w:pPr>
        <w:pStyle w:val="Heading4"/>
        <w:rPr>
          <w:lang w:eastAsia="ja-JP"/>
        </w:rPr>
      </w:pPr>
      <w:r w:rsidRPr="00BA3BAD">
        <w:rPr>
          <w:lang w:eastAsia="ja-JP"/>
        </w:rPr>
        <w:t>Inputs Arguments</w:t>
      </w:r>
    </w:p>
    <w:p w14:paraId="33304D56" w14:textId="77777777" w:rsidR="00AD5D5B" w:rsidRPr="00BA3BAD" w:rsidRDefault="00AD5D5B" w:rsidP="00F40465">
      <w:pPr>
        <w:rPr>
          <w:rFonts w:eastAsia="SimSun"/>
          <w:lang w:eastAsia="ja-JP"/>
        </w:rPr>
      </w:pPr>
      <w:r w:rsidRPr="00BA3BAD">
        <w:rPr>
          <w:rFonts w:eastAsia="SimSun"/>
          <w:lang w:eastAsia="ja-JP"/>
        </w:rPr>
        <w:t>None.</w:t>
      </w:r>
    </w:p>
    <w:p w14:paraId="5F13BAA6" w14:textId="77777777" w:rsidR="00AD5D5B" w:rsidRPr="00BA3BAD" w:rsidRDefault="00AD5D5B" w:rsidP="00DE5940">
      <w:pPr>
        <w:pStyle w:val="Heading4"/>
        <w:rPr>
          <w:lang w:eastAsia="ja-JP"/>
        </w:rPr>
      </w:pPr>
      <w:r w:rsidRPr="00BA3BAD">
        <w:rPr>
          <w:lang w:eastAsia="ja-JP"/>
        </w:rPr>
        <w:t xml:space="preserve">Output Arguments </w:t>
      </w:r>
    </w:p>
    <w:p w14:paraId="12EC6D6A" w14:textId="77777777" w:rsidR="00AD5D5B" w:rsidRPr="00BA3BAD" w:rsidRDefault="00AD5D5B" w:rsidP="00F40465">
      <w:pPr>
        <w:rPr>
          <w:rFonts w:eastAsia="SimSun"/>
          <w:lang w:eastAsia="ja-JP"/>
        </w:rPr>
      </w:pPr>
      <w:r w:rsidRPr="00BA3BAD">
        <w:rPr>
          <w:rFonts w:eastAsia="SimSun"/>
          <w:lang w:eastAsia="ja-JP"/>
        </w:rPr>
        <w:t>The maximum acceleration.</w:t>
      </w:r>
    </w:p>
    <w:p w14:paraId="132E3FB2" w14:textId="77777777" w:rsidR="00AD5D5B" w:rsidRPr="00BA3BAD" w:rsidRDefault="00AD5D5B" w:rsidP="00DE5940">
      <w:pPr>
        <w:pStyle w:val="Heading4"/>
        <w:rPr>
          <w:lang w:eastAsia="ja-JP"/>
        </w:rPr>
      </w:pPr>
      <w:r w:rsidRPr="00BA3BAD">
        <w:rPr>
          <w:lang w:eastAsia="ja-JP"/>
        </w:rPr>
        <w:t>Sub-functions</w:t>
      </w:r>
    </w:p>
    <w:p w14:paraId="704E4E60" w14:textId="77777777" w:rsidR="00AD5D5B" w:rsidRPr="00BA3BAD" w:rsidRDefault="00AD5D5B" w:rsidP="00F40465">
      <w:pPr>
        <w:rPr>
          <w:rFonts w:eastAsia="SimSun"/>
          <w:lang w:eastAsia="ja-JP"/>
        </w:rPr>
      </w:pPr>
      <w:r w:rsidRPr="00BA3BAD">
        <w:rPr>
          <w:rFonts w:eastAsia="SimSun"/>
          <w:lang w:eastAsia="ja-JP"/>
        </w:rPr>
        <w:t>None.</w:t>
      </w:r>
    </w:p>
    <w:p w14:paraId="0721BA5B" w14:textId="77777777" w:rsidR="00AD5D5B" w:rsidRPr="00BA3BAD" w:rsidRDefault="00AD5D5B" w:rsidP="0027741D">
      <w:pPr>
        <w:rPr>
          <w:rFonts w:eastAsia="SimSun"/>
          <w:lang w:eastAsia="ja-JP"/>
        </w:rPr>
      </w:pPr>
    </w:p>
    <w:p w14:paraId="33F6E3BD" w14:textId="77777777" w:rsidR="00AD5D5B" w:rsidRPr="00BA3BAD" w:rsidRDefault="00AD5D5B" w:rsidP="00DE5940">
      <w:pPr>
        <w:pStyle w:val="Heading3"/>
      </w:pPr>
      <w:bookmarkStart w:id="169" w:name="_Toc35777943"/>
      <w:r w:rsidRPr="00BA3BAD">
        <w:t>getMAXdec</w:t>
      </w:r>
      <w:bookmarkEnd w:id="169"/>
    </w:p>
    <w:p w14:paraId="218BA9B8" w14:textId="77777777" w:rsidR="00AD5D5B" w:rsidRPr="00BA3BAD" w:rsidRDefault="00AD5D5B" w:rsidP="00DE5940">
      <w:pPr>
        <w:pStyle w:val="Heading4"/>
        <w:rPr>
          <w:lang w:eastAsia="ja-JP"/>
        </w:rPr>
      </w:pPr>
      <w:r w:rsidRPr="00BA3BAD">
        <w:rPr>
          <w:lang w:eastAsia="ja-JP"/>
        </w:rPr>
        <w:t>Syntax</w:t>
      </w:r>
    </w:p>
    <w:p w14:paraId="05FACC71" w14:textId="77777777" w:rsidR="00AD5D5B" w:rsidRPr="00BA3BAD" w:rsidRDefault="00AD5D5B" w:rsidP="0027741D">
      <w:pPr>
        <w:rPr>
          <w:rFonts w:eastAsia="SimSun"/>
          <w:lang w:eastAsia="ja-JP"/>
        </w:rPr>
      </w:pPr>
      <w:r w:rsidRPr="00BA3BAD">
        <w:rPr>
          <w:rFonts w:eastAsia="SimSun"/>
          <w:lang w:eastAsia="ja-JP"/>
        </w:rPr>
        <w:t>double myVehicleDef::getMAXdec()</w:t>
      </w:r>
    </w:p>
    <w:p w14:paraId="0181C14E" w14:textId="77777777" w:rsidR="00AD5D5B" w:rsidRPr="00BA3BAD" w:rsidRDefault="00AD5D5B" w:rsidP="00DE5940">
      <w:pPr>
        <w:pStyle w:val="Heading4"/>
        <w:rPr>
          <w:lang w:eastAsia="ja-JP"/>
        </w:rPr>
      </w:pPr>
      <w:r w:rsidRPr="00BA3BAD">
        <w:rPr>
          <w:lang w:eastAsia="ja-JP"/>
        </w:rPr>
        <w:t>Description</w:t>
      </w:r>
    </w:p>
    <w:p w14:paraId="69E16DED" w14:textId="77777777" w:rsidR="00AD5D5B" w:rsidRPr="00BA3BAD" w:rsidRDefault="00AD5D5B" w:rsidP="0027741D">
      <w:pPr>
        <w:rPr>
          <w:rFonts w:eastAsia="SimSun"/>
          <w:lang w:eastAsia="ja-JP"/>
        </w:rPr>
      </w:pPr>
      <w:r w:rsidRPr="00BA3BAD">
        <w:rPr>
          <w:rFonts w:eastAsia="SimSun"/>
          <w:lang w:eastAsia="ja-JP"/>
        </w:rPr>
        <w:t>This function returns the maximum deceleration capability of a subject vehicle.</w:t>
      </w:r>
    </w:p>
    <w:p w14:paraId="08431DD4" w14:textId="77777777" w:rsidR="00AD5D5B" w:rsidRPr="00BA3BAD" w:rsidRDefault="00AD5D5B" w:rsidP="00DE5940">
      <w:pPr>
        <w:pStyle w:val="Heading4"/>
        <w:rPr>
          <w:lang w:eastAsia="ja-JP"/>
        </w:rPr>
      </w:pPr>
      <w:r w:rsidRPr="00BA3BAD">
        <w:rPr>
          <w:lang w:eastAsia="ja-JP"/>
        </w:rPr>
        <w:t>Inputs Arguments</w:t>
      </w:r>
    </w:p>
    <w:p w14:paraId="11DC0F35" w14:textId="77777777" w:rsidR="00AD5D5B" w:rsidRPr="00BA3BAD" w:rsidRDefault="00AD5D5B" w:rsidP="0027741D">
      <w:pPr>
        <w:rPr>
          <w:rFonts w:eastAsia="SimSun"/>
          <w:lang w:eastAsia="ja-JP"/>
        </w:rPr>
      </w:pPr>
      <w:r w:rsidRPr="00BA3BAD">
        <w:rPr>
          <w:rFonts w:eastAsia="SimSun"/>
          <w:lang w:eastAsia="ja-JP"/>
        </w:rPr>
        <w:t>None.</w:t>
      </w:r>
    </w:p>
    <w:p w14:paraId="424018C7" w14:textId="77777777" w:rsidR="00AD5D5B" w:rsidRPr="00BA3BAD" w:rsidRDefault="00AD5D5B" w:rsidP="00DE5940">
      <w:pPr>
        <w:pStyle w:val="Heading4"/>
        <w:rPr>
          <w:lang w:eastAsia="ja-JP"/>
        </w:rPr>
      </w:pPr>
      <w:r w:rsidRPr="00BA3BAD">
        <w:rPr>
          <w:lang w:eastAsia="ja-JP"/>
        </w:rPr>
        <w:t xml:space="preserve">Output Arguments </w:t>
      </w:r>
    </w:p>
    <w:p w14:paraId="300370CC" w14:textId="77777777" w:rsidR="00AD5D5B" w:rsidRPr="00BA3BAD" w:rsidRDefault="00AD5D5B" w:rsidP="0027741D">
      <w:pPr>
        <w:rPr>
          <w:rFonts w:eastAsia="SimSun"/>
          <w:lang w:eastAsia="ja-JP"/>
        </w:rPr>
      </w:pPr>
      <w:r w:rsidRPr="00BA3BAD">
        <w:rPr>
          <w:rFonts w:eastAsia="SimSun"/>
          <w:lang w:eastAsia="ja-JP"/>
        </w:rPr>
        <w:t>The maximum deceleration.</w:t>
      </w:r>
    </w:p>
    <w:p w14:paraId="0F0B082C" w14:textId="77777777" w:rsidR="00AD5D5B" w:rsidRPr="00BA3BAD" w:rsidRDefault="00AD5D5B" w:rsidP="00DE5940">
      <w:pPr>
        <w:pStyle w:val="Heading4"/>
        <w:rPr>
          <w:lang w:eastAsia="ja-JP"/>
        </w:rPr>
      </w:pPr>
      <w:r w:rsidRPr="00BA3BAD">
        <w:rPr>
          <w:lang w:eastAsia="ja-JP"/>
        </w:rPr>
        <w:t>Sub-functions</w:t>
      </w:r>
    </w:p>
    <w:p w14:paraId="35452D18" w14:textId="77777777" w:rsidR="00AD5D5B" w:rsidRPr="00BA3BAD" w:rsidRDefault="00AD5D5B" w:rsidP="0027741D">
      <w:pPr>
        <w:rPr>
          <w:rFonts w:eastAsia="SimSun"/>
          <w:lang w:eastAsia="ja-JP"/>
        </w:rPr>
      </w:pPr>
      <w:r w:rsidRPr="00BA3BAD">
        <w:rPr>
          <w:rFonts w:eastAsia="SimSun"/>
          <w:lang w:eastAsia="ja-JP"/>
        </w:rPr>
        <w:t>None.</w:t>
      </w:r>
    </w:p>
    <w:p w14:paraId="39DFB288" w14:textId="77777777" w:rsidR="00AD5D5B" w:rsidRPr="00BA3BAD" w:rsidRDefault="00AD5D5B" w:rsidP="0027741D">
      <w:pPr>
        <w:rPr>
          <w:rFonts w:eastAsia="SimSun"/>
          <w:lang w:eastAsia="ja-JP"/>
        </w:rPr>
      </w:pPr>
    </w:p>
    <w:p w14:paraId="55D0E9D1" w14:textId="77777777" w:rsidR="00AD5D5B" w:rsidRPr="00BA3BAD" w:rsidRDefault="00AD5D5B" w:rsidP="00DE5940">
      <w:pPr>
        <w:pStyle w:val="Heading3"/>
      </w:pPr>
      <w:bookmarkStart w:id="170" w:name="_Toc35777944"/>
      <w:r w:rsidRPr="00BA3BAD">
        <w:t>getMaxDecInSync</w:t>
      </w:r>
      <w:bookmarkEnd w:id="170"/>
    </w:p>
    <w:p w14:paraId="4AA6CBAB" w14:textId="77777777" w:rsidR="00AD5D5B" w:rsidRPr="00BA3BAD" w:rsidRDefault="00AD5D5B" w:rsidP="00DE5940">
      <w:pPr>
        <w:pStyle w:val="Heading4"/>
        <w:rPr>
          <w:lang w:eastAsia="ja-JP"/>
        </w:rPr>
      </w:pPr>
      <w:r w:rsidRPr="00BA3BAD">
        <w:rPr>
          <w:lang w:eastAsia="ja-JP"/>
        </w:rPr>
        <w:t>Syntax</w:t>
      </w:r>
    </w:p>
    <w:p w14:paraId="7BE049AA" w14:textId="77777777" w:rsidR="00AD5D5B" w:rsidRPr="00BA3BAD" w:rsidRDefault="00AD5D5B" w:rsidP="0027741D">
      <w:pPr>
        <w:rPr>
          <w:rFonts w:eastAsia="SimSun"/>
          <w:lang w:eastAsia="ja-JP"/>
        </w:rPr>
      </w:pPr>
      <w:r w:rsidRPr="00BA3BAD">
        <w:rPr>
          <w:rFonts w:eastAsia="SimSun"/>
          <w:lang w:eastAsia="ja-JP"/>
        </w:rPr>
        <w:t>double myVehicleDef::getMaxDecInSync()</w:t>
      </w:r>
    </w:p>
    <w:p w14:paraId="66770A33" w14:textId="77777777" w:rsidR="00AD5D5B" w:rsidRPr="00BA3BAD" w:rsidRDefault="00AD5D5B" w:rsidP="00DE5940">
      <w:pPr>
        <w:pStyle w:val="Heading4"/>
        <w:rPr>
          <w:lang w:eastAsia="ja-JP"/>
        </w:rPr>
      </w:pPr>
      <w:r w:rsidRPr="00BA3BAD">
        <w:rPr>
          <w:lang w:eastAsia="ja-JP"/>
        </w:rPr>
        <w:lastRenderedPageBreak/>
        <w:t>Description</w:t>
      </w:r>
    </w:p>
    <w:p w14:paraId="7FCF21B6" w14:textId="1ACAED95" w:rsidR="00AD5D5B" w:rsidRPr="00BA3BAD" w:rsidRDefault="00AD5D5B" w:rsidP="0027741D">
      <w:pPr>
        <w:rPr>
          <w:rFonts w:eastAsia="SimSun"/>
          <w:lang w:eastAsia="ja-JP"/>
        </w:rPr>
      </w:pPr>
      <w:r w:rsidRPr="00BA3BAD">
        <w:rPr>
          <w:rFonts w:eastAsia="SimSun"/>
          <w:lang w:eastAsia="ja-JP"/>
        </w:rPr>
        <w:t xml:space="preserve">This function gets the maximum deceleration </w:t>
      </w:r>
      <w:r w:rsidR="002D60E9">
        <w:rPr>
          <w:rFonts w:eastAsia="SimSun"/>
          <w:lang w:eastAsia="ja-JP"/>
        </w:rPr>
        <w:t xml:space="preserve">that </w:t>
      </w:r>
      <w:r w:rsidRPr="00BA3BAD">
        <w:rPr>
          <w:rFonts w:eastAsia="SimSun"/>
          <w:lang w:eastAsia="ja-JP"/>
        </w:rPr>
        <w:t>a subject driver is willing to apply during speed synchronization CF.</w:t>
      </w:r>
    </w:p>
    <w:p w14:paraId="484D457E" w14:textId="77777777" w:rsidR="00AD5D5B" w:rsidRPr="00BA3BAD" w:rsidRDefault="00AD5D5B" w:rsidP="00DE5940">
      <w:pPr>
        <w:pStyle w:val="Heading4"/>
        <w:rPr>
          <w:lang w:eastAsia="ja-JP"/>
        </w:rPr>
      </w:pPr>
      <w:r w:rsidRPr="00BA3BAD">
        <w:rPr>
          <w:lang w:eastAsia="ja-JP"/>
        </w:rPr>
        <w:t>Inputs Arguments</w:t>
      </w:r>
    </w:p>
    <w:p w14:paraId="576FCEB6" w14:textId="77777777" w:rsidR="00AD5D5B" w:rsidRPr="00BA3BAD" w:rsidRDefault="00AD5D5B" w:rsidP="0027741D">
      <w:pPr>
        <w:rPr>
          <w:rFonts w:eastAsia="SimSun"/>
          <w:lang w:eastAsia="ja-JP"/>
        </w:rPr>
      </w:pPr>
      <w:r w:rsidRPr="00BA3BAD">
        <w:rPr>
          <w:rFonts w:eastAsia="SimSun"/>
          <w:lang w:eastAsia="ja-JP"/>
        </w:rPr>
        <w:t>None.</w:t>
      </w:r>
    </w:p>
    <w:p w14:paraId="7759F115" w14:textId="77777777" w:rsidR="00AD5D5B" w:rsidRPr="00BA3BAD" w:rsidRDefault="00AD5D5B" w:rsidP="00DE5940">
      <w:pPr>
        <w:pStyle w:val="Heading4"/>
        <w:rPr>
          <w:lang w:eastAsia="ja-JP"/>
        </w:rPr>
      </w:pPr>
      <w:r w:rsidRPr="00BA3BAD">
        <w:rPr>
          <w:lang w:eastAsia="ja-JP"/>
        </w:rPr>
        <w:t xml:space="preserve">Output Arguments </w:t>
      </w:r>
    </w:p>
    <w:p w14:paraId="5082B215" w14:textId="77777777" w:rsidR="00AD5D5B" w:rsidRPr="00BA3BAD" w:rsidRDefault="00AD5D5B" w:rsidP="0027741D">
      <w:pPr>
        <w:rPr>
          <w:rFonts w:eastAsia="SimSun"/>
          <w:lang w:eastAsia="ja-JP"/>
        </w:rPr>
      </w:pPr>
      <w:r w:rsidRPr="00BA3BAD">
        <w:rPr>
          <w:rFonts w:eastAsia="SimSun"/>
          <w:lang w:eastAsia="ja-JP"/>
        </w:rPr>
        <w:t>Maximum deceleration.</w:t>
      </w:r>
    </w:p>
    <w:p w14:paraId="40F6A86B" w14:textId="77777777" w:rsidR="00AD5D5B" w:rsidRPr="00BA3BAD" w:rsidRDefault="00AD5D5B" w:rsidP="00DE5940">
      <w:pPr>
        <w:pStyle w:val="Heading4"/>
        <w:rPr>
          <w:lang w:eastAsia="ja-JP"/>
        </w:rPr>
      </w:pPr>
      <w:r w:rsidRPr="00BA3BAD">
        <w:rPr>
          <w:lang w:eastAsia="ja-JP"/>
        </w:rPr>
        <w:t>Sub-functions</w:t>
      </w:r>
    </w:p>
    <w:p w14:paraId="51A7F413" w14:textId="77777777" w:rsidR="00AD5D5B" w:rsidRPr="00BA3BAD" w:rsidRDefault="00AD5D5B" w:rsidP="0027741D">
      <w:pPr>
        <w:rPr>
          <w:rFonts w:eastAsia="SimSun"/>
          <w:lang w:eastAsia="ja-JP"/>
        </w:rPr>
      </w:pPr>
      <w:r w:rsidRPr="00BA3BAD">
        <w:rPr>
          <w:rFonts w:eastAsia="SimSun"/>
          <w:lang w:eastAsia="ja-JP"/>
        </w:rPr>
        <w:t>None.</w:t>
      </w:r>
    </w:p>
    <w:p w14:paraId="334B69A0" w14:textId="77777777" w:rsidR="00AD5D5B" w:rsidRPr="00BA3BAD" w:rsidRDefault="00AD5D5B" w:rsidP="002D60E9">
      <w:pPr>
        <w:rPr>
          <w:rFonts w:eastAsia="SimSun"/>
          <w:lang w:eastAsia="ja-JP"/>
        </w:rPr>
      </w:pPr>
    </w:p>
    <w:p w14:paraId="6F1FE81A" w14:textId="77777777" w:rsidR="00AD5D5B" w:rsidRPr="00BA3BAD" w:rsidRDefault="00AD5D5B" w:rsidP="00DE5940">
      <w:pPr>
        <w:pStyle w:val="Heading3"/>
      </w:pPr>
      <w:bookmarkStart w:id="171" w:name="_Toc35777945"/>
      <w:r w:rsidRPr="00BA3BAD">
        <w:t>getMinTimeBtwLcs4DLC</w:t>
      </w:r>
      <w:bookmarkEnd w:id="171"/>
    </w:p>
    <w:p w14:paraId="36182A80" w14:textId="77777777" w:rsidR="00AD5D5B" w:rsidRPr="00BA3BAD" w:rsidRDefault="00AD5D5B" w:rsidP="00DE5940">
      <w:pPr>
        <w:pStyle w:val="Heading4"/>
        <w:rPr>
          <w:lang w:eastAsia="ja-JP"/>
        </w:rPr>
      </w:pPr>
      <w:r w:rsidRPr="00BA3BAD">
        <w:rPr>
          <w:lang w:eastAsia="ja-JP"/>
        </w:rPr>
        <w:t>Syntax</w:t>
      </w:r>
    </w:p>
    <w:p w14:paraId="5823507B" w14:textId="77777777" w:rsidR="00AD5D5B" w:rsidRPr="00BA3BAD" w:rsidRDefault="00AD5D5B" w:rsidP="008D5D25">
      <w:pPr>
        <w:rPr>
          <w:rFonts w:eastAsia="SimSun"/>
          <w:lang w:eastAsia="ja-JP"/>
        </w:rPr>
      </w:pPr>
      <w:r w:rsidRPr="00BA3BAD">
        <w:rPr>
          <w:rFonts w:eastAsia="SimSun"/>
          <w:lang w:eastAsia="ja-JP"/>
        </w:rPr>
        <w:t>double myVehicleDef::getMinTimeBtwLcs4DLC()</w:t>
      </w:r>
    </w:p>
    <w:p w14:paraId="5DD372AC" w14:textId="77777777" w:rsidR="00AD5D5B" w:rsidRPr="00BA3BAD" w:rsidRDefault="00AD5D5B" w:rsidP="00DE5940">
      <w:pPr>
        <w:pStyle w:val="Heading4"/>
        <w:rPr>
          <w:lang w:eastAsia="ja-JP"/>
        </w:rPr>
      </w:pPr>
      <w:r w:rsidRPr="00BA3BAD">
        <w:rPr>
          <w:lang w:eastAsia="ja-JP"/>
        </w:rPr>
        <w:t>Description</w:t>
      </w:r>
    </w:p>
    <w:p w14:paraId="13E31138" w14:textId="77777777" w:rsidR="00AD5D5B" w:rsidRPr="00BA3BAD" w:rsidRDefault="00AD5D5B" w:rsidP="008D5D25">
      <w:pPr>
        <w:rPr>
          <w:rFonts w:eastAsia="SimSun"/>
          <w:lang w:eastAsia="ja-JP"/>
        </w:rPr>
      </w:pPr>
      <w:r w:rsidRPr="00BA3BAD">
        <w:rPr>
          <w:rFonts w:eastAsia="SimSun"/>
          <w:lang w:eastAsia="ja-JP"/>
        </w:rPr>
        <w:t>This function gets the minimum time a subject driver should wait between two discretionary lane changes.</w:t>
      </w:r>
    </w:p>
    <w:p w14:paraId="091857EE" w14:textId="77777777" w:rsidR="00AD5D5B" w:rsidRPr="00BA3BAD" w:rsidRDefault="00AD5D5B" w:rsidP="00DE5940">
      <w:pPr>
        <w:pStyle w:val="Heading4"/>
        <w:rPr>
          <w:lang w:eastAsia="ja-JP"/>
        </w:rPr>
      </w:pPr>
      <w:r w:rsidRPr="00BA3BAD">
        <w:rPr>
          <w:lang w:eastAsia="ja-JP"/>
        </w:rPr>
        <w:t>Inputs Arguments</w:t>
      </w:r>
    </w:p>
    <w:p w14:paraId="05F1FCFD" w14:textId="77777777" w:rsidR="00AD5D5B" w:rsidRPr="00BA3BAD" w:rsidRDefault="00AD5D5B" w:rsidP="008D5D25">
      <w:pPr>
        <w:rPr>
          <w:rFonts w:eastAsia="SimSun"/>
          <w:lang w:eastAsia="ja-JP"/>
        </w:rPr>
      </w:pPr>
      <w:r w:rsidRPr="00BA3BAD">
        <w:rPr>
          <w:rFonts w:eastAsia="SimSun"/>
          <w:lang w:eastAsia="ja-JP"/>
        </w:rPr>
        <w:t>None.</w:t>
      </w:r>
    </w:p>
    <w:p w14:paraId="2F8319E1" w14:textId="77777777" w:rsidR="00AD5D5B" w:rsidRPr="00BA3BAD" w:rsidRDefault="00AD5D5B" w:rsidP="00DE5940">
      <w:pPr>
        <w:pStyle w:val="Heading4"/>
        <w:rPr>
          <w:lang w:eastAsia="ja-JP"/>
        </w:rPr>
      </w:pPr>
      <w:r w:rsidRPr="00BA3BAD">
        <w:rPr>
          <w:lang w:eastAsia="ja-JP"/>
        </w:rPr>
        <w:t xml:space="preserve">Output Arguments </w:t>
      </w:r>
    </w:p>
    <w:p w14:paraId="53848768" w14:textId="77777777" w:rsidR="00AD5D5B" w:rsidRPr="00BA3BAD" w:rsidRDefault="00AD5D5B" w:rsidP="008D5D25">
      <w:pPr>
        <w:rPr>
          <w:rFonts w:eastAsia="SimSun"/>
          <w:lang w:eastAsia="ja-JP"/>
        </w:rPr>
      </w:pPr>
      <w:r w:rsidRPr="00BA3BAD">
        <w:rPr>
          <w:rFonts w:eastAsia="SimSun"/>
          <w:lang w:eastAsia="ja-JP"/>
        </w:rPr>
        <w:t>Minimum time between two discretionary lane changes.</w:t>
      </w:r>
    </w:p>
    <w:p w14:paraId="1E4B833D" w14:textId="77777777" w:rsidR="00AD5D5B" w:rsidRPr="00BA3BAD" w:rsidRDefault="00AD5D5B" w:rsidP="00DE5940">
      <w:pPr>
        <w:pStyle w:val="Heading4"/>
        <w:rPr>
          <w:lang w:eastAsia="ja-JP"/>
        </w:rPr>
      </w:pPr>
      <w:r w:rsidRPr="00BA3BAD">
        <w:rPr>
          <w:lang w:eastAsia="ja-JP"/>
        </w:rPr>
        <w:t>Sub-functions</w:t>
      </w:r>
    </w:p>
    <w:p w14:paraId="51F6888F" w14:textId="77777777" w:rsidR="00AD5D5B" w:rsidRPr="00BA3BAD" w:rsidRDefault="00AD5D5B" w:rsidP="008D5D25">
      <w:pPr>
        <w:rPr>
          <w:rFonts w:eastAsia="SimSun"/>
          <w:lang w:eastAsia="ja-JP"/>
        </w:rPr>
      </w:pPr>
      <w:r w:rsidRPr="00BA3BAD">
        <w:rPr>
          <w:rFonts w:eastAsia="SimSun"/>
          <w:lang w:eastAsia="ja-JP"/>
        </w:rPr>
        <w:t>None.</w:t>
      </w:r>
    </w:p>
    <w:p w14:paraId="79E1C823" w14:textId="77777777" w:rsidR="00AD5D5B" w:rsidRPr="00BA3BAD" w:rsidRDefault="00AD5D5B" w:rsidP="008D5D25">
      <w:pPr>
        <w:rPr>
          <w:rFonts w:eastAsia="SimSun"/>
          <w:lang w:eastAsia="ja-JP"/>
        </w:rPr>
      </w:pPr>
    </w:p>
    <w:p w14:paraId="65C7E006" w14:textId="77777777" w:rsidR="00AD5D5B" w:rsidRPr="00BA3BAD" w:rsidRDefault="00AD5D5B" w:rsidP="00DE5940">
      <w:pPr>
        <w:pStyle w:val="Heading3"/>
      </w:pPr>
      <w:bookmarkStart w:id="172" w:name="_Toc35777946"/>
      <w:r w:rsidRPr="00BA3BAD">
        <w:t>getNextSectionRampType</w:t>
      </w:r>
      <w:bookmarkEnd w:id="172"/>
    </w:p>
    <w:p w14:paraId="3FEA2304" w14:textId="77777777" w:rsidR="00AD5D5B" w:rsidRPr="00BA3BAD" w:rsidRDefault="00AD5D5B" w:rsidP="00DE5940">
      <w:pPr>
        <w:pStyle w:val="Heading4"/>
        <w:rPr>
          <w:lang w:eastAsia="ja-JP"/>
        </w:rPr>
      </w:pPr>
      <w:r w:rsidRPr="00BA3BAD">
        <w:rPr>
          <w:lang w:eastAsia="ja-JP"/>
        </w:rPr>
        <w:t>Syntax</w:t>
      </w:r>
    </w:p>
    <w:p w14:paraId="144E2C51" w14:textId="77777777" w:rsidR="00AD5D5B" w:rsidRPr="00BA3BAD" w:rsidRDefault="00AD5D5B" w:rsidP="008D5D25">
      <w:pPr>
        <w:rPr>
          <w:rFonts w:eastAsia="SimSun"/>
          <w:lang w:eastAsia="ja-JP"/>
        </w:rPr>
      </w:pPr>
      <w:r w:rsidRPr="00BA3BAD">
        <w:rPr>
          <w:rFonts w:eastAsia="SimSun"/>
          <w:lang w:eastAsia="ja-JP"/>
        </w:rPr>
        <w:t>int myVehicleDef::getNextSectionRampType (int&amp; next_sec_center_lanes)</w:t>
      </w:r>
    </w:p>
    <w:p w14:paraId="1606ED6E" w14:textId="77777777" w:rsidR="00AD5D5B" w:rsidRPr="00BA3BAD" w:rsidRDefault="00AD5D5B" w:rsidP="00DE5940">
      <w:pPr>
        <w:pStyle w:val="Heading4"/>
        <w:rPr>
          <w:lang w:eastAsia="ja-JP"/>
        </w:rPr>
      </w:pPr>
      <w:r w:rsidRPr="00BA3BAD">
        <w:rPr>
          <w:lang w:eastAsia="ja-JP"/>
        </w:rPr>
        <w:t>Description</w:t>
      </w:r>
    </w:p>
    <w:p w14:paraId="22CF4BD0" w14:textId="77777777" w:rsidR="00AD5D5B" w:rsidRPr="00BA3BAD" w:rsidRDefault="00AD5D5B" w:rsidP="008D5D25">
      <w:pPr>
        <w:rPr>
          <w:rFonts w:eastAsia="SimSun"/>
          <w:lang w:eastAsia="ja-JP"/>
        </w:rPr>
      </w:pPr>
      <w:r w:rsidRPr="00BA3BAD">
        <w:rPr>
          <w:rFonts w:eastAsia="SimSun"/>
          <w:lang w:eastAsia="ja-JP"/>
        </w:rPr>
        <w:t>This function determines if there is a ramp in the next section of a subject vehicle’s route.</w:t>
      </w:r>
    </w:p>
    <w:p w14:paraId="059C1C8B" w14:textId="77777777" w:rsidR="00AD5D5B" w:rsidRPr="00BA3BAD" w:rsidRDefault="00AD5D5B" w:rsidP="00DE5940">
      <w:pPr>
        <w:pStyle w:val="Heading4"/>
        <w:rPr>
          <w:lang w:eastAsia="ja-JP"/>
        </w:rPr>
      </w:pPr>
      <w:r w:rsidRPr="00BA3BAD">
        <w:rPr>
          <w:lang w:eastAsia="ja-JP"/>
        </w:rPr>
        <w:t>Inputs Arguments</w:t>
      </w:r>
    </w:p>
    <w:p w14:paraId="50FFB9E4" w14:textId="77777777" w:rsidR="00AD5D5B" w:rsidRPr="00BA3BAD" w:rsidRDefault="00AD5D5B" w:rsidP="008D5D25">
      <w:pPr>
        <w:rPr>
          <w:rFonts w:eastAsia="SimSun"/>
          <w:lang w:eastAsia="ja-JP"/>
        </w:rPr>
      </w:pPr>
      <w:r w:rsidRPr="00BA3BAD">
        <w:rPr>
          <w:rFonts w:eastAsia="SimSun"/>
          <w:lang w:eastAsia="ja-JP"/>
        </w:rPr>
        <w:t>next_sec_center_lanes: to store the number of freeway center lanes (e.g., lanes for freeway mainline traffic, not for on/off-ramps) of the next section.</w:t>
      </w:r>
    </w:p>
    <w:p w14:paraId="7D8B3EE9" w14:textId="77777777" w:rsidR="00AD5D5B" w:rsidRPr="00BA3BAD" w:rsidRDefault="00AD5D5B" w:rsidP="00DE5940">
      <w:pPr>
        <w:pStyle w:val="Heading4"/>
        <w:rPr>
          <w:lang w:eastAsia="ja-JP"/>
        </w:rPr>
      </w:pPr>
      <w:r w:rsidRPr="00BA3BAD">
        <w:rPr>
          <w:lang w:eastAsia="ja-JP"/>
        </w:rPr>
        <w:t xml:space="preserve">Output Arguments </w:t>
      </w:r>
    </w:p>
    <w:p w14:paraId="6C0BDE84" w14:textId="5FE42916" w:rsidR="008D5D25" w:rsidRDefault="00AD5D5B" w:rsidP="008D5D25">
      <w:pPr>
        <w:rPr>
          <w:rFonts w:eastAsia="SimSun"/>
          <w:lang w:eastAsia="ja-JP"/>
        </w:rPr>
      </w:pPr>
      <w:r w:rsidRPr="00BA3BAD">
        <w:rPr>
          <w:rFonts w:eastAsia="SimSun"/>
          <w:lang w:eastAsia="ja-JP"/>
        </w:rPr>
        <w:t>0</w:t>
      </w:r>
      <w:r w:rsidR="008D5D25">
        <w:rPr>
          <w:rFonts w:eastAsia="SimSun"/>
          <w:lang w:eastAsia="ja-JP"/>
        </w:rPr>
        <w:t xml:space="preserve">: </w:t>
      </w:r>
      <w:r w:rsidRPr="00BA3BAD">
        <w:rPr>
          <w:rFonts w:eastAsia="SimSun"/>
          <w:lang w:eastAsia="ja-JP"/>
        </w:rPr>
        <w:t>no ramp</w:t>
      </w:r>
      <w:r w:rsidR="008D5D25">
        <w:rPr>
          <w:rFonts w:eastAsia="SimSun"/>
          <w:lang w:eastAsia="ja-JP"/>
        </w:rPr>
        <w:t>.</w:t>
      </w:r>
      <w:r w:rsidRPr="00BA3BAD">
        <w:rPr>
          <w:rFonts w:eastAsia="SimSun"/>
          <w:lang w:eastAsia="ja-JP"/>
        </w:rPr>
        <w:t xml:space="preserve"> </w:t>
      </w:r>
    </w:p>
    <w:p w14:paraId="48133734" w14:textId="77777777" w:rsidR="008D5D25" w:rsidRDefault="008D5D25" w:rsidP="008D5D25">
      <w:pPr>
        <w:rPr>
          <w:rFonts w:eastAsia="SimSun"/>
          <w:lang w:eastAsia="ja-JP"/>
        </w:rPr>
      </w:pPr>
    </w:p>
    <w:p w14:paraId="6FD82DD3" w14:textId="4F090D74" w:rsidR="008D5D25" w:rsidRDefault="00AD5D5B" w:rsidP="008D5D25">
      <w:pPr>
        <w:rPr>
          <w:rFonts w:eastAsia="SimSun"/>
          <w:lang w:eastAsia="ja-JP"/>
        </w:rPr>
      </w:pPr>
      <w:r w:rsidRPr="00BA3BAD">
        <w:rPr>
          <w:rFonts w:eastAsia="SimSun"/>
          <w:lang w:eastAsia="ja-JP"/>
        </w:rPr>
        <w:t>1</w:t>
      </w:r>
      <w:r w:rsidR="008D5D25">
        <w:rPr>
          <w:rFonts w:eastAsia="SimSun"/>
          <w:lang w:eastAsia="ja-JP"/>
        </w:rPr>
        <w:t xml:space="preserve">: </w:t>
      </w:r>
      <w:r w:rsidRPr="00BA3BAD">
        <w:rPr>
          <w:rFonts w:eastAsia="SimSun"/>
          <w:lang w:eastAsia="ja-JP"/>
        </w:rPr>
        <w:t>with on-ramp</w:t>
      </w:r>
      <w:r w:rsidR="008D5D25">
        <w:rPr>
          <w:rFonts w:eastAsia="SimSun"/>
          <w:lang w:eastAsia="ja-JP"/>
        </w:rPr>
        <w:t>.</w:t>
      </w:r>
    </w:p>
    <w:p w14:paraId="2CFBF47F" w14:textId="77777777" w:rsidR="008D5D25" w:rsidRDefault="008D5D25" w:rsidP="008D5D25">
      <w:pPr>
        <w:rPr>
          <w:rFonts w:eastAsia="SimSun"/>
          <w:lang w:eastAsia="ja-JP"/>
        </w:rPr>
      </w:pPr>
    </w:p>
    <w:p w14:paraId="61F95DBD" w14:textId="6278C949" w:rsidR="00AD5D5B" w:rsidRPr="00BA3BAD" w:rsidRDefault="00AD5D5B" w:rsidP="008D5D25">
      <w:pPr>
        <w:rPr>
          <w:rFonts w:eastAsia="SimSun"/>
          <w:lang w:eastAsia="ja-JP"/>
        </w:rPr>
      </w:pPr>
      <w:r w:rsidRPr="00BA3BAD">
        <w:rPr>
          <w:rFonts w:eastAsia="SimSun"/>
          <w:lang w:eastAsia="ja-JP"/>
        </w:rPr>
        <w:t>2</w:t>
      </w:r>
      <w:r w:rsidR="008D5D25">
        <w:rPr>
          <w:rFonts w:eastAsia="SimSun"/>
          <w:lang w:eastAsia="ja-JP"/>
        </w:rPr>
        <w:t xml:space="preserve">: </w:t>
      </w:r>
      <w:r w:rsidRPr="00BA3BAD">
        <w:rPr>
          <w:rFonts w:eastAsia="SimSun"/>
          <w:lang w:eastAsia="ja-JP"/>
        </w:rPr>
        <w:t>with off-ramp.</w:t>
      </w:r>
    </w:p>
    <w:p w14:paraId="368E077C" w14:textId="77777777" w:rsidR="00AD5D5B" w:rsidRPr="00BA3BAD" w:rsidRDefault="00AD5D5B" w:rsidP="00DE5940">
      <w:pPr>
        <w:pStyle w:val="Heading4"/>
        <w:rPr>
          <w:lang w:eastAsia="ja-JP"/>
        </w:rPr>
      </w:pPr>
      <w:r w:rsidRPr="00BA3BAD">
        <w:rPr>
          <w:lang w:eastAsia="ja-JP"/>
        </w:rPr>
        <w:t>Sub-functions</w:t>
      </w:r>
    </w:p>
    <w:p w14:paraId="01C1E223" w14:textId="77777777" w:rsidR="00AD5D5B" w:rsidRPr="00BA3BAD" w:rsidRDefault="00AD5D5B" w:rsidP="008D5D25">
      <w:pPr>
        <w:rPr>
          <w:rFonts w:eastAsia="SimSun"/>
          <w:lang w:eastAsia="ja-JP"/>
        </w:rPr>
      </w:pPr>
      <w:r w:rsidRPr="00BA3BAD">
        <w:rPr>
          <w:rFonts w:eastAsia="SimSun"/>
          <w:lang w:eastAsia="ja-JP"/>
        </w:rPr>
        <w:t>None.</w:t>
      </w:r>
    </w:p>
    <w:p w14:paraId="060D1423" w14:textId="77777777" w:rsidR="00AD5D5B" w:rsidRPr="00BA3BAD" w:rsidRDefault="00AD5D5B" w:rsidP="00B17A02">
      <w:pPr>
        <w:rPr>
          <w:rFonts w:eastAsia="SimSun"/>
          <w:lang w:eastAsia="ja-JP"/>
        </w:rPr>
      </w:pPr>
    </w:p>
    <w:p w14:paraId="3ECA37C4" w14:textId="77777777" w:rsidR="00AD5D5B" w:rsidRPr="00BA3BAD" w:rsidRDefault="00AD5D5B" w:rsidP="00DE5940">
      <w:pPr>
        <w:pStyle w:val="Heading3"/>
      </w:pPr>
      <w:bookmarkStart w:id="173" w:name="_Toc35777947"/>
      <w:r w:rsidRPr="00BA3BAD">
        <w:t>GetOnAccLaneFlow</w:t>
      </w:r>
      <w:bookmarkEnd w:id="173"/>
    </w:p>
    <w:p w14:paraId="6ECA3BBF" w14:textId="77777777" w:rsidR="00AD5D5B" w:rsidRPr="00BA3BAD" w:rsidRDefault="00AD5D5B" w:rsidP="00DE5940">
      <w:pPr>
        <w:pStyle w:val="Heading4"/>
        <w:rPr>
          <w:lang w:eastAsia="ja-JP"/>
        </w:rPr>
      </w:pPr>
      <w:r w:rsidRPr="00BA3BAD">
        <w:rPr>
          <w:lang w:eastAsia="ja-JP"/>
        </w:rPr>
        <w:t>Syntax</w:t>
      </w:r>
    </w:p>
    <w:p w14:paraId="5F631255" w14:textId="77777777" w:rsidR="00AD5D5B" w:rsidRPr="00BA3BAD" w:rsidRDefault="00AD5D5B" w:rsidP="00B17A02">
      <w:pPr>
        <w:rPr>
          <w:rFonts w:eastAsia="SimSun"/>
          <w:lang w:eastAsia="ja-JP"/>
        </w:rPr>
      </w:pPr>
      <w:r w:rsidRPr="00BA3BAD">
        <w:rPr>
          <w:rFonts w:eastAsia="SimSun"/>
          <w:lang w:eastAsia="ja-JP"/>
        </w:rPr>
        <w:t>int myVehicleDef::GetOnAccLaneFlow(int next_sec)</w:t>
      </w:r>
    </w:p>
    <w:p w14:paraId="76C34222" w14:textId="77777777" w:rsidR="00AD5D5B" w:rsidRPr="00BA3BAD" w:rsidRDefault="00AD5D5B" w:rsidP="00DE5940">
      <w:pPr>
        <w:pStyle w:val="Heading4"/>
        <w:rPr>
          <w:lang w:eastAsia="ja-JP"/>
        </w:rPr>
      </w:pPr>
      <w:r w:rsidRPr="00BA3BAD">
        <w:rPr>
          <w:lang w:eastAsia="ja-JP"/>
        </w:rPr>
        <w:t>Description</w:t>
      </w:r>
    </w:p>
    <w:p w14:paraId="3BCD0AD6" w14:textId="77777777" w:rsidR="00AD5D5B" w:rsidRPr="00BA3BAD" w:rsidRDefault="00AD5D5B" w:rsidP="00B17A02">
      <w:pPr>
        <w:rPr>
          <w:rFonts w:eastAsia="SimSun"/>
          <w:lang w:eastAsia="ja-JP"/>
        </w:rPr>
      </w:pPr>
      <w:r w:rsidRPr="00BA3BAD">
        <w:rPr>
          <w:rFonts w:eastAsia="SimSun"/>
          <w:lang w:eastAsia="ja-JP"/>
        </w:rPr>
        <w:t>This function obtains the number of vehicles on a user-specified acceleration lane.</w:t>
      </w:r>
    </w:p>
    <w:p w14:paraId="44259094" w14:textId="77777777" w:rsidR="00AD5D5B" w:rsidRPr="00BA3BAD" w:rsidRDefault="00AD5D5B" w:rsidP="00DE5940">
      <w:pPr>
        <w:pStyle w:val="Heading4"/>
        <w:rPr>
          <w:lang w:eastAsia="ja-JP"/>
        </w:rPr>
      </w:pPr>
      <w:r w:rsidRPr="00BA3BAD">
        <w:rPr>
          <w:lang w:eastAsia="ja-JP"/>
        </w:rPr>
        <w:t>Inputs Arguments</w:t>
      </w:r>
    </w:p>
    <w:p w14:paraId="702859A0" w14:textId="77777777" w:rsidR="00AD5D5B" w:rsidRPr="00BA3BAD" w:rsidRDefault="00AD5D5B" w:rsidP="00B17A02">
      <w:pPr>
        <w:rPr>
          <w:rFonts w:eastAsia="SimSun"/>
          <w:lang w:eastAsia="ja-JP"/>
        </w:rPr>
      </w:pPr>
      <w:r w:rsidRPr="00BA3BAD">
        <w:rPr>
          <w:rFonts w:eastAsia="SimSun"/>
          <w:lang w:eastAsia="ja-JP"/>
        </w:rPr>
        <w:t>next_sec: ID of the section that contains the acceleration lane.</w:t>
      </w:r>
    </w:p>
    <w:p w14:paraId="5703437D" w14:textId="77777777" w:rsidR="00AD5D5B" w:rsidRPr="00BA3BAD" w:rsidRDefault="00AD5D5B" w:rsidP="00DE5940">
      <w:pPr>
        <w:pStyle w:val="Heading4"/>
        <w:rPr>
          <w:lang w:eastAsia="ja-JP"/>
        </w:rPr>
      </w:pPr>
      <w:r w:rsidRPr="00BA3BAD">
        <w:rPr>
          <w:lang w:eastAsia="ja-JP"/>
        </w:rPr>
        <w:t xml:space="preserve">Output Arguments </w:t>
      </w:r>
    </w:p>
    <w:p w14:paraId="3340EFB2" w14:textId="77777777" w:rsidR="00AD5D5B" w:rsidRPr="00BA3BAD" w:rsidRDefault="00AD5D5B" w:rsidP="00B17A02">
      <w:pPr>
        <w:rPr>
          <w:rFonts w:eastAsia="SimSun"/>
          <w:lang w:eastAsia="ja-JP"/>
        </w:rPr>
      </w:pPr>
      <w:r w:rsidRPr="00BA3BAD">
        <w:rPr>
          <w:rFonts w:eastAsia="SimSun"/>
          <w:lang w:eastAsia="ja-JP"/>
        </w:rPr>
        <w:t>Number of vehicles in the concerned acceleration lane.</w:t>
      </w:r>
    </w:p>
    <w:p w14:paraId="5D385EF9" w14:textId="77777777" w:rsidR="00AD5D5B" w:rsidRPr="00BA3BAD" w:rsidRDefault="00AD5D5B" w:rsidP="00DE5940">
      <w:pPr>
        <w:pStyle w:val="Heading4"/>
        <w:rPr>
          <w:lang w:eastAsia="ja-JP"/>
        </w:rPr>
      </w:pPr>
      <w:r w:rsidRPr="00BA3BAD">
        <w:rPr>
          <w:lang w:eastAsia="ja-JP"/>
        </w:rPr>
        <w:t>Sub-functions</w:t>
      </w:r>
    </w:p>
    <w:p w14:paraId="56A05218" w14:textId="77777777" w:rsidR="00AD5D5B" w:rsidRPr="00BA3BAD" w:rsidRDefault="00AD5D5B" w:rsidP="00B17A02">
      <w:pPr>
        <w:rPr>
          <w:rFonts w:eastAsia="SimSun"/>
          <w:lang w:eastAsia="ja-JP"/>
        </w:rPr>
      </w:pPr>
      <w:r w:rsidRPr="00BA3BAD">
        <w:rPr>
          <w:rFonts w:eastAsia="SimSun"/>
          <w:lang w:eastAsia="ja-JP"/>
        </w:rPr>
        <w:t>None.</w:t>
      </w:r>
    </w:p>
    <w:p w14:paraId="5F7A422D" w14:textId="77777777" w:rsidR="00AD5D5B" w:rsidRPr="00BA3BAD" w:rsidRDefault="00AD5D5B" w:rsidP="00B17A02">
      <w:pPr>
        <w:rPr>
          <w:rFonts w:eastAsia="SimSun"/>
          <w:lang w:eastAsia="ja-JP"/>
        </w:rPr>
      </w:pPr>
    </w:p>
    <w:p w14:paraId="7049A1EB" w14:textId="77777777" w:rsidR="00AD5D5B" w:rsidRPr="00BA3BAD" w:rsidRDefault="00AD5D5B" w:rsidP="00DE5940">
      <w:pPr>
        <w:pStyle w:val="Heading3"/>
      </w:pPr>
      <w:bookmarkStart w:id="174" w:name="_Toc35777948"/>
      <w:r w:rsidRPr="00BA3BAD">
        <w:t>getOnRampVehCount</w:t>
      </w:r>
      <w:bookmarkEnd w:id="174"/>
    </w:p>
    <w:p w14:paraId="53D5B1F3" w14:textId="77777777" w:rsidR="00AD5D5B" w:rsidRPr="00BA3BAD" w:rsidRDefault="00AD5D5B" w:rsidP="00DE5940">
      <w:pPr>
        <w:pStyle w:val="Heading4"/>
        <w:rPr>
          <w:lang w:eastAsia="ja-JP"/>
        </w:rPr>
      </w:pPr>
      <w:r w:rsidRPr="00BA3BAD">
        <w:rPr>
          <w:lang w:eastAsia="ja-JP"/>
        </w:rPr>
        <w:t>Syntax</w:t>
      </w:r>
    </w:p>
    <w:p w14:paraId="4818A19A" w14:textId="77777777" w:rsidR="00AD5D5B" w:rsidRPr="00BA3BAD" w:rsidRDefault="00AD5D5B" w:rsidP="00B17A02">
      <w:pPr>
        <w:rPr>
          <w:rFonts w:eastAsia="SimSun"/>
          <w:lang w:eastAsia="ja-JP"/>
        </w:rPr>
      </w:pPr>
      <w:r w:rsidRPr="00BA3BAD">
        <w:rPr>
          <w:rFonts w:eastAsia="SimSun"/>
          <w:lang w:eastAsia="ja-JP"/>
        </w:rPr>
        <w:t>int myVehicleDef:: getOnRampVehCount(int next_sec, double *ramp_length)</w:t>
      </w:r>
    </w:p>
    <w:p w14:paraId="73FC611E" w14:textId="77777777" w:rsidR="00AD5D5B" w:rsidRPr="00BA3BAD" w:rsidRDefault="00AD5D5B" w:rsidP="00DE5940">
      <w:pPr>
        <w:pStyle w:val="Heading4"/>
        <w:rPr>
          <w:lang w:eastAsia="ja-JP"/>
        </w:rPr>
      </w:pPr>
      <w:r w:rsidRPr="00BA3BAD">
        <w:rPr>
          <w:lang w:eastAsia="ja-JP"/>
        </w:rPr>
        <w:t>Description</w:t>
      </w:r>
    </w:p>
    <w:p w14:paraId="3426A360" w14:textId="77777777" w:rsidR="00AD5D5B" w:rsidRPr="00BA3BAD" w:rsidRDefault="00AD5D5B" w:rsidP="00B17A02">
      <w:pPr>
        <w:rPr>
          <w:rFonts w:eastAsia="SimSun"/>
          <w:lang w:eastAsia="ja-JP"/>
        </w:rPr>
      </w:pPr>
      <w:r w:rsidRPr="00BA3BAD">
        <w:rPr>
          <w:rFonts w:eastAsia="SimSun"/>
          <w:lang w:eastAsia="ja-JP"/>
        </w:rPr>
        <w:t>This function obtains the number of vehicles on a user-specified on-ramp.</w:t>
      </w:r>
    </w:p>
    <w:p w14:paraId="49566DDF" w14:textId="77777777" w:rsidR="00AD5D5B" w:rsidRPr="00BA3BAD" w:rsidRDefault="00AD5D5B" w:rsidP="00DE5940">
      <w:pPr>
        <w:pStyle w:val="Heading4"/>
        <w:rPr>
          <w:lang w:eastAsia="ja-JP"/>
        </w:rPr>
      </w:pPr>
      <w:r w:rsidRPr="00BA3BAD">
        <w:rPr>
          <w:lang w:eastAsia="ja-JP"/>
        </w:rPr>
        <w:t>Inputs Arguments</w:t>
      </w:r>
    </w:p>
    <w:p w14:paraId="13C1CF3E" w14:textId="77777777" w:rsidR="00AD5D5B" w:rsidRPr="00BA3BAD" w:rsidRDefault="00AD5D5B" w:rsidP="00B17A02">
      <w:pPr>
        <w:rPr>
          <w:rFonts w:eastAsia="SimSun"/>
          <w:lang w:eastAsia="ja-JP"/>
        </w:rPr>
      </w:pPr>
      <w:r w:rsidRPr="00BA3BAD">
        <w:rPr>
          <w:rFonts w:eastAsia="SimSun"/>
          <w:lang w:eastAsia="ja-JP"/>
        </w:rPr>
        <w:t>next_sec: ID of the section downstream of the on-ramp. It is used to determine the target on-ramp.</w:t>
      </w:r>
    </w:p>
    <w:p w14:paraId="6B64A7C0" w14:textId="77777777" w:rsidR="00B17A02" w:rsidRDefault="00B17A02" w:rsidP="00B17A02">
      <w:pPr>
        <w:rPr>
          <w:rFonts w:eastAsia="SimSun"/>
          <w:lang w:eastAsia="ja-JP"/>
        </w:rPr>
      </w:pPr>
    </w:p>
    <w:p w14:paraId="0D383F17" w14:textId="2F9B1440" w:rsidR="00AD5D5B" w:rsidRPr="00BA3BAD" w:rsidRDefault="00AD5D5B" w:rsidP="00B17A02">
      <w:pPr>
        <w:rPr>
          <w:rFonts w:eastAsia="SimSun"/>
          <w:b/>
          <w:lang w:eastAsia="ja-JP"/>
        </w:rPr>
      </w:pPr>
      <w:r w:rsidRPr="00BA3BAD">
        <w:rPr>
          <w:rFonts w:eastAsia="SimSun"/>
          <w:lang w:eastAsia="ja-JP"/>
        </w:rPr>
        <w:t>ramp_length: pointer to the length of the on-ramp. It does not affect the output of the function.</w:t>
      </w:r>
      <w:r w:rsidRPr="00BA3BAD">
        <w:rPr>
          <w:rFonts w:eastAsia="SimSun"/>
          <w:b/>
          <w:lang w:eastAsia="ja-JP"/>
        </w:rPr>
        <w:t xml:space="preserve"> </w:t>
      </w:r>
    </w:p>
    <w:p w14:paraId="41D9065C" w14:textId="77777777" w:rsidR="00AD5D5B" w:rsidRPr="00BA3BAD" w:rsidRDefault="00AD5D5B" w:rsidP="00DE5940">
      <w:pPr>
        <w:pStyle w:val="Heading4"/>
        <w:rPr>
          <w:lang w:eastAsia="ja-JP"/>
        </w:rPr>
      </w:pPr>
      <w:r w:rsidRPr="00BA3BAD">
        <w:rPr>
          <w:lang w:eastAsia="ja-JP"/>
        </w:rPr>
        <w:t xml:space="preserve">Output Arguments </w:t>
      </w:r>
    </w:p>
    <w:p w14:paraId="3DD5C952" w14:textId="77777777" w:rsidR="00AD5D5B" w:rsidRPr="00BA3BAD" w:rsidRDefault="00AD5D5B" w:rsidP="00B17A02">
      <w:pPr>
        <w:rPr>
          <w:rFonts w:eastAsia="SimSun"/>
          <w:lang w:eastAsia="ja-JP"/>
        </w:rPr>
      </w:pPr>
      <w:r w:rsidRPr="00BA3BAD">
        <w:rPr>
          <w:rFonts w:eastAsia="SimSun"/>
          <w:lang w:eastAsia="ja-JP"/>
        </w:rPr>
        <w:t>Number of vehicles in the concerned on-ramp.</w:t>
      </w:r>
    </w:p>
    <w:p w14:paraId="4D9916B8" w14:textId="77777777" w:rsidR="00AD5D5B" w:rsidRPr="00BA3BAD" w:rsidRDefault="00AD5D5B" w:rsidP="00DE5940">
      <w:pPr>
        <w:pStyle w:val="Heading4"/>
        <w:rPr>
          <w:lang w:eastAsia="ja-JP"/>
        </w:rPr>
      </w:pPr>
      <w:r w:rsidRPr="00BA3BAD">
        <w:rPr>
          <w:lang w:eastAsia="ja-JP"/>
        </w:rPr>
        <w:t>Sub-functions</w:t>
      </w:r>
    </w:p>
    <w:p w14:paraId="05097913" w14:textId="77777777" w:rsidR="00AD5D5B" w:rsidRPr="00BA3BAD" w:rsidRDefault="00AD5D5B" w:rsidP="00B17A02">
      <w:pPr>
        <w:rPr>
          <w:rFonts w:eastAsia="SimSun"/>
          <w:lang w:eastAsia="ja-JP"/>
        </w:rPr>
      </w:pPr>
      <w:r w:rsidRPr="00BA3BAD">
        <w:rPr>
          <w:rFonts w:eastAsia="SimSun"/>
          <w:lang w:eastAsia="ja-JP"/>
        </w:rPr>
        <w:t>None.</w:t>
      </w:r>
    </w:p>
    <w:p w14:paraId="5776746A" w14:textId="77777777" w:rsidR="00AD5D5B" w:rsidRPr="00BA3BAD" w:rsidRDefault="00AD5D5B" w:rsidP="00B17A02">
      <w:pPr>
        <w:rPr>
          <w:rFonts w:eastAsia="SimSun"/>
          <w:lang w:eastAsia="ja-JP"/>
        </w:rPr>
      </w:pPr>
    </w:p>
    <w:p w14:paraId="765CEE48" w14:textId="77777777" w:rsidR="00AD5D5B" w:rsidRPr="00BA3BAD" w:rsidRDefault="00AD5D5B" w:rsidP="00DE5940">
      <w:pPr>
        <w:pStyle w:val="Heading3"/>
      </w:pPr>
      <w:bookmarkStart w:id="175" w:name="_Toc35777949"/>
      <w:r w:rsidRPr="00BA3BAD">
        <w:lastRenderedPageBreak/>
        <w:t>GetPastPos</w:t>
      </w:r>
      <w:bookmarkEnd w:id="175"/>
    </w:p>
    <w:p w14:paraId="662E2FF2" w14:textId="77777777" w:rsidR="00AD5D5B" w:rsidRPr="00BA3BAD" w:rsidRDefault="00AD5D5B" w:rsidP="00DE5940">
      <w:pPr>
        <w:pStyle w:val="Heading4"/>
        <w:rPr>
          <w:lang w:eastAsia="ja-JP"/>
        </w:rPr>
      </w:pPr>
      <w:r w:rsidRPr="00BA3BAD">
        <w:rPr>
          <w:lang w:eastAsia="ja-JP"/>
        </w:rPr>
        <w:t>Syntax</w:t>
      </w:r>
    </w:p>
    <w:p w14:paraId="14F2576B" w14:textId="77777777" w:rsidR="00AD5D5B" w:rsidRPr="00BA3BAD" w:rsidRDefault="00AD5D5B" w:rsidP="00B17A02">
      <w:pPr>
        <w:rPr>
          <w:rFonts w:eastAsia="SimSun"/>
          <w:lang w:eastAsia="ja-JP"/>
        </w:rPr>
      </w:pPr>
      <w:r w:rsidRPr="00BA3BAD">
        <w:rPr>
          <w:rFonts w:eastAsia="SimSun"/>
          <w:lang w:eastAsia="ja-JP"/>
        </w:rPr>
        <w:t>double myVehicleDef::GetPastPos(double reaction_time)</w:t>
      </w:r>
    </w:p>
    <w:p w14:paraId="30106B0E" w14:textId="77777777" w:rsidR="00AD5D5B" w:rsidRPr="00BA3BAD" w:rsidRDefault="00AD5D5B" w:rsidP="00DE5940">
      <w:pPr>
        <w:pStyle w:val="Heading4"/>
        <w:rPr>
          <w:lang w:eastAsia="ja-JP"/>
        </w:rPr>
      </w:pPr>
      <w:r w:rsidRPr="00BA3BAD">
        <w:rPr>
          <w:lang w:eastAsia="ja-JP"/>
        </w:rPr>
        <w:t>Description</w:t>
      </w:r>
    </w:p>
    <w:p w14:paraId="00E7C0FF" w14:textId="77777777" w:rsidR="00AD5D5B" w:rsidRPr="00BA3BAD" w:rsidRDefault="00AD5D5B" w:rsidP="00B17A02">
      <w:pPr>
        <w:rPr>
          <w:rFonts w:eastAsia="SimSun"/>
          <w:lang w:eastAsia="ja-JP"/>
        </w:rPr>
      </w:pPr>
      <w:r w:rsidRPr="00BA3BAD">
        <w:rPr>
          <w:rFonts w:eastAsia="SimSun"/>
          <w:lang w:eastAsia="ja-JP"/>
        </w:rPr>
        <w:t>This function gets the position of a subject vehicle at an earlier time. The time is equal to the subject driver’s reaction time.</w:t>
      </w:r>
    </w:p>
    <w:p w14:paraId="55E39FFF" w14:textId="77777777" w:rsidR="00AD5D5B" w:rsidRPr="00BA3BAD" w:rsidRDefault="00AD5D5B" w:rsidP="00DE5940">
      <w:pPr>
        <w:pStyle w:val="Heading4"/>
        <w:rPr>
          <w:lang w:eastAsia="ja-JP"/>
        </w:rPr>
      </w:pPr>
      <w:r w:rsidRPr="00BA3BAD">
        <w:rPr>
          <w:lang w:eastAsia="ja-JP"/>
        </w:rPr>
        <w:t>Inputs Arguments</w:t>
      </w:r>
    </w:p>
    <w:p w14:paraId="187DDDAB" w14:textId="77777777" w:rsidR="00AD5D5B" w:rsidRPr="00BA3BAD" w:rsidRDefault="00AD5D5B" w:rsidP="00B17A02">
      <w:pPr>
        <w:rPr>
          <w:rFonts w:eastAsia="SimSun"/>
          <w:lang w:eastAsia="ja-JP"/>
        </w:rPr>
      </w:pPr>
      <w:r w:rsidRPr="00BA3BAD">
        <w:rPr>
          <w:rFonts w:eastAsia="SimSun"/>
          <w:lang w:eastAsia="ja-JP"/>
        </w:rPr>
        <w:t>reaction_time: reaction time of the subject driver.</w:t>
      </w:r>
    </w:p>
    <w:p w14:paraId="2FADBADF" w14:textId="77777777" w:rsidR="00AD5D5B" w:rsidRPr="00BA3BAD" w:rsidRDefault="00AD5D5B" w:rsidP="00DE5940">
      <w:pPr>
        <w:pStyle w:val="Heading4"/>
        <w:rPr>
          <w:lang w:eastAsia="ja-JP"/>
        </w:rPr>
      </w:pPr>
      <w:r w:rsidRPr="00BA3BAD">
        <w:rPr>
          <w:lang w:eastAsia="ja-JP"/>
        </w:rPr>
        <w:t xml:space="preserve">Output Arguments </w:t>
      </w:r>
    </w:p>
    <w:p w14:paraId="36E6B702" w14:textId="77777777" w:rsidR="00AD5D5B" w:rsidRPr="00BA3BAD" w:rsidRDefault="00AD5D5B" w:rsidP="00B17A02">
      <w:pPr>
        <w:rPr>
          <w:rFonts w:eastAsia="SimSun"/>
          <w:lang w:eastAsia="ja-JP"/>
        </w:rPr>
      </w:pPr>
      <w:r w:rsidRPr="00BA3BAD">
        <w:rPr>
          <w:rFonts w:eastAsia="SimSun"/>
          <w:lang w:eastAsia="ja-JP"/>
        </w:rPr>
        <w:t>None.</w:t>
      </w:r>
    </w:p>
    <w:p w14:paraId="4C0791D5" w14:textId="77777777" w:rsidR="00AD5D5B" w:rsidRPr="00BA3BAD" w:rsidRDefault="00AD5D5B" w:rsidP="00DE5940">
      <w:pPr>
        <w:pStyle w:val="Heading4"/>
        <w:rPr>
          <w:lang w:eastAsia="ja-JP"/>
        </w:rPr>
      </w:pPr>
      <w:r w:rsidRPr="00BA3BAD">
        <w:rPr>
          <w:lang w:eastAsia="ja-JP"/>
        </w:rPr>
        <w:t>Sub-functions</w:t>
      </w:r>
    </w:p>
    <w:p w14:paraId="59726481" w14:textId="77777777" w:rsidR="00AD5D5B" w:rsidRPr="00BA3BAD" w:rsidRDefault="00AD5D5B" w:rsidP="00B17A02">
      <w:pPr>
        <w:rPr>
          <w:rFonts w:eastAsia="SimSun"/>
          <w:lang w:eastAsia="ja-JP"/>
        </w:rPr>
      </w:pPr>
      <w:r w:rsidRPr="00BA3BAD">
        <w:rPr>
          <w:rFonts w:eastAsia="SimSun"/>
          <w:lang w:eastAsia="ja-JP"/>
        </w:rPr>
        <w:t>None.</w:t>
      </w:r>
    </w:p>
    <w:p w14:paraId="148697AF" w14:textId="77777777" w:rsidR="00AD5D5B" w:rsidRPr="00BA3BAD" w:rsidRDefault="00AD5D5B" w:rsidP="00B17A02">
      <w:pPr>
        <w:rPr>
          <w:rFonts w:eastAsia="SimSun"/>
          <w:lang w:eastAsia="ja-JP"/>
        </w:rPr>
      </w:pPr>
    </w:p>
    <w:p w14:paraId="0A75E0DB" w14:textId="77777777" w:rsidR="00AD5D5B" w:rsidRPr="00BA3BAD" w:rsidRDefault="00AD5D5B" w:rsidP="00DE5940">
      <w:pPr>
        <w:pStyle w:val="Heading3"/>
      </w:pPr>
      <w:bookmarkStart w:id="176" w:name="_Toc35777950"/>
      <w:r w:rsidRPr="00BA3BAD">
        <w:t>getPastPositionReferenceVehs</w:t>
      </w:r>
      <w:bookmarkEnd w:id="176"/>
    </w:p>
    <w:p w14:paraId="673FE196" w14:textId="77777777" w:rsidR="00AD5D5B" w:rsidRPr="00BA3BAD" w:rsidRDefault="00AD5D5B" w:rsidP="00DE5940">
      <w:pPr>
        <w:pStyle w:val="Heading4"/>
        <w:rPr>
          <w:lang w:eastAsia="ja-JP"/>
        </w:rPr>
      </w:pPr>
      <w:r w:rsidRPr="00BA3BAD">
        <w:rPr>
          <w:lang w:eastAsia="ja-JP"/>
        </w:rPr>
        <w:t>Syntax</w:t>
      </w:r>
    </w:p>
    <w:p w14:paraId="18BE21E5" w14:textId="77777777" w:rsidR="00AD5D5B" w:rsidRPr="00BA3BAD" w:rsidRDefault="00AD5D5B" w:rsidP="00B17A02">
      <w:pPr>
        <w:rPr>
          <w:rFonts w:eastAsia="SimSun"/>
          <w:lang w:eastAsia="ja-JP"/>
        </w:rPr>
      </w:pPr>
      <w:r w:rsidRPr="00BA3BAD">
        <w:rPr>
          <w:rFonts w:eastAsia="SimSun"/>
          <w:lang w:eastAsia="ja-JP"/>
        </w:rPr>
        <w:t>double myVehicleDef::getPastPositionReferenceVehs (double reaction_time_ref, myVehicleDef* ref_veh, double reaction_time_this)</w:t>
      </w:r>
    </w:p>
    <w:p w14:paraId="655CA702" w14:textId="77777777" w:rsidR="00B17A02" w:rsidRDefault="00B17A02" w:rsidP="00B17A02">
      <w:pPr>
        <w:rPr>
          <w:rFonts w:eastAsia="SimSun"/>
          <w:lang w:eastAsia="ja-JP"/>
        </w:rPr>
      </w:pPr>
    </w:p>
    <w:p w14:paraId="5126FEF8" w14:textId="121FB482" w:rsidR="00AD5D5B" w:rsidRPr="00BA3BAD" w:rsidRDefault="00AD5D5B" w:rsidP="00B17A02">
      <w:pPr>
        <w:rPr>
          <w:rFonts w:eastAsia="SimSun"/>
          <w:lang w:eastAsia="ja-JP"/>
        </w:rPr>
      </w:pPr>
      <w:r w:rsidRPr="00BA3BAD">
        <w:rPr>
          <w:rFonts w:eastAsia="SimSun"/>
          <w:lang w:eastAsia="ja-JP"/>
        </w:rPr>
        <w:t>double myVehicleDef::getPositionReferenceVeh (myVehicleDef* ref_veh)</w:t>
      </w:r>
    </w:p>
    <w:p w14:paraId="60105372" w14:textId="77777777" w:rsidR="00AD5D5B" w:rsidRPr="00BA3BAD" w:rsidRDefault="00AD5D5B" w:rsidP="00DE5940">
      <w:pPr>
        <w:pStyle w:val="Heading4"/>
        <w:rPr>
          <w:lang w:eastAsia="ja-JP"/>
        </w:rPr>
      </w:pPr>
      <w:r w:rsidRPr="00BA3BAD">
        <w:rPr>
          <w:lang w:eastAsia="ja-JP"/>
        </w:rPr>
        <w:t>Description</w:t>
      </w:r>
    </w:p>
    <w:p w14:paraId="6D5E3712" w14:textId="77777777" w:rsidR="00AD5D5B" w:rsidRPr="00BA3BAD" w:rsidRDefault="00AD5D5B" w:rsidP="00B17A02">
      <w:pPr>
        <w:rPr>
          <w:rFonts w:eastAsia="SimSun"/>
          <w:lang w:eastAsia="ja-JP"/>
        </w:rPr>
      </w:pPr>
      <w:r w:rsidRPr="00BA3BAD">
        <w:rPr>
          <w:rFonts w:eastAsia="SimSun"/>
          <w:lang w:eastAsia="ja-JP"/>
        </w:rPr>
        <w:t>This function gets the distance between a subject vehicle and a reference vehicle. The position of the subject vehicle is measured at reaction_time_this seconds earlier, whereas position of the reference vehicle is measured at reaction_time_ref seconds earlier. If the reaction_time_this and reaction_time_ref are not specified, the function returns the current distance between the two vehicles.</w:t>
      </w:r>
    </w:p>
    <w:p w14:paraId="527394A4" w14:textId="77777777" w:rsidR="00AD5D5B" w:rsidRPr="00BA3BAD" w:rsidRDefault="00AD5D5B" w:rsidP="00DE5940">
      <w:pPr>
        <w:pStyle w:val="Heading4"/>
        <w:rPr>
          <w:lang w:eastAsia="ja-JP"/>
        </w:rPr>
      </w:pPr>
      <w:r w:rsidRPr="00BA3BAD">
        <w:rPr>
          <w:lang w:eastAsia="ja-JP"/>
        </w:rPr>
        <w:t>Inputs Arguments</w:t>
      </w:r>
    </w:p>
    <w:p w14:paraId="371A2F05" w14:textId="77777777" w:rsidR="00AD5D5B" w:rsidRPr="00BA3BAD" w:rsidRDefault="00AD5D5B" w:rsidP="00B17A02">
      <w:pPr>
        <w:rPr>
          <w:rFonts w:eastAsia="SimSun"/>
          <w:lang w:eastAsia="ja-JP"/>
        </w:rPr>
      </w:pPr>
      <w:r w:rsidRPr="00BA3BAD">
        <w:rPr>
          <w:rFonts w:eastAsia="SimSun"/>
          <w:lang w:eastAsia="ja-JP"/>
        </w:rPr>
        <w:t xml:space="preserve">reaction_time_ref: the length of time to look back for the position of the reference vehicle. </w:t>
      </w:r>
    </w:p>
    <w:p w14:paraId="240ED87B" w14:textId="77777777" w:rsidR="00B17A02" w:rsidRDefault="00B17A02" w:rsidP="00B17A02">
      <w:pPr>
        <w:rPr>
          <w:rFonts w:eastAsia="SimSun"/>
          <w:lang w:eastAsia="ja-JP"/>
        </w:rPr>
      </w:pPr>
    </w:p>
    <w:p w14:paraId="028AABAF" w14:textId="0BBB1B31" w:rsidR="00AD5D5B" w:rsidRPr="00BA3BAD" w:rsidRDefault="00AD5D5B" w:rsidP="00B17A02">
      <w:pPr>
        <w:rPr>
          <w:rFonts w:eastAsia="SimSun"/>
          <w:lang w:eastAsia="ja-JP"/>
        </w:rPr>
      </w:pPr>
      <w:r w:rsidRPr="00BA3BAD">
        <w:rPr>
          <w:rFonts w:eastAsia="SimSun"/>
          <w:lang w:eastAsia="ja-JP"/>
        </w:rPr>
        <w:t>reaction_time_this: the length of time to look back for the position of the subject vehicle.</w:t>
      </w:r>
    </w:p>
    <w:p w14:paraId="11929DAC" w14:textId="77777777" w:rsidR="00B17A02" w:rsidRDefault="00B17A02" w:rsidP="00B17A02">
      <w:pPr>
        <w:rPr>
          <w:rFonts w:eastAsia="SimSun"/>
          <w:lang w:eastAsia="ja-JP"/>
        </w:rPr>
      </w:pPr>
    </w:p>
    <w:p w14:paraId="1CE91C63" w14:textId="6B4001D1" w:rsidR="00AD5D5B" w:rsidRPr="00BA3BAD" w:rsidRDefault="00AD5D5B" w:rsidP="00B17A02">
      <w:pPr>
        <w:rPr>
          <w:rFonts w:eastAsia="SimSun"/>
          <w:lang w:eastAsia="ja-JP"/>
        </w:rPr>
      </w:pPr>
      <w:r w:rsidRPr="00BA3BAD">
        <w:rPr>
          <w:rFonts w:eastAsia="SimSun"/>
          <w:lang w:eastAsia="ja-JP"/>
        </w:rPr>
        <w:t>ref_veh: pointer to the reference vehicle.</w:t>
      </w:r>
    </w:p>
    <w:p w14:paraId="35F2C434" w14:textId="77777777" w:rsidR="00AD5D5B" w:rsidRPr="00BA3BAD" w:rsidRDefault="00AD5D5B" w:rsidP="00DE5940">
      <w:pPr>
        <w:pStyle w:val="Heading4"/>
        <w:rPr>
          <w:lang w:eastAsia="ja-JP"/>
        </w:rPr>
      </w:pPr>
      <w:r w:rsidRPr="00BA3BAD">
        <w:rPr>
          <w:lang w:eastAsia="ja-JP"/>
        </w:rPr>
        <w:t xml:space="preserve">Output Arguments </w:t>
      </w:r>
    </w:p>
    <w:p w14:paraId="3D5DDF40" w14:textId="77777777" w:rsidR="00AD5D5B" w:rsidRPr="00BA3BAD" w:rsidRDefault="00AD5D5B" w:rsidP="00B17A02">
      <w:pPr>
        <w:rPr>
          <w:rFonts w:eastAsia="SimSun"/>
          <w:lang w:eastAsia="ja-JP"/>
        </w:rPr>
      </w:pPr>
      <w:r w:rsidRPr="00BA3BAD">
        <w:rPr>
          <w:rFonts w:eastAsia="SimSun"/>
          <w:lang w:eastAsia="ja-JP"/>
        </w:rPr>
        <w:t>The distance between a subject vehicle and a reference vehicle.</w:t>
      </w:r>
    </w:p>
    <w:p w14:paraId="554A645A" w14:textId="77777777" w:rsidR="00AD5D5B" w:rsidRPr="00BA3BAD" w:rsidRDefault="00AD5D5B" w:rsidP="00DE5940">
      <w:pPr>
        <w:pStyle w:val="Heading4"/>
        <w:rPr>
          <w:lang w:eastAsia="ja-JP"/>
        </w:rPr>
      </w:pPr>
      <w:r w:rsidRPr="00BA3BAD">
        <w:rPr>
          <w:lang w:eastAsia="ja-JP"/>
        </w:rPr>
        <w:t>Sub-functions</w:t>
      </w:r>
    </w:p>
    <w:p w14:paraId="21F8C330" w14:textId="77777777" w:rsidR="00AD5D5B" w:rsidRPr="00BA3BAD" w:rsidRDefault="00AD5D5B" w:rsidP="00B17A02">
      <w:pPr>
        <w:rPr>
          <w:rFonts w:eastAsia="SimSun"/>
          <w:lang w:eastAsia="ja-JP"/>
        </w:rPr>
      </w:pPr>
      <w:r w:rsidRPr="00BA3BAD">
        <w:rPr>
          <w:rFonts w:eastAsia="SimSun"/>
          <w:lang w:eastAsia="ja-JP"/>
        </w:rPr>
        <w:t>None.</w:t>
      </w:r>
    </w:p>
    <w:p w14:paraId="5F64D0E4" w14:textId="77777777" w:rsidR="00AD5D5B" w:rsidRPr="00BA3BAD" w:rsidRDefault="00AD5D5B" w:rsidP="00B17A02">
      <w:pPr>
        <w:rPr>
          <w:rFonts w:eastAsia="SimSun"/>
          <w:lang w:eastAsia="ja-JP"/>
        </w:rPr>
      </w:pPr>
    </w:p>
    <w:p w14:paraId="39AEAD78" w14:textId="77777777" w:rsidR="00AD5D5B" w:rsidRPr="00BA3BAD" w:rsidRDefault="00AD5D5B" w:rsidP="00DE5940">
      <w:pPr>
        <w:pStyle w:val="Heading3"/>
      </w:pPr>
      <w:bookmarkStart w:id="177" w:name="_Toc35777951"/>
      <w:r w:rsidRPr="00BA3BAD">
        <w:lastRenderedPageBreak/>
        <w:t>GetPositionRelativeFake</w:t>
      </w:r>
      <w:bookmarkEnd w:id="177"/>
    </w:p>
    <w:p w14:paraId="7D41AAFC" w14:textId="77777777" w:rsidR="00AD5D5B" w:rsidRPr="00BA3BAD" w:rsidRDefault="00AD5D5B" w:rsidP="00DE5940">
      <w:pPr>
        <w:pStyle w:val="Heading4"/>
        <w:rPr>
          <w:lang w:eastAsia="ja-JP"/>
        </w:rPr>
      </w:pPr>
      <w:r w:rsidRPr="00BA3BAD">
        <w:rPr>
          <w:lang w:eastAsia="ja-JP"/>
        </w:rPr>
        <w:t>Syntax</w:t>
      </w:r>
    </w:p>
    <w:p w14:paraId="5B496FF2" w14:textId="77777777" w:rsidR="00AD5D5B" w:rsidRPr="00BA3BAD" w:rsidRDefault="00AD5D5B" w:rsidP="00371889">
      <w:pPr>
        <w:rPr>
          <w:rFonts w:eastAsia="SimSun"/>
          <w:lang w:eastAsia="ja-JP"/>
        </w:rPr>
      </w:pPr>
      <w:r w:rsidRPr="00BA3BAD">
        <w:rPr>
          <w:rFonts w:eastAsia="SimSun"/>
          <w:lang w:eastAsia="ja-JP"/>
        </w:rPr>
        <w:t>double myVehicleDef::GetPositionRelativeFake(myVehicleDef* fake_veh, double reaction_time_fake, bool downstream)</w:t>
      </w:r>
    </w:p>
    <w:p w14:paraId="2B586E0F" w14:textId="77777777" w:rsidR="00AD5D5B" w:rsidRPr="00BA3BAD" w:rsidRDefault="00AD5D5B" w:rsidP="00DE5940">
      <w:pPr>
        <w:pStyle w:val="Heading4"/>
        <w:rPr>
          <w:lang w:eastAsia="ja-JP"/>
        </w:rPr>
      </w:pPr>
      <w:r w:rsidRPr="00BA3BAD">
        <w:rPr>
          <w:lang w:eastAsia="ja-JP"/>
        </w:rPr>
        <w:t>Description</w:t>
      </w:r>
    </w:p>
    <w:p w14:paraId="7A82F270" w14:textId="77777777" w:rsidR="00AD5D5B" w:rsidRPr="00BA3BAD" w:rsidRDefault="00AD5D5B" w:rsidP="00371889">
      <w:pPr>
        <w:rPr>
          <w:rFonts w:eastAsia="SimSun"/>
          <w:lang w:eastAsia="ja-JP"/>
        </w:rPr>
      </w:pPr>
      <w:r w:rsidRPr="00BA3BAD">
        <w:rPr>
          <w:rFonts w:eastAsia="SimSun"/>
          <w:lang w:eastAsia="ja-JP"/>
        </w:rPr>
        <w:t>This function gets the position of a user-specified fictitious vehicle.</w:t>
      </w:r>
    </w:p>
    <w:p w14:paraId="0C9BAD59" w14:textId="77777777" w:rsidR="00AD5D5B" w:rsidRPr="00BA3BAD" w:rsidRDefault="00AD5D5B" w:rsidP="00DE5940">
      <w:pPr>
        <w:pStyle w:val="Heading4"/>
        <w:rPr>
          <w:lang w:eastAsia="ja-JP"/>
        </w:rPr>
      </w:pPr>
      <w:r w:rsidRPr="00BA3BAD">
        <w:rPr>
          <w:lang w:eastAsia="ja-JP"/>
        </w:rPr>
        <w:t>Inputs Arguments</w:t>
      </w:r>
    </w:p>
    <w:p w14:paraId="4B55F025" w14:textId="77777777" w:rsidR="00AD5D5B" w:rsidRPr="00BA3BAD" w:rsidRDefault="00AD5D5B" w:rsidP="00371889">
      <w:pPr>
        <w:rPr>
          <w:rFonts w:eastAsia="SimSun"/>
          <w:lang w:eastAsia="ja-JP"/>
        </w:rPr>
      </w:pPr>
      <w:r w:rsidRPr="00BA3BAD">
        <w:rPr>
          <w:rFonts w:eastAsia="SimSun"/>
          <w:lang w:eastAsia="ja-JP"/>
        </w:rPr>
        <w:t>fake_veh: pointer to the fictitious vehicle.</w:t>
      </w:r>
    </w:p>
    <w:p w14:paraId="2D4D7E9A" w14:textId="77777777" w:rsidR="00371889" w:rsidRDefault="00371889" w:rsidP="00371889">
      <w:pPr>
        <w:rPr>
          <w:rFonts w:eastAsia="SimSun"/>
          <w:lang w:eastAsia="ja-JP"/>
        </w:rPr>
      </w:pPr>
    </w:p>
    <w:p w14:paraId="3AEA99DA" w14:textId="6ADFF882" w:rsidR="00AD5D5B" w:rsidRPr="00BA3BAD" w:rsidRDefault="00AD5D5B" w:rsidP="00371889">
      <w:pPr>
        <w:rPr>
          <w:rFonts w:eastAsia="SimSun"/>
          <w:lang w:eastAsia="ja-JP"/>
        </w:rPr>
      </w:pPr>
      <w:r w:rsidRPr="00BA3BAD">
        <w:rPr>
          <w:rFonts w:eastAsia="SimSun"/>
          <w:lang w:eastAsia="ja-JP"/>
        </w:rPr>
        <w:t>reaction_time_fake: the length of time to look back. The function can return the position at an earlier time.</w:t>
      </w:r>
    </w:p>
    <w:p w14:paraId="2D33ED11" w14:textId="77777777" w:rsidR="00371889" w:rsidRDefault="00371889" w:rsidP="00371889">
      <w:pPr>
        <w:rPr>
          <w:rFonts w:eastAsia="SimSun"/>
          <w:lang w:eastAsia="ja-JP"/>
        </w:rPr>
      </w:pPr>
    </w:p>
    <w:p w14:paraId="551D14F0" w14:textId="47EB6950" w:rsidR="00AD5D5B" w:rsidRPr="00BA3BAD" w:rsidRDefault="00AD5D5B" w:rsidP="00371889">
      <w:pPr>
        <w:rPr>
          <w:rFonts w:eastAsia="SimSun"/>
          <w:lang w:eastAsia="ja-JP"/>
        </w:rPr>
      </w:pPr>
      <w:r w:rsidRPr="00BA3BAD">
        <w:rPr>
          <w:rFonts w:eastAsia="SimSun"/>
          <w:lang w:eastAsia="ja-JP"/>
        </w:rPr>
        <w:t>downstream: a flagger indicating if the fictitious vehicle is downstream from the subject vehicle or not.</w:t>
      </w:r>
    </w:p>
    <w:p w14:paraId="57B925BC" w14:textId="77777777" w:rsidR="00AD5D5B" w:rsidRPr="00BA3BAD" w:rsidRDefault="00AD5D5B" w:rsidP="00DE5940">
      <w:pPr>
        <w:pStyle w:val="Heading4"/>
        <w:rPr>
          <w:lang w:eastAsia="ja-JP"/>
        </w:rPr>
      </w:pPr>
      <w:r w:rsidRPr="00BA3BAD">
        <w:rPr>
          <w:lang w:eastAsia="ja-JP"/>
        </w:rPr>
        <w:t xml:space="preserve">Output Arguments </w:t>
      </w:r>
    </w:p>
    <w:p w14:paraId="74E9825F" w14:textId="77777777" w:rsidR="00AD5D5B" w:rsidRPr="00BA3BAD" w:rsidRDefault="00AD5D5B" w:rsidP="00371889">
      <w:pPr>
        <w:rPr>
          <w:rFonts w:eastAsia="SimSun"/>
          <w:lang w:eastAsia="ja-JP"/>
        </w:rPr>
      </w:pPr>
      <w:r w:rsidRPr="00BA3BAD">
        <w:rPr>
          <w:rFonts w:eastAsia="SimSun"/>
          <w:lang w:eastAsia="ja-JP"/>
        </w:rPr>
        <w:t>The position of the fictitious vehicle.</w:t>
      </w:r>
    </w:p>
    <w:p w14:paraId="3D3B77FD" w14:textId="77777777" w:rsidR="00AD5D5B" w:rsidRPr="00BA3BAD" w:rsidRDefault="00AD5D5B" w:rsidP="00DE5940">
      <w:pPr>
        <w:pStyle w:val="Heading4"/>
        <w:rPr>
          <w:lang w:eastAsia="ja-JP"/>
        </w:rPr>
      </w:pPr>
      <w:r w:rsidRPr="00BA3BAD">
        <w:rPr>
          <w:lang w:eastAsia="ja-JP"/>
        </w:rPr>
        <w:t>Sub-functions</w:t>
      </w:r>
    </w:p>
    <w:p w14:paraId="2D76F9F5" w14:textId="77777777" w:rsidR="00AD5D5B" w:rsidRPr="00BA3BAD" w:rsidRDefault="00AD5D5B" w:rsidP="00371889">
      <w:pPr>
        <w:rPr>
          <w:rFonts w:eastAsia="SimSun"/>
          <w:lang w:eastAsia="ja-JP"/>
        </w:rPr>
      </w:pPr>
      <w:r w:rsidRPr="00BA3BAD">
        <w:rPr>
          <w:rFonts w:eastAsia="SimSun"/>
          <w:lang w:eastAsia="ja-JP"/>
        </w:rPr>
        <w:t>getPositionReferenceVeh ()</w:t>
      </w:r>
    </w:p>
    <w:p w14:paraId="485FE5B3" w14:textId="77777777" w:rsidR="00AD5D5B" w:rsidRPr="00BA3BAD" w:rsidRDefault="00AD5D5B" w:rsidP="00371889">
      <w:pPr>
        <w:rPr>
          <w:rFonts w:eastAsia="SimSun"/>
          <w:lang w:eastAsia="ja-JP"/>
        </w:rPr>
      </w:pPr>
    </w:p>
    <w:p w14:paraId="21FBD8A0" w14:textId="77777777" w:rsidR="00AD5D5B" w:rsidRPr="00BA3BAD" w:rsidRDefault="00AD5D5B" w:rsidP="00DE5940">
      <w:pPr>
        <w:pStyle w:val="Heading3"/>
      </w:pPr>
      <w:bookmarkStart w:id="178" w:name="_Toc35777952"/>
      <w:r w:rsidRPr="00BA3BAD">
        <w:t>getPoliteness</w:t>
      </w:r>
      <w:bookmarkEnd w:id="178"/>
    </w:p>
    <w:p w14:paraId="55B2285F" w14:textId="77777777" w:rsidR="00AD5D5B" w:rsidRPr="00BA3BAD" w:rsidRDefault="00AD5D5B" w:rsidP="00DE5940">
      <w:pPr>
        <w:pStyle w:val="Heading4"/>
        <w:rPr>
          <w:lang w:eastAsia="ja-JP"/>
        </w:rPr>
      </w:pPr>
      <w:r w:rsidRPr="00BA3BAD">
        <w:rPr>
          <w:lang w:eastAsia="ja-JP"/>
        </w:rPr>
        <w:t>Syntax</w:t>
      </w:r>
    </w:p>
    <w:p w14:paraId="2EC3B1D5" w14:textId="77777777" w:rsidR="00AD5D5B" w:rsidRPr="00BA3BAD" w:rsidRDefault="00AD5D5B" w:rsidP="00371889">
      <w:pPr>
        <w:rPr>
          <w:rFonts w:eastAsia="SimSun"/>
          <w:lang w:eastAsia="ja-JP"/>
        </w:rPr>
      </w:pPr>
      <w:r w:rsidRPr="00BA3BAD">
        <w:rPr>
          <w:rFonts w:eastAsia="SimSun"/>
          <w:lang w:eastAsia="ja-JP"/>
        </w:rPr>
        <w:t>double myVehicleDef::getPoliteness()</w:t>
      </w:r>
    </w:p>
    <w:p w14:paraId="248A12BF" w14:textId="77777777" w:rsidR="00AD5D5B" w:rsidRPr="00BA3BAD" w:rsidRDefault="00AD5D5B" w:rsidP="00DE5940">
      <w:pPr>
        <w:pStyle w:val="Heading4"/>
        <w:rPr>
          <w:lang w:eastAsia="ja-JP"/>
        </w:rPr>
      </w:pPr>
      <w:r w:rsidRPr="00BA3BAD">
        <w:rPr>
          <w:lang w:eastAsia="ja-JP"/>
        </w:rPr>
        <w:t>Description</w:t>
      </w:r>
    </w:p>
    <w:p w14:paraId="5FFDDF1C" w14:textId="77777777" w:rsidR="00AD5D5B" w:rsidRPr="00BA3BAD" w:rsidRDefault="00AD5D5B" w:rsidP="00371889">
      <w:pPr>
        <w:rPr>
          <w:rFonts w:eastAsia="SimSun"/>
          <w:lang w:eastAsia="ja-JP"/>
        </w:rPr>
      </w:pPr>
      <w:r w:rsidRPr="00BA3BAD">
        <w:rPr>
          <w:rFonts w:eastAsia="SimSun"/>
          <w:lang w:eastAsia="ja-JP"/>
        </w:rPr>
        <w:t>This function obtains the politeness parameter for a subject vehicle. The parameter is used to determine if the vehicle is willing to yield to a lane changer.</w:t>
      </w:r>
    </w:p>
    <w:p w14:paraId="29651814" w14:textId="77777777" w:rsidR="00AD5D5B" w:rsidRPr="00BA3BAD" w:rsidRDefault="00AD5D5B" w:rsidP="00DE5940">
      <w:pPr>
        <w:pStyle w:val="Heading4"/>
        <w:rPr>
          <w:lang w:eastAsia="ja-JP"/>
        </w:rPr>
      </w:pPr>
      <w:r w:rsidRPr="00BA3BAD">
        <w:rPr>
          <w:lang w:eastAsia="ja-JP"/>
        </w:rPr>
        <w:t>Inputs Arguments</w:t>
      </w:r>
    </w:p>
    <w:p w14:paraId="2659881D" w14:textId="77777777" w:rsidR="00AD5D5B" w:rsidRPr="00BA3BAD" w:rsidRDefault="00AD5D5B" w:rsidP="00371889">
      <w:pPr>
        <w:rPr>
          <w:rFonts w:eastAsia="SimSun"/>
          <w:lang w:eastAsia="ja-JP"/>
        </w:rPr>
      </w:pPr>
      <w:r w:rsidRPr="00BA3BAD">
        <w:rPr>
          <w:rFonts w:eastAsia="SimSun"/>
          <w:lang w:eastAsia="ja-JP"/>
        </w:rPr>
        <w:t>None.</w:t>
      </w:r>
    </w:p>
    <w:p w14:paraId="53C79A00" w14:textId="77777777" w:rsidR="00AD5D5B" w:rsidRPr="00BA3BAD" w:rsidRDefault="00AD5D5B" w:rsidP="00DE5940">
      <w:pPr>
        <w:pStyle w:val="Heading4"/>
        <w:rPr>
          <w:lang w:eastAsia="ja-JP"/>
        </w:rPr>
      </w:pPr>
      <w:r w:rsidRPr="00BA3BAD">
        <w:rPr>
          <w:lang w:eastAsia="ja-JP"/>
        </w:rPr>
        <w:t xml:space="preserve">Output Arguments </w:t>
      </w:r>
    </w:p>
    <w:p w14:paraId="2B6BC732" w14:textId="77777777" w:rsidR="00AD5D5B" w:rsidRPr="00BA3BAD" w:rsidRDefault="00AD5D5B" w:rsidP="00371889">
      <w:pPr>
        <w:rPr>
          <w:rFonts w:eastAsia="SimSun"/>
          <w:lang w:eastAsia="ja-JP"/>
        </w:rPr>
      </w:pPr>
      <w:r w:rsidRPr="00BA3BAD">
        <w:rPr>
          <w:rFonts w:eastAsia="SimSun"/>
          <w:lang w:eastAsia="ja-JP"/>
        </w:rPr>
        <w:t>Politeness parameter.</w:t>
      </w:r>
    </w:p>
    <w:p w14:paraId="60C590CB" w14:textId="77777777" w:rsidR="00AD5D5B" w:rsidRPr="00BA3BAD" w:rsidRDefault="00AD5D5B" w:rsidP="00DE5940">
      <w:pPr>
        <w:pStyle w:val="Heading4"/>
        <w:rPr>
          <w:lang w:eastAsia="ja-JP"/>
        </w:rPr>
      </w:pPr>
      <w:r w:rsidRPr="00BA3BAD">
        <w:rPr>
          <w:lang w:eastAsia="ja-JP"/>
        </w:rPr>
        <w:t>Sub-functions</w:t>
      </w:r>
    </w:p>
    <w:p w14:paraId="1650AE77" w14:textId="77777777" w:rsidR="00AD5D5B" w:rsidRPr="00BA3BAD" w:rsidRDefault="00AD5D5B" w:rsidP="00371889">
      <w:pPr>
        <w:rPr>
          <w:rFonts w:eastAsia="SimSun"/>
          <w:lang w:eastAsia="ja-JP"/>
        </w:rPr>
      </w:pPr>
      <w:r w:rsidRPr="00BA3BAD">
        <w:rPr>
          <w:rFonts w:eastAsia="SimSun"/>
          <w:lang w:eastAsia="ja-JP"/>
        </w:rPr>
        <w:t>None.</w:t>
      </w:r>
    </w:p>
    <w:p w14:paraId="3041C23B" w14:textId="77777777" w:rsidR="00AD5D5B" w:rsidRPr="00BA3BAD" w:rsidRDefault="00AD5D5B" w:rsidP="00371889">
      <w:pPr>
        <w:rPr>
          <w:rFonts w:eastAsia="SimSun"/>
          <w:lang w:eastAsia="ja-JP"/>
        </w:rPr>
      </w:pPr>
    </w:p>
    <w:p w14:paraId="65C51158" w14:textId="77777777" w:rsidR="00AD5D5B" w:rsidRPr="00BA3BAD" w:rsidRDefault="00AD5D5B" w:rsidP="00DE5940">
      <w:pPr>
        <w:pStyle w:val="Heading3"/>
      </w:pPr>
      <w:bookmarkStart w:id="179" w:name="_Toc35777953"/>
      <w:r w:rsidRPr="00BA3BAD">
        <w:t>getPosition</w:t>
      </w:r>
      <w:bookmarkEnd w:id="179"/>
    </w:p>
    <w:p w14:paraId="54375AD9" w14:textId="77777777" w:rsidR="00AD5D5B" w:rsidRPr="00BA3BAD" w:rsidRDefault="00AD5D5B" w:rsidP="00DE5940">
      <w:pPr>
        <w:pStyle w:val="Heading4"/>
        <w:rPr>
          <w:lang w:eastAsia="ja-JP"/>
        </w:rPr>
      </w:pPr>
      <w:r w:rsidRPr="00BA3BAD">
        <w:rPr>
          <w:lang w:eastAsia="ja-JP"/>
        </w:rPr>
        <w:t>Syntax</w:t>
      </w:r>
    </w:p>
    <w:p w14:paraId="6AA516AA" w14:textId="77777777" w:rsidR="00AD5D5B" w:rsidRPr="00BA3BAD" w:rsidRDefault="00AD5D5B" w:rsidP="00371889">
      <w:pPr>
        <w:rPr>
          <w:rFonts w:eastAsia="SimSun"/>
          <w:lang w:eastAsia="ja-JP"/>
        </w:rPr>
      </w:pPr>
      <w:r w:rsidRPr="00BA3BAD">
        <w:rPr>
          <w:rFonts w:eastAsia="SimSun"/>
          <w:lang w:eastAsia="ja-JP"/>
        </w:rPr>
        <w:t>double myVehicleDef::getPosition(int state)</w:t>
      </w:r>
    </w:p>
    <w:p w14:paraId="0C4E6AA2" w14:textId="77777777" w:rsidR="00371889" w:rsidRDefault="00371889" w:rsidP="00371889">
      <w:pPr>
        <w:rPr>
          <w:rFonts w:eastAsia="SimSun"/>
          <w:lang w:eastAsia="ja-JP"/>
        </w:rPr>
      </w:pPr>
    </w:p>
    <w:p w14:paraId="5A635DCF" w14:textId="19D7F13D" w:rsidR="00AD5D5B" w:rsidRPr="00BA3BAD" w:rsidRDefault="00AD5D5B" w:rsidP="00371889">
      <w:pPr>
        <w:rPr>
          <w:rFonts w:eastAsia="SimSun"/>
          <w:lang w:eastAsia="ja-JP"/>
        </w:rPr>
      </w:pPr>
      <w:r w:rsidRPr="00BA3BAD">
        <w:rPr>
          <w:rFonts w:eastAsia="SimSun"/>
          <w:lang w:eastAsia="ja-JP"/>
        </w:rPr>
        <w:lastRenderedPageBreak/>
        <w:t>double myVehicleDef::getPosition()</w:t>
      </w:r>
    </w:p>
    <w:p w14:paraId="3112B72D" w14:textId="77777777" w:rsidR="00AD5D5B" w:rsidRPr="00BA3BAD" w:rsidRDefault="00AD5D5B" w:rsidP="00DE5940">
      <w:pPr>
        <w:pStyle w:val="Heading4"/>
        <w:rPr>
          <w:lang w:eastAsia="ja-JP"/>
        </w:rPr>
      </w:pPr>
      <w:r w:rsidRPr="00BA3BAD">
        <w:rPr>
          <w:lang w:eastAsia="ja-JP"/>
        </w:rPr>
        <w:t>Description</w:t>
      </w:r>
    </w:p>
    <w:p w14:paraId="3609FF2F" w14:textId="4ECED0DB" w:rsidR="00AD5D5B" w:rsidRPr="00BA3BAD" w:rsidRDefault="00AD5D5B" w:rsidP="00371889">
      <w:pPr>
        <w:rPr>
          <w:rFonts w:eastAsia="SimSun"/>
          <w:lang w:eastAsia="ja-JP"/>
        </w:rPr>
      </w:pPr>
      <w:r w:rsidRPr="00BA3BAD">
        <w:rPr>
          <w:rFonts w:eastAsia="SimSun"/>
          <w:lang w:eastAsia="ja-JP"/>
        </w:rPr>
        <w:t xml:space="preserve">This function returns the position of a subject vehicle at a given update interval. </w:t>
      </w:r>
      <w:r w:rsidR="00371889">
        <w:rPr>
          <w:rFonts w:eastAsia="SimSun"/>
          <w:lang w:eastAsia="ja-JP"/>
        </w:rPr>
        <w:t>In the absence of an</w:t>
      </w:r>
      <w:r w:rsidRPr="00BA3BAD">
        <w:rPr>
          <w:rFonts w:eastAsia="SimSun"/>
          <w:lang w:eastAsia="ja-JP"/>
        </w:rPr>
        <w:t xml:space="preserve"> input argument, the function returns the current position of the subject vehicle.</w:t>
      </w:r>
    </w:p>
    <w:p w14:paraId="388F6CA4" w14:textId="77777777" w:rsidR="00AD5D5B" w:rsidRPr="00BA3BAD" w:rsidRDefault="00AD5D5B" w:rsidP="00DE5940">
      <w:pPr>
        <w:pStyle w:val="Heading4"/>
        <w:rPr>
          <w:lang w:eastAsia="ja-JP"/>
        </w:rPr>
      </w:pPr>
      <w:r w:rsidRPr="00BA3BAD">
        <w:rPr>
          <w:lang w:eastAsia="ja-JP"/>
        </w:rPr>
        <w:t>Inputs Arguments</w:t>
      </w:r>
    </w:p>
    <w:p w14:paraId="71479CC0" w14:textId="77777777" w:rsidR="00AD5D5B" w:rsidRPr="00BA3BAD" w:rsidRDefault="00AD5D5B" w:rsidP="00371889">
      <w:pPr>
        <w:rPr>
          <w:rFonts w:eastAsia="SimSun"/>
          <w:lang w:eastAsia="ja-JP"/>
        </w:rPr>
      </w:pPr>
      <w:r w:rsidRPr="00BA3BAD">
        <w:rPr>
          <w:rFonts w:eastAsia="SimSun"/>
          <w:lang w:eastAsia="ja-JP"/>
        </w:rPr>
        <w:t>state: number of update intervals. If state = n, the function will give the position of the vehicle n update intervals earlier.</w:t>
      </w:r>
    </w:p>
    <w:p w14:paraId="63557566" w14:textId="77777777" w:rsidR="00AD5D5B" w:rsidRPr="00BA3BAD" w:rsidRDefault="00AD5D5B" w:rsidP="00DE5940">
      <w:pPr>
        <w:pStyle w:val="Heading4"/>
        <w:rPr>
          <w:lang w:eastAsia="ja-JP"/>
        </w:rPr>
      </w:pPr>
      <w:r w:rsidRPr="00BA3BAD">
        <w:rPr>
          <w:lang w:eastAsia="ja-JP"/>
        </w:rPr>
        <w:t xml:space="preserve">Output Arguments </w:t>
      </w:r>
    </w:p>
    <w:p w14:paraId="6085A970" w14:textId="77777777" w:rsidR="00AD5D5B" w:rsidRPr="00BA3BAD" w:rsidRDefault="00AD5D5B" w:rsidP="00371889">
      <w:pPr>
        <w:rPr>
          <w:rFonts w:eastAsia="SimSun"/>
          <w:lang w:eastAsia="ja-JP"/>
        </w:rPr>
      </w:pPr>
      <w:r w:rsidRPr="00BA3BAD">
        <w:rPr>
          <w:rFonts w:eastAsia="SimSun"/>
          <w:lang w:eastAsia="ja-JP"/>
        </w:rPr>
        <w:t>The position of the subject vehicle.</w:t>
      </w:r>
    </w:p>
    <w:p w14:paraId="02C2104C" w14:textId="77777777" w:rsidR="00AD5D5B" w:rsidRPr="00BA3BAD" w:rsidRDefault="00AD5D5B" w:rsidP="00DE5940">
      <w:pPr>
        <w:pStyle w:val="Heading4"/>
        <w:rPr>
          <w:lang w:eastAsia="ja-JP"/>
        </w:rPr>
      </w:pPr>
      <w:r w:rsidRPr="00BA3BAD">
        <w:rPr>
          <w:lang w:eastAsia="ja-JP"/>
        </w:rPr>
        <w:t>Sub-functions</w:t>
      </w:r>
    </w:p>
    <w:p w14:paraId="69F7E895" w14:textId="77777777" w:rsidR="00AD5D5B" w:rsidRPr="00BA3BAD" w:rsidRDefault="00AD5D5B" w:rsidP="00371889">
      <w:pPr>
        <w:rPr>
          <w:rFonts w:eastAsia="SimSun"/>
          <w:lang w:eastAsia="ja-JP"/>
        </w:rPr>
      </w:pPr>
      <w:r w:rsidRPr="00BA3BAD">
        <w:rPr>
          <w:rFonts w:eastAsia="SimSun"/>
          <w:lang w:eastAsia="ja-JP"/>
        </w:rPr>
        <w:t>None.</w:t>
      </w:r>
    </w:p>
    <w:p w14:paraId="66A28614" w14:textId="77777777" w:rsidR="00AD5D5B" w:rsidRPr="00BA3BAD" w:rsidRDefault="00AD5D5B" w:rsidP="00371889">
      <w:pPr>
        <w:rPr>
          <w:rFonts w:eastAsia="SimSun"/>
          <w:lang w:eastAsia="ja-JP"/>
        </w:rPr>
      </w:pPr>
    </w:p>
    <w:p w14:paraId="03FE97F8" w14:textId="77777777" w:rsidR="00AD5D5B" w:rsidRPr="00BA3BAD" w:rsidRDefault="00AD5D5B" w:rsidP="00DE5940">
      <w:pPr>
        <w:pStyle w:val="Heading3"/>
      </w:pPr>
      <w:bookmarkStart w:id="180" w:name="_Toc35777954"/>
      <w:r w:rsidRPr="00BA3BAD">
        <w:t>getRampDecision</w:t>
      </w:r>
      <w:bookmarkEnd w:id="180"/>
    </w:p>
    <w:p w14:paraId="5918AB62" w14:textId="77777777" w:rsidR="00AD5D5B" w:rsidRPr="00BA3BAD" w:rsidRDefault="00AD5D5B" w:rsidP="00DE5940">
      <w:pPr>
        <w:pStyle w:val="Heading4"/>
        <w:rPr>
          <w:lang w:eastAsia="ja-JP"/>
        </w:rPr>
      </w:pPr>
      <w:r w:rsidRPr="00BA3BAD">
        <w:rPr>
          <w:lang w:eastAsia="ja-JP"/>
        </w:rPr>
        <w:t>Syntax</w:t>
      </w:r>
    </w:p>
    <w:p w14:paraId="2273A179" w14:textId="77777777" w:rsidR="00AD5D5B" w:rsidRPr="00BA3BAD" w:rsidRDefault="00AD5D5B" w:rsidP="00371889">
      <w:pPr>
        <w:rPr>
          <w:rFonts w:eastAsia="SimSun"/>
          <w:lang w:eastAsia="ja-JP"/>
        </w:rPr>
      </w:pPr>
      <w:r w:rsidRPr="00BA3BAD">
        <w:rPr>
          <w:rFonts w:eastAsia="SimSun"/>
          <w:lang w:eastAsia="ja-JP"/>
        </w:rPr>
        <w:t>int myVehicleDef::getRampDecision()</w:t>
      </w:r>
    </w:p>
    <w:p w14:paraId="490674C0" w14:textId="77777777" w:rsidR="00AD5D5B" w:rsidRPr="00BA3BAD" w:rsidRDefault="00AD5D5B" w:rsidP="00DE5940">
      <w:pPr>
        <w:pStyle w:val="Heading4"/>
        <w:rPr>
          <w:lang w:eastAsia="ja-JP"/>
        </w:rPr>
      </w:pPr>
      <w:r w:rsidRPr="00BA3BAD">
        <w:rPr>
          <w:lang w:eastAsia="ja-JP"/>
        </w:rPr>
        <w:t>Description</w:t>
      </w:r>
    </w:p>
    <w:p w14:paraId="17B9C2C5" w14:textId="77777777" w:rsidR="00AD5D5B" w:rsidRPr="00BA3BAD" w:rsidRDefault="00AD5D5B" w:rsidP="00371889">
      <w:pPr>
        <w:rPr>
          <w:rFonts w:eastAsia="SimSun"/>
          <w:lang w:eastAsia="ja-JP"/>
        </w:rPr>
      </w:pPr>
      <w:r w:rsidRPr="00BA3BAD">
        <w:rPr>
          <w:rFonts w:eastAsia="SimSun"/>
          <w:lang w:eastAsia="ja-JP"/>
        </w:rPr>
        <w:t>This function gets the LC and CF maneuvers for a subject vehicle that travels on a ramp.</w:t>
      </w:r>
    </w:p>
    <w:p w14:paraId="4C71AAF3" w14:textId="77777777" w:rsidR="00AD5D5B" w:rsidRPr="00BA3BAD" w:rsidRDefault="00AD5D5B" w:rsidP="00DE5940">
      <w:pPr>
        <w:pStyle w:val="Heading4"/>
        <w:rPr>
          <w:lang w:eastAsia="ja-JP"/>
        </w:rPr>
      </w:pPr>
      <w:r w:rsidRPr="00BA3BAD">
        <w:rPr>
          <w:lang w:eastAsia="ja-JP"/>
        </w:rPr>
        <w:t>Inputs Arguments</w:t>
      </w:r>
    </w:p>
    <w:p w14:paraId="3FB80CA3" w14:textId="77777777" w:rsidR="00AD5D5B" w:rsidRPr="00BA3BAD" w:rsidRDefault="00AD5D5B" w:rsidP="00371889">
      <w:pPr>
        <w:rPr>
          <w:rFonts w:eastAsia="SimSun"/>
          <w:lang w:eastAsia="ja-JP"/>
        </w:rPr>
      </w:pPr>
      <w:r w:rsidRPr="00BA3BAD">
        <w:rPr>
          <w:rFonts w:eastAsia="SimSun"/>
          <w:lang w:eastAsia="ja-JP"/>
        </w:rPr>
        <w:t>None.</w:t>
      </w:r>
    </w:p>
    <w:p w14:paraId="12C99352" w14:textId="77777777" w:rsidR="00AD5D5B" w:rsidRPr="00BA3BAD" w:rsidRDefault="00AD5D5B" w:rsidP="00DE5940">
      <w:pPr>
        <w:pStyle w:val="Heading4"/>
        <w:rPr>
          <w:lang w:eastAsia="ja-JP"/>
        </w:rPr>
      </w:pPr>
      <w:r w:rsidRPr="00BA3BAD">
        <w:rPr>
          <w:lang w:eastAsia="ja-JP"/>
        </w:rPr>
        <w:t xml:space="preserve">Output Arguments </w:t>
      </w:r>
    </w:p>
    <w:p w14:paraId="5A257CEA" w14:textId="77777777" w:rsidR="00AD5D5B" w:rsidRPr="00BA3BAD" w:rsidRDefault="00AD5D5B" w:rsidP="00371889">
      <w:pPr>
        <w:rPr>
          <w:rFonts w:eastAsia="SimSun"/>
          <w:lang w:eastAsia="ja-JP"/>
        </w:rPr>
      </w:pPr>
      <w:r w:rsidRPr="00BA3BAD">
        <w:rPr>
          <w:rFonts w:eastAsia="SimSun"/>
          <w:lang w:eastAsia="ja-JP"/>
        </w:rPr>
        <w:t>An integer indicating the LC and CF maneuvers.</w:t>
      </w:r>
    </w:p>
    <w:p w14:paraId="6B360BD3" w14:textId="77777777" w:rsidR="00AD5D5B" w:rsidRPr="00BA3BAD" w:rsidRDefault="00AD5D5B" w:rsidP="00DE5940">
      <w:pPr>
        <w:pStyle w:val="Heading4"/>
        <w:rPr>
          <w:lang w:eastAsia="ja-JP"/>
        </w:rPr>
      </w:pPr>
      <w:r w:rsidRPr="00BA3BAD">
        <w:rPr>
          <w:lang w:eastAsia="ja-JP"/>
        </w:rPr>
        <w:t>Sub-functions</w:t>
      </w:r>
    </w:p>
    <w:p w14:paraId="1370904C" w14:textId="77777777" w:rsidR="00AD5D5B" w:rsidRPr="00BA3BAD" w:rsidRDefault="00AD5D5B" w:rsidP="00371889">
      <w:pPr>
        <w:rPr>
          <w:rFonts w:eastAsia="SimSun"/>
          <w:lang w:eastAsia="ja-JP"/>
        </w:rPr>
      </w:pPr>
      <w:r w:rsidRPr="00BA3BAD">
        <w:rPr>
          <w:rFonts w:eastAsia="SimSun"/>
          <w:lang w:eastAsia="ja-JP"/>
        </w:rPr>
        <w:t>None.</w:t>
      </w:r>
    </w:p>
    <w:p w14:paraId="605C63C9" w14:textId="77777777" w:rsidR="00AD5D5B" w:rsidRPr="00BA3BAD" w:rsidRDefault="00AD5D5B" w:rsidP="00371889">
      <w:pPr>
        <w:rPr>
          <w:rFonts w:eastAsia="SimSun"/>
          <w:lang w:eastAsia="ja-JP"/>
        </w:rPr>
      </w:pPr>
    </w:p>
    <w:p w14:paraId="536D0E5A" w14:textId="77777777" w:rsidR="00AD5D5B" w:rsidRPr="00BA3BAD" w:rsidRDefault="00AD5D5B" w:rsidP="00DE5940">
      <w:pPr>
        <w:pStyle w:val="Heading3"/>
      </w:pPr>
      <w:bookmarkStart w:id="181" w:name="_Toc35777955"/>
      <w:r w:rsidRPr="00BA3BAD">
        <w:t>getRampLCSlowDownDesire</w:t>
      </w:r>
      <w:bookmarkEnd w:id="181"/>
    </w:p>
    <w:p w14:paraId="19CC87F6" w14:textId="77777777" w:rsidR="00AD5D5B" w:rsidRPr="00BA3BAD" w:rsidRDefault="00AD5D5B" w:rsidP="00DE5940">
      <w:pPr>
        <w:pStyle w:val="Heading4"/>
        <w:rPr>
          <w:lang w:eastAsia="ja-JP"/>
        </w:rPr>
      </w:pPr>
      <w:r w:rsidRPr="00BA3BAD">
        <w:rPr>
          <w:lang w:eastAsia="ja-JP"/>
        </w:rPr>
        <w:t>Syntax</w:t>
      </w:r>
    </w:p>
    <w:p w14:paraId="5688A61B" w14:textId="77777777" w:rsidR="00AD5D5B" w:rsidRPr="00BA3BAD" w:rsidRDefault="00AD5D5B" w:rsidP="00371889">
      <w:pPr>
        <w:rPr>
          <w:rFonts w:eastAsia="SimSun"/>
          <w:lang w:eastAsia="ja-JP"/>
        </w:rPr>
      </w:pPr>
      <w:r w:rsidRPr="00BA3BAD">
        <w:rPr>
          <w:rFonts w:eastAsia="SimSun"/>
          <w:lang w:eastAsia="ja-JP"/>
        </w:rPr>
        <w:t>double myVehicleDef::getRampLCSlowDownDesire()</w:t>
      </w:r>
    </w:p>
    <w:p w14:paraId="53594D6C" w14:textId="77777777" w:rsidR="00AD5D5B" w:rsidRPr="00BA3BAD" w:rsidRDefault="00AD5D5B" w:rsidP="00DE5940">
      <w:pPr>
        <w:pStyle w:val="Heading4"/>
        <w:rPr>
          <w:lang w:eastAsia="ja-JP"/>
        </w:rPr>
      </w:pPr>
      <w:r w:rsidRPr="00BA3BAD">
        <w:rPr>
          <w:lang w:eastAsia="ja-JP"/>
        </w:rPr>
        <w:t>Description</w:t>
      </w:r>
    </w:p>
    <w:p w14:paraId="23FC0C7E" w14:textId="77777777" w:rsidR="00AD5D5B" w:rsidRPr="00BA3BAD" w:rsidRDefault="00AD5D5B" w:rsidP="00371889">
      <w:pPr>
        <w:rPr>
          <w:rFonts w:eastAsia="SimSun"/>
          <w:lang w:eastAsia="ja-JP"/>
        </w:rPr>
      </w:pPr>
      <w:r w:rsidRPr="00BA3BAD">
        <w:rPr>
          <w:rFonts w:eastAsia="SimSun"/>
          <w:lang w:eastAsia="ja-JP"/>
        </w:rPr>
        <w:t>This function gets the LC desire for a vehicle deciding to slow down in an on-ramp.</w:t>
      </w:r>
    </w:p>
    <w:p w14:paraId="1777F29A" w14:textId="77777777" w:rsidR="00AD5D5B" w:rsidRPr="00BA3BAD" w:rsidRDefault="00AD5D5B" w:rsidP="00DE5940">
      <w:pPr>
        <w:pStyle w:val="Heading4"/>
        <w:rPr>
          <w:lang w:eastAsia="ja-JP"/>
        </w:rPr>
      </w:pPr>
      <w:r w:rsidRPr="00BA3BAD">
        <w:rPr>
          <w:lang w:eastAsia="ja-JP"/>
        </w:rPr>
        <w:t>Inputs Arguments</w:t>
      </w:r>
    </w:p>
    <w:p w14:paraId="6FA2B397" w14:textId="77777777" w:rsidR="00AD5D5B" w:rsidRPr="00BA3BAD" w:rsidRDefault="00AD5D5B" w:rsidP="00371889">
      <w:pPr>
        <w:rPr>
          <w:rFonts w:eastAsia="SimSun"/>
          <w:lang w:eastAsia="ja-JP"/>
        </w:rPr>
      </w:pPr>
      <w:r w:rsidRPr="00BA3BAD">
        <w:rPr>
          <w:rFonts w:eastAsia="SimSun"/>
          <w:lang w:eastAsia="ja-JP"/>
        </w:rPr>
        <w:t>None.</w:t>
      </w:r>
    </w:p>
    <w:p w14:paraId="4FD0AA28" w14:textId="77777777" w:rsidR="00AD5D5B" w:rsidRPr="00BA3BAD" w:rsidRDefault="00AD5D5B" w:rsidP="00DE5940">
      <w:pPr>
        <w:pStyle w:val="Heading4"/>
        <w:rPr>
          <w:lang w:eastAsia="ja-JP"/>
        </w:rPr>
      </w:pPr>
      <w:r w:rsidRPr="00BA3BAD">
        <w:rPr>
          <w:lang w:eastAsia="ja-JP"/>
        </w:rPr>
        <w:t xml:space="preserve">Output Arguments </w:t>
      </w:r>
    </w:p>
    <w:p w14:paraId="131C9594" w14:textId="77777777" w:rsidR="00AD5D5B" w:rsidRPr="00BA3BAD" w:rsidRDefault="00AD5D5B" w:rsidP="00371889">
      <w:pPr>
        <w:rPr>
          <w:rFonts w:eastAsia="SimSun"/>
          <w:lang w:eastAsia="ja-JP"/>
        </w:rPr>
      </w:pPr>
      <w:r w:rsidRPr="00BA3BAD">
        <w:rPr>
          <w:rFonts w:eastAsia="SimSun"/>
          <w:lang w:eastAsia="ja-JP"/>
        </w:rPr>
        <w:t>LC desire.</w:t>
      </w:r>
    </w:p>
    <w:p w14:paraId="4AA30876" w14:textId="77777777" w:rsidR="00AD5D5B" w:rsidRPr="00BA3BAD" w:rsidRDefault="00AD5D5B" w:rsidP="00DE5940">
      <w:pPr>
        <w:pStyle w:val="Heading4"/>
        <w:rPr>
          <w:lang w:eastAsia="ja-JP"/>
        </w:rPr>
      </w:pPr>
      <w:r w:rsidRPr="00BA3BAD">
        <w:rPr>
          <w:lang w:eastAsia="ja-JP"/>
        </w:rPr>
        <w:lastRenderedPageBreak/>
        <w:t>Sub-functions</w:t>
      </w:r>
    </w:p>
    <w:p w14:paraId="6B886B75" w14:textId="77777777" w:rsidR="00AD5D5B" w:rsidRPr="00BA3BAD" w:rsidRDefault="00AD5D5B" w:rsidP="00371889">
      <w:pPr>
        <w:rPr>
          <w:rFonts w:eastAsia="SimSun"/>
          <w:lang w:eastAsia="ja-JP"/>
        </w:rPr>
      </w:pPr>
      <w:r w:rsidRPr="00BA3BAD">
        <w:rPr>
          <w:rFonts w:eastAsia="SimSun"/>
          <w:lang w:eastAsia="ja-JP"/>
        </w:rPr>
        <w:t>None.</w:t>
      </w:r>
    </w:p>
    <w:p w14:paraId="6B8F6A7A" w14:textId="77777777" w:rsidR="00AD5D5B" w:rsidRPr="00BA3BAD" w:rsidRDefault="00AD5D5B" w:rsidP="00371889">
      <w:pPr>
        <w:rPr>
          <w:rFonts w:eastAsia="SimSun"/>
          <w:lang w:eastAsia="ja-JP"/>
        </w:rPr>
      </w:pPr>
    </w:p>
    <w:p w14:paraId="77F4B7A3" w14:textId="77777777" w:rsidR="00AD5D5B" w:rsidRPr="00BA3BAD" w:rsidRDefault="00AD5D5B" w:rsidP="00DE5940">
      <w:pPr>
        <w:pStyle w:val="Heading3"/>
      </w:pPr>
      <w:bookmarkStart w:id="182" w:name="_Toc35777956"/>
      <w:r w:rsidRPr="00BA3BAD">
        <w:t>GetRampType</w:t>
      </w:r>
      <w:bookmarkEnd w:id="182"/>
    </w:p>
    <w:p w14:paraId="0235E905" w14:textId="77777777" w:rsidR="00AD5D5B" w:rsidRPr="00BA3BAD" w:rsidRDefault="00AD5D5B" w:rsidP="00DE5940">
      <w:pPr>
        <w:pStyle w:val="Heading4"/>
        <w:rPr>
          <w:lang w:eastAsia="ja-JP"/>
        </w:rPr>
      </w:pPr>
      <w:r w:rsidRPr="00BA3BAD">
        <w:rPr>
          <w:lang w:eastAsia="ja-JP"/>
        </w:rPr>
        <w:t>Syntax</w:t>
      </w:r>
    </w:p>
    <w:p w14:paraId="69392195" w14:textId="77777777" w:rsidR="00AD5D5B" w:rsidRPr="00BA3BAD" w:rsidRDefault="00AD5D5B" w:rsidP="00371889">
      <w:pPr>
        <w:rPr>
          <w:rFonts w:eastAsia="SimSun"/>
          <w:lang w:eastAsia="ja-JP"/>
        </w:rPr>
      </w:pPr>
      <w:r w:rsidRPr="00BA3BAD">
        <w:rPr>
          <w:rFonts w:eastAsia="SimSun"/>
          <w:lang w:eastAsia="ja-JP"/>
        </w:rPr>
        <w:t>int myVehicleDef::GetRampType(int sec_id)</w:t>
      </w:r>
    </w:p>
    <w:p w14:paraId="4FCA36E2" w14:textId="77777777" w:rsidR="00AD5D5B" w:rsidRPr="00BA3BAD" w:rsidRDefault="00AD5D5B" w:rsidP="00DE5940">
      <w:pPr>
        <w:pStyle w:val="Heading4"/>
        <w:rPr>
          <w:lang w:eastAsia="ja-JP"/>
        </w:rPr>
      </w:pPr>
      <w:r w:rsidRPr="00BA3BAD">
        <w:rPr>
          <w:lang w:eastAsia="ja-JP"/>
        </w:rPr>
        <w:t>Description</w:t>
      </w:r>
    </w:p>
    <w:p w14:paraId="1BA86035" w14:textId="77777777" w:rsidR="00AD5D5B" w:rsidRPr="00BA3BAD" w:rsidRDefault="00AD5D5B" w:rsidP="00371889">
      <w:pPr>
        <w:rPr>
          <w:rFonts w:eastAsia="SimSun"/>
          <w:lang w:eastAsia="ja-JP"/>
        </w:rPr>
      </w:pPr>
      <w:r w:rsidRPr="00BA3BAD">
        <w:rPr>
          <w:rFonts w:eastAsia="SimSun"/>
          <w:lang w:eastAsia="ja-JP"/>
        </w:rPr>
        <w:t>This function gets type of the ramp (i.e., on-ramp or off-ramp) for a given section.</w:t>
      </w:r>
    </w:p>
    <w:p w14:paraId="257F9E82" w14:textId="77777777" w:rsidR="00AD5D5B" w:rsidRPr="00BA3BAD" w:rsidRDefault="00AD5D5B" w:rsidP="00DE5940">
      <w:pPr>
        <w:pStyle w:val="Heading4"/>
        <w:rPr>
          <w:lang w:eastAsia="ja-JP"/>
        </w:rPr>
      </w:pPr>
      <w:r w:rsidRPr="00BA3BAD">
        <w:rPr>
          <w:lang w:eastAsia="ja-JP"/>
        </w:rPr>
        <w:t>Inputs Arguments</w:t>
      </w:r>
    </w:p>
    <w:p w14:paraId="2BF09F1E" w14:textId="77777777" w:rsidR="00AD5D5B" w:rsidRPr="00BA3BAD" w:rsidRDefault="00AD5D5B" w:rsidP="00371889">
      <w:pPr>
        <w:rPr>
          <w:rFonts w:eastAsia="SimSun"/>
          <w:b/>
          <w:lang w:eastAsia="ja-JP"/>
        </w:rPr>
      </w:pPr>
      <w:r w:rsidRPr="00BA3BAD">
        <w:rPr>
          <w:rFonts w:eastAsia="SimSun"/>
          <w:lang w:eastAsia="ja-JP"/>
        </w:rPr>
        <w:t>sec_id: ID of the target section.</w:t>
      </w:r>
      <w:r w:rsidRPr="00BA3BAD">
        <w:rPr>
          <w:rFonts w:eastAsia="SimSun"/>
          <w:b/>
          <w:lang w:eastAsia="ja-JP"/>
        </w:rPr>
        <w:t xml:space="preserve"> </w:t>
      </w:r>
    </w:p>
    <w:p w14:paraId="49151D16" w14:textId="77777777" w:rsidR="00AD5D5B" w:rsidRPr="00BA3BAD" w:rsidRDefault="00AD5D5B" w:rsidP="00DE5940">
      <w:pPr>
        <w:pStyle w:val="Heading4"/>
        <w:rPr>
          <w:lang w:eastAsia="ja-JP"/>
        </w:rPr>
      </w:pPr>
      <w:r w:rsidRPr="00BA3BAD">
        <w:rPr>
          <w:lang w:eastAsia="ja-JP"/>
        </w:rPr>
        <w:t xml:space="preserve">Output Arguments </w:t>
      </w:r>
    </w:p>
    <w:p w14:paraId="4A09B101" w14:textId="77777777" w:rsidR="00AD5D5B" w:rsidRPr="00BA3BAD" w:rsidRDefault="00AD5D5B" w:rsidP="00371889">
      <w:pPr>
        <w:rPr>
          <w:rFonts w:eastAsia="SimSun"/>
          <w:lang w:eastAsia="ja-JP"/>
        </w:rPr>
      </w:pPr>
      <w:r w:rsidRPr="00BA3BAD">
        <w:rPr>
          <w:rFonts w:eastAsia="SimSun"/>
          <w:lang w:eastAsia="ja-JP"/>
        </w:rPr>
        <w:t>An integer indicating the ramp type.</w:t>
      </w:r>
    </w:p>
    <w:p w14:paraId="70D84F4C" w14:textId="77777777" w:rsidR="00AD5D5B" w:rsidRPr="00BA3BAD" w:rsidRDefault="00AD5D5B" w:rsidP="00DE5940">
      <w:pPr>
        <w:pStyle w:val="Heading4"/>
        <w:rPr>
          <w:lang w:eastAsia="ja-JP"/>
        </w:rPr>
      </w:pPr>
      <w:r w:rsidRPr="00BA3BAD">
        <w:rPr>
          <w:lang w:eastAsia="ja-JP"/>
        </w:rPr>
        <w:t>Sub-functions</w:t>
      </w:r>
    </w:p>
    <w:p w14:paraId="356711F1" w14:textId="77777777" w:rsidR="00AD5D5B" w:rsidRPr="00BA3BAD" w:rsidRDefault="00AD5D5B" w:rsidP="00371889">
      <w:pPr>
        <w:rPr>
          <w:rFonts w:eastAsia="SimSun"/>
          <w:lang w:eastAsia="ja-JP"/>
        </w:rPr>
      </w:pPr>
      <w:r w:rsidRPr="00BA3BAD">
        <w:rPr>
          <w:rFonts w:eastAsia="SimSun"/>
          <w:lang w:eastAsia="ja-JP"/>
        </w:rPr>
        <w:t>None.</w:t>
      </w:r>
    </w:p>
    <w:p w14:paraId="4E2823CA" w14:textId="77777777" w:rsidR="00AD5D5B" w:rsidRPr="00BA3BAD" w:rsidRDefault="00AD5D5B" w:rsidP="00371889">
      <w:pPr>
        <w:rPr>
          <w:rFonts w:eastAsia="SimSun"/>
          <w:lang w:eastAsia="ja-JP"/>
        </w:rPr>
      </w:pPr>
    </w:p>
    <w:p w14:paraId="74F1E308" w14:textId="77777777" w:rsidR="00AD5D5B" w:rsidRPr="00BA3BAD" w:rsidRDefault="00AD5D5B" w:rsidP="00DE5940">
      <w:pPr>
        <w:pStyle w:val="Heading3"/>
      </w:pPr>
      <w:bookmarkStart w:id="183" w:name="_Toc35777957"/>
      <w:r w:rsidRPr="00BA3BAD">
        <w:t>GetSectionHOVLane</w:t>
      </w:r>
      <w:bookmarkEnd w:id="183"/>
    </w:p>
    <w:p w14:paraId="7E9FA443" w14:textId="77777777" w:rsidR="00AD5D5B" w:rsidRPr="00BA3BAD" w:rsidRDefault="00AD5D5B" w:rsidP="00DE5940">
      <w:pPr>
        <w:pStyle w:val="Heading4"/>
        <w:rPr>
          <w:lang w:eastAsia="ja-JP"/>
        </w:rPr>
      </w:pPr>
      <w:r w:rsidRPr="00BA3BAD">
        <w:rPr>
          <w:lang w:eastAsia="ja-JP"/>
        </w:rPr>
        <w:t>Syntax</w:t>
      </w:r>
    </w:p>
    <w:p w14:paraId="4D6D9001" w14:textId="77777777" w:rsidR="00AD5D5B" w:rsidRPr="00BA3BAD" w:rsidRDefault="00AD5D5B" w:rsidP="00371889">
      <w:pPr>
        <w:rPr>
          <w:rFonts w:eastAsia="SimSun"/>
          <w:lang w:eastAsia="ja-JP"/>
        </w:rPr>
      </w:pPr>
      <w:r w:rsidRPr="00BA3BAD">
        <w:rPr>
          <w:rFonts w:eastAsia="SimSun"/>
          <w:lang w:eastAsia="ja-JP"/>
        </w:rPr>
        <w:t>int myVehicleDef::GetSectionHOVLane()</w:t>
      </w:r>
    </w:p>
    <w:p w14:paraId="7F3A6554" w14:textId="77777777" w:rsidR="00AD5D5B" w:rsidRPr="00BA3BAD" w:rsidRDefault="00AD5D5B" w:rsidP="00DE5940">
      <w:pPr>
        <w:pStyle w:val="Heading4"/>
        <w:rPr>
          <w:lang w:eastAsia="ja-JP"/>
        </w:rPr>
      </w:pPr>
      <w:r w:rsidRPr="00BA3BAD">
        <w:rPr>
          <w:lang w:eastAsia="ja-JP"/>
        </w:rPr>
        <w:t>Description</w:t>
      </w:r>
    </w:p>
    <w:p w14:paraId="7E4E4817" w14:textId="77777777" w:rsidR="00AD5D5B" w:rsidRPr="00BA3BAD" w:rsidRDefault="00AD5D5B" w:rsidP="00371889">
      <w:pPr>
        <w:rPr>
          <w:rFonts w:eastAsia="SimSun"/>
          <w:lang w:eastAsia="ja-JP"/>
        </w:rPr>
      </w:pPr>
      <w:r w:rsidRPr="00BA3BAD">
        <w:rPr>
          <w:rFonts w:eastAsia="SimSun"/>
          <w:lang w:eastAsia="ja-JP"/>
        </w:rPr>
        <w:t>This function gets the lane ID of HOV lane in the current section.</w:t>
      </w:r>
    </w:p>
    <w:p w14:paraId="1C308EDF" w14:textId="77777777" w:rsidR="00AD5D5B" w:rsidRPr="00BA3BAD" w:rsidRDefault="00AD5D5B" w:rsidP="00DE5940">
      <w:pPr>
        <w:pStyle w:val="Heading4"/>
        <w:rPr>
          <w:lang w:eastAsia="ja-JP"/>
        </w:rPr>
      </w:pPr>
      <w:r w:rsidRPr="00BA3BAD">
        <w:rPr>
          <w:lang w:eastAsia="ja-JP"/>
        </w:rPr>
        <w:t>Inputs Arguments</w:t>
      </w:r>
    </w:p>
    <w:p w14:paraId="0DE5C5E0" w14:textId="77777777" w:rsidR="00AD5D5B" w:rsidRPr="00BA3BAD" w:rsidRDefault="00AD5D5B" w:rsidP="00371889">
      <w:pPr>
        <w:rPr>
          <w:rFonts w:eastAsia="SimSun"/>
          <w:lang w:eastAsia="ja-JP"/>
        </w:rPr>
      </w:pPr>
      <w:r w:rsidRPr="00BA3BAD">
        <w:rPr>
          <w:rFonts w:eastAsia="SimSun"/>
          <w:lang w:eastAsia="ja-JP"/>
        </w:rPr>
        <w:t>None.</w:t>
      </w:r>
    </w:p>
    <w:p w14:paraId="42E4D314" w14:textId="77777777" w:rsidR="00AD5D5B" w:rsidRPr="00BA3BAD" w:rsidRDefault="00AD5D5B" w:rsidP="00DE5940">
      <w:pPr>
        <w:pStyle w:val="Heading4"/>
        <w:rPr>
          <w:lang w:eastAsia="ja-JP"/>
        </w:rPr>
      </w:pPr>
      <w:r w:rsidRPr="00BA3BAD">
        <w:rPr>
          <w:lang w:eastAsia="ja-JP"/>
        </w:rPr>
        <w:t xml:space="preserve">Output Arguments </w:t>
      </w:r>
    </w:p>
    <w:p w14:paraId="5F8282A7" w14:textId="77777777" w:rsidR="00AD5D5B" w:rsidRPr="00BA3BAD" w:rsidRDefault="00AD5D5B" w:rsidP="00371889">
      <w:pPr>
        <w:rPr>
          <w:rFonts w:eastAsia="SimSun"/>
          <w:lang w:eastAsia="ja-JP"/>
        </w:rPr>
      </w:pPr>
      <w:r w:rsidRPr="00BA3BAD">
        <w:rPr>
          <w:rFonts w:eastAsia="SimSun"/>
          <w:lang w:eastAsia="ja-JP"/>
        </w:rPr>
        <w:t>Lane ID of the HOV lane.</w:t>
      </w:r>
    </w:p>
    <w:p w14:paraId="2CDB1916" w14:textId="77777777" w:rsidR="00AD5D5B" w:rsidRPr="00BA3BAD" w:rsidRDefault="00AD5D5B" w:rsidP="00DE5940">
      <w:pPr>
        <w:pStyle w:val="Heading4"/>
        <w:rPr>
          <w:lang w:eastAsia="ja-JP"/>
        </w:rPr>
      </w:pPr>
      <w:r w:rsidRPr="00BA3BAD">
        <w:rPr>
          <w:lang w:eastAsia="ja-JP"/>
        </w:rPr>
        <w:t>Sub-functions</w:t>
      </w:r>
    </w:p>
    <w:p w14:paraId="72327B05" w14:textId="1112C072" w:rsidR="00AD5D5B" w:rsidRPr="00BA3BAD" w:rsidRDefault="00AD5D5B" w:rsidP="00371889">
      <w:pPr>
        <w:rPr>
          <w:rFonts w:eastAsia="SimSun"/>
          <w:lang w:eastAsia="ja-JP"/>
        </w:rPr>
      </w:pPr>
      <w:r w:rsidRPr="00BA3BAD">
        <w:rPr>
          <w:rFonts w:eastAsia="SimSun"/>
          <w:lang w:eastAsia="ja-JP"/>
        </w:rPr>
        <w:t>None.</w:t>
      </w:r>
    </w:p>
    <w:p w14:paraId="15A65C70" w14:textId="77777777" w:rsidR="00AD5D5B" w:rsidRPr="00BA3BAD" w:rsidRDefault="00AD5D5B" w:rsidP="00371889">
      <w:pPr>
        <w:rPr>
          <w:rFonts w:eastAsia="SimSun"/>
          <w:lang w:eastAsia="ja-JP"/>
        </w:rPr>
      </w:pPr>
    </w:p>
    <w:p w14:paraId="2A3504A3" w14:textId="77777777" w:rsidR="00AD5D5B" w:rsidRPr="00BA3BAD" w:rsidRDefault="00AD5D5B" w:rsidP="00DE5940">
      <w:pPr>
        <w:pStyle w:val="Heading3"/>
      </w:pPr>
      <w:bookmarkStart w:id="184" w:name="_Toc35777958"/>
      <w:r w:rsidRPr="00BA3BAD">
        <w:t>GetSectionOfframpLanes</w:t>
      </w:r>
      <w:bookmarkEnd w:id="184"/>
    </w:p>
    <w:p w14:paraId="4EFFB3C9" w14:textId="77777777" w:rsidR="00AD5D5B" w:rsidRPr="00BA3BAD" w:rsidRDefault="00AD5D5B" w:rsidP="00DE5940">
      <w:pPr>
        <w:pStyle w:val="Heading4"/>
        <w:rPr>
          <w:lang w:eastAsia="ja-JP"/>
        </w:rPr>
      </w:pPr>
      <w:r w:rsidRPr="00BA3BAD">
        <w:rPr>
          <w:lang w:eastAsia="ja-JP"/>
        </w:rPr>
        <w:t>Syntax</w:t>
      </w:r>
    </w:p>
    <w:p w14:paraId="42A1064D" w14:textId="77777777" w:rsidR="00AD5D5B" w:rsidRPr="00BA3BAD" w:rsidRDefault="00AD5D5B" w:rsidP="00371889">
      <w:pPr>
        <w:rPr>
          <w:rFonts w:eastAsia="SimSun"/>
          <w:lang w:eastAsia="ja-JP"/>
        </w:rPr>
      </w:pPr>
      <w:r w:rsidRPr="00BA3BAD">
        <w:rPr>
          <w:rFonts w:eastAsia="SimSun"/>
          <w:lang w:eastAsia="ja-JP"/>
        </w:rPr>
        <w:t>int myVehicleDef::GetSectionOfframpLanes(int sec_id)</w:t>
      </w:r>
    </w:p>
    <w:p w14:paraId="367BA179" w14:textId="77777777" w:rsidR="00AD5D5B" w:rsidRPr="00BA3BAD" w:rsidRDefault="00AD5D5B" w:rsidP="00DE5940">
      <w:pPr>
        <w:pStyle w:val="Heading4"/>
        <w:rPr>
          <w:lang w:eastAsia="ja-JP"/>
        </w:rPr>
      </w:pPr>
      <w:r w:rsidRPr="00BA3BAD">
        <w:rPr>
          <w:lang w:eastAsia="ja-JP"/>
        </w:rPr>
        <w:t>Description</w:t>
      </w:r>
    </w:p>
    <w:p w14:paraId="3FEE6F35" w14:textId="77777777" w:rsidR="00AD5D5B" w:rsidRPr="00BA3BAD" w:rsidRDefault="00AD5D5B" w:rsidP="00371889">
      <w:pPr>
        <w:rPr>
          <w:rFonts w:eastAsia="SimSun"/>
          <w:lang w:eastAsia="ja-JP"/>
        </w:rPr>
      </w:pPr>
      <w:r w:rsidRPr="00BA3BAD">
        <w:rPr>
          <w:rFonts w:eastAsia="SimSun"/>
          <w:lang w:eastAsia="ja-JP"/>
        </w:rPr>
        <w:t>This function gets the number of off-ramp lanes on a section.</w:t>
      </w:r>
    </w:p>
    <w:p w14:paraId="392D0C56" w14:textId="77777777" w:rsidR="00AD5D5B" w:rsidRPr="00BA3BAD" w:rsidRDefault="00AD5D5B" w:rsidP="00DE5940">
      <w:pPr>
        <w:pStyle w:val="Heading4"/>
        <w:rPr>
          <w:lang w:eastAsia="ja-JP"/>
        </w:rPr>
      </w:pPr>
      <w:r w:rsidRPr="00BA3BAD">
        <w:rPr>
          <w:lang w:eastAsia="ja-JP"/>
        </w:rPr>
        <w:t>Inputs Arguments</w:t>
      </w:r>
    </w:p>
    <w:p w14:paraId="103F0F0B" w14:textId="77777777" w:rsidR="00AD5D5B" w:rsidRPr="00BA3BAD" w:rsidRDefault="00AD5D5B" w:rsidP="00371889">
      <w:pPr>
        <w:rPr>
          <w:rFonts w:eastAsia="SimSun"/>
          <w:lang w:eastAsia="ja-JP"/>
        </w:rPr>
      </w:pPr>
      <w:r w:rsidRPr="00BA3BAD">
        <w:rPr>
          <w:rFonts w:eastAsia="SimSun"/>
          <w:lang w:eastAsia="ja-JP"/>
        </w:rPr>
        <w:t>sec_id: ID of the target section.</w:t>
      </w:r>
    </w:p>
    <w:p w14:paraId="5E30DDA1" w14:textId="77777777" w:rsidR="00AD5D5B" w:rsidRPr="00BA3BAD" w:rsidRDefault="00AD5D5B" w:rsidP="00DE5940">
      <w:pPr>
        <w:pStyle w:val="Heading4"/>
        <w:rPr>
          <w:lang w:eastAsia="ja-JP"/>
        </w:rPr>
      </w:pPr>
      <w:r w:rsidRPr="00BA3BAD">
        <w:rPr>
          <w:lang w:eastAsia="ja-JP"/>
        </w:rPr>
        <w:lastRenderedPageBreak/>
        <w:t xml:space="preserve">Output Arguments </w:t>
      </w:r>
    </w:p>
    <w:p w14:paraId="13B35204" w14:textId="77777777" w:rsidR="00AD5D5B" w:rsidRPr="00BA3BAD" w:rsidRDefault="00AD5D5B" w:rsidP="00371889">
      <w:pPr>
        <w:rPr>
          <w:rFonts w:eastAsia="SimSun"/>
          <w:lang w:eastAsia="ja-JP"/>
        </w:rPr>
      </w:pPr>
      <w:r w:rsidRPr="00BA3BAD">
        <w:rPr>
          <w:rFonts w:eastAsia="SimSun"/>
          <w:lang w:eastAsia="ja-JP"/>
        </w:rPr>
        <w:t>Number of off-ramp lanes.</w:t>
      </w:r>
    </w:p>
    <w:p w14:paraId="615E25D6" w14:textId="77777777" w:rsidR="00AD5D5B" w:rsidRPr="00BA3BAD" w:rsidRDefault="00AD5D5B" w:rsidP="00DE5940">
      <w:pPr>
        <w:pStyle w:val="Heading4"/>
        <w:rPr>
          <w:lang w:eastAsia="ja-JP"/>
        </w:rPr>
      </w:pPr>
      <w:r w:rsidRPr="00BA3BAD">
        <w:rPr>
          <w:lang w:eastAsia="ja-JP"/>
        </w:rPr>
        <w:t>Sub-functions</w:t>
      </w:r>
    </w:p>
    <w:p w14:paraId="73DE8065" w14:textId="77777777" w:rsidR="00AD5D5B" w:rsidRPr="00BA3BAD" w:rsidRDefault="00AD5D5B" w:rsidP="00371889">
      <w:pPr>
        <w:rPr>
          <w:rFonts w:eastAsia="SimSun"/>
          <w:lang w:eastAsia="ja-JP"/>
        </w:rPr>
      </w:pPr>
      <w:r w:rsidRPr="00BA3BAD">
        <w:rPr>
          <w:rFonts w:eastAsia="SimSun"/>
          <w:lang w:eastAsia="ja-JP"/>
        </w:rPr>
        <w:t>None.</w:t>
      </w:r>
    </w:p>
    <w:p w14:paraId="39F093FC" w14:textId="77777777" w:rsidR="00AD5D5B" w:rsidRPr="00BA3BAD" w:rsidRDefault="00AD5D5B" w:rsidP="00371889">
      <w:pPr>
        <w:rPr>
          <w:rFonts w:eastAsia="SimSun"/>
          <w:lang w:eastAsia="ja-JP"/>
        </w:rPr>
      </w:pPr>
    </w:p>
    <w:p w14:paraId="5D69F699" w14:textId="77777777" w:rsidR="00AD5D5B" w:rsidRPr="00BA3BAD" w:rsidRDefault="00AD5D5B" w:rsidP="00DE5940">
      <w:pPr>
        <w:pStyle w:val="Heading3"/>
      </w:pPr>
      <w:bookmarkStart w:id="185" w:name="_Toc35777959"/>
      <w:r w:rsidRPr="00BA3BAD">
        <w:t>getSectionSyncCoef</w:t>
      </w:r>
      <w:bookmarkEnd w:id="185"/>
    </w:p>
    <w:p w14:paraId="4526336F" w14:textId="77777777" w:rsidR="00AD5D5B" w:rsidRPr="00BA3BAD" w:rsidRDefault="00AD5D5B" w:rsidP="00DE5940">
      <w:pPr>
        <w:pStyle w:val="Heading4"/>
        <w:rPr>
          <w:lang w:eastAsia="ja-JP"/>
        </w:rPr>
      </w:pPr>
      <w:r w:rsidRPr="00BA3BAD">
        <w:rPr>
          <w:lang w:eastAsia="ja-JP"/>
        </w:rPr>
        <w:t>Syntax</w:t>
      </w:r>
    </w:p>
    <w:p w14:paraId="658FF9B8" w14:textId="77777777" w:rsidR="00AD5D5B" w:rsidRPr="00BA3BAD" w:rsidRDefault="00AD5D5B" w:rsidP="00371889">
      <w:pPr>
        <w:rPr>
          <w:rFonts w:eastAsia="SimSun"/>
          <w:lang w:eastAsia="ja-JP"/>
        </w:rPr>
      </w:pPr>
      <w:r w:rsidRPr="00BA3BAD">
        <w:rPr>
          <w:rFonts w:eastAsia="SimSun"/>
          <w:lang w:eastAsia="ja-JP"/>
        </w:rPr>
        <w:t>double myVehicleDef::getSectionSyncCoef()</w:t>
      </w:r>
    </w:p>
    <w:p w14:paraId="5F6C0439" w14:textId="77777777" w:rsidR="00AD5D5B" w:rsidRPr="00BA3BAD" w:rsidRDefault="00AD5D5B" w:rsidP="00DE5940">
      <w:pPr>
        <w:pStyle w:val="Heading4"/>
        <w:rPr>
          <w:lang w:eastAsia="ja-JP"/>
        </w:rPr>
      </w:pPr>
      <w:r w:rsidRPr="00BA3BAD">
        <w:rPr>
          <w:lang w:eastAsia="ja-JP"/>
        </w:rPr>
        <w:t>Description</w:t>
      </w:r>
    </w:p>
    <w:p w14:paraId="4DEAECA0" w14:textId="77777777" w:rsidR="00AD5D5B" w:rsidRPr="00BA3BAD" w:rsidRDefault="00AD5D5B" w:rsidP="00371889">
      <w:pPr>
        <w:rPr>
          <w:rFonts w:eastAsia="SimSun"/>
          <w:lang w:eastAsia="ja-JP"/>
        </w:rPr>
      </w:pPr>
      <w:r w:rsidRPr="00BA3BAD">
        <w:rPr>
          <w:rFonts w:eastAsia="SimSun"/>
          <w:lang w:eastAsia="ja-JP"/>
        </w:rPr>
        <w:t>This function gets speed synchronization coefficient for a section.</w:t>
      </w:r>
    </w:p>
    <w:p w14:paraId="4884A1DF" w14:textId="77777777" w:rsidR="00AD5D5B" w:rsidRPr="00BA3BAD" w:rsidRDefault="00AD5D5B" w:rsidP="00DE5940">
      <w:pPr>
        <w:pStyle w:val="Heading4"/>
        <w:rPr>
          <w:lang w:eastAsia="ja-JP"/>
        </w:rPr>
      </w:pPr>
      <w:r w:rsidRPr="00BA3BAD">
        <w:rPr>
          <w:lang w:eastAsia="ja-JP"/>
        </w:rPr>
        <w:t>Inputs Arguments</w:t>
      </w:r>
    </w:p>
    <w:p w14:paraId="2342C97F" w14:textId="77777777" w:rsidR="00AD5D5B" w:rsidRPr="00BA3BAD" w:rsidRDefault="00AD5D5B" w:rsidP="00371889">
      <w:pPr>
        <w:rPr>
          <w:rFonts w:eastAsia="SimSun"/>
          <w:lang w:eastAsia="ja-JP"/>
        </w:rPr>
      </w:pPr>
      <w:r w:rsidRPr="00BA3BAD">
        <w:rPr>
          <w:rFonts w:eastAsia="SimSun"/>
          <w:lang w:eastAsia="ja-JP"/>
        </w:rPr>
        <w:t>None.</w:t>
      </w:r>
    </w:p>
    <w:p w14:paraId="5438CCAD" w14:textId="77777777" w:rsidR="00AD5D5B" w:rsidRPr="00BA3BAD" w:rsidRDefault="00AD5D5B" w:rsidP="00DE5940">
      <w:pPr>
        <w:pStyle w:val="Heading4"/>
        <w:rPr>
          <w:lang w:eastAsia="ja-JP"/>
        </w:rPr>
      </w:pPr>
      <w:r w:rsidRPr="00BA3BAD">
        <w:rPr>
          <w:lang w:eastAsia="ja-JP"/>
        </w:rPr>
        <w:t xml:space="preserve">Output Arguments </w:t>
      </w:r>
    </w:p>
    <w:p w14:paraId="2210E3E3" w14:textId="77777777" w:rsidR="00AD5D5B" w:rsidRPr="00BA3BAD" w:rsidRDefault="00AD5D5B" w:rsidP="00371889">
      <w:pPr>
        <w:rPr>
          <w:rFonts w:eastAsia="SimSun"/>
          <w:lang w:eastAsia="ja-JP"/>
        </w:rPr>
      </w:pPr>
      <w:r w:rsidRPr="00BA3BAD">
        <w:rPr>
          <w:rFonts w:eastAsia="SimSun"/>
          <w:lang w:eastAsia="ja-JP"/>
        </w:rPr>
        <w:t>Speed synchronization coefficient.</w:t>
      </w:r>
    </w:p>
    <w:p w14:paraId="7D034989" w14:textId="77777777" w:rsidR="00AD5D5B" w:rsidRPr="00BA3BAD" w:rsidRDefault="00AD5D5B" w:rsidP="00DE5940">
      <w:pPr>
        <w:pStyle w:val="Heading4"/>
        <w:rPr>
          <w:lang w:eastAsia="ja-JP"/>
        </w:rPr>
      </w:pPr>
      <w:r w:rsidRPr="00BA3BAD">
        <w:rPr>
          <w:lang w:eastAsia="ja-JP"/>
        </w:rPr>
        <w:t>Sub-functions</w:t>
      </w:r>
    </w:p>
    <w:p w14:paraId="02291751" w14:textId="77777777" w:rsidR="00AD5D5B" w:rsidRPr="00BA3BAD" w:rsidRDefault="00AD5D5B" w:rsidP="00371889">
      <w:pPr>
        <w:rPr>
          <w:rFonts w:eastAsia="SimSun"/>
          <w:lang w:eastAsia="ja-JP"/>
        </w:rPr>
      </w:pPr>
      <w:r w:rsidRPr="00BA3BAD">
        <w:rPr>
          <w:rFonts w:eastAsia="SimSun"/>
          <w:lang w:eastAsia="ja-JP"/>
        </w:rPr>
        <w:t>None.</w:t>
      </w:r>
    </w:p>
    <w:p w14:paraId="7D702C5A" w14:textId="77777777" w:rsidR="00AD5D5B" w:rsidRPr="00BA3BAD" w:rsidRDefault="00AD5D5B" w:rsidP="00371889">
      <w:pPr>
        <w:rPr>
          <w:rFonts w:eastAsia="SimSun"/>
          <w:lang w:eastAsia="ja-JP"/>
        </w:rPr>
      </w:pPr>
    </w:p>
    <w:p w14:paraId="53628629" w14:textId="77777777" w:rsidR="00AD5D5B" w:rsidRPr="00BA3BAD" w:rsidRDefault="00AD5D5B" w:rsidP="00DE5940">
      <w:pPr>
        <w:pStyle w:val="Heading3"/>
      </w:pPr>
      <w:bookmarkStart w:id="186" w:name="_Toc35777960"/>
      <w:r w:rsidRPr="00BA3BAD">
        <w:t>getSpeed</w:t>
      </w:r>
      <w:bookmarkEnd w:id="186"/>
    </w:p>
    <w:p w14:paraId="05C1C16B" w14:textId="77777777" w:rsidR="00AD5D5B" w:rsidRPr="00BA3BAD" w:rsidRDefault="00AD5D5B" w:rsidP="00DE5940">
      <w:pPr>
        <w:pStyle w:val="Heading4"/>
        <w:rPr>
          <w:lang w:eastAsia="ja-JP"/>
        </w:rPr>
      </w:pPr>
      <w:r w:rsidRPr="00BA3BAD">
        <w:rPr>
          <w:lang w:eastAsia="ja-JP"/>
        </w:rPr>
        <w:t>Syntax</w:t>
      </w:r>
    </w:p>
    <w:p w14:paraId="7525D646" w14:textId="77777777" w:rsidR="00AD5D5B" w:rsidRPr="00BA3BAD" w:rsidRDefault="00AD5D5B" w:rsidP="00371889">
      <w:pPr>
        <w:rPr>
          <w:rFonts w:eastAsia="SimSun"/>
          <w:lang w:eastAsia="ja-JP"/>
        </w:rPr>
      </w:pPr>
      <w:r w:rsidRPr="00BA3BAD">
        <w:rPr>
          <w:rFonts w:eastAsia="SimSun"/>
          <w:lang w:eastAsia="ja-JP"/>
        </w:rPr>
        <w:t>double myVehicleDef::getSpeed()</w:t>
      </w:r>
    </w:p>
    <w:p w14:paraId="005AD745" w14:textId="77777777" w:rsidR="00371889" w:rsidRDefault="00371889" w:rsidP="00371889">
      <w:pPr>
        <w:rPr>
          <w:rFonts w:eastAsia="SimSun"/>
          <w:lang w:eastAsia="ja-JP"/>
        </w:rPr>
      </w:pPr>
    </w:p>
    <w:p w14:paraId="479A224E" w14:textId="39976718" w:rsidR="00AD5D5B" w:rsidRPr="00BA3BAD" w:rsidRDefault="00AD5D5B" w:rsidP="00371889">
      <w:pPr>
        <w:rPr>
          <w:rFonts w:eastAsia="SimSun"/>
          <w:lang w:eastAsia="ja-JP"/>
        </w:rPr>
      </w:pPr>
      <w:r w:rsidRPr="00BA3BAD">
        <w:rPr>
          <w:rFonts w:eastAsia="SimSun"/>
          <w:lang w:eastAsia="ja-JP"/>
        </w:rPr>
        <w:t>double myVehicleDef::getSpeed(int state)</w:t>
      </w:r>
    </w:p>
    <w:p w14:paraId="7F22F34F" w14:textId="77777777" w:rsidR="00AD5D5B" w:rsidRPr="00BA3BAD" w:rsidRDefault="00AD5D5B" w:rsidP="00DE5940">
      <w:pPr>
        <w:pStyle w:val="Heading4"/>
        <w:rPr>
          <w:lang w:eastAsia="ja-JP"/>
        </w:rPr>
      </w:pPr>
      <w:r w:rsidRPr="00BA3BAD">
        <w:rPr>
          <w:lang w:eastAsia="ja-JP"/>
        </w:rPr>
        <w:t>Description</w:t>
      </w:r>
    </w:p>
    <w:p w14:paraId="7ADD09E4" w14:textId="6F2F4B81" w:rsidR="00AD5D5B" w:rsidRPr="00BA3BAD" w:rsidRDefault="00AD5D5B" w:rsidP="00371889">
      <w:pPr>
        <w:rPr>
          <w:rFonts w:eastAsia="SimSun"/>
          <w:lang w:eastAsia="ja-JP"/>
        </w:rPr>
      </w:pPr>
      <w:r w:rsidRPr="00BA3BAD">
        <w:rPr>
          <w:rFonts w:eastAsia="SimSun"/>
          <w:lang w:eastAsia="ja-JP"/>
        </w:rPr>
        <w:t xml:space="preserve">This function returns the speed of a subject vehicle. </w:t>
      </w:r>
      <w:r w:rsidR="00371889">
        <w:rPr>
          <w:rFonts w:eastAsia="SimSun"/>
          <w:lang w:eastAsia="ja-JP"/>
        </w:rPr>
        <w:t>In the absence of an</w:t>
      </w:r>
      <w:r w:rsidRPr="00BA3BAD">
        <w:rPr>
          <w:rFonts w:eastAsia="SimSun"/>
          <w:lang w:eastAsia="ja-JP"/>
        </w:rPr>
        <w:t xml:space="preserve"> input argument, the function returns the current speed of the subject vehicle.</w:t>
      </w:r>
    </w:p>
    <w:p w14:paraId="0CD17B20" w14:textId="77777777" w:rsidR="00AD5D5B" w:rsidRPr="00BA3BAD" w:rsidRDefault="00AD5D5B" w:rsidP="00DE5940">
      <w:pPr>
        <w:pStyle w:val="Heading4"/>
        <w:rPr>
          <w:lang w:eastAsia="ja-JP"/>
        </w:rPr>
      </w:pPr>
      <w:r w:rsidRPr="00BA3BAD">
        <w:rPr>
          <w:lang w:eastAsia="ja-JP"/>
        </w:rPr>
        <w:t>Inputs Arguments</w:t>
      </w:r>
    </w:p>
    <w:p w14:paraId="101CA33A" w14:textId="04708DED" w:rsidR="00371889" w:rsidRDefault="00371889" w:rsidP="00371889">
      <w:pPr>
        <w:rPr>
          <w:rFonts w:eastAsia="SimSun"/>
          <w:lang w:eastAsia="ja-JP"/>
        </w:rPr>
      </w:pPr>
      <w:r>
        <w:rPr>
          <w:rFonts w:eastAsia="SimSun"/>
          <w:lang w:eastAsia="ja-JP"/>
        </w:rPr>
        <w:t>S</w:t>
      </w:r>
      <w:r w:rsidR="00AD5D5B" w:rsidRPr="00BA3BAD">
        <w:rPr>
          <w:rFonts w:eastAsia="SimSun"/>
          <w:lang w:eastAsia="ja-JP"/>
        </w:rPr>
        <w:t xml:space="preserve">tate: </w:t>
      </w:r>
    </w:p>
    <w:p w14:paraId="3E4C3A3A" w14:textId="77777777" w:rsidR="00371889" w:rsidRDefault="00371889" w:rsidP="00371889">
      <w:pPr>
        <w:rPr>
          <w:rFonts w:eastAsia="SimSun"/>
          <w:lang w:eastAsia="ja-JP"/>
        </w:rPr>
      </w:pPr>
    </w:p>
    <w:p w14:paraId="4F26DEA1" w14:textId="6D016C86" w:rsidR="00371889" w:rsidRDefault="00AD5D5B" w:rsidP="00F96782">
      <w:pPr>
        <w:pStyle w:val="ListParagraph"/>
        <w:numPr>
          <w:ilvl w:val="0"/>
          <w:numId w:val="178"/>
        </w:numPr>
        <w:rPr>
          <w:rFonts w:eastAsia="SimSun"/>
          <w:lang w:eastAsia="ja-JP"/>
        </w:rPr>
      </w:pPr>
      <w:r w:rsidRPr="009B3237">
        <w:rPr>
          <w:rFonts w:eastAsia="SimSun"/>
          <w:lang w:eastAsia="ja-JP"/>
        </w:rPr>
        <w:t>0</w:t>
      </w:r>
      <w:r w:rsidR="00371889" w:rsidRPr="009B3237">
        <w:rPr>
          <w:rFonts w:eastAsia="SimSun"/>
          <w:lang w:eastAsia="ja-JP"/>
        </w:rPr>
        <w:t xml:space="preserve">: </w:t>
      </w:r>
      <w:r w:rsidRPr="00371889">
        <w:rPr>
          <w:rFonts w:eastAsia="SimSun"/>
          <w:lang w:eastAsia="ja-JP"/>
        </w:rPr>
        <w:t>before update</w:t>
      </w:r>
      <w:r w:rsidR="00371889" w:rsidRPr="00371889">
        <w:rPr>
          <w:rFonts w:eastAsia="SimSun"/>
          <w:lang w:eastAsia="ja-JP"/>
        </w:rPr>
        <w:t>.</w:t>
      </w:r>
    </w:p>
    <w:p w14:paraId="250D0B79" w14:textId="77777777" w:rsidR="00371889" w:rsidRPr="009B3237" w:rsidRDefault="00371889" w:rsidP="009B3237">
      <w:pPr>
        <w:rPr>
          <w:rFonts w:eastAsia="SimSun"/>
          <w:lang w:eastAsia="ja-JP"/>
        </w:rPr>
      </w:pPr>
    </w:p>
    <w:p w14:paraId="5B6D2183" w14:textId="15E52133" w:rsidR="00AD5D5B" w:rsidRPr="00371889" w:rsidRDefault="00AD5D5B" w:rsidP="00F96782">
      <w:pPr>
        <w:pStyle w:val="ListParagraph"/>
        <w:numPr>
          <w:ilvl w:val="0"/>
          <w:numId w:val="178"/>
        </w:numPr>
        <w:rPr>
          <w:rFonts w:eastAsia="SimSun"/>
          <w:lang w:eastAsia="ja-JP"/>
        </w:rPr>
      </w:pPr>
      <w:r w:rsidRPr="00407133">
        <w:rPr>
          <w:rFonts w:eastAsia="SimSun"/>
          <w:lang w:eastAsia="ja-JP"/>
        </w:rPr>
        <w:t>1</w:t>
      </w:r>
      <w:r w:rsidR="00371889" w:rsidRPr="00371889">
        <w:rPr>
          <w:rFonts w:eastAsia="SimSun"/>
          <w:lang w:eastAsia="ja-JP"/>
        </w:rPr>
        <w:t xml:space="preserve">: </w:t>
      </w:r>
      <w:r w:rsidRPr="00371889">
        <w:rPr>
          <w:rFonts w:eastAsia="SimSun"/>
          <w:lang w:eastAsia="ja-JP"/>
        </w:rPr>
        <w:t>after update.</w:t>
      </w:r>
    </w:p>
    <w:p w14:paraId="04AB82D9" w14:textId="77777777" w:rsidR="00AD5D5B" w:rsidRPr="00BA3BAD" w:rsidRDefault="00AD5D5B" w:rsidP="00DE5940">
      <w:pPr>
        <w:pStyle w:val="Heading4"/>
        <w:rPr>
          <w:lang w:eastAsia="ja-JP"/>
        </w:rPr>
      </w:pPr>
      <w:r w:rsidRPr="00BA3BAD">
        <w:rPr>
          <w:lang w:eastAsia="ja-JP"/>
        </w:rPr>
        <w:t xml:space="preserve">Output Arguments </w:t>
      </w:r>
    </w:p>
    <w:p w14:paraId="42C773A8" w14:textId="77777777" w:rsidR="00AD5D5B" w:rsidRPr="00BA3BAD" w:rsidRDefault="00AD5D5B" w:rsidP="00371889">
      <w:pPr>
        <w:rPr>
          <w:rFonts w:eastAsia="SimSun"/>
          <w:lang w:eastAsia="ja-JP"/>
        </w:rPr>
      </w:pPr>
      <w:r w:rsidRPr="00BA3BAD">
        <w:rPr>
          <w:rFonts w:eastAsia="SimSun"/>
          <w:lang w:eastAsia="ja-JP"/>
        </w:rPr>
        <w:t>Speed of the subject vehicle.</w:t>
      </w:r>
    </w:p>
    <w:p w14:paraId="78ACD00A" w14:textId="77777777" w:rsidR="00AD5D5B" w:rsidRPr="00BA3BAD" w:rsidRDefault="00AD5D5B" w:rsidP="00DE5940">
      <w:pPr>
        <w:pStyle w:val="Heading4"/>
        <w:rPr>
          <w:lang w:eastAsia="ja-JP"/>
        </w:rPr>
      </w:pPr>
      <w:r w:rsidRPr="00BA3BAD">
        <w:rPr>
          <w:lang w:eastAsia="ja-JP"/>
        </w:rPr>
        <w:t>Sub-functions</w:t>
      </w:r>
    </w:p>
    <w:p w14:paraId="18B611F0" w14:textId="77777777" w:rsidR="00AD5D5B" w:rsidRPr="00BA3BAD" w:rsidRDefault="00AD5D5B" w:rsidP="00371889">
      <w:pPr>
        <w:rPr>
          <w:rFonts w:eastAsia="SimSun"/>
          <w:lang w:eastAsia="ja-JP"/>
        </w:rPr>
      </w:pPr>
      <w:r w:rsidRPr="00BA3BAD">
        <w:rPr>
          <w:rFonts w:eastAsia="SimSun"/>
          <w:lang w:eastAsia="ja-JP"/>
        </w:rPr>
        <w:t>None.</w:t>
      </w:r>
    </w:p>
    <w:p w14:paraId="1BDAD2DF" w14:textId="77777777" w:rsidR="00AD5D5B" w:rsidRPr="00BA3BAD" w:rsidRDefault="00AD5D5B" w:rsidP="00371889">
      <w:pPr>
        <w:rPr>
          <w:rFonts w:eastAsia="SimSun"/>
          <w:lang w:eastAsia="ja-JP"/>
        </w:rPr>
      </w:pPr>
    </w:p>
    <w:p w14:paraId="34D86EB5" w14:textId="77777777" w:rsidR="00AD5D5B" w:rsidRPr="00BA3BAD" w:rsidRDefault="00AD5D5B" w:rsidP="00DE5940">
      <w:pPr>
        <w:pStyle w:val="Heading3"/>
      </w:pPr>
      <w:bookmarkStart w:id="187" w:name="_Toc35777961"/>
      <w:r w:rsidRPr="00BA3BAD">
        <w:lastRenderedPageBreak/>
        <w:t>InitialCACCACCMode</w:t>
      </w:r>
      <w:bookmarkEnd w:id="187"/>
    </w:p>
    <w:p w14:paraId="6E1BEA58" w14:textId="77777777" w:rsidR="00AD5D5B" w:rsidRPr="00BA3BAD" w:rsidRDefault="00AD5D5B" w:rsidP="00DE5940">
      <w:pPr>
        <w:pStyle w:val="Heading4"/>
        <w:rPr>
          <w:lang w:eastAsia="ja-JP"/>
        </w:rPr>
      </w:pPr>
      <w:r w:rsidRPr="00BA3BAD">
        <w:rPr>
          <w:lang w:eastAsia="ja-JP"/>
        </w:rPr>
        <w:t>Syntax</w:t>
      </w:r>
    </w:p>
    <w:p w14:paraId="3FFA34F2" w14:textId="77777777" w:rsidR="00AD5D5B" w:rsidRPr="00BA3BAD" w:rsidRDefault="00AD5D5B" w:rsidP="00371889">
      <w:pPr>
        <w:rPr>
          <w:rFonts w:eastAsia="SimSun"/>
          <w:lang w:eastAsia="ja-JP"/>
        </w:rPr>
      </w:pPr>
      <w:r w:rsidRPr="00BA3BAD">
        <w:rPr>
          <w:rFonts w:eastAsia="SimSun"/>
          <w:lang w:eastAsia="ja-JP"/>
        </w:rPr>
        <w:t>void myVehicleDef::InitialCACCACCMode()</w:t>
      </w:r>
    </w:p>
    <w:p w14:paraId="7CCDEEDE" w14:textId="77777777" w:rsidR="00AD5D5B" w:rsidRPr="00BA3BAD" w:rsidRDefault="00AD5D5B" w:rsidP="00DE5940">
      <w:pPr>
        <w:pStyle w:val="Heading4"/>
        <w:rPr>
          <w:lang w:eastAsia="ja-JP"/>
        </w:rPr>
      </w:pPr>
      <w:r w:rsidRPr="00BA3BAD">
        <w:rPr>
          <w:lang w:eastAsia="ja-JP"/>
        </w:rPr>
        <w:t>Description</w:t>
      </w:r>
    </w:p>
    <w:p w14:paraId="0351BB61" w14:textId="77777777" w:rsidR="00AD5D5B" w:rsidRPr="00BA3BAD" w:rsidRDefault="00AD5D5B" w:rsidP="00371889">
      <w:pPr>
        <w:rPr>
          <w:rFonts w:eastAsia="SimSun"/>
          <w:lang w:eastAsia="ja-JP"/>
        </w:rPr>
      </w:pPr>
      <w:r w:rsidRPr="00BA3BAD">
        <w:rPr>
          <w:rFonts w:eastAsia="SimSun"/>
          <w:lang w:eastAsia="ja-JP"/>
        </w:rPr>
        <w:t>This function sets ACC/CACC mode for ACC/CACC vehicles when they first enter the network.</w:t>
      </w:r>
    </w:p>
    <w:p w14:paraId="718E2E1C" w14:textId="77777777" w:rsidR="00AD5D5B" w:rsidRPr="00BA3BAD" w:rsidRDefault="00AD5D5B" w:rsidP="00DE5940">
      <w:pPr>
        <w:pStyle w:val="Heading4"/>
        <w:rPr>
          <w:lang w:eastAsia="ja-JP"/>
        </w:rPr>
      </w:pPr>
      <w:r w:rsidRPr="00BA3BAD">
        <w:rPr>
          <w:lang w:eastAsia="ja-JP"/>
        </w:rPr>
        <w:t>Inputs Arguments</w:t>
      </w:r>
    </w:p>
    <w:p w14:paraId="768BD903" w14:textId="77777777" w:rsidR="00AD5D5B" w:rsidRPr="00BA3BAD" w:rsidRDefault="00AD5D5B" w:rsidP="00371889">
      <w:pPr>
        <w:rPr>
          <w:rFonts w:eastAsia="SimSun"/>
          <w:lang w:eastAsia="ja-JP"/>
        </w:rPr>
      </w:pPr>
      <w:r w:rsidRPr="00BA3BAD">
        <w:rPr>
          <w:rFonts w:eastAsia="SimSun"/>
          <w:lang w:eastAsia="ja-JP"/>
        </w:rPr>
        <w:t>None.</w:t>
      </w:r>
    </w:p>
    <w:p w14:paraId="6E114E22" w14:textId="77777777" w:rsidR="00AD5D5B" w:rsidRPr="00BA3BAD" w:rsidRDefault="00AD5D5B" w:rsidP="00DE5940">
      <w:pPr>
        <w:pStyle w:val="Heading4"/>
        <w:rPr>
          <w:lang w:eastAsia="ja-JP"/>
        </w:rPr>
      </w:pPr>
      <w:r w:rsidRPr="00BA3BAD">
        <w:rPr>
          <w:lang w:eastAsia="ja-JP"/>
        </w:rPr>
        <w:t xml:space="preserve">Output Arguments </w:t>
      </w:r>
    </w:p>
    <w:p w14:paraId="28EF6CE8" w14:textId="77777777" w:rsidR="00AD5D5B" w:rsidRPr="00BA3BAD" w:rsidRDefault="00AD5D5B" w:rsidP="00371889">
      <w:pPr>
        <w:rPr>
          <w:rFonts w:eastAsia="SimSun"/>
          <w:lang w:eastAsia="ja-JP"/>
        </w:rPr>
      </w:pPr>
      <w:r w:rsidRPr="00BA3BAD">
        <w:rPr>
          <w:rFonts w:eastAsia="SimSun"/>
          <w:lang w:eastAsia="ja-JP"/>
        </w:rPr>
        <w:t>None.</w:t>
      </w:r>
    </w:p>
    <w:p w14:paraId="0431D22F" w14:textId="77777777" w:rsidR="00AD5D5B" w:rsidRPr="00BA3BAD" w:rsidRDefault="00AD5D5B" w:rsidP="00DE5940">
      <w:pPr>
        <w:pStyle w:val="Heading4"/>
        <w:rPr>
          <w:lang w:eastAsia="ja-JP"/>
        </w:rPr>
      </w:pPr>
      <w:r w:rsidRPr="00BA3BAD">
        <w:rPr>
          <w:lang w:eastAsia="ja-JP"/>
        </w:rPr>
        <w:t>Sub-functions</w:t>
      </w:r>
    </w:p>
    <w:p w14:paraId="0658F6A5" w14:textId="77777777" w:rsidR="00AD5D5B" w:rsidRPr="00BA3BAD" w:rsidRDefault="00AD5D5B" w:rsidP="00371889">
      <w:pPr>
        <w:rPr>
          <w:rFonts w:eastAsia="SimSun"/>
          <w:lang w:eastAsia="ja-JP"/>
        </w:rPr>
      </w:pPr>
      <w:r w:rsidRPr="00BA3BAD">
        <w:rPr>
          <w:rFonts w:eastAsia="SimSun"/>
          <w:lang w:eastAsia="ja-JP"/>
        </w:rPr>
        <w:t>None.</w:t>
      </w:r>
    </w:p>
    <w:p w14:paraId="1DFAD9CE" w14:textId="77777777" w:rsidR="00AD5D5B" w:rsidRPr="00BA3BAD" w:rsidRDefault="00AD5D5B" w:rsidP="00371889">
      <w:pPr>
        <w:rPr>
          <w:rFonts w:eastAsia="SimSun"/>
          <w:lang w:eastAsia="ja-JP"/>
        </w:rPr>
      </w:pPr>
    </w:p>
    <w:p w14:paraId="3B8280B7" w14:textId="0A6167C8" w:rsidR="00AD5D5B" w:rsidRPr="00BA3BAD" w:rsidRDefault="00AD5D5B" w:rsidP="00DE5940">
      <w:pPr>
        <w:pStyle w:val="Heading3"/>
      </w:pPr>
      <w:bookmarkStart w:id="188" w:name="_Toc35777962"/>
      <w:r w:rsidRPr="00BA3BAD">
        <w:t>isAfterLaneChangeFinish</w:t>
      </w:r>
      <w:bookmarkEnd w:id="188"/>
    </w:p>
    <w:p w14:paraId="1890ADE5" w14:textId="77777777" w:rsidR="00AD5D5B" w:rsidRPr="00BA3BAD" w:rsidRDefault="00AD5D5B" w:rsidP="00DE5940">
      <w:pPr>
        <w:pStyle w:val="Heading4"/>
        <w:rPr>
          <w:lang w:eastAsia="ja-JP"/>
        </w:rPr>
      </w:pPr>
      <w:r w:rsidRPr="00BA3BAD">
        <w:rPr>
          <w:lang w:eastAsia="ja-JP"/>
        </w:rPr>
        <w:t>Syntax</w:t>
      </w:r>
    </w:p>
    <w:p w14:paraId="016BF3A0" w14:textId="77777777" w:rsidR="00AD5D5B" w:rsidRPr="00BA3BAD" w:rsidRDefault="00AD5D5B" w:rsidP="00371889">
      <w:pPr>
        <w:rPr>
          <w:rFonts w:eastAsia="SimSun"/>
          <w:lang w:eastAsia="ja-JP"/>
        </w:rPr>
      </w:pPr>
      <w:r w:rsidRPr="00BA3BAD">
        <w:rPr>
          <w:rFonts w:eastAsia="SimSun"/>
          <w:lang w:eastAsia="ja-JP"/>
        </w:rPr>
        <w:t>bool myVehicleDef::isAfterLaneChangeFinish()</w:t>
      </w:r>
    </w:p>
    <w:p w14:paraId="256DF4E7" w14:textId="77777777" w:rsidR="00AD5D5B" w:rsidRPr="00BA3BAD" w:rsidRDefault="00AD5D5B" w:rsidP="00DE5940">
      <w:pPr>
        <w:pStyle w:val="Heading4"/>
        <w:rPr>
          <w:lang w:eastAsia="ja-JP"/>
        </w:rPr>
      </w:pPr>
      <w:r w:rsidRPr="00BA3BAD">
        <w:rPr>
          <w:lang w:eastAsia="ja-JP"/>
        </w:rPr>
        <w:t>Description</w:t>
      </w:r>
    </w:p>
    <w:p w14:paraId="0659091B" w14:textId="77777777" w:rsidR="00AD5D5B" w:rsidRPr="00BA3BAD" w:rsidRDefault="00AD5D5B" w:rsidP="00371889">
      <w:pPr>
        <w:rPr>
          <w:rFonts w:eastAsia="SimSun"/>
          <w:lang w:eastAsia="ja-JP"/>
        </w:rPr>
      </w:pPr>
      <w:r w:rsidRPr="00BA3BAD">
        <w:rPr>
          <w:rFonts w:eastAsia="SimSun"/>
          <w:lang w:eastAsia="ja-JP"/>
        </w:rPr>
        <w:t>This function checks if the ACF mode concludes by comparing the time elapsed since the last LC and a threshold time.</w:t>
      </w:r>
    </w:p>
    <w:p w14:paraId="20BEFEDB" w14:textId="77777777" w:rsidR="00AD5D5B" w:rsidRPr="00BA3BAD" w:rsidRDefault="00AD5D5B" w:rsidP="00DE5940">
      <w:pPr>
        <w:pStyle w:val="Heading4"/>
        <w:rPr>
          <w:lang w:eastAsia="ja-JP"/>
        </w:rPr>
      </w:pPr>
      <w:r w:rsidRPr="00BA3BAD">
        <w:rPr>
          <w:lang w:eastAsia="ja-JP"/>
        </w:rPr>
        <w:t>Inputs Arguments</w:t>
      </w:r>
    </w:p>
    <w:p w14:paraId="5A43CF91" w14:textId="77777777" w:rsidR="00AD5D5B" w:rsidRPr="00BA3BAD" w:rsidRDefault="00AD5D5B" w:rsidP="00371889">
      <w:pPr>
        <w:rPr>
          <w:rFonts w:eastAsia="SimSun"/>
          <w:lang w:eastAsia="ja-JP"/>
        </w:rPr>
      </w:pPr>
      <w:r w:rsidRPr="00BA3BAD">
        <w:rPr>
          <w:rFonts w:eastAsia="SimSun"/>
          <w:lang w:eastAsia="ja-JP"/>
        </w:rPr>
        <w:t>None.</w:t>
      </w:r>
    </w:p>
    <w:p w14:paraId="767ED21D" w14:textId="77777777" w:rsidR="00AD5D5B" w:rsidRPr="00BA3BAD" w:rsidRDefault="00AD5D5B" w:rsidP="00DE5940">
      <w:pPr>
        <w:pStyle w:val="Heading4"/>
        <w:rPr>
          <w:lang w:eastAsia="ja-JP"/>
        </w:rPr>
      </w:pPr>
      <w:r w:rsidRPr="00BA3BAD">
        <w:rPr>
          <w:lang w:eastAsia="ja-JP"/>
        </w:rPr>
        <w:t xml:space="preserve">Output Arguments </w:t>
      </w:r>
    </w:p>
    <w:p w14:paraId="7756E987" w14:textId="12375B86" w:rsidR="00371889" w:rsidRDefault="00AD5D5B" w:rsidP="00371889">
      <w:pPr>
        <w:rPr>
          <w:rFonts w:eastAsia="SimSun"/>
          <w:lang w:eastAsia="ja-JP"/>
        </w:rPr>
      </w:pPr>
      <w:r w:rsidRPr="00BA3BAD">
        <w:rPr>
          <w:rFonts w:eastAsia="SimSun"/>
          <w:lang w:eastAsia="ja-JP"/>
        </w:rPr>
        <w:t>True</w:t>
      </w:r>
      <w:r w:rsidR="00371889">
        <w:rPr>
          <w:rFonts w:eastAsia="SimSun"/>
          <w:lang w:eastAsia="ja-JP"/>
        </w:rPr>
        <w:t xml:space="preserve">: </w:t>
      </w:r>
      <w:r w:rsidRPr="00BA3BAD">
        <w:rPr>
          <w:rFonts w:eastAsia="SimSun"/>
          <w:lang w:eastAsia="ja-JP"/>
        </w:rPr>
        <w:t>the ACF concludes</w:t>
      </w:r>
      <w:r w:rsidR="00371889">
        <w:rPr>
          <w:rFonts w:eastAsia="SimSun"/>
          <w:lang w:eastAsia="ja-JP"/>
        </w:rPr>
        <w:t>.</w:t>
      </w:r>
    </w:p>
    <w:p w14:paraId="732E7788" w14:textId="77777777" w:rsidR="00371889" w:rsidRDefault="00371889" w:rsidP="00371889">
      <w:pPr>
        <w:rPr>
          <w:rFonts w:eastAsia="SimSun"/>
          <w:lang w:eastAsia="ja-JP"/>
        </w:rPr>
      </w:pPr>
    </w:p>
    <w:p w14:paraId="7A4FA25C" w14:textId="67B50425" w:rsidR="00AD5D5B" w:rsidRPr="00BA3BAD" w:rsidRDefault="00371889" w:rsidP="00371889">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ACF mode does not conclude.</w:t>
      </w:r>
    </w:p>
    <w:p w14:paraId="5C149F21" w14:textId="77777777" w:rsidR="00AD5D5B" w:rsidRPr="00BA3BAD" w:rsidRDefault="00AD5D5B" w:rsidP="00371889">
      <w:pPr>
        <w:rPr>
          <w:rFonts w:eastAsia="SimSun"/>
          <w:lang w:eastAsia="ja-JP"/>
        </w:rPr>
      </w:pPr>
    </w:p>
    <w:p w14:paraId="1E298AA2" w14:textId="77777777" w:rsidR="00AD5D5B" w:rsidRPr="00BA3BAD" w:rsidRDefault="00AD5D5B" w:rsidP="00DE5940">
      <w:pPr>
        <w:pStyle w:val="Heading3"/>
      </w:pPr>
      <w:bookmarkStart w:id="189" w:name="_Toc35777963"/>
      <w:r w:rsidRPr="00BA3BAD">
        <w:t>IsCoopEffectMuch</w:t>
      </w:r>
      <w:bookmarkEnd w:id="189"/>
    </w:p>
    <w:p w14:paraId="3AB833EE" w14:textId="77777777" w:rsidR="00AD5D5B" w:rsidRPr="00BA3BAD" w:rsidRDefault="00AD5D5B" w:rsidP="00DE5940">
      <w:pPr>
        <w:pStyle w:val="Heading4"/>
        <w:rPr>
          <w:lang w:eastAsia="ja-JP"/>
        </w:rPr>
      </w:pPr>
      <w:r w:rsidRPr="00BA3BAD">
        <w:rPr>
          <w:lang w:eastAsia="ja-JP"/>
        </w:rPr>
        <w:t>Syntax</w:t>
      </w:r>
    </w:p>
    <w:p w14:paraId="47AD0B73" w14:textId="77777777" w:rsidR="00AD5D5B" w:rsidRPr="00BA3BAD" w:rsidRDefault="00AD5D5B" w:rsidP="00371889">
      <w:pPr>
        <w:rPr>
          <w:rFonts w:eastAsia="SimSun"/>
          <w:lang w:eastAsia="ja-JP"/>
        </w:rPr>
      </w:pPr>
      <w:r w:rsidRPr="00BA3BAD">
        <w:rPr>
          <w:rFonts w:eastAsia="SimSun"/>
          <w:lang w:eastAsia="ja-JP"/>
        </w:rPr>
        <w:t>bool myVehicleDef::IsCoopEffectMuch(myVehicleDef *coop_veh)</w:t>
      </w:r>
    </w:p>
    <w:p w14:paraId="549D1A63" w14:textId="77777777" w:rsidR="00AD5D5B" w:rsidRPr="00BA3BAD" w:rsidRDefault="00AD5D5B" w:rsidP="00DE5940">
      <w:pPr>
        <w:pStyle w:val="Heading4"/>
        <w:rPr>
          <w:lang w:eastAsia="ja-JP"/>
        </w:rPr>
      </w:pPr>
      <w:r w:rsidRPr="00BA3BAD">
        <w:rPr>
          <w:lang w:eastAsia="ja-JP"/>
        </w:rPr>
        <w:t>Description</w:t>
      </w:r>
    </w:p>
    <w:p w14:paraId="2A0A191D" w14:textId="266CEE43" w:rsidR="00AD5D5B" w:rsidRPr="00BA3BAD" w:rsidRDefault="00AD5D5B" w:rsidP="00371889">
      <w:pPr>
        <w:rPr>
          <w:rFonts w:eastAsia="SimSun"/>
          <w:lang w:eastAsia="ja-JP"/>
        </w:rPr>
      </w:pPr>
      <w:r w:rsidRPr="00BA3BAD">
        <w:rPr>
          <w:rFonts w:eastAsia="SimSun"/>
          <w:lang w:eastAsia="ja-JP"/>
        </w:rPr>
        <w:t xml:space="preserve">This function determines if a subject vehicle is too close to a vehicle intending to make a lane change. If </w:t>
      </w:r>
      <w:r w:rsidR="00371889">
        <w:rPr>
          <w:rFonts w:eastAsia="SimSun"/>
          <w:lang w:eastAsia="ja-JP"/>
        </w:rPr>
        <w:t>the subject vehicle</w:t>
      </w:r>
      <w:r w:rsidRPr="00BA3BAD">
        <w:rPr>
          <w:rFonts w:eastAsia="SimSun"/>
          <w:lang w:eastAsia="ja-JP"/>
        </w:rPr>
        <w:t xml:space="preserve"> is too close (i.e., spacing headway between the two vehicles &lt; length of the lane changer), the subject vehicle does not yield to the lane changer.</w:t>
      </w:r>
    </w:p>
    <w:p w14:paraId="60723C82" w14:textId="77777777" w:rsidR="00AD5D5B" w:rsidRPr="00BA3BAD" w:rsidRDefault="00AD5D5B" w:rsidP="00DE5940">
      <w:pPr>
        <w:pStyle w:val="Heading4"/>
        <w:rPr>
          <w:lang w:eastAsia="ja-JP"/>
        </w:rPr>
      </w:pPr>
      <w:r w:rsidRPr="00BA3BAD">
        <w:rPr>
          <w:lang w:eastAsia="ja-JP"/>
        </w:rPr>
        <w:t>Inputs Arguments</w:t>
      </w:r>
    </w:p>
    <w:p w14:paraId="1988324D" w14:textId="77777777" w:rsidR="00AD5D5B" w:rsidRPr="00BA3BAD" w:rsidRDefault="00AD5D5B" w:rsidP="00371889">
      <w:pPr>
        <w:rPr>
          <w:rFonts w:eastAsia="SimSun"/>
          <w:lang w:eastAsia="ja-JP"/>
        </w:rPr>
      </w:pPr>
      <w:r w:rsidRPr="00BA3BAD">
        <w:rPr>
          <w:rFonts w:eastAsia="SimSun"/>
          <w:lang w:eastAsia="ja-JP"/>
        </w:rPr>
        <w:t>coop_veh: pointer to the lane changer.</w:t>
      </w:r>
    </w:p>
    <w:p w14:paraId="18FE7D1B" w14:textId="77777777" w:rsidR="00AD5D5B" w:rsidRPr="00BA3BAD" w:rsidRDefault="00AD5D5B" w:rsidP="00DE5940">
      <w:pPr>
        <w:pStyle w:val="Heading4"/>
        <w:rPr>
          <w:lang w:eastAsia="ja-JP"/>
        </w:rPr>
      </w:pPr>
      <w:r w:rsidRPr="00BA3BAD">
        <w:rPr>
          <w:lang w:eastAsia="ja-JP"/>
        </w:rPr>
        <w:lastRenderedPageBreak/>
        <w:t xml:space="preserve">Output Arguments </w:t>
      </w:r>
    </w:p>
    <w:p w14:paraId="1C1A9ED3" w14:textId="3BFD4C9E" w:rsidR="00371889" w:rsidRDefault="00AD5D5B" w:rsidP="00371889">
      <w:pPr>
        <w:rPr>
          <w:rFonts w:eastAsia="SimSun"/>
          <w:lang w:eastAsia="ja-JP"/>
        </w:rPr>
      </w:pPr>
      <w:r w:rsidRPr="00BA3BAD">
        <w:rPr>
          <w:rFonts w:eastAsia="SimSun"/>
          <w:lang w:eastAsia="ja-JP"/>
        </w:rPr>
        <w:t>True</w:t>
      </w:r>
      <w:r w:rsidR="00371889">
        <w:rPr>
          <w:rFonts w:eastAsia="SimSun"/>
          <w:lang w:eastAsia="ja-JP"/>
        </w:rPr>
        <w:t xml:space="preserve">: </w:t>
      </w:r>
      <w:r w:rsidRPr="00BA3BAD">
        <w:rPr>
          <w:rFonts w:eastAsia="SimSun"/>
          <w:lang w:eastAsia="ja-JP"/>
        </w:rPr>
        <w:t>the subject vehicle does not yield</w:t>
      </w:r>
      <w:r w:rsidR="00371889">
        <w:rPr>
          <w:rFonts w:eastAsia="SimSun"/>
          <w:lang w:eastAsia="ja-JP"/>
        </w:rPr>
        <w:t>.</w:t>
      </w:r>
    </w:p>
    <w:p w14:paraId="7E4014F1" w14:textId="77777777" w:rsidR="00371889" w:rsidRDefault="00371889" w:rsidP="00371889">
      <w:pPr>
        <w:rPr>
          <w:rFonts w:eastAsia="SimSun"/>
          <w:lang w:eastAsia="ja-JP"/>
        </w:rPr>
      </w:pPr>
    </w:p>
    <w:p w14:paraId="76123312" w14:textId="31DD72C8" w:rsidR="00AD5D5B" w:rsidRPr="00BA3BAD" w:rsidRDefault="00371889" w:rsidP="00371889">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vehicle yields.</w:t>
      </w:r>
    </w:p>
    <w:p w14:paraId="333E3792" w14:textId="77777777" w:rsidR="00AD5D5B" w:rsidRPr="00BA3BAD" w:rsidRDefault="00AD5D5B" w:rsidP="00DE5940">
      <w:pPr>
        <w:pStyle w:val="Heading4"/>
        <w:rPr>
          <w:lang w:eastAsia="ja-JP"/>
        </w:rPr>
      </w:pPr>
      <w:r w:rsidRPr="00BA3BAD">
        <w:rPr>
          <w:lang w:eastAsia="ja-JP"/>
        </w:rPr>
        <w:t>Sub-functions</w:t>
      </w:r>
    </w:p>
    <w:p w14:paraId="74E6A398" w14:textId="77777777" w:rsidR="00AD5D5B" w:rsidRPr="00BA3BAD" w:rsidRDefault="00AD5D5B" w:rsidP="00371889">
      <w:pPr>
        <w:rPr>
          <w:rFonts w:eastAsia="SimSun"/>
          <w:lang w:eastAsia="ja-JP"/>
        </w:rPr>
      </w:pPr>
      <w:r w:rsidRPr="00BA3BAD">
        <w:rPr>
          <w:rFonts w:eastAsia="SimSun"/>
          <w:lang w:eastAsia="ja-JP"/>
        </w:rPr>
        <w:t>None.</w:t>
      </w:r>
    </w:p>
    <w:p w14:paraId="4F1EE9F7" w14:textId="77777777" w:rsidR="00AD5D5B" w:rsidRPr="00BA3BAD" w:rsidRDefault="00AD5D5B" w:rsidP="0060028E">
      <w:pPr>
        <w:rPr>
          <w:rFonts w:eastAsia="SimSun"/>
          <w:lang w:eastAsia="ja-JP"/>
        </w:rPr>
      </w:pPr>
    </w:p>
    <w:p w14:paraId="70028A5C" w14:textId="77777777" w:rsidR="00AD5D5B" w:rsidRPr="00BA3BAD" w:rsidRDefault="00AD5D5B" w:rsidP="00DE5940">
      <w:pPr>
        <w:pStyle w:val="Heading3"/>
      </w:pPr>
      <w:bookmarkStart w:id="190" w:name="_Toc35777964"/>
      <w:r w:rsidRPr="00BA3BAD">
        <w:t>isHOVActive</w:t>
      </w:r>
      <w:bookmarkEnd w:id="190"/>
    </w:p>
    <w:p w14:paraId="2C82DF43" w14:textId="77777777" w:rsidR="00AD5D5B" w:rsidRPr="00BA3BAD" w:rsidRDefault="00AD5D5B" w:rsidP="00DE5940">
      <w:pPr>
        <w:pStyle w:val="Heading4"/>
        <w:rPr>
          <w:lang w:eastAsia="ja-JP"/>
        </w:rPr>
      </w:pPr>
      <w:r w:rsidRPr="00BA3BAD">
        <w:rPr>
          <w:lang w:eastAsia="ja-JP"/>
        </w:rPr>
        <w:t>Syntax</w:t>
      </w:r>
    </w:p>
    <w:p w14:paraId="33BBE049" w14:textId="77777777" w:rsidR="00AD5D5B" w:rsidRPr="00BA3BAD" w:rsidRDefault="00AD5D5B" w:rsidP="0060028E">
      <w:pPr>
        <w:rPr>
          <w:rFonts w:eastAsia="SimSun"/>
          <w:lang w:eastAsia="ja-JP"/>
        </w:rPr>
      </w:pPr>
      <w:r w:rsidRPr="00BA3BAD">
        <w:rPr>
          <w:rFonts w:eastAsia="SimSun"/>
          <w:lang w:eastAsia="ja-JP"/>
        </w:rPr>
        <w:t>bool myVehicleDef::isHOVActive()</w:t>
      </w:r>
    </w:p>
    <w:p w14:paraId="49982D48" w14:textId="77777777" w:rsidR="00AD5D5B" w:rsidRPr="00BA3BAD" w:rsidRDefault="00AD5D5B" w:rsidP="00DE5940">
      <w:pPr>
        <w:pStyle w:val="Heading4"/>
        <w:rPr>
          <w:lang w:eastAsia="ja-JP"/>
        </w:rPr>
      </w:pPr>
      <w:r w:rsidRPr="00BA3BAD">
        <w:rPr>
          <w:lang w:eastAsia="ja-JP"/>
        </w:rPr>
        <w:t>Description</w:t>
      </w:r>
    </w:p>
    <w:p w14:paraId="6E0DF80C" w14:textId="77777777" w:rsidR="00AD5D5B" w:rsidRPr="00BA3BAD" w:rsidRDefault="00AD5D5B" w:rsidP="0060028E">
      <w:pPr>
        <w:rPr>
          <w:rFonts w:eastAsia="SimSun"/>
          <w:lang w:eastAsia="ja-JP"/>
        </w:rPr>
      </w:pPr>
      <w:r w:rsidRPr="00BA3BAD">
        <w:rPr>
          <w:rFonts w:eastAsia="SimSun"/>
          <w:lang w:eastAsia="ja-JP"/>
        </w:rPr>
        <w:t>This function determines if the HOV lane is active in the simulation.</w:t>
      </w:r>
    </w:p>
    <w:p w14:paraId="28F1DCD9" w14:textId="77777777" w:rsidR="00AD5D5B" w:rsidRPr="00BA3BAD" w:rsidRDefault="00AD5D5B" w:rsidP="00DE5940">
      <w:pPr>
        <w:pStyle w:val="Heading4"/>
        <w:rPr>
          <w:lang w:eastAsia="ja-JP"/>
        </w:rPr>
      </w:pPr>
      <w:r w:rsidRPr="00BA3BAD">
        <w:rPr>
          <w:lang w:eastAsia="ja-JP"/>
        </w:rPr>
        <w:t>Inputs Arguments</w:t>
      </w:r>
    </w:p>
    <w:p w14:paraId="61B2274E" w14:textId="77777777" w:rsidR="00AD5D5B" w:rsidRPr="00BA3BAD" w:rsidRDefault="00AD5D5B" w:rsidP="0060028E">
      <w:pPr>
        <w:rPr>
          <w:rFonts w:eastAsia="SimSun"/>
          <w:lang w:eastAsia="ja-JP"/>
        </w:rPr>
      </w:pPr>
      <w:r w:rsidRPr="00BA3BAD">
        <w:rPr>
          <w:rFonts w:eastAsia="SimSun"/>
          <w:lang w:eastAsia="ja-JP"/>
        </w:rPr>
        <w:t>None.</w:t>
      </w:r>
    </w:p>
    <w:p w14:paraId="0A9AB734" w14:textId="77777777" w:rsidR="00AD5D5B" w:rsidRPr="00BA3BAD" w:rsidRDefault="00AD5D5B" w:rsidP="00DE5940">
      <w:pPr>
        <w:pStyle w:val="Heading4"/>
        <w:rPr>
          <w:lang w:eastAsia="ja-JP"/>
        </w:rPr>
      </w:pPr>
      <w:r w:rsidRPr="00BA3BAD">
        <w:rPr>
          <w:lang w:eastAsia="ja-JP"/>
        </w:rPr>
        <w:t xml:space="preserve">Output Arguments </w:t>
      </w:r>
    </w:p>
    <w:p w14:paraId="6AEC0B87" w14:textId="178939CD" w:rsidR="0060028E" w:rsidRDefault="00AD5D5B" w:rsidP="0060028E">
      <w:pPr>
        <w:rPr>
          <w:rFonts w:eastAsia="SimSun"/>
          <w:lang w:eastAsia="ja-JP"/>
        </w:rPr>
      </w:pPr>
      <w:r w:rsidRPr="00BA3BAD">
        <w:rPr>
          <w:rFonts w:eastAsia="SimSun"/>
          <w:lang w:eastAsia="ja-JP"/>
        </w:rPr>
        <w:t>True</w:t>
      </w:r>
      <w:r w:rsidR="0060028E">
        <w:rPr>
          <w:rFonts w:eastAsia="SimSun"/>
          <w:lang w:eastAsia="ja-JP"/>
        </w:rPr>
        <w:t xml:space="preserve">: </w:t>
      </w:r>
      <w:r w:rsidRPr="00BA3BAD">
        <w:rPr>
          <w:rFonts w:eastAsia="SimSun"/>
          <w:lang w:eastAsia="ja-JP"/>
        </w:rPr>
        <w:t>HOV lane is active</w:t>
      </w:r>
      <w:r w:rsidR="0060028E">
        <w:rPr>
          <w:rFonts w:eastAsia="SimSun"/>
          <w:lang w:eastAsia="ja-JP"/>
        </w:rPr>
        <w:t>.</w:t>
      </w:r>
    </w:p>
    <w:p w14:paraId="6DCA843E" w14:textId="77777777" w:rsidR="0060028E" w:rsidRDefault="0060028E" w:rsidP="0060028E">
      <w:pPr>
        <w:rPr>
          <w:rFonts w:eastAsia="SimSun"/>
          <w:lang w:eastAsia="ja-JP"/>
        </w:rPr>
      </w:pPr>
    </w:p>
    <w:p w14:paraId="6C72ED86" w14:textId="3E18EB86" w:rsidR="00AD5D5B" w:rsidRPr="00BA3BAD" w:rsidRDefault="00AD5D5B" w:rsidP="0060028E">
      <w:pPr>
        <w:rPr>
          <w:rFonts w:eastAsia="SimSun"/>
          <w:lang w:eastAsia="ja-JP"/>
        </w:rPr>
      </w:pPr>
      <w:r w:rsidRPr="00BA3BAD">
        <w:rPr>
          <w:rFonts w:eastAsia="SimSun"/>
          <w:lang w:eastAsia="ja-JP"/>
        </w:rPr>
        <w:t>False</w:t>
      </w:r>
      <w:r w:rsidR="0060028E">
        <w:rPr>
          <w:rFonts w:eastAsia="SimSun"/>
          <w:lang w:eastAsia="ja-JP"/>
        </w:rPr>
        <w:t xml:space="preserve">: </w:t>
      </w:r>
      <w:r w:rsidRPr="00BA3BAD">
        <w:rPr>
          <w:rFonts w:eastAsia="SimSun"/>
          <w:lang w:eastAsia="ja-JP"/>
        </w:rPr>
        <w:t>HOV lane is not active.</w:t>
      </w:r>
    </w:p>
    <w:p w14:paraId="100F3142" w14:textId="77777777" w:rsidR="00AD5D5B" w:rsidRPr="00BA3BAD" w:rsidRDefault="00AD5D5B" w:rsidP="00DE5940">
      <w:pPr>
        <w:pStyle w:val="Heading4"/>
        <w:rPr>
          <w:lang w:eastAsia="ja-JP"/>
        </w:rPr>
      </w:pPr>
      <w:r w:rsidRPr="00BA3BAD">
        <w:rPr>
          <w:lang w:eastAsia="ja-JP"/>
        </w:rPr>
        <w:t>Sub-functions</w:t>
      </w:r>
    </w:p>
    <w:p w14:paraId="31E162F4" w14:textId="77777777" w:rsidR="00AD5D5B" w:rsidRPr="00BA3BAD" w:rsidRDefault="00AD5D5B" w:rsidP="0060028E">
      <w:pPr>
        <w:rPr>
          <w:rFonts w:eastAsia="SimSun"/>
          <w:lang w:eastAsia="ja-JP"/>
        </w:rPr>
      </w:pPr>
      <w:r w:rsidRPr="00BA3BAD">
        <w:rPr>
          <w:rFonts w:eastAsia="SimSun"/>
          <w:lang w:eastAsia="ja-JP"/>
        </w:rPr>
        <w:t>None.</w:t>
      </w:r>
    </w:p>
    <w:p w14:paraId="2E9E0A66" w14:textId="77777777" w:rsidR="00AD5D5B" w:rsidRPr="00BA3BAD" w:rsidRDefault="00AD5D5B" w:rsidP="009B3237">
      <w:pPr>
        <w:rPr>
          <w:rFonts w:eastAsia="SimSun"/>
          <w:lang w:eastAsia="ja-JP"/>
        </w:rPr>
      </w:pPr>
    </w:p>
    <w:p w14:paraId="0001CA25" w14:textId="77777777" w:rsidR="00AD5D5B" w:rsidRPr="00BA3BAD" w:rsidRDefault="00AD5D5B" w:rsidP="00DE5940">
      <w:pPr>
        <w:pStyle w:val="Heading3"/>
      </w:pPr>
      <w:bookmarkStart w:id="191" w:name="_Toc35777965"/>
      <w:r w:rsidRPr="00BA3BAD">
        <w:t>IsSectionSource</w:t>
      </w:r>
      <w:bookmarkEnd w:id="191"/>
    </w:p>
    <w:p w14:paraId="5FB48DCF" w14:textId="77777777" w:rsidR="00AD5D5B" w:rsidRPr="00BA3BAD" w:rsidRDefault="00AD5D5B" w:rsidP="00DE5940">
      <w:pPr>
        <w:pStyle w:val="Heading4"/>
        <w:rPr>
          <w:lang w:eastAsia="ja-JP"/>
        </w:rPr>
      </w:pPr>
      <w:r w:rsidRPr="00BA3BAD">
        <w:rPr>
          <w:lang w:eastAsia="ja-JP"/>
        </w:rPr>
        <w:t>Syntax</w:t>
      </w:r>
    </w:p>
    <w:p w14:paraId="2CB12A06" w14:textId="77777777" w:rsidR="00AD5D5B" w:rsidRPr="00BA3BAD" w:rsidRDefault="00AD5D5B" w:rsidP="009B3237">
      <w:pPr>
        <w:rPr>
          <w:rFonts w:eastAsia="SimSun"/>
          <w:lang w:eastAsia="ja-JP"/>
        </w:rPr>
      </w:pPr>
      <w:r w:rsidRPr="00BA3BAD">
        <w:rPr>
          <w:rFonts w:eastAsia="SimSun"/>
          <w:lang w:eastAsia="ja-JP"/>
        </w:rPr>
        <w:t>bool myVehicleDef::IsSectionSource(int sec_id)</w:t>
      </w:r>
    </w:p>
    <w:p w14:paraId="23A5F821" w14:textId="77777777" w:rsidR="00AD5D5B" w:rsidRPr="00BA3BAD" w:rsidRDefault="00AD5D5B" w:rsidP="00DE5940">
      <w:pPr>
        <w:pStyle w:val="Heading4"/>
        <w:rPr>
          <w:lang w:eastAsia="ja-JP"/>
        </w:rPr>
      </w:pPr>
      <w:r w:rsidRPr="00BA3BAD">
        <w:rPr>
          <w:lang w:eastAsia="ja-JP"/>
        </w:rPr>
        <w:t>Description</w:t>
      </w:r>
    </w:p>
    <w:p w14:paraId="312CDC8F" w14:textId="77777777" w:rsidR="00AD5D5B" w:rsidRPr="00BA3BAD" w:rsidRDefault="00AD5D5B" w:rsidP="009B3237">
      <w:pPr>
        <w:rPr>
          <w:rFonts w:eastAsia="SimSun"/>
          <w:lang w:eastAsia="ja-JP"/>
        </w:rPr>
      </w:pPr>
      <w:r w:rsidRPr="00BA3BAD">
        <w:rPr>
          <w:rFonts w:eastAsia="SimSun"/>
          <w:lang w:eastAsia="ja-JP"/>
        </w:rPr>
        <w:t>This function determines if a target section is a source section.</w:t>
      </w:r>
    </w:p>
    <w:p w14:paraId="21163A3C" w14:textId="77777777" w:rsidR="00AD5D5B" w:rsidRPr="00BA3BAD" w:rsidRDefault="00AD5D5B" w:rsidP="00DE5940">
      <w:pPr>
        <w:pStyle w:val="Heading4"/>
        <w:rPr>
          <w:lang w:eastAsia="ja-JP"/>
        </w:rPr>
      </w:pPr>
      <w:r w:rsidRPr="00BA3BAD">
        <w:rPr>
          <w:lang w:eastAsia="ja-JP"/>
        </w:rPr>
        <w:t>Inputs Arguments</w:t>
      </w:r>
    </w:p>
    <w:p w14:paraId="6CC4D2EE" w14:textId="77777777" w:rsidR="00AD5D5B" w:rsidRPr="00BA3BAD" w:rsidRDefault="00AD5D5B" w:rsidP="009B3237">
      <w:pPr>
        <w:rPr>
          <w:rFonts w:eastAsia="SimSun"/>
          <w:b/>
          <w:lang w:eastAsia="ja-JP"/>
        </w:rPr>
      </w:pPr>
      <w:r w:rsidRPr="00BA3BAD">
        <w:rPr>
          <w:rFonts w:eastAsia="SimSun"/>
          <w:lang w:eastAsia="ja-JP"/>
        </w:rPr>
        <w:t>sec_id: ID of the target section.</w:t>
      </w:r>
      <w:r w:rsidRPr="00BA3BAD">
        <w:rPr>
          <w:rFonts w:eastAsia="SimSun"/>
          <w:b/>
          <w:lang w:eastAsia="ja-JP"/>
        </w:rPr>
        <w:t xml:space="preserve"> </w:t>
      </w:r>
    </w:p>
    <w:p w14:paraId="55DCEB12" w14:textId="77777777" w:rsidR="00AD5D5B" w:rsidRPr="00BA3BAD" w:rsidRDefault="00AD5D5B" w:rsidP="00DE5940">
      <w:pPr>
        <w:pStyle w:val="Heading4"/>
        <w:rPr>
          <w:lang w:eastAsia="ja-JP"/>
        </w:rPr>
      </w:pPr>
      <w:r w:rsidRPr="00BA3BAD">
        <w:rPr>
          <w:lang w:eastAsia="ja-JP"/>
        </w:rPr>
        <w:t xml:space="preserve">Output Arguments </w:t>
      </w:r>
    </w:p>
    <w:p w14:paraId="3C64AB5F" w14:textId="5D105AC8" w:rsidR="009B3237" w:rsidRDefault="00AD5D5B" w:rsidP="009B3237">
      <w:pPr>
        <w:rPr>
          <w:rFonts w:eastAsia="SimSun"/>
          <w:lang w:eastAsia="ja-JP"/>
        </w:rPr>
      </w:pPr>
      <w:r w:rsidRPr="00BA3BAD">
        <w:rPr>
          <w:rFonts w:eastAsia="SimSun"/>
          <w:lang w:eastAsia="ja-JP"/>
        </w:rPr>
        <w:t>True</w:t>
      </w:r>
      <w:r w:rsidR="009B3237">
        <w:rPr>
          <w:rFonts w:eastAsia="SimSun"/>
          <w:lang w:eastAsia="ja-JP"/>
        </w:rPr>
        <w:t xml:space="preserve">: </w:t>
      </w:r>
      <w:r w:rsidRPr="00BA3BAD">
        <w:rPr>
          <w:rFonts w:eastAsia="SimSun"/>
          <w:lang w:eastAsia="ja-JP"/>
        </w:rPr>
        <w:t>source section</w:t>
      </w:r>
      <w:r w:rsidR="009B3237">
        <w:rPr>
          <w:rFonts w:eastAsia="SimSun"/>
          <w:lang w:eastAsia="ja-JP"/>
        </w:rPr>
        <w:t>.</w:t>
      </w:r>
    </w:p>
    <w:p w14:paraId="7E18D452" w14:textId="77777777" w:rsidR="009B3237" w:rsidRDefault="009B3237" w:rsidP="009B3237">
      <w:pPr>
        <w:rPr>
          <w:rFonts w:eastAsia="SimSun"/>
          <w:lang w:eastAsia="ja-JP"/>
        </w:rPr>
      </w:pPr>
    </w:p>
    <w:p w14:paraId="17330010" w14:textId="1EC6D1F3" w:rsidR="00AD5D5B" w:rsidRPr="00BA3BAD" w:rsidRDefault="009B3237" w:rsidP="009B3237">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non-source section.</w:t>
      </w:r>
    </w:p>
    <w:p w14:paraId="1A961638" w14:textId="77777777" w:rsidR="00AD5D5B" w:rsidRPr="00BA3BAD" w:rsidRDefault="00AD5D5B" w:rsidP="00DE5940">
      <w:pPr>
        <w:pStyle w:val="Heading4"/>
        <w:rPr>
          <w:lang w:eastAsia="ja-JP"/>
        </w:rPr>
      </w:pPr>
      <w:r w:rsidRPr="00BA3BAD">
        <w:rPr>
          <w:lang w:eastAsia="ja-JP"/>
        </w:rPr>
        <w:t>Sub-functions</w:t>
      </w:r>
    </w:p>
    <w:p w14:paraId="0ADF22DC" w14:textId="77777777" w:rsidR="00AD5D5B" w:rsidRPr="00BA3BAD" w:rsidRDefault="00AD5D5B" w:rsidP="009B3237">
      <w:pPr>
        <w:rPr>
          <w:rFonts w:eastAsia="SimSun"/>
          <w:lang w:eastAsia="ja-JP"/>
        </w:rPr>
      </w:pPr>
      <w:r w:rsidRPr="00BA3BAD">
        <w:rPr>
          <w:rFonts w:eastAsia="SimSun"/>
          <w:lang w:eastAsia="ja-JP"/>
        </w:rPr>
        <w:t>None.</w:t>
      </w:r>
    </w:p>
    <w:p w14:paraId="2D491476" w14:textId="77777777" w:rsidR="00AD5D5B" w:rsidRPr="00BA3BAD" w:rsidRDefault="00AD5D5B" w:rsidP="009B3237">
      <w:pPr>
        <w:rPr>
          <w:rFonts w:eastAsia="SimSun"/>
          <w:lang w:eastAsia="ja-JP"/>
        </w:rPr>
      </w:pPr>
    </w:p>
    <w:p w14:paraId="67A2B1BB" w14:textId="77777777" w:rsidR="00AD5D5B" w:rsidRPr="00BA3BAD" w:rsidRDefault="00AD5D5B" w:rsidP="00DE5940">
      <w:pPr>
        <w:pStyle w:val="Heading3"/>
      </w:pPr>
      <w:bookmarkStart w:id="192" w:name="_Toc35777966"/>
      <w:r w:rsidRPr="00BA3BAD">
        <w:lastRenderedPageBreak/>
        <w:t>getLaneChangeDesire</w:t>
      </w:r>
      <w:bookmarkEnd w:id="192"/>
    </w:p>
    <w:p w14:paraId="67893BFB" w14:textId="77777777" w:rsidR="00AD5D5B" w:rsidRPr="00BA3BAD" w:rsidRDefault="00AD5D5B" w:rsidP="00DE5940">
      <w:pPr>
        <w:pStyle w:val="Heading4"/>
        <w:rPr>
          <w:lang w:eastAsia="ja-JP"/>
        </w:rPr>
      </w:pPr>
      <w:r w:rsidRPr="00BA3BAD">
        <w:rPr>
          <w:lang w:eastAsia="ja-JP"/>
        </w:rPr>
        <w:t>Syntax</w:t>
      </w:r>
    </w:p>
    <w:p w14:paraId="16CEFF5A" w14:textId="77777777" w:rsidR="00AD5D5B" w:rsidRPr="00BA3BAD" w:rsidRDefault="00AD5D5B" w:rsidP="009B3237">
      <w:pPr>
        <w:rPr>
          <w:rFonts w:eastAsia="SimSun"/>
          <w:lang w:eastAsia="ja-JP"/>
        </w:rPr>
      </w:pPr>
      <w:r w:rsidRPr="00BA3BAD">
        <w:rPr>
          <w:rFonts w:eastAsia="SimSun"/>
          <w:lang w:eastAsia="ja-JP"/>
        </w:rPr>
        <w:t>double myVehicleDef::getLaneChangeDesire()</w:t>
      </w:r>
    </w:p>
    <w:p w14:paraId="1E26DA24" w14:textId="77777777" w:rsidR="00AD5D5B" w:rsidRPr="00BA3BAD" w:rsidRDefault="00AD5D5B" w:rsidP="00DE5940">
      <w:pPr>
        <w:pStyle w:val="Heading4"/>
        <w:rPr>
          <w:lang w:eastAsia="ja-JP"/>
        </w:rPr>
      </w:pPr>
      <w:r w:rsidRPr="00BA3BAD">
        <w:rPr>
          <w:lang w:eastAsia="ja-JP"/>
        </w:rPr>
        <w:t>Description</w:t>
      </w:r>
    </w:p>
    <w:p w14:paraId="538B64A1" w14:textId="77777777" w:rsidR="00AD5D5B" w:rsidRPr="00BA3BAD" w:rsidRDefault="00AD5D5B" w:rsidP="009B3237">
      <w:pPr>
        <w:rPr>
          <w:rFonts w:eastAsia="SimSun"/>
          <w:lang w:eastAsia="ja-JP"/>
        </w:rPr>
      </w:pPr>
      <w:r w:rsidRPr="00BA3BAD">
        <w:rPr>
          <w:rFonts w:eastAsia="SimSun"/>
          <w:lang w:eastAsia="ja-JP"/>
        </w:rPr>
        <w:t>This function obtains the LC desire for a subject driver.</w:t>
      </w:r>
    </w:p>
    <w:p w14:paraId="25A04E41" w14:textId="77777777" w:rsidR="00AD5D5B" w:rsidRPr="00BA3BAD" w:rsidRDefault="00AD5D5B" w:rsidP="00DE5940">
      <w:pPr>
        <w:pStyle w:val="Heading4"/>
        <w:rPr>
          <w:lang w:eastAsia="ja-JP"/>
        </w:rPr>
      </w:pPr>
      <w:r w:rsidRPr="00BA3BAD">
        <w:rPr>
          <w:lang w:eastAsia="ja-JP"/>
        </w:rPr>
        <w:t>Inputs Arguments</w:t>
      </w:r>
    </w:p>
    <w:p w14:paraId="11E6DE52" w14:textId="77777777" w:rsidR="00AD5D5B" w:rsidRPr="00BA3BAD" w:rsidRDefault="00AD5D5B" w:rsidP="009B3237">
      <w:pPr>
        <w:rPr>
          <w:rFonts w:eastAsia="SimSun"/>
          <w:lang w:eastAsia="ja-JP"/>
        </w:rPr>
      </w:pPr>
      <w:r w:rsidRPr="00BA3BAD">
        <w:rPr>
          <w:rFonts w:eastAsia="SimSun"/>
          <w:lang w:eastAsia="ja-JP"/>
        </w:rPr>
        <w:t>None.</w:t>
      </w:r>
    </w:p>
    <w:p w14:paraId="60EBA6EF" w14:textId="77777777" w:rsidR="00AD5D5B" w:rsidRPr="00BA3BAD" w:rsidRDefault="00AD5D5B" w:rsidP="00DE5940">
      <w:pPr>
        <w:pStyle w:val="Heading4"/>
        <w:rPr>
          <w:lang w:eastAsia="ja-JP"/>
        </w:rPr>
      </w:pPr>
      <w:r w:rsidRPr="00BA3BAD">
        <w:rPr>
          <w:lang w:eastAsia="ja-JP"/>
        </w:rPr>
        <w:t xml:space="preserve">Output Arguments </w:t>
      </w:r>
    </w:p>
    <w:p w14:paraId="4B70130A" w14:textId="77777777" w:rsidR="00AD5D5B" w:rsidRPr="00BA3BAD" w:rsidRDefault="00AD5D5B" w:rsidP="009B3237">
      <w:pPr>
        <w:rPr>
          <w:rFonts w:eastAsia="SimSun"/>
          <w:lang w:eastAsia="ja-JP"/>
        </w:rPr>
      </w:pPr>
      <w:r w:rsidRPr="00BA3BAD">
        <w:rPr>
          <w:rFonts w:eastAsia="SimSun"/>
          <w:lang w:eastAsia="ja-JP"/>
        </w:rPr>
        <w:t>LC desire (between 0 and 1).</w:t>
      </w:r>
    </w:p>
    <w:p w14:paraId="259735E9" w14:textId="77777777" w:rsidR="00AD5D5B" w:rsidRPr="00BA3BAD" w:rsidRDefault="00AD5D5B" w:rsidP="00DE5940">
      <w:pPr>
        <w:pStyle w:val="Heading4"/>
        <w:rPr>
          <w:lang w:eastAsia="ja-JP"/>
        </w:rPr>
      </w:pPr>
      <w:r w:rsidRPr="00BA3BAD">
        <w:rPr>
          <w:lang w:eastAsia="ja-JP"/>
        </w:rPr>
        <w:t>Sub-functions</w:t>
      </w:r>
    </w:p>
    <w:p w14:paraId="34FBE5DD" w14:textId="77777777" w:rsidR="00AD5D5B" w:rsidRPr="00BA3BAD" w:rsidRDefault="00AD5D5B" w:rsidP="009B3237">
      <w:pPr>
        <w:rPr>
          <w:rFonts w:eastAsia="SimSun"/>
          <w:lang w:eastAsia="ja-JP"/>
        </w:rPr>
      </w:pPr>
      <w:r w:rsidRPr="00BA3BAD">
        <w:rPr>
          <w:rFonts w:eastAsia="SimSun"/>
          <w:lang w:eastAsia="ja-JP"/>
        </w:rPr>
        <w:t>None.</w:t>
      </w:r>
    </w:p>
    <w:p w14:paraId="3EAE2E4B" w14:textId="77777777" w:rsidR="00AD5D5B" w:rsidRPr="00BA3BAD" w:rsidRDefault="00AD5D5B" w:rsidP="009B3237">
      <w:pPr>
        <w:rPr>
          <w:rFonts w:eastAsia="SimSun"/>
          <w:lang w:eastAsia="ja-JP"/>
        </w:rPr>
      </w:pPr>
    </w:p>
    <w:p w14:paraId="3B32D960" w14:textId="77777777" w:rsidR="00AD5D5B" w:rsidRPr="00BA3BAD" w:rsidRDefault="00AD5D5B" w:rsidP="00DE5940">
      <w:pPr>
        <w:pStyle w:val="Heading3"/>
      </w:pPr>
      <w:bookmarkStart w:id="193" w:name="_Toc35777967"/>
      <w:r w:rsidRPr="00BA3BAD">
        <w:t>MissTurns</w:t>
      </w:r>
      <w:bookmarkEnd w:id="193"/>
    </w:p>
    <w:p w14:paraId="28CA0175" w14:textId="77777777" w:rsidR="00AD5D5B" w:rsidRPr="00BA3BAD" w:rsidRDefault="00AD5D5B" w:rsidP="00DE5940">
      <w:pPr>
        <w:pStyle w:val="Heading4"/>
        <w:rPr>
          <w:lang w:eastAsia="ja-JP"/>
        </w:rPr>
      </w:pPr>
      <w:r w:rsidRPr="00BA3BAD">
        <w:rPr>
          <w:lang w:eastAsia="ja-JP"/>
        </w:rPr>
        <w:t>Syntax</w:t>
      </w:r>
    </w:p>
    <w:p w14:paraId="68A6A737" w14:textId="77777777" w:rsidR="00AD5D5B" w:rsidRPr="00BA3BAD" w:rsidRDefault="00AD5D5B" w:rsidP="009B3237">
      <w:pPr>
        <w:rPr>
          <w:rFonts w:eastAsia="SimSun"/>
          <w:lang w:eastAsia="ja-JP"/>
        </w:rPr>
      </w:pPr>
      <w:r w:rsidRPr="00BA3BAD">
        <w:rPr>
          <w:rFonts w:eastAsia="SimSun"/>
          <w:lang w:eastAsia="ja-JP"/>
        </w:rPr>
        <w:t>bool myVehicleDef::MissTurns()</w:t>
      </w:r>
    </w:p>
    <w:p w14:paraId="5C69CE48" w14:textId="77777777" w:rsidR="00AD5D5B" w:rsidRPr="00BA3BAD" w:rsidRDefault="00AD5D5B" w:rsidP="00DE5940">
      <w:pPr>
        <w:pStyle w:val="Heading4"/>
        <w:rPr>
          <w:lang w:eastAsia="ja-JP"/>
        </w:rPr>
      </w:pPr>
      <w:r w:rsidRPr="00BA3BAD">
        <w:rPr>
          <w:lang w:eastAsia="ja-JP"/>
        </w:rPr>
        <w:t>Description</w:t>
      </w:r>
    </w:p>
    <w:p w14:paraId="621B902C" w14:textId="2A290398" w:rsidR="00AD5D5B" w:rsidRPr="00BA3BAD" w:rsidRDefault="00AD5D5B" w:rsidP="009B3237">
      <w:pPr>
        <w:rPr>
          <w:rFonts w:eastAsia="SimSun"/>
          <w:lang w:eastAsia="ja-JP"/>
        </w:rPr>
      </w:pPr>
      <w:r w:rsidRPr="00BA3BAD">
        <w:rPr>
          <w:rFonts w:eastAsia="SimSun"/>
          <w:lang w:eastAsia="ja-JP"/>
        </w:rPr>
        <w:t xml:space="preserve">This function determines if the current destination of a subject vehicle </w:t>
      </w:r>
      <w:r w:rsidR="009B3237">
        <w:rPr>
          <w:rFonts w:eastAsia="SimSun"/>
          <w:lang w:eastAsia="ja-JP"/>
        </w:rPr>
        <w:t>matches</w:t>
      </w:r>
      <w:r w:rsidRPr="00BA3BAD">
        <w:rPr>
          <w:rFonts w:eastAsia="SimSun"/>
          <w:lang w:eastAsia="ja-JP"/>
        </w:rPr>
        <w:t xml:space="preserve"> the original </w:t>
      </w:r>
      <w:r w:rsidR="009B3237">
        <w:rPr>
          <w:rFonts w:eastAsia="SimSun"/>
          <w:lang w:eastAsia="ja-JP"/>
        </w:rPr>
        <w:t>destination</w:t>
      </w:r>
      <w:r w:rsidRPr="00BA3BAD">
        <w:rPr>
          <w:rFonts w:eastAsia="SimSun"/>
          <w:lang w:eastAsia="ja-JP"/>
        </w:rPr>
        <w:t>.</w:t>
      </w:r>
    </w:p>
    <w:p w14:paraId="5676D707" w14:textId="77777777" w:rsidR="00AD5D5B" w:rsidRPr="00BA3BAD" w:rsidRDefault="00AD5D5B" w:rsidP="00DE5940">
      <w:pPr>
        <w:pStyle w:val="Heading4"/>
        <w:rPr>
          <w:lang w:eastAsia="ja-JP"/>
        </w:rPr>
      </w:pPr>
      <w:r w:rsidRPr="00BA3BAD">
        <w:rPr>
          <w:lang w:eastAsia="ja-JP"/>
        </w:rPr>
        <w:t>Inputs Arguments</w:t>
      </w:r>
    </w:p>
    <w:p w14:paraId="282408BA" w14:textId="77777777" w:rsidR="00AD5D5B" w:rsidRPr="00BA3BAD" w:rsidRDefault="00AD5D5B" w:rsidP="009B3237">
      <w:pPr>
        <w:rPr>
          <w:rFonts w:eastAsia="SimSun"/>
          <w:lang w:eastAsia="ja-JP"/>
        </w:rPr>
      </w:pPr>
      <w:r w:rsidRPr="00BA3BAD">
        <w:rPr>
          <w:rFonts w:eastAsia="SimSun"/>
          <w:lang w:eastAsia="ja-JP"/>
        </w:rPr>
        <w:t>None.</w:t>
      </w:r>
    </w:p>
    <w:p w14:paraId="096F919A" w14:textId="77777777" w:rsidR="00AD5D5B" w:rsidRPr="00BA3BAD" w:rsidRDefault="00AD5D5B" w:rsidP="00DE5940">
      <w:pPr>
        <w:pStyle w:val="Heading4"/>
        <w:rPr>
          <w:lang w:eastAsia="ja-JP"/>
        </w:rPr>
      </w:pPr>
      <w:r w:rsidRPr="00BA3BAD">
        <w:rPr>
          <w:lang w:eastAsia="ja-JP"/>
        </w:rPr>
        <w:t xml:space="preserve">Output Arguments </w:t>
      </w:r>
    </w:p>
    <w:p w14:paraId="2388E7BB" w14:textId="027BA794" w:rsidR="009B3237" w:rsidRDefault="00AD5D5B" w:rsidP="009B3237">
      <w:pPr>
        <w:rPr>
          <w:rFonts w:eastAsia="SimSun"/>
          <w:lang w:eastAsia="ja-JP"/>
        </w:rPr>
      </w:pPr>
      <w:r w:rsidRPr="00BA3BAD">
        <w:rPr>
          <w:rFonts w:eastAsia="SimSun"/>
          <w:lang w:eastAsia="ja-JP"/>
        </w:rPr>
        <w:t>True</w:t>
      </w:r>
      <w:r w:rsidR="009B3237">
        <w:rPr>
          <w:rFonts w:eastAsia="SimSun"/>
          <w:lang w:eastAsia="ja-JP"/>
        </w:rPr>
        <w:t xml:space="preserve">: </w:t>
      </w:r>
      <w:r w:rsidRPr="00BA3BAD">
        <w:rPr>
          <w:rFonts w:eastAsia="SimSun"/>
          <w:lang w:eastAsia="ja-JP"/>
        </w:rPr>
        <w:t>same destination</w:t>
      </w:r>
      <w:r w:rsidR="009B3237">
        <w:rPr>
          <w:rFonts w:eastAsia="SimSun"/>
          <w:lang w:eastAsia="ja-JP"/>
        </w:rPr>
        <w:t>.</w:t>
      </w:r>
    </w:p>
    <w:p w14:paraId="256B47EA" w14:textId="77777777" w:rsidR="009B3237" w:rsidRDefault="009B3237" w:rsidP="009B3237">
      <w:pPr>
        <w:rPr>
          <w:rFonts w:eastAsia="SimSun"/>
          <w:lang w:eastAsia="ja-JP"/>
        </w:rPr>
      </w:pPr>
    </w:p>
    <w:p w14:paraId="1831861B" w14:textId="798923B4" w:rsidR="00AD5D5B" w:rsidRPr="00BA3BAD" w:rsidRDefault="00AD5D5B" w:rsidP="009B3237">
      <w:pPr>
        <w:rPr>
          <w:rFonts w:eastAsia="SimSun"/>
          <w:lang w:eastAsia="ja-JP"/>
        </w:rPr>
      </w:pPr>
      <w:r w:rsidRPr="00BA3BAD">
        <w:rPr>
          <w:rFonts w:eastAsia="SimSun"/>
          <w:lang w:eastAsia="ja-JP"/>
        </w:rPr>
        <w:t>False</w:t>
      </w:r>
      <w:r w:rsidR="009B3237">
        <w:rPr>
          <w:rFonts w:eastAsia="SimSun"/>
          <w:lang w:eastAsia="ja-JP"/>
        </w:rPr>
        <w:t xml:space="preserve">: </w:t>
      </w:r>
      <w:r w:rsidRPr="00BA3BAD">
        <w:rPr>
          <w:rFonts w:eastAsia="SimSun"/>
          <w:lang w:eastAsia="ja-JP"/>
        </w:rPr>
        <w:t>different destination.</w:t>
      </w:r>
    </w:p>
    <w:p w14:paraId="3EF28663" w14:textId="77777777" w:rsidR="00AD5D5B" w:rsidRPr="00BA3BAD" w:rsidRDefault="00AD5D5B" w:rsidP="00DE5940">
      <w:pPr>
        <w:pStyle w:val="Heading4"/>
        <w:rPr>
          <w:lang w:eastAsia="ja-JP"/>
        </w:rPr>
      </w:pPr>
      <w:r w:rsidRPr="00BA3BAD">
        <w:rPr>
          <w:lang w:eastAsia="ja-JP"/>
        </w:rPr>
        <w:t>Sub-functions</w:t>
      </w:r>
    </w:p>
    <w:p w14:paraId="791A4FDD" w14:textId="77777777" w:rsidR="00AD5D5B" w:rsidRPr="00BA3BAD" w:rsidRDefault="00AD5D5B" w:rsidP="009B3237">
      <w:pPr>
        <w:rPr>
          <w:rFonts w:eastAsia="SimSun"/>
          <w:lang w:eastAsia="ja-JP"/>
        </w:rPr>
      </w:pPr>
      <w:r w:rsidRPr="00BA3BAD">
        <w:rPr>
          <w:rFonts w:eastAsia="SimSun"/>
          <w:lang w:eastAsia="ja-JP"/>
        </w:rPr>
        <w:t>None.</w:t>
      </w:r>
    </w:p>
    <w:p w14:paraId="0176D191" w14:textId="77777777" w:rsidR="00AD5D5B" w:rsidRPr="00BA3BAD" w:rsidRDefault="00AD5D5B" w:rsidP="009B3237">
      <w:pPr>
        <w:rPr>
          <w:rFonts w:eastAsia="SimSun"/>
          <w:lang w:eastAsia="ja-JP"/>
        </w:rPr>
      </w:pPr>
    </w:p>
    <w:p w14:paraId="465259F4" w14:textId="77777777" w:rsidR="00AD5D5B" w:rsidRPr="00BA3BAD" w:rsidRDefault="00AD5D5B" w:rsidP="0028390C">
      <w:pPr>
        <w:pStyle w:val="Heading3"/>
      </w:pPr>
      <w:bookmarkStart w:id="194" w:name="_Toc35777968"/>
      <w:r w:rsidRPr="00BA3BAD">
        <w:t>NextSecContainMerge</w:t>
      </w:r>
      <w:bookmarkEnd w:id="194"/>
    </w:p>
    <w:p w14:paraId="6051BAE9" w14:textId="77777777" w:rsidR="00AD5D5B" w:rsidRPr="00BA3BAD" w:rsidRDefault="00AD5D5B" w:rsidP="0028390C">
      <w:pPr>
        <w:pStyle w:val="Heading4"/>
        <w:rPr>
          <w:lang w:eastAsia="ja-JP"/>
        </w:rPr>
      </w:pPr>
      <w:r w:rsidRPr="00BA3BAD">
        <w:rPr>
          <w:lang w:eastAsia="ja-JP"/>
        </w:rPr>
        <w:t>Syntax</w:t>
      </w:r>
    </w:p>
    <w:p w14:paraId="3A7C56B6" w14:textId="77777777" w:rsidR="00AD5D5B" w:rsidRPr="00BA3BAD" w:rsidRDefault="00AD5D5B" w:rsidP="009B3237">
      <w:pPr>
        <w:rPr>
          <w:rFonts w:eastAsia="SimSun"/>
          <w:lang w:eastAsia="ja-JP"/>
        </w:rPr>
      </w:pPr>
      <w:r w:rsidRPr="00BA3BAD">
        <w:rPr>
          <w:rFonts w:eastAsia="SimSun"/>
          <w:lang w:eastAsia="ja-JP"/>
        </w:rPr>
        <w:t>bool myVehicleDef::NextSecContainMerge()</w:t>
      </w:r>
    </w:p>
    <w:p w14:paraId="4F174455" w14:textId="77777777" w:rsidR="00AD5D5B" w:rsidRPr="00BA3BAD" w:rsidRDefault="00AD5D5B" w:rsidP="0028390C">
      <w:pPr>
        <w:pStyle w:val="Heading4"/>
        <w:rPr>
          <w:lang w:eastAsia="ja-JP"/>
        </w:rPr>
      </w:pPr>
      <w:r w:rsidRPr="00BA3BAD">
        <w:rPr>
          <w:lang w:eastAsia="ja-JP"/>
        </w:rPr>
        <w:t>Description</w:t>
      </w:r>
    </w:p>
    <w:p w14:paraId="4AA53DE8" w14:textId="77777777" w:rsidR="00AD5D5B" w:rsidRPr="00BA3BAD" w:rsidRDefault="00AD5D5B" w:rsidP="009B3237">
      <w:pPr>
        <w:rPr>
          <w:rFonts w:eastAsia="SimSun"/>
          <w:lang w:eastAsia="ja-JP"/>
        </w:rPr>
      </w:pPr>
      <w:r w:rsidRPr="00BA3BAD">
        <w:rPr>
          <w:rFonts w:eastAsia="SimSun"/>
          <w:lang w:eastAsia="ja-JP"/>
        </w:rPr>
        <w:t>This function determines if the next section contains an on-ramp.</w:t>
      </w:r>
    </w:p>
    <w:p w14:paraId="4044BCA1" w14:textId="77777777" w:rsidR="00AD5D5B" w:rsidRPr="00BA3BAD" w:rsidRDefault="00AD5D5B" w:rsidP="0028390C">
      <w:pPr>
        <w:pStyle w:val="Heading4"/>
        <w:rPr>
          <w:lang w:eastAsia="ja-JP"/>
        </w:rPr>
      </w:pPr>
      <w:r w:rsidRPr="00BA3BAD">
        <w:rPr>
          <w:lang w:eastAsia="ja-JP"/>
        </w:rPr>
        <w:t>Inputs Arguments</w:t>
      </w:r>
    </w:p>
    <w:p w14:paraId="2805540A" w14:textId="77777777" w:rsidR="00AD5D5B" w:rsidRPr="00BA3BAD" w:rsidRDefault="00AD5D5B" w:rsidP="009B3237">
      <w:pPr>
        <w:rPr>
          <w:rFonts w:eastAsia="SimSun"/>
          <w:lang w:eastAsia="ja-JP"/>
        </w:rPr>
      </w:pPr>
      <w:r w:rsidRPr="00BA3BAD">
        <w:rPr>
          <w:rFonts w:eastAsia="SimSun"/>
          <w:lang w:eastAsia="ja-JP"/>
        </w:rPr>
        <w:t>None.</w:t>
      </w:r>
    </w:p>
    <w:p w14:paraId="6F75DE85" w14:textId="77777777" w:rsidR="00AD5D5B" w:rsidRPr="00BA3BAD" w:rsidRDefault="00AD5D5B" w:rsidP="0028390C">
      <w:pPr>
        <w:pStyle w:val="Heading4"/>
        <w:rPr>
          <w:lang w:eastAsia="ja-JP"/>
        </w:rPr>
      </w:pPr>
      <w:r w:rsidRPr="00BA3BAD">
        <w:rPr>
          <w:lang w:eastAsia="ja-JP"/>
        </w:rPr>
        <w:lastRenderedPageBreak/>
        <w:t xml:space="preserve">Output Arguments </w:t>
      </w:r>
    </w:p>
    <w:p w14:paraId="706AA570" w14:textId="30FCFF23" w:rsidR="009B3237" w:rsidRDefault="00AD5D5B" w:rsidP="009B3237">
      <w:pPr>
        <w:rPr>
          <w:rFonts w:eastAsia="SimSun"/>
          <w:lang w:eastAsia="ja-JP"/>
        </w:rPr>
      </w:pPr>
      <w:r w:rsidRPr="00BA3BAD">
        <w:rPr>
          <w:rFonts w:eastAsia="SimSun"/>
          <w:lang w:eastAsia="ja-JP"/>
        </w:rPr>
        <w:t>True</w:t>
      </w:r>
      <w:r w:rsidR="009B3237">
        <w:rPr>
          <w:rFonts w:eastAsia="SimSun"/>
          <w:lang w:eastAsia="ja-JP"/>
        </w:rPr>
        <w:t>: next section contains an</w:t>
      </w:r>
      <w:r w:rsidRPr="00BA3BAD">
        <w:rPr>
          <w:rFonts w:eastAsia="SimSun"/>
          <w:lang w:eastAsia="ja-JP"/>
        </w:rPr>
        <w:t xml:space="preserve"> on-ramp</w:t>
      </w:r>
      <w:r w:rsidR="009B3237">
        <w:rPr>
          <w:rFonts w:eastAsia="SimSun"/>
          <w:lang w:eastAsia="ja-JP"/>
        </w:rPr>
        <w:t>.</w:t>
      </w:r>
    </w:p>
    <w:p w14:paraId="63B2C227" w14:textId="77777777" w:rsidR="009B3237" w:rsidRDefault="009B3237" w:rsidP="009B3237">
      <w:pPr>
        <w:rPr>
          <w:rFonts w:eastAsia="SimSun"/>
          <w:lang w:eastAsia="ja-JP"/>
        </w:rPr>
      </w:pPr>
    </w:p>
    <w:p w14:paraId="17E67AD2" w14:textId="1F18E31E" w:rsidR="00AD5D5B" w:rsidRPr="00BA3BAD" w:rsidRDefault="00AD5D5B" w:rsidP="009B3237">
      <w:pPr>
        <w:rPr>
          <w:rFonts w:eastAsia="SimSun"/>
          <w:lang w:eastAsia="ja-JP"/>
        </w:rPr>
      </w:pPr>
      <w:r w:rsidRPr="00BA3BAD">
        <w:rPr>
          <w:rFonts w:eastAsia="SimSun"/>
          <w:lang w:eastAsia="ja-JP"/>
        </w:rPr>
        <w:t>False</w:t>
      </w:r>
      <w:r w:rsidR="009B3237">
        <w:rPr>
          <w:rFonts w:eastAsia="SimSun"/>
          <w:lang w:eastAsia="ja-JP"/>
        </w:rPr>
        <w:t xml:space="preserve">: next section does not contain an </w:t>
      </w:r>
      <w:r w:rsidRPr="00BA3BAD">
        <w:rPr>
          <w:rFonts w:eastAsia="SimSun"/>
          <w:lang w:eastAsia="ja-JP"/>
        </w:rPr>
        <w:t>on-ramp.</w:t>
      </w:r>
    </w:p>
    <w:p w14:paraId="0002905A" w14:textId="77777777" w:rsidR="00AD5D5B" w:rsidRPr="00BA3BAD" w:rsidRDefault="00AD5D5B" w:rsidP="0028390C">
      <w:pPr>
        <w:pStyle w:val="Heading4"/>
        <w:rPr>
          <w:lang w:eastAsia="ja-JP"/>
        </w:rPr>
      </w:pPr>
      <w:r w:rsidRPr="00BA3BAD">
        <w:rPr>
          <w:lang w:eastAsia="ja-JP"/>
        </w:rPr>
        <w:t>Sub-functions</w:t>
      </w:r>
    </w:p>
    <w:p w14:paraId="7D6879CC" w14:textId="77777777" w:rsidR="00AD5D5B" w:rsidRPr="00BA3BAD" w:rsidRDefault="00AD5D5B" w:rsidP="009B3237">
      <w:pPr>
        <w:rPr>
          <w:rFonts w:eastAsia="SimSun"/>
          <w:lang w:eastAsia="ja-JP"/>
        </w:rPr>
      </w:pPr>
      <w:r w:rsidRPr="00BA3BAD">
        <w:rPr>
          <w:rFonts w:eastAsia="SimSun"/>
          <w:lang w:eastAsia="ja-JP"/>
        </w:rPr>
        <w:t>None.</w:t>
      </w:r>
    </w:p>
    <w:p w14:paraId="2C1594A7" w14:textId="77777777" w:rsidR="00AD5D5B" w:rsidRPr="00BA3BAD" w:rsidRDefault="00AD5D5B" w:rsidP="009B3237">
      <w:pPr>
        <w:rPr>
          <w:rFonts w:eastAsia="SimSun"/>
          <w:lang w:eastAsia="ja-JP"/>
        </w:rPr>
      </w:pPr>
    </w:p>
    <w:p w14:paraId="52F49093" w14:textId="77777777" w:rsidR="00AD5D5B" w:rsidRPr="00BA3BAD" w:rsidRDefault="00AD5D5B" w:rsidP="0028390C">
      <w:pPr>
        <w:pStyle w:val="Heading3"/>
      </w:pPr>
      <w:bookmarkStart w:id="195" w:name="_Toc35777969"/>
      <w:r w:rsidRPr="00BA3BAD">
        <w:t>OnRampAddCoef</w:t>
      </w:r>
      <w:bookmarkEnd w:id="195"/>
    </w:p>
    <w:p w14:paraId="0B5B434D" w14:textId="77777777" w:rsidR="00AD5D5B" w:rsidRPr="00BA3BAD" w:rsidRDefault="00AD5D5B" w:rsidP="0028390C">
      <w:pPr>
        <w:pStyle w:val="Heading4"/>
        <w:rPr>
          <w:lang w:eastAsia="ja-JP"/>
        </w:rPr>
      </w:pPr>
      <w:r w:rsidRPr="00BA3BAD">
        <w:rPr>
          <w:lang w:eastAsia="ja-JP"/>
        </w:rPr>
        <w:t>Syntax</w:t>
      </w:r>
    </w:p>
    <w:p w14:paraId="4731AA07" w14:textId="77777777" w:rsidR="00AD5D5B" w:rsidRPr="00BA3BAD" w:rsidRDefault="00AD5D5B" w:rsidP="009B3237">
      <w:pPr>
        <w:rPr>
          <w:rFonts w:eastAsia="SimSun"/>
          <w:lang w:eastAsia="ja-JP"/>
        </w:rPr>
      </w:pPr>
      <w:r w:rsidRPr="00BA3BAD">
        <w:rPr>
          <w:rFonts w:eastAsia="SimSun"/>
          <w:lang w:eastAsia="ja-JP"/>
        </w:rPr>
        <w:t>double myVehicleDef::OnRampAddCoef(int num_lane_2_rightmost)</w:t>
      </w:r>
    </w:p>
    <w:p w14:paraId="5754AC34" w14:textId="77777777" w:rsidR="00AD5D5B" w:rsidRPr="00BA3BAD" w:rsidRDefault="00AD5D5B" w:rsidP="0028390C">
      <w:pPr>
        <w:pStyle w:val="Heading4"/>
        <w:rPr>
          <w:lang w:eastAsia="ja-JP"/>
        </w:rPr>
      </w:pPr>
      <w:r w:rsidRPr="00BA3BAD">
        <w:rPr>
          <w:lang w:eastAsia="ja-JP"/>
        </w:rPr>
        <w:t>Description</w:t>
      </w:r>
    </w:p>
    <w:p w14:paraId="665F22AD" w14:textId="77777777" w:rsidR="00AD5D5B" w:rsidRPr="00BA3BAD" w:rsidRDefault="00AD5D5B" w:rsidP="009B3237">
      <w:pPr>
        <w:rPr>
          <w:rFonts w:eastAsia="SimSun"/>
          <w:lang w:eastAsia="ja-JP"/>
        </w:rPr>
      </w:pPr>
      <w:r w:rsidRPr="00BA3BAD">
        <w:rPr>
          <w:rFonts w:eastAsia="SimSun"/>
          <w:lang w:eastAsia="ja-JP"/>
        </w:rPr>
        <w:t>This function computes a coefficient to adjust the estimated speed of a lane if the lane is adjacent to on-ramp(s).</w:t>
      </w:r>
    </w:p>
    <w:p w14:paraId="6AC2343E" w14:textId="77777777" w:rsidR="00AD5D5B" w:rsidRPr="00BA3BAD" w:rsidRDefault="00AD5D5B" w:rsidP="0028390C">
      <w:pPr>
        <w:pStyle w:val="Heading4"/>
        <w:rPr>
          <w:lang w:eastAsia="ja-JP"/>
        </w:rPr>
      </w:pPr>
      <w:r w:rsidRPr="00BA3BAD">
        <w:rPr>
          <w:lang w:eastAsia="ja-JP"/>
        </w:rPr>
        <w:t>Inputs Arguments</w:t>
      </w:r>
    </w:p>
    <w:p w14:paraId="375B0FDB" w14:textId="77777777" w:rsidR="00AD5D5B" w:rsidRPr="00BA3BAD" w:rsidRDefault="00AD5D5B" w:rsidP="009B3237">
      <w:pPr>
        <w:rPr>
          <w:rFonts w:eastAsia="SimSun"/>
          <w:lang w:eastAsia="ja-JP"/>
        </w:rPr>
      </w:pPr>
      <w:r w:rsidRPr="00BA3BAD">
        <w:rPr>
          <w:rFonts w:eastAsia="SimSun"/>
          <w:lang w:eastAsia="ja-JP"/>
        </w:rPr>
        <w:t>num_lane_2_rightmost: number of lanes between the target lane and the rightmost lane.</w:t>
      </w:r>
    </w:p>
    <w:p w14:paraId="3B7C1C86" w14:textId="77777777" w:rsidR="00AD5D5B" w:rsidRPr="00BA3BAD" w:rsidRDefault="00AD5D5B" w:rsidP="0028390C">
      <w:pPr>
        <w:pStyle w:val="Heading4"/>
        <w:rPr>
          <w:lang w:eastAsia="ja-JP"/>
        </w:rPr>
      </w:pPr>
      <w:r w:rsidRPr="00BA3BAD">
        <w:rPr>
          <w:lang w:eastAsia="ja-JP"/>
        </w:rPr>
        <w:t xml:space="preserve">Output Arguments </w:t>
      </w:r>
    </w:p>
    <w:p w14:paraId="235F23F6" w14:textId="77777777" w:rsidR="00AD5D5B" w:rsidRPr="00BA3BAD" w:rsidRDefault="00AD5D5B" w:rsidP="009B3237">
      <w:pPr>
        <w:rPr>
          <w:rFonts w:eastAsia="SimSun"/>
          <w:lang w:eastAsia="ja-JP"/>
        </w:rPr>
      </w:pPr>
      <w:r w:rsidRPr="00BA3BAD">
        <w:rPr>
          <w:rFonts w:eastAsia="SimSun"/>
          <w:lang w:eastAsia="ja-JP"/>
        </w:rPr>
        <w:t>Computed coefficent.</w:t>
      </w:r>
    </w:p>
    <w:p w14:paraId="13F361B2" w14:textId="77777777" w:rsidR="00AD5D5B" w:rsidRPr="00BA3BAD" w:rsidRDefault="00AD5D5B" w:rsidP="0028390C">
      <w:pPr>
        <w:pStyle w:val="Heading4"/>
        <w:rPr>
          <w:lang w:eastAsia="ja-JP"/>
        </w:rPr>
      </w:pPr>
      <w:r w:rsidRPr="00BA3BAD">
        <w:rPr>
          <w:lang w:eastAsia="ja-JP"/>
        </w:rPr>
        <w:t>Sub-functions</w:t>
      </w:r>
    </w:p>
    <w:p w14:paraId="7AF7AE85" w14:textId="77777777" w:rsidR="00AD5D5B" w:rsidRPr="00BA3BAD" w:rsidRDefault="00AD5D5B" w:rsidP="009B3237">
      <w:pPr>
        <w:rPr>
          <w:rFonts w:eastAsia="SimSun"/>
          <w:lang w:eastAsia="ja-JP"/>
        </w:rPr>
      </w:pPr>
      <w:r w:rsidRPr="00BA3BAD">
        <w:rPr>
          <w:rFonts w:eastAsia="SimSun"/>
          <w:lang w:eastAsia="ja-JP"/>
        </w:rPr>
        <w:t>None.</w:t>
      </w:r>
    </w:p>
    <w:p w14:paraId="0AEF21C0" w14:textId="77777777" w:rsidR="00AD5D5B" w:rsidRPr="00BA3BAD" w:rsidRDefault="00AD5D5B" w:rsidP="009B3237">
      <w:pPr>
        <w:rPr>
          <w:rFonts w:eastAsia="SimSun"/>
          <w:lang w:eastAsia="ja-JP"/>
        </w:rPr>
      </w:pPr>
    </w:p>
    <w:p w14:paraId="12EE78ED" w14:textId="77777777" w:rsidR="00AD5D5B" w:rsidRPr="00BA3BAD" w:rsidRDefault="00AD5D5B" w:rsidP="0028390C">
      <w:pPr>
        <w:pStyle w:val="Heading3"/>
      </w:pPr>
      <w:bookmarkStart w:id="196" w:name="_Toc35777970"/>
      <w:r w:rsidRPr="00BA3BAD">
        <w:t>posEndAccLane</w:t>
      </w:r>
      <w:bookmarkEnd w:id="196"/>
    </w:p>
    <w:p w14:paraId="61A1DC16" w14:textId="77777777" w:rsidR="00AD5D5B" w:rsidRPr="00BA3BAD" w:rsidRDefault="00AD5D5B" w:rsidP="0028390C">
      <w:pPr>
        <w:pStyle w:val="Heading4"/>
        <w:rPr>
          <w:lang w:eastAsia="ja-JP"/>
        </w:rPr>
      </w:pPr>
      <w:r w:rsidRPr="00BA3BAD">
        <w:rPr>
          <w:lang w:eastAsia="ja-JP"/>
        </w:rPr>
        <w:t>Syntax</w:t>
      </w:r>
    </w:p>
    <w:p w14:paraId="1985167B" w14:textId="77777777" w:rsidR="00AD5D5B" w:rsidRPr="00BA3BAD" w:rsidRDefault="00AD5D5B" w:rsidP="009B3237">
      <w:pPr>
        <w:rPr>
          <w:rFonts w:eastAsia="SimSun"/>
          <w:lang w:eastAsia="ja-JP"/>
        </w:rPr>
      </w:pPr>
      <w:r w:rsidRPr="00BA3BAD">
        <w:rPr>
          <w:rFonts w:eastAsia="SimSun"/>
          <w:lang w:eastAsia="ja-JP"/>
        </w:rPr>
        <w:t>double myVehicleDef::posEndAccLane()</w:t>
      </w:r>
    </w:p>
    <w:p w14:paraId="21BC2209" w14:textId="77777777" w:rsidR="00AD5D5B" w:rsidRPr="00BA3BAD" w:rsidRDefault="00AD5D5B" w:rsidP="0028390C">
      <w:pPr>
        <w:pStyle w:val="Heading4"/>
        <w:rPr>
          <w:lang w:eastAsia="ja-JP"/>
        </w:rPr>
      </w:pPr>
      <w:r w:rsidRPr="00BA3BAD">
        <w:rPr>
          <w:lang w:eastAsia="ja-JP"/>
        </w:rPr>
        <w:t>Description</w:t>
      </w:r>
    </w:p>
    <w:p w14:paraId="49727355" w14:textId="77777777" w:rsidR="00AD5D5B" w:rsidRPr="00BA3BAD" w:rsidRDefault="00AD5D5B" w:rsidP="009B3237">
      <w:pPr>
        <w:rPr>
          <w:rFonts w:eastAsia="SimSun"/>
          <w:lang w:eastAsia="ja-JP"/>
        </w:rPr>
      </w:pPr>
      <w:r w:rsidRPr="00BA3BAD">
        <w:rPr>
          <w:rFonts w:eastAsia="SimSun"/>
          <w:lang w:eastAsia="ja-JP"/>
        </w:rPr>
        <w:t>This function gets the length of the on-ramp acceleration lane.</w:t>
      </w:r>
    </w:p>
    <w:p w14:paraId="46BF6955" w14:textId="77777777" w:rsidR="00AD5D5B" w:rsidRPr="00BA3BAD" w:rsidRDefault="00AD5D5B" w:rsidP="0028390C">
      <w:pPr>
        <w:pStyle w:val="Heading4"/>
        <w:rPr>
          <w:lang w:eastAsia="ja-JP"/>
        </w:rPr>
      </w:pPr>
      <w:r w:rsidRPr="00BA3BAD">
        <w:rPr>
          <w:lang w:eastAsia="ja-JP"/>
        </w:rPr>
        <w:t>Inputs Arguments</w:t>
      </w:r>
    </w:p>
    <w:p w14:paraId="3838B979" w14:textId="77777777" w:rsidR="00AD5D5B" w:rsidRPr="00BA3BAD" w:rsidRDefault="00AD5D5B" w:rsidP="009B3237">
      <w:pPr>
        <w:rPr>
          <w:rFonts w:eastAsia="SimSun"/>
          <w:lang w:eastAsia="ja-JP"/>
        </w:rPr>
      </w:pPr>
      <w:r w:rsidRPr="00BA3BAD">
        <w:rPr>
          <w:rFonts w:eastAsia="SimSun"/>
          <w:lang w:eastAsia="ja-JP"/>
        </w:rPr>
        <w:t>None.</w:t>
      </w:r>
    </w:p>
    <w:p w14:paraId="73301764" w14:textId="77777777" w:rsidR="00AD5D5B" w:rsidRPr="00BA3BAD" w:rsidRDefault="00AD5D5B" w:rsidP="0028390C">
      <w:pPr>
        <w:pStyle w:val="Heading4"/>
        <w:rPr>
          <w:lang w:eastAsia="ja-JP"/>
        </w:rPr>
      </w:pPr>
      <w:r w:rsidRPr="00BA3BAD">
        <w:rPr>
          <w:lang w:eastAsia="ja-JP"/>
        </w:rPr>
        <w:t xml:space="preserve">Output Arguments </w:t>
      </w:r>
    </w:p>
    <w:p w14:paraId="16FE5FA0" w14:textId="77777777" w:rsidR="00AD5D5B" w:rsidRPr="00BA3BAD" w:rsidRDefault="00AD5D5B" w:rsidP="009B3237">
      <w:pPr>
        <w:rPr>
          <w:rFonts w:eastAsia="SimSun"/>
          <w:lang w:eastAsia="ja-JP"/>
        </w:rPr>
      </w:pPr>
      <w:r w:rsidRPr="00BA3BAD">
        <w:rPr>
          <w:rFonts w:eastAsia="SimSun"/>
          <w:lang w:eastAsia="ja-JP"/>
        </w:rPr>
        <w:t>Length of the acceleration lane.</w:t>
      </w:r>
    </w:p>
    <w:p w14:paraId="37A74030" w14:textId="77777777" w:rsidR="00AD5D5B" w:rsidRPr="00BA3BAD" w:rsidRDefault="00AD5D5B" w:rsidP="0028390C">
      <w:pPr>
        <w:pStyle w:val="Heading4"/>
        <w:rPr>
          <w:lang w:eastAsia="ja-JP"/>
        </w:rPr>
      </w:pPr>
      <w:r w:rsidRPr="00BA3BAD">
        <w:rPr>
          <w:lang w:eastAsia="ja-JP"/>
        </w:rPr>
        <w:t>Sub-functions</w:t>
      </w:r>
    </w:p>
    <w:p w14:paraId="26563AB8" w14:textId="77777777" w:rsidR="00AD5D5B" w:rsidRPr="00BA3BAD" w:rsidRDefault="00AD5D5B" w:rsidP="009B3237">
      <w:pPr>
        <w:rPr>
          <w:rFonts w:eastAsia="SimSun"/>
          <w:lang w:eastAsia="ja-JP"/>
        </w:rPr>
      </w:pPr>
      <w:r w:rsidRPr="00BA3BAD">
        <w:rPr>
          <w:rFonts w:eastAsia="SimSun"/>
          <w:lang w:eastAsia="ja-JP"/>
        </w:rPr>
        <w:t>None.</w:t>
      </w:r>
    </w:p>
    <w:p w14:paraId="5517710B" w14:textId="77777777" w:rsidR="00AD5D5B" w:rsidRPr="00BA3BAD" w:rsidRDefault="00AD5D5B" w:rsidP="009B3237">
      <w:pPr>
        <w:rPr>
          <w:rFonts w:eastAsia="SimSun"/>
          <w:lang w:eastAsia="ja-JP"/>
        </w:rPr>
      </w:pPr>
    </w:p>
    <w:p w14:paraId="7F58A8C8" w14:textId="77777777" w:rsidR="00AD5D5B" w:rsidRPr="00BA3BAD" w:rsidRDefault="00AD5D5B" w:rsidP="0028390C">
      <w:pPr>
        <w:pStyle w:val="Heading3"/>
      </w:pPr>
      <w:bookmarkStart w:id="197" w:name="_Toc35777971"/>
      <w:r w:rsidRPr="00BA3BAD">
        <w:lastRenderedPageBreak/>
        <w:t>PreventSimultaneousLC</w:t>
      </w:r>
      <w:bookmarkEnd w:id="197"/>
    </w:p>
    <w:p w14:paraId="074FEF2E" w14:textId="77777777" w:rsidR="00AD5D5B" w:rsidRPr="00BA3BAD" w:rsidRDefault="00AD5D5B" w:rsidP="0028390C">
      <w:pPr>
        <w:pStyle w:val="Heading4"/>
        <w:rPr>
          <w:lang w:eastAsia="ja-JP"/>
        </w:rPr>
      </w:pPr>
      <w:r w:rsidRPr="00BA3BAD">
        <w:rPr>
          <w:lang w:eastAsia="ja-JP"/>
        </w:rPr>
        <w:t>Syntax</w:t>
      </w:r>
    </w:p>
    <w:p w14:paraId="20976831" w14:textId="77777777" w:rsidR="00AD5D5B" w:rsidRPr="00BA3BAD" w:rsidRDefault="00AD5D5B" w:rsidP="009B3237">
      <w:pPr>
        <w:rPr>
          <w:rFonts w:eastAsia="SimSun"/>
          <w:lang w:eastAsia="ja-JP"/>
        </w:rPr>
      </w:pPr>
      <w:r w:rsidRPr="00BA3BAD">
        <w:rPr>
          <w:rFonts w:eastAsia="SimSun"/>
          <w:lang w:eastAsia="ja-JP"/>
        </w:rPr>
        <w:t>bool myVehicleDef::PreventSimultaneousLC()</w:t>
      </w:r>
    </w:p>
    <w:p w14:paraId="6B84E748" w14:textId="77777777" w:rsidR="00AD5D5B" w:rsidRPr="00BA3BAD" w:rsidRDefault="00AD5D5B" w:rsidP="0028390C">
      <w:pPr>
        <w:pStyle w:val="Heading4"/>
        <w:rPr>
          <w:lang w:eastAsia="ja-JP"/>
        </w:rPr>
      </w:pPr>
      <w:r w:rsidRPr="00BA3BAD">
        <w:rPr>
          <w:lang w:eastAsia="ja-JP"/>
        </w:rPr>
        <w:t>Description</w:t>
      </w:r>
    </w:p>
    <w:p w14:paraId="64A999EF" w14:textId="77777777" w:rsidR="00AD5D5B" w:rsidRPr="00BA3BAD" w:rsidRDefault="00AD5D5B" w:rsidP="009B3237">
      <w:pPr>
        <w:rPr>
          <w:rFonts w:eastAsia="SimSun"/>
          <w:lang w:eastAsia="ja-JP"/>
        </w:rPr>
      </w:pPr>
      <w:r w:rsidRPr="00BA3BAD">
        <w:rPr>
          <w:rFonts w:eastAsia="SimSun"/>
          <w:lang w:eastAsia="ja-JP"/>
        </w:rPr>
        <w:t>This function determines if the simulation algorithm should prevent a subject vehicle and a lead vehicle from performing lane change at the same time.</w:t>
      </w:r>
    </w:p>
    <w:p w14:paraId="59834B80" w14:textId="77777777" w:rsidR="00AD5D5B" w:rsidRPr="00BA3BAD" w:rsidRDefault="00AD5D5B" w:rsidP="0028390C">
      <w:pPr>
        <w:pStyle w:val="Heading4"/>
        <w:rPr>
          <w:lang w:eastAsia="ja-JP"/>
        </w:rPr>
      </w:pPr>
      <w:r w:rsidRPr="00BA3BAD">
        <w:rPr>
          <w:lang w:eastAsia="ja-JP"/>
        </w:rPr>
        <w:t>Inputs Arguments</w:t>
      </w:r>
    </w:p>
    <w:p w14:paraId="1CF45A00" w14:textId="77777777" w:rsidR="00AD5D5B" w:rsidRPr="00BA3BAD" w:rsidRDefault="00AD5D5B" w:rsidP="009B3237">
      <w:pPr>
        <w:rPr>
          <w:rFonts w:eastAsia="SimSun"/>
          <w:lang w:eastAsia="ja-JP"/>
        </w:rPr>
      </w:pPr>
      <w:r w:rsidRPr="00BA3BAD">
        <w:rPr>
          <w:rFonts w:eastAsia="SimSun"/>
          <w:lang w:eastAsia="ja-JP"/>
        </w:rPr>
        <w:t>None.</w:t>
      </w:r>
    </w:p>
    <w:p w14:paraId="652D6613" w14:textId="77777777" w:rsidR="00AD5D5B" w:rsidRPr="00BA3BAD" w:rsidRDefault="00AD5D5B" w:rsidP="0028390C">
      <w:pPr>
        <w:pStyle w:val="Heading4"/>
        <w:rPr>
          <w:lang w:eastAsia="ja-JP"/>
        </w:rPr>
      </w:pPr>
      <w:r w:rsidRPr="00BA3BAD">
        <w:rPr>
          <w:lang w:eastAsia="ja-JP"/>
        </w:rPr>
        <w:t xml:space="preserve">Output Arguments </w:t>
      </w:r>
    </w:p>
    <w:p w14:paraId="13E9E8C6" w14:textId="18CDA5DB" w:rsidR="009B3237" w:rsidRDefault="00AD5D5B" w:rsidP="009B3237">
      <w:pPr>
        <w:rPr>
          <w:rFonts w:eastAsia="SimSun"/>
          <w:lang w:eastAsia="ja-JP"/>
        </w:rPr>
      </w:pPr>
      <w:r w:rsidRPr="00BA3BAD">
        <w:rPr>
          <w:rFonts w:eastAsia="SimSun"/>
          <w:lang w:eastAsia="ja-JP"/>
        </w:rPr>
        <w:t>True</w:t>
      </w:r>
      <w:r w:rsidR="009B3237">
        <w:rPr>
          <w:rFonts w:eastAsia="SimSun"/>
          <w:lang w:eastAsia="ja-JP"/>
        </w:rPr>
        <w:t xml:space="preserve">: </w:t>
      </w:r>
      <w:r w:rsidRPr="00BA3BAD">
        <w:rPr>
          <w:rFonts w:eastAsia="SimSun"/>
          <w:lang w:eastAsia="ja-JP"/>
        </w:rPr>
        <w:t>need to prevent simultaneous lane change</w:t>
      </w:r>
      <w:r w:rsidR="009B3237">
        <w:rPr>
          <w:rFonts w:eastAsia="SimSun"/>
          <w:lang w:eastAsia="ja-JP"/>
        </w:rPr>
        <w:t>.</w:t>
      </w:r>
    </w:p>
    <w:p w14:paraId="51B5CE79" w14:textId="77777777" w:rsidR="009B3237" w:rsidRDefault="009B3237" w:rsidP="009B3237">
      <w:pPr>
        <w:rPr>
          <w:rFonts w:eastAsia="SimSun"/>
          <w:lang w:eastAsia="ja-JP"/>
        </w:rPr>
      </w:pPr>
    </w:p>
    <w:p w14:paraId="19B1C9F6" w14:textId="250CF864" w:rsidR="00AD5D5B" w:rsidRPr="00BA3BAD" w:rsidRDefault="00AD5D5B" w:rsidP="009B3237">
      <w:pPr>
        <w:rPr>
          <w:rFonts w:eastAsia="SimSun"/>
          <w:lang w:eastAsia="ja-JP"/>
        </w:rPr>
      </w:pPr>
      <w:r w:rsidRPr="00BA3BAD">
        <w:rPr>
          <w:rFonts w:eastAsia="SimSun"/>
          <w:lang w:eastAsia="ja-JP"/>
        </w:rPr>
        <w:t>False</w:t>
      </w:r>
      <w:r w:rsidR="009B3237">
        <w:rPr>
          <w:rFonts w:eastAsia="SimSun"/>
          <w:lang w:eastAsia="ja-JP"/>
        </w:rPr>
        <w:t xml:space="preserve">: </w:t>
      </w:r>
      <w:r w:rsidRPr="00BA3BAD">
        <w:rPr>
          <w:rFonts w:eastAsia="SimSun"/>
          <w:lang w:eastAsia="ja-JP"/>
        </w:rPr>
        <w:t>no need to prevent.</w:t>
      </w:r>
    </w:p>
    <w:p w14:paraId="549D9ACA" w14:textId="77777777" w:rsidR="00AD5D5B" w:rsidRPr="00BA3BAD" w:rsidRDefault="00AD5D5B" w:rsidP="0028390C">
      <w:pPr>
        <w:pStyle w:val="Heading4"/>
        <w:rPr>
          <w:lang w:eastAsia="ja-JP"/>
        </w:rPr>
      </w:pPr>
      <w:r w:rsidRPr="00BA3BAD">
        <w:rPr>
          <w:lang w:eastAsia="ja-JP"/>
        </w:rPr>
        <w:t>Sub-functions</w:t>
      </w:r>
    </w:p>
    <w:p w14:paraId="3D48089B" w14:textId="77777777" w:rsidR="00AD5D5B" w:rsidRPr="00BA3BAD" w:rsidRDefault="00AD5D5B" w:rsidP="009B3237">
      <w:pPr>
        <w:rPr>
          <w:rFonts w:eastAsia="SimSun"/>
          <w:lang w:eastAsia="ja-JP"/>
        </w:rPr>
      </w:pPr>
      <w:r w:rsidRPr="00BA3BAD">
        <w:rPr>
          <w:rFonts w:eastAsia="SimSun"/>
          <w:lang w:eastAsia="ja-JP"/>
        </w:rPr>
        <w:t>None.</w:t>
      </w:r>
    </w:p>
    <w:p w14:paraId="0F7EF841" w14:textId="77777777" w:rsidR="00AD5D5B" w:rsidRPr="00BA3BAD" w:rsidRDefault="00AD5D5B" w:rsidP="009B3237">
      <w:pPr>
        <w:rPr>
          <w:rFonts w:eastAsia="SimSun"/>
          <w:lang w:eastAsia="ja-JP"/>
        </w:rPr>
      </w:pPr>
    </w:p>
    <w:p w14:paraId="15069634" w14:textId="77777777" w:rsidR="00AD5D5B" w:rsidRPr="00BA3BAD" w:rsidRDefault="00AD5D5B" w:rsidP="0028390C">
      <w:pPr>
        <w:pStyle w:val="Heading3"/>
      </w:pPr>
      <w:bookmarkStart w:id="198" w:name="_Toc35777972"/>
      <w:r w:rsidRPr="00BA3BAD">
        <w:t>RecordACC2Manual</w:t>
      </w:r>
      <w:bookmarkEnd w:id="198"/>
    </w:p>
    <w:p w14:paraId="38BD1265" w14:textId="77777777" w:rsidR="00AD5D5B" w:rsidRPr="00BA3BAD" w:rsidRDefault="00AD5D5B" w:rsidP="0028390C">
      <w:pPr>
        <w:pStyle w:val="Heading4"/>
        <w:rPr>
          <w:lang w:eastAsia="ja-JP"/>
        </w:rPr>
      </w:pPr>
      <w:r w:rsidRPr="00BA3BAD">
        <w:rPr>
          <w:lang w:eastAsia="ja-JP"/>
        </w:rPr>
        <w:t>Syntax</w:t>
      </w:r>
    </w:p>
    <w:p w14:paraId="48778DCC" w14:textId="77777777" w:rsidR="00AD5D5B" w:rsidRPr="00BA3BAD" w:rsidRDefault="00AD5D5B" w:rsidP="009B3237">
      <w:pPr>
        <w:rPr>
          <w:rFonts w:eastAsia="SimSun"/>
          <w:lang w:eastAsia="ja-JP"/>
        </w:rPr>
      </w:pPr>
      <w:r w:rsidRPr="00BA3BAD">
        <w:rPr>
          <w:rFonts w:eastAsia="SimSun"/>
          <w:lang w:eastAsia="ja-JP"/>
        </w:rPr>
        <w:t>void myVehicleDef::RecordACC2Manual()</w:t>
      </w:r>
    </w:p>
    <w:p w14:paraId="2D87B489" w14:textId="77777777" w:rsidR="00AD5D5B" w:rsidRPr="00BA3BAD" w:rsidRDefault="00AD5D5B" w:rsidP="0028390C">
      <w:pPr>
        <w:pStyle w:val="Heading4"/>
        <w:rPr>
          <w:lang w:eastAsia="ja-JP"/>
        </w:rPr>
      </w:pPr>
      <w:r w:rsidRPr="00BA3BAD">
        <w:rPr>
          <w:lang w:eastAsia="ja-JP"/>
        </w:rPr>
        <w:t>Description</w:t>
      </w:r>
    </w:p>
    <w:p w14:paraId="4A25B50D" w14:textId="596A1420" w:rsidR="00AD5D5B" w:rsidRPr="00BA3BAD" w:rsidRDefault="00AD5D5B" w:rsidP="009B3237">
      <w:pPr>
        <w:rPr>
          <w:rFonts w:eastAsia="SimSun"/>
          <w:lang w:eastAsia="ja-JP"/>
        </w:rPr>
      </w:pPr>
      <w:r w:rsidRPr="00BA3BAD">
        <w:rPr>
          <w:rFonts w:eastAsia="SimSun"/>
          <w:lang w:eastAsia="ja-JP"/>
        </w:rPr>
        <w:t>This function records the events that a</w:t>
      </w:r>
      <w:r w:rsidR="009B3237">
        <w:rPr>
          <w:rFonts w:eastAsia="SimSun"/>
          <w:lang w:eastAsia="ja-JP"/>
        </w:rPr>
        <w:t>n</w:t>
      </w:r>
      <w:r w:rsidRPr="00BA3BAD">
        <w:rPr>
          <w:rFonts w:eastAsia="SimSun"/>
          <w:lang w:eastAsia="ja-JP"/>
        </w:rPr>
        <w:t xml:space="preserve"> ACC vehicle switches to manual control from automated control.</w:t>
      </w:r>
    </w:p>
    <w:p w14:paraId="239F7FED" w14:textId="77777777" w:rsidR="00AD5D5B" w:rsidRPr="00BA3BAD" w:rsidRDefault="00AD5D5B" w:rsidP="0028390C">
      <w:pPr>
        <w:pStyle w:val="Heading4"/>
        <w:rPr>
          <w:lang w:eastAsia="ja-JP"/>
        </w:rPr>
      </w:pPr>
      <w:r w:rsidRPr="00BA3BAD">
        <w:rPr>
          <w:lang w:eastAsia="ja-JP"/>
        </w:rPr>
        <w:t>Inputs Arguments</w:t>
      </w:r>
    </w:p>
    <w:p w14:paraId="38FB7686" w14:textId="77777777" w:rsidR="00AD5D5B" w:rsidRPr="00BA3BAD" w:rsidRDefault="00AD5D5B" w:rsidP="003F416B">
      <w:pPr>
        <w:rPr>
          <w:rFonts w:eastAsia="SimSun"/>
          <w:lang w:eastAsia="ja-JP"/>
        </w:rPr>
      </w:pPr>
      <w:r w:rsidRPr="00BA3BAD">
        <w:rPr>
          <w:rFonts w:eastAsia="SimSun"/>
          <w:lang w:eastAsia="ja-JP"/>
        </w:rPr>
        <w:t>None.</w:t>
      </w:r>
    </w:p>
    <w:p w14:paraId="21FEBAD6" w14:textId="77777777" w:rsidR="00AD5D5B" w:rsidRPr="00BA3BAD" w:rsidRDefault="00AD5D5B" w:rsidP="0028390C">
      <w:pPr>
        <w:pStyle w:val="Heading4"/>
        <w:rPr>
          <w:lang w:eastAsia="ja-JP"/>
        </w:rPr>
      </w:pPr>
      <w:r w:rsidRPr="00BA3BAD">
        <w:rPr>
          <w:lang w:eastAsia="ja-JP"/>
        </w:rPr>
        <w:t xml:space="preserve">Output Arguments </w:t>
      </w:r>
    </w:p>
    <w:p w14:paraId="44527A82" w14:textId="77777777" w:rsidR="00AD5D5B" w:rsidRPr="00BA3BAD" w:rsidRDefault="00AD5D5B" w:rsidP="003F416B">
      <w:pPr>
        <w:rPr>
          <w:rFonts w:eastAsia="SimSun"/>
          <w:lang w:eastAsia="ja-JP"/>
        </w:rPr>
      </w:pPr>
      <w:r w:rsidRPr="00BA3BAD">
        <w:rPr>
          <w:rFonts w:eastAsia="SimSun"/>
          <w:lang w:eastAsia="ja-JP"/>
        </w:rPr>
        <w:t>None.</w:t>
      </w:r>
    </w:p>
    <w:p w14:paraId="2B32B41B" w14:textId="77777777" w:rsidR="00AD5D5B" w:rsidRPr="00BA3BAD" w:rsidRDefault="00AD5D5B" w:rsidP="0028390C">
      <w:pPr>
        <w:pStyle w:val="Heading4"/>
        <w:rPr>
          <w:lang w:eastAsia="ja-JP"/>
        </w:rPr>
      </w:pPr>
      <w:r w:rsidRPr="00BA3BAD">
        <w:rPr>
          <w:lang w:eastAsia="ja-JP"/>
        </w:rPr>
        <w:t>Sub-functions</w:t>
      </w:r>
    </w:p>
    <w:p w14:paraId="53343258" w14:textId="77777777" w:rsidR="00AD5D5B" w:rsidRPr="00BA3BAD" w:rsidRDefault="00AD5D5B" w:rsidP="003F416B">
      <w:pPr>
        <w:rPr>
          <w:rFonts w:eastAsia="SimSun"/>
          <w:lang w:eastAsia="ja-JP"/>
        </w:rPr>
      </w:pPr>
      <w:r w:rsidRPr="00BA3BAD">
        <w:rPr>
          <w:rFonts w:eastAsia="SimSun"/>
          <w:lang w:eastAsia="ja-JP"/>
        </w:rPr>
        <w:t>None.</w:t>
      </w:r>
    </w:p>
    <w:p w14:paraId="147C3F33" w14:textId="77777777" w:rsidR="00AD5D5B" w:rsidRPr="00BA3BAD" w:rsidRDefault="00AD5D5B" w:rsidP="003F416B">
      <w:pPr>
        <w:rPr>
          <w:rFonts w:eastAsia="SimSun"/>
          <w:lang w:eastAsia="ja-JP"/>
        </w:rPr>
      </w:pPr>
    </w:p>
    <w:p w14:paraId="7D914A36" w14:textId="77777777" w:rsidR="00AD5D5B" w:rsidRPr="00BA3BAD" w:rsidRDefault="00AD5D5B" w:rsidP="0028390C">
      <w:pPr>
        <w:pStyle w:val="Heading3"/>
      </w:pPr>
      <w:bookmarkStart w:id="199" w:name="_Toc35777973"/>
      <w:r w:rsidRPr="00BA3BAD">
        <w:t>RecordMissTurnLog</w:t>
      </w:r>
      <w:bookmarkEnd w:id="199"/>
    </w:p>
    <w:p w14:paraId="49D8ECC8" w14:textId="77777777" w:rsidR="00AD5D5B" w:rsidRPr="00BA3BAD" w:rsidRDefault="00AD5D5B" w:rsidP="0028390C">
      <w:pPr>
        <w:pStyle w:val="Heading4"/>
        <w:rPr>
          <w:lang w:eastAsia="ja-JP"/>
        </w:rPr>
      </w:pPr>
      <w:r w:rsidRPr="00BA3BAD">
        <w:rPr>
          <w:lang w:eastAsia="ja-JP"/>
        </w:rPr>
        <w:t>Syntax</w:t>
      </w:r>
    </w:p>
    <w:p w14:paraId="2200958A" w14:textId="77777777" w:rsidR="00AD5D5B" w:rsidRPr="00BA3BAD" w:rsidRDefault="00AD5D5B" w:rsidP="003F416B">
      <w:pPr>
        <w:rPr>
          <w:rFonts w:eastAsia="SimSun"/>
          <w:lang w:eastAsia="ja-JP"/>
        </w:rPr>
      </w:pPr>
      <w:r w:rsidRPr="00BA3BAD">
        <w:rPr>
          <w:rFonts w:eastAsia="SimSun"/>
          <w:lang w:eastAsia="ja-JP"/>
        </w:rPr>
        <w:t>void myVehicleDef::RecordMissTurnLog()</w:t>
      </w:r>
    </w:p>
    <w:p w14:paraId="0B75A3A8" w14:textId="77777777" w:rsidR="00AD5D5B" w:rsidRPr="00BA3BAD" w:rsidRDefault="00AD5D5B" w:rsidP="0028390C">
      <w:pPr>
        <w:pStyle w:val="Heading4"/>
        <w:rPr>
          <w:lang w:eastAsia="ja-JP"/>
        </w:rPr>
      </w:pPr>
      <w:r w:rsidRPr="00BA3BAD">
        <w:rPr>
          <w:lang w:eastAsia="ja-JP"/>
        </w:rPr>
        <w:t>Description</w:t>
      </w:r>
    </w:p>
    <w:p w14:paraId="3B141350" w14:textId="77777777" w:rsidR="00AD5D5B" w:rsidRPr="00BA3BAD" w:rsidRDefault="00AD5D5B" w:rsidP="003F416B">
      <w:pPr>
        <w:rPr>
          <w:rFonts w:eastAsia="SimSun"/>
          <w:lang w:eastAsia="ja-JP"/>
        </w:rPr>
      </w:pPr>
      <w:r w:rsidRPr="00BA3BAD">
        <w:rPr>
          <w:rFonts w:eastAsia="SimSun"/>
          <w:lang w:eastAsia="ja-JP"/>
        </w:rPr>
        <w:t>This function records the information for vehicles that miss their turns.</w:t>
      </w:r>
    </w:p>
    <w:p w14:paraId="0C35AF25" w14:textId="77777777" w:rsidR="00AD5D5B" w:rsidRPr="00BA3BAD" w:rsidRDefault="00AD5D5B" w:rsidP="0028390C">
      <w:pPr>
        <w:pStyle w:val="Heading4"/>
        <w:rPr>
          <w:lang w:eastAsia="ja-JP"/>
        </w:rPr>
      </w:pPr>
      <w:r w:rsidRPr="00BA3BAD">
        <w:rPr>
          <w:lang w:eastAsia="ja-JP"/>
        </w:rPr>
        <w:lastRenderedPageBreak/>
        <w:t>Inputs Arguments</w:t>
      </w:r>
    </w:p>
    <w:p w14:paraId="028CD212" w14:textId="77777777" w:rsidR="00AD5D5B" w:rsidRPr="00BA3BAD" w:rsidRDefault="00AD5D5B" w:rsidP="003F416B">
      <w:pPr>
        <w:rPr>
          <w:rFonts w:eastAsia="SimSun"/>
          <w:lang w:eastAsia="ja-JP"/>
        </w:rPr>
      </w:pPr>
      <w:r w:rsidRPr="00BA3BAD">
        <w:rPr>
          <w:rFonts w:eastAsia="SimSun"/>
          <w:lang w:eastAsia="ja-JP"/>
        </w:rPr>
        <w:t>None.</w:t>
      </w:r>
    </w:p>
    <w:p w14:paraId="6F63B5C8" w14:textId="77777777" w:rsidR="00AD5D5B" w:rsidRPr="00BA3BAD" w:rsidRDefault="00AD5D5B" w:rsidP="0028390C">
      <w:pPr>
        <w:pStyle w:val="Heading4"/>
        <w:rPr>
          <w:lang w:eastAsia="ja-JP"/>
        </w:rPr>
      </w:pPr>
      <w:r w:rsidRPr="00BA3BAD">
        <w:rPr>
          <w:lang w:eastAsia="ja-JP"/>
        </w:rPr>
        <w:t xml:space="preserve">Output Arguments </w:t>
      </w:r>
    </w:p>
    <w:p w14:paraId="5F41B12B" w14:textId="77777777" w:rsidR="00AD5D5B" w:rsidRPr="00BA3BAD" w:rsidRDefault="00AD5D5B" w:rsidP="003F416B">
      <w:pPr>
        <w:rPr>
          <w:rFonts w:eastAsia="SimSun"/>
          <w:lang w:eastAsia="ja-JP"/>
        </w:rPr>
      </w:pPr>
      <w:r w:rsidRPr="00BA3BAD">
        <w:rPr>
          <w:rFonts w:eastAsia="SimSun"/>
          <w:lang w:eastAsia="ja-JP"/>
        </w:rPr>
        <w:t>None.</w:t>
      </w:r>
    </w:p>
    <w:p w14:paraId="7636A498" w14:textId="77777777" w:rsidR="00AD5D5B" w:rsidRPr="00BA3BAD" w:rsidRDefault="00AD5D5B" w:rsidP="0028390C">
      <w:pPr>
        <w:pStyle w:val="Heading4"/>
        <w:rPr>
          <w:lang w:eastAsia="ja-JP"/>
        </w:rPr>
      </w:pPr>
      <w:r w:rsidRPr="00BA3BAD">
        <w:rPr>
          <w:lang w:eastAsia="ja-JP"/>
        </w:rPr>
        <w:t>Sub-functions</w:t>
      </w:r>
    </w:p>
    <w:p w14:paraId="29556397" w14:textId="77777777" w:rsidR="00AD5D5B" w:rsidRPr="00BA3BAD" w:rsidRDefault="00AD5D5B" w:rsidP="003F416B">
      <w:pPr>
        <w:rPr>
          <w:rFonts w:eastAsia="SimSun"/>
          <w:lang w:eastAsia="ja-JP"/>
        </w:rPr>
      </w:pPr>
      <w:r w:rsidRPr="00BA3BAD">
        <w:rPr>
          <w:rFonts w:eastAsia="SimSun"/>
          <w:lang w:eastAsia="ja-JP"/>
        </w:rPr>
        <w:t>None.</w:t>
      </w:r>
    </w:p>
    <w:p w14:paraId="4BDA61CF" w14:textId="77777777" w:rsidR="00AD5D5B" w:rsidRPr="00BA3BAD" w:rsidRDefault="00AD5D5B" w:rsidP="003F416B">
      <w:pPr>
        <w:rPr>
          <w:rFonts w:eastAsia="SimSun"/>
          <w:lang w:eastAsia="ja-JP"/>
        </w:rPr>
      </w:pPr>
    </w:p>
    <w:p w14:paraId="13E726C2" w14:textId="77777777" w:rsidR="00AD5D5B" w:rsidRPr="00BA3BAD" w:rsidRDefault="00AD5D5B" w:rsidP="0028390C">
      <w:pPr>
        <w:pStyle w:val="Heading3"/>
      </w:pPr>
      <w:bookmarkStart w:id="200" w:name="_Toc35777974"/>
      <w:r w:rsidRPr="00BA3BAD">
        <w:t>RecordCrashInformation</w:t>
      </w:r>
      <w:bookmarkEnd w:id="200"/>
    </w:p>
    <w:p w14:paraId="25C68AD0" w14:textId="77777777" w:rsidR="00AD5D5B" w:rsidRPr="00BA3BAD" w:rsidRDefault="00AD5D5B" w:rsidP="0028390C">
      <w:pPr>
        <w:pStyle w:val="Heading4"/>
        <w:rPr>
          <w:lang w:eastAsia="ja-JP"/>
        </w:rPr>
      </w:pPr>
      <w:r w:rsidRPr="00BA3BAD">
        <w:rPr>
          <w:lang w:eastAsia="ja-JP"/>
        </w:rPr>
        <w:t>Syntax</w:t>
      </w:r>
    </w:p>
    <w:p w14:paraId="4CC81917" w14:textId="77777777" w:rsidR="00AD5D5B" w:rsidRPr="00BA3BAD" w:rsidRDefault="00AD5D5B" w:rsidP="003F416B">
      <w:pPr>
        <w:rPr>
          <w:rFonts w:eastAsia="SimSun"/>
          <w:lang w:eastAsia="ja-JP"/>
        </w:rPr>
      </w:pPr>
      <w:r w:rsidRPr="00BA3BAD">
        <w:rPr>
          <w:rFonts w:eastAsia="SimSun"/>
          <w:lang w:eastAsia="ja-JP"/>
        </w:rPr>
        <w:t>void myVehicleDef::RecordCrashInformation()</w:t>
      </w:r>
    </w:p>
    <w:p w14:paraId="337764CB" w14:textId="77777777" w:rsidR="00AD5D5B" w:rsidRPr="00BA3BAD" w:rsidRDefault="00AD5D5B" w:rsidP="0028390C">
      <w:pPr>
        <w:pStyle w:val="Heading4"/>
        <w:rPr>
          <w:lang w:eastAsia="ja-JP"/>
        </w:rPr>
      </w:pPr>
      <w:r w:rsidRPr="00BA3BAD">
        <w:rPr>
          <w:lang w:eastAsia="ja-JP"/>
        </w:rPr>
        <w:t>Description</w:t>
      </w:r>
    </w:p>
    <w:p w14:paraId="066286A2" w14:textId="77777777" w:rsidR="00AD5D5B" w:rsidRPr="00BA3BAD" w:rsidRDefault="00AD5D5B" w:rsidP="003F416B">
      <w:pPr>
        <w:rPr>
          <w:rFonts w:eastAsia="SimSun"/>
          <w:lang w:eastAsia="ja-JP"/>
        </w:rPr>
      </w:pPr>
      <w:r w:rsidRPr="00BA3BAD">
        <w:rPr>
          <w:rFonts w:eastAsia="SimSun"/>
          <w:lang w:eastAsia="ja-JP"/>
        </w:rPr>
        <w:t>This function records the crash information for a subject vehicle.</w:t>
      </w:r>
    </w:p>
    <w:p w14:paraId="0CD3A1E3" w14:textId="77777777" w:rsidR="00AD5D5B" w:rsidRPr="00BA3BAD" w:rsidRDefault="00AD5D5B" w:rsidP="0028390C">
      <w:pPr>
        <w:pStyle w:val="Heading4"/>
        <w:rPr>
          <w:lang w:eastAsia="ja-JP"/>
        </w:rPr>
      </w:pPr>
      <w:r w:rsidRPr="00BA3BAD">
        <w:rPr>
          <w:lang w:eastAsia="ja-JP"/>
        </w:rPr>
        <w:t>Inputs Arguments</w:t>
      </w:r>
    </w:p>
    <w:p w14:paraId="2DF63B50" w14:textId="77777777" w:rsidR="00AD5D5B" w:rsidRPr="00BA3BAD" w:rsidRDefault="00AD5D5B" w:rsidP="003F416B">
      <w:pPr>
        <w:rPr>
          <w:rFonts w:eastAsia="SimSun"/>
          <w:lang w:eastAsia="ja-JP"/>
        </w:rPr>
      </w:pPr>
      <w:r w:rsidRPr="00BA3BAD">
        <w:rPr>
          <w:rFonts w:eastAsia="SimSun"/>
          <w:lang w:eastAsia="ja-JP"/>
        </w:rPr>
        <w:t>None.</w:t>
      </w:r>
    </w:p>
    <w:p w14:paraId="5A4E283B" w14:textId="77777777" w:rsidR="00AD5D5B" w:rsidRPr="00BA3BAD" w:rsidRDefault="00AD5D5B" w:rsidP="0028390C">
      <w:pPr>
        <w:pStyle w:val="Heading4"/>
        <w:rPr>
          <w:lang w:eastAsia="ja-JP"/>
        </w:rPr>
      </w:pPr>
      <w:r w:rsidRPr="00BA3BAD">
        <w:rPr>
          <w:lang w:eastAsia="ja-JP"/>
        </w:rPr>
        <w:t xml:space="preserve">Output Arguments </w:t>
      </w:r>
    </w:p>
    <w:p w14:paraId="036A33CF" w14:textId="77777777" w:rsidR="00AD5D5B" w:rsidRPr="00BA3BAD" w:rsidRDefault="00AD5D5B" w:rsidP="003F416B">
      <w:pPr>
        <w:rPr>
          <w:rFonts w:eastAsia="SimSun"/>
          <w:lang w:eastAsia="ja-JP"/>
        </w:rPr>
      </w:pPr>
      <w:r w:rsidRPr="00BA3BAD">
        <w:rPr>
          <w:rFonts w:eastAsia="SimSun"/>
          <w:lang w:eastAsia="ja-JP"/>
        </w:rPr>
        <w:t>None.</w:t>
      </w:r>
    </w:p>
    <w:p w14:paraId="1C522D8B" w14:textId="77777777" w:rsidR="00AD5D5B" w:rsidRPr="00BA3BAD" w:rsidRDefault="00AD5D5B" w:rsidP="0028390C">
      <w:pPr>
        <w:pStyle w:val="Heading4"/>
        <w:rPr>
          <w:lang w:eastAsia="ja-JP"/>
        </w:rPr>
      </w:pPr>
      <w:r w:rsidRPr="00BA3BAD">
        <w:rPr>
          <w:lang w:eastAsia="ja-JP"/>
        </w:rPr>
        <w:t>Sub-functions</w:t>
      </w:r>
    </w:p>
    <w:p w14:paraId="17AA00D2" w14:textId="77777777" w:rsidR="00AD5D5B" w:rsidRPr="00BA3BAD" w:rsidRDefault="00AD5D5B" w:rsidP="003F416B">
      <w:pPr>
        <w:rPr>
          <w:rFonts w:eastAsia="SimSun"/>
          <w:lang w:eastAsia="ja-JP"/>
        </w:rPr>
      </w:pPr>
      <w:r w:rsidRPr="00BA3BAD">
        <w:rPr>
          <w:rFonts w:eastAsia="SimSun"/>
          <w:lang w:eastAsia="ja-JP"/>
        </w:rPr>
        <w:t>None.</w:t>
      </w:r>
    </w:p>
    <w:p w14:paraId="6FEE2B2A" w14:textId="77777777" w:rsidR="00AD5D5B" w:rsidRPr="00BA3BAD" w:rsidRDefault="00AD5D5B" w:rsidP="002B68E1">
      <w:pPr>
        <w:rPr>
          <w:rFonts w:eastAsia="SimSun"/>
          <w:lang w:eastAsia="ja-JP"/>
        </w:rPr>
      </w:pPr>
    </w:p>
    <w:p w14:paraId="1EFAD0E9" w14:textId="77777777" w:rsidR="00AD5D5B" w:rsidRPr="00BA3BAD" w:rsidRDefault="00AD5D5B" w:rsidP="0028390C">
      <w:pPr>
        <w:pStyle w:val="Heading3"/>
      </w:pPr>
      <w:bookmarkStart w:id="201" w:name="_Toc35777975"/>
      <w:r w:rsidRPr="00BA3BAD">
        <w:t>ResetDesires</w:t>
      </w:r>
      <w:bookmarkEnd w:id="201"/>
    </w:p>
    <w:p w14:paraId="172D4ECB" w14:textId="77777777" w:rsidR="00AD5D5B" w:rsidRPr="00BA3BAD" w:rsidRDefault="00AD5D5B" w:rsidP="0028390C">
      <w:pPr>
        <w:pStyle w:val="Heading4"/>
        <w:rPr>
          <w:lang w:eastAsia="ja-JP"/>
        </w:rPr>
      </w:pPr>
      <w:r w:rsidRPr="00BA3BAD">
        <w:rPr>
          <w:lang w:eastAsia="ja-JP"/>
        </w:rPr>
        <w:t>Syntax</w:t>
      </w:r>
    </w:p>
    <w:p w14:paraId="4034748C" w14:textId="77777777" w:rsidR="00AD5D5B" w:rsidRPr="00BA3BAD" w:rsidRDefault="00AD5D5B" w:rsidP="002B68E1">
      <w:pPr>
        <w:rPr>
          <w:rFonts w:eastAsia="SimSun"/>
          <w:lang w:eastAsia="ja-JP"/>
        </w:rPr>
      </w:pPr>
      <w:r w:rsidRPr="00BA3BAD">
        <w:rPr>
          <w:rFonts w:eastAsia="SimSun"/>
          <w:lang w:eastAsia="ja-JP"/>
        </w:rPr>
        <w:t>void myVehicleDef::ResetDesires()</w:t>
      </w:r>
    </w:p>
    <w:p w14:paraId="3767FE8B" w14:textId="77777777" w:rsidR="00AD5D5B" w:rsidRPr="00BA3BAD" w:rsidRDefault="00AD5D5B" w:rsidP="0028390C">
      <w:pPr>
        <w:pStyle w:val="Heading4"/>
        <w:rPr>
          <w:lang w:eastAsia="ja-JP"/>
        </w:rPr>
      </w:pPr>
      <w:r w:rsidRPr="00BA3BAD">
        <w:rPr>
          <w:lang w:eastAsia="ja-JP"/>
        </w:rPr>
        <w:t>Description</w:t>
      </w:r>
    </w:p>
    <w:p w14:paraId="2B9CF29D" w14:textId="77777777" w:rsidR="00AD5D5B" w:rsidRPr="00BA3BAD" w:rsidRDefault="00AD5D5B" w:rsidP="002B68E1">
      <w:pPr>
        <w:rPr>
          <w:rFonts w:eastAsia="SimSun"/>
          <w:lang w:eastAsia="ja-JP"/>
        </w:rPr>
      </w:pPr>
      <w:r w:rsidRPr="00BA3BAD">
        <w:rPr>
          <w:rFonts w:eastAsia="SimSun"/>
          <w:lang w:eastAsia="ja-JP"/>
        </w:rPr>
        <w:t>This function sets both discretionary and mandatory LC desires to zero.</w:t>
      </w:r>
    </w:p>
    <w:p w14:paraId="3F143BE4" w14:textId="77777777" w:rsidR="00AD5D5B" w:rsidRPr="00BA3BAD" w:rsidRDefault="00AD5D5B" w:rsidP="0028390C">
      <w:pPr>
        <w:pStyle w:val="Heading4"/>
        <w:rPr>
          <w:lang w:eastAsia="ja-JP"/>
        </w:rPr>
      </w:pPr>
      <w:r w:rsidRPr="00BA3BAD">
        <w:rPr>
          <w:lang w:eastAsia="ja-JP"/>
        </w:rPr>
        <w:t>Inputs Arguments</w:t>
      </w:r>
    </w:p>
    <w:p w14:paraId="064A5EEA" w14:textId="77777777" w:rsidR="00AD5D5B" w:rsidRPr="00BA3BAD" w:rsidRDefault="00AD5D5B" w:rsidP="002B68E1">
      <w:pPr>
        <w:rPr>
          <w:rFonts w:eastAsia="SimSun"/>
          <w:lang w:eastAsia="ja-JP"/>
        </w:rPr>
      </w:pPr>
      <w:r w:rsidRPr="00BA3BAD">
        <w:rPr>
          <w:rFonts w:eastAsia="SimSun"/>
          <w:lang w:eastAsia="ja-JP"/>
        </w:rPr>
        <w:t>None.</w:t>
      </w:r>
    </w:p>
    <w:p w14:paraId="6E27FC9D" w14:textId="77777777" w:rsidR="00AD5D5B" w:rsidRPr="00BA3BAD" w:rsidRDefault="00AD5D5B" w:rsidP="0028390C">
      <w:pPr>
        <w:pStyle w:val="Heading4"/>
        <w:rPr>
          <w:lang w:eastAsia="ja-JP"/>
        </w:rPr>
      </w:pPr>
      <w:r w:rsidRPr="00BA3BAD">
        <w:rPr>
          <w:lang w:eastAsia="ja-JP"/>
        </w:rPr>
        <w:t xml:space="preserve">Output Arguments </w:t>
      </w:r>
    </w:p>
    <w:p w14:paraId="0F13096D" w14:textId="77777777" w:rsidR="00AD5D5B" w:rsidRPr="00BA3BAD" w:rsidRDefault="00AD5D5B" w:rsidP="002B68E1">
      <w:pPr>
        <w:rPr>
          <w:rFonts w:eastAsia="SimSun"/>
          <w:lang w:eastAsia="ja-JP"/>
        </w:rPr>
      </w:pPr>
      <w:r w:rsidRPr="00BA3BAD">
        <w:rPr>
          <w:rFonts w:eastAsia="SimSun"/>
          <w:lang w:eastAsia="ja-JP"/>
        </w:rPr>
        <w:t>None.</w:t>
      </w:r>
    </w:p>
    <w:p w14:paraId="685D4DC6" w14:textId="77777777" w:rsidR="00AD5D5B" w:rsidRPr="00BA3BAD" w:rsidRDefault="00AD5D5B" w:rsidP="0028390C">
      <w:pPr>
        <w:pStyle w:val="Heading4"/>
        <w:rPr>
          <w:lang w:eastAsia="ja-JP"/>
        </w:rPr>
      </w:pPr>
      <w:r w:rsidRPr="00BA3BAD">
        <w:rPr>
          <w:lang w:eastAsia="ja-JP"/>
        </w:rPr>
        <w:t>Sub-functions</w:t>
      </w:r>
    </w:p>
    <w:p w14:paraId="5E7D8117" w14:textId="77777777" w:rsidR="00AD5D5B" w:rsidRPr="00BA3BAD" w:rsidRDefault="00AD5D5B" w:rsidP="002B68E1">
      <w:pPr>
        <w:rPr>
          <w:rFonts w:eastAsia="SimSun"/>
          <w:lang w:eastAsia="ja-JP"/>
        </w:rPr>
      </w:pPr>
      <w:r w:rsidRPr="00BA3BAD">
        <w:rPr>
          <w:rFonts w:eastAsia="SimSun"/>
          <w:lang w:eastAsia="ja-JP"/>
        </w:rPr>
        <w:t>None.</w:t>
      </w:r>
    </w:p>
    <w:p w14:paraId="0FCE393B" w14:textId="77777777" w:rsidR="00AD5D5B" w:rsidRPr="00BA3BAD" w:rsidRDefault="00AD5D5B" w:rsidP="002B68E1">
      <w:pPr>
        <w:rPr>
          <w:rFonts w:eastAsia="SimSun"/>
          <w:lang w:eastAsia="ja-JP"/>
        </w:rPr>
      </w:pPr>
    </w:p>
    <w:p w14:paraId="75765928" w14:textId="77777777" w:rsidR="00AD5D5B" w:rsidRPr="00BA3BAD" w:rsidRDefault="00AD5D5B" w:rsidP="0028390C">
      <w:pPr>
        <w:pStyle w:val="Heading3"/>
      </w:pPr>
      <w:bookmarkStart w:id="202" w:name="_Toc35777976"/>
      <w:r w:rsidRPr="00BA3BAD">
        <w:t>ResetRelax</w:t>
      </w:r>
      <w:bookmarkEnd w:id="202"/>
    </w:p>
    <w:p w14:paraId="584753BB" w14:textId="77777777" w:rsidR="00AD5D5B" w:rsidRPr="00BA3BAD" w:rsidRDefault="00AD5D5B" w:rsidP="0028390C">
      <w:pPr>
        <w:pStyle w:val="Heading4"/>
        <w:rPr>
          <w:lang w:eastAsia="ja-JP"/>
        </w:rPr>
      </w:pPr>
      <w:r w:rsidRPr="00BA3BAD">
        <w:rPr>
          <w:lang w:eastAsia="ja-JP"/>
        </w:rPr>
        <w:t>Syntax</w:t>
      </w:r>
    </w:p>
    <w:p w14:paraId="4364250B" w14:textId="77777777" w:rsidR="00AD5D5B" w:rsidRPr="00BA3BAD" w:rsidRDefault="00AD5D5B" w:rsidP="002B68E1">
      <w:pPr>
        <w:rPr>
          <w:rFonts w:eastAsia="SimSun"/>
          <w:lang w:eastAsia="ja-JP"/>
        </w:rPr>
      </w:pPr>
      <w:r w:rsidRPr="00BA3BAD">
        <w:rPr>
          <w:rFonts w:eastAsia="SimSun"/>
          <w:lang w:eastAsia="ja-JP"/>
        </w:rPr>
        <w:t>void myVehicleDef::ResetRelax()</w:t>
      </w:r>
    </w:p>
    <w:p w14:paraId="73EDF75A" w14:textId="77777777" w:rsidR="00AD5D5B" w:rsidRPr="00BA3BAD" w:rsidRDefault="00AD5D5B" w:rsidP="0028390C">
      <w:pPr>
        <w:pStyle w:val="Heading4"/>
        <w:rPr>
          <w:lang w:eastAsia="ja-JP"/>
        </w:rPr>
      </w:pPr>
      <w:r w:rsidRPr="00BA3BAD">
        <w:rPr>
          <w:lang w:eastAsia="ja-JP"/>
        </w:rPr>
        <w:lastRenderedPageBreak/>
        <w:t>Description</w:t>
      </w:r>
    </w:p>
    <w:p w14:paraId="0B37282B" w14:textId="77777777" w:rsidR="00AD5D5B" w:rsidRPr="00BA3BAD" w:rsidRDefault="00AD5D5B" w:rsidP="002B68E1">
      <w:pPr>
        <w:rPr>
          <w:rFonts w:eastAsia="SimSun"/>
          <w:lang w:eastAsia="ja-JP"/>
        </w:rPr>
      </w:pPr>
      <w:r w:rsidRPr="00BA3BAD">
        <w:rPr>
          <w:rFonts w:eastAsia="SimSun"/>
          <w:lang w:eastAsia="ja-JP"/>
        </w:rPr>
        <w:t>This function sets behavior parameters for a driver that just completes a lane change.</w:t>
      </w:r>
    </w:p>
    <w:p w14:paraId="5E0C9F75" w14:textId="77777777" w:rsidR="00AD5D5B" w:rsidRPr="00BA3BAD" w:rsidRDefault="00AD5D5B" w:rsidP="0028390C">
      <w:pPr>
        <w:pStyle w:val="Heading4"/>
        <w:rPr>
          <w:lang w:eastAsia="ja-JP"/>
        </w:rPr>
      </w:pPr>
      <w:r w:rsidRPr="00BA3BAD">
        <w:rPr>
          <w:lang w:eastAsia="ja-JP"/>
        </w:rPr>
        <w:t>Inputs Arguments</w:t>
      </w:r>
    </w:p>
    <w:p w14:paraId="254E414B" w14:textId="77777777" w:rsidR="00AD5D5B" w:rsidRPr="00BA3BAD" w:rsidRDefault="00AD5D5B" w:rsidP="002B68E1">
      <w:pPr>
        <w:rPr>
          <w:rFonts w:eastAsia="SimSun"/>
          <w:lang w:eastAsia="ja-JP"/>
        </w:rPr>
      </w:pPr>
      <w:r w:rsidRPr="00BA3BAD">
        <w:rPr>
          <w:rFonts w:eastAsia="SimSun"/>
          <w:lang w:eastAsia="ja-JP"/>
        </w:rPr>
        <w:t>None.</w:t>
      </w:r>
    </w:p>
    <w:p w14:paraId="462BA267" w14:textId="77777777" w:rsidR="00AD5D5B" w:rsidRPr="00BA3BAD" w:rsidRDefault="00AD5D5B" w:rsidP="0028390C">
      <w:pPr>
        <w:pStyle w:val="Heading4"/>
        <w:rPr>
          <w:lang w:eastAsia="ja-JP"/>
        </w:rPr>
      </w:pPr>
      <w:r w:rsidRPr="00BA3BAD">
        <w:rPr>
          <w:lang w:eastAsia="ja-JP"/>
        </w:rPr>
        <w:t xml:space="preserve">Output Arguments </w:t>
      </w:r>
    </w:p>
    <w:p w14:paraId="13022030" w14:textId="77777777" w:rsidR="00AD5D5B" w:rsidRPr="00BA3BAD" w:rsidRDefault="00AD5D5B" w:rsidP="002B68E1">
      <w:pPr>
        <w:rPr>
          <w:rFonts w:eastAsia="SimSun"/>
          <w:lang w:eastAsia="ja-JP"/>
        </w:rPr>
      </w:pPr>
      <w:r w:rsidRPr="00BA3BAD">
        <w:rPr>
          <w:rFonts w:eastAsia="SimSun"/>
          <w:lang w:eastAsia="ja-JP"/>
        </w:rPr>
        <w:t>None.</w:t>
      </w:r>
    </w:p>
    <w:p w14:paraId="539991F3" w14:textId="77777777" w:rsidR="00AD5D5B" w:rsidRPr="00BA3BAD" w:rsidRDefault="00AD5D5B" w:rsidP="0028390C">
      <w:pPr>
        <w:pStyle w:val="Heading4"/>
        <w:rPr>
          <w:lang w:eastAsia="ja-JP"/>
        </w:rPr>
      </w:pPr>
      <w:r w:rsidRPr="00BA3BAD">
        <w:rPr>
          <w:lang w:eastAsia="ja-JP"/>
        </w:rPr>
        <w:t>Sub-functions</w:t>
      </w:r>
    </w:p>
    <w:p w14:paraId="4581002D" w14:textId="77777777" w:rsidR="00AD5D5B" w:rsidRPr="00BA3BAD" w:rsidRDefault="00AD5D5B" w:rsidP="002B68E1">
      <w:pPr>
        <w:rPr>
          <w:rFonts w:eastAsia="SimSun"/>
          <w:lang w:eastAsia="ja-JP"/>
        </w:rPr>
      </w:pPr>
      <w:r w:rsidRPr="00BA3BAD">
        <w:rPr>
          <w:rFonts w:eastAsia="SimSun"/>
          <w:lang w:eastAsia="ja-JP"/>
        </w:rPr>
        <w:t>None.</w:t>
      </w:r>
    </w:p>
    <w:p w14:paraId="00F0A394" w14:textId="77777777" w:rsidR="00AD5D5B" w:rsidRPr="00BA3BAD" w:rsidRDefault="00AD5D5B" w:rsidP="002B68E1">
      <w:pPr>
        <w:rPr>
          <w:rFonts w:eastAsia="SimSun"/>
          <w:lang w:eastAsia="ja-JP"/>
        </w:rPr>
      </w:pPr>
    </w:p>
    <w:p w14:paraId="2AC02774" w14:textId="77777777" w:rsidR="00AD5D5B" w:rsidRPr="00BA3BAD" w:rsidRDefault="00AD5D5B" w:rsidP="0028390C">
      <w:pPr>
        <w:pStyle w:val="Heading3"/>
      </w:pPr>
      <w:bookmarkStart w:id="203" w:name="_Toc35777977"/>
      <w:r w:rsidRPr="00BA3BAD">
        <w:t>ResumeAutomatic</w:t>
      </w:r>
      <w:bookmarkEnd w:id="203"/>
    </w:p>
    <w:p w14:paraId="28B659F2" w14:textId="77777777" w:rsidR="00AD5D5B" w:rsidRPr="00BA3BAD" w:rsidRDefault="00AD5D5B" w:rsidP="0028390C">
      <w:pPr>
        <w:pStyle w:val="Heading4"/>
        <w:rPr>
          <w:lang w:eastAsia="ja-JP"/>
        </w:rPr>
      </w:pPr>
      <w:r w:rsidRPr="00BA3BAD">
        <w:rPr>
          <w:lang w:eastAsia="ja-JP"/>
        </w:rPr>
        <w:t>Syntax</w:t>
      </w:r>
    </w:p>
    <w:p w14:paraId="76A55EDB" w14:textId="77777777" w:rsidR="00AD5D5B" w:rsidRPr="00BA3BAD" w:rsidRDefault="00AD5D5B" w:rsidP="002B68E1">
      <w:pPr>
        <w:rPr>
          <w:rFonts w:eastAsia="SimSun"/>
          <w:lang w:eastAsia="ja-JP"/>
        </w:rPr>
      </w:pPr>
      <w:r w:rsidRPr="00BA3BAD">
        <w:rPr>
          <w:rFonts w:eastAsia="SimSun"/>
          <w:lang w:eastAsia="ja-JP"/>
        </w:rPr>
        <w:t>bool myVehicleDef::ResumeAutomatic()</w:t>
      </w:r>
    </w:p>
    <w:p w14:paraId="4134FA1F" w14:textId="77777777" w:rsidR="00AD5D5B" w:rsidRPr="00BA3BAD" w:rsidRDefault="00AD5D5B" w:rsidP="0028390C">
      <w:pPr>
        <w:pStyle w:val="Heading4"/>
        <w:rPr>
          <w:lang w:eastAsia="ja-JP"/>
        </w:rPr>
      </w:pPr>
      <w:r w:rsidRPr="00BA3BAD">
        <w:rPr>
          <w:lang w:eastAsia="ja-JP"/>
        </w:rPr>
        <w:t>Description</w:t>
      </w:r>
    </w:p>
    <w:p w14:paraId="1915B697" w14:textId="43D9ABBB" w:rsidR="002B68E1" w:rsidRDefault="00AD5D5B" w:rsidP="002B68E1">
      <w:pPr>
        <w:rPr>
          <w:rFonts w:eastAsia="SimSun"/>
          <w:lang w:eastAsia="ja-JP"/>
        </w:rPr>
      </w:pPr>
      <w:r w:rsidRPr="00BA3BAD">
        <w:rPr>
          <w:rFonts w:eastAsia="SimSun"/>
          <w:lang w:eastAsia="ja-JP"/>
        </w:rPr>
        <w:t>This function checks if a manually</w:t>
      </w:r>
      <w:r w:rsidR="002B68E1">
        <w:rPr>
          <w:rFonts w:eastAsia="SimSun"/>
          <w:lang w:eastAsia="ja-JP"/>
        </w:rPr>
        <w:t>-</w:t>
      </w:r>
      <w:r w:rsidRPr="00BA3BAD">
        <w:rPr>
          <w:rFonts w:eastAsia="SimSun"/>
          <w:lang w:eastAsia="ja-JP"/>
        </w:rPr>
        <w:t>driven ACC/CACC vehicle can resume automatic driving. The subject vehicle can resume automatic driving if</w:t>
      </w:r>
      <w:r w:rsidR="002B68E1">
        <w:rPr>
          <w:rFonts w:eastAsia="SimSun"/>
          <w:lang w:eastAsia="ja-JP"/>
        </w:rPr>
        <w:t>:</w:t>
      </w:r>
      <w:r w:rsidRPr="00BA3BAD">
        <w:rPr>
          <w:rFonts w:eastAsia="SimSun"/>
          <w:lang w:eastAsia="ja-JP"/>
        </w:rPr>
        <w:t xml:space="preserve"> </w:t>
      </w:r>
    </w:p>
    <w:p w14:paraId="1B183CDD" w14:textId="77777777" w:rsidR="002B68E1" w:rsidRDefault="002B68E1" w:rsidP="002B68E1">
      <w:pPr>
        <w:pStyle w:val="ListParagraph"/>
        <w:rPr>
          <w:rFonts w:eastAsia="SimSun"/>
          <w:lang w:eastAsia="ja-JP"/>
        </w:rPr>
      </w:pPr>
    </w:p>
    <w:p w14:paraId="71247F95" w14:textId="17974B5D" w:rsidR="002B68E1" w:rsidRDefault="002B68E1" w:rsidP="00F96782">
      <w:pPr>
        <w:pStyle w:val="ListParagraph"/>
        <w:rPr>
          <w:rFonts w:eastAsia="SimSun"/>
          <w:lang w:eastAsia="ja-JP"/>
        </w:rPr>
      </w:pPr>
      <w:r>
        <w:rPr>
          <w:rFonts w:eastAsia="SimSun"/>
          <w:lang w:eastAsia="ja-JP"/>
        </w:rPr>
        <w:t>1. The subject vehicle’s</w:t>
      </w:r>
      <w:r w:rsidR="00AD5D5B" w:rsidRPr="00BA3BAD">
        <w:rPr>
          <w:rFonts w:eastAsia="SimSun"/>
          <w:lang w:eastAsia="ja-JP"/>
        </w:rPr>
        <w:t xml:space="preserve"> speed is smaller than a safe speed</w:t>
      </w:r>
      <w:r>
        <w:rPr>
          <w:rFonts w:eastAsia="SimSun"/>
          <w:lang w:eastAsia="ja-JP"/>
        </w:rPr>
        <w:t>.</w:t>
      </w:r>
    </w:p>
    <w:p w14:paraId="77C5C15F" w14:textId="77777777" w:rsidR="002B68E1" w:rsidRDefault="002B68E1" w:rsidP="00F96782">
      <w:pPr>
        <w:pStyle w:val="ListParagraph"/>
        <w:rPr>
          <w:rFonts w:eastAsia="SimSun"/>
          <w:lang w:eastAsia="ja-JP"/>
        </w:rPr>
      </w:pPr>
    </w:p>
    <w:p w14:paraId="3DB96C9A" w14:textId="00E07E36" w:rsidR="002B68E1" w:rsidRDefault="002B68E1" w:rsidP="00F96782">
      <w:pPr>
        <w:pStyle w:val="ListParagraph"/>
        <w:rPr>
          <w:rFonts w:eastAsia="SimSun"/>
          <w:lang w:eastAsia="ja-JP"/>
        </w:rPr>
      </w:pPr>
      <w:r>
        <w:rPr>
          <w:rFonts w:eastAsia="SimSun"/>
          <w:lang w:eastAsia="ja-JP"/>
        </w:rPr>
        <w:t>2. The subject vehicle’s</w:t>
      </w:r>
      <w:r w:rsidR="00AD5D5B" w:rsidRPr="00BA3BAD">
        <w:rPr>
          <w:rFonts w:eastAsia="SimSun"/>
          <w:lang w:eastAsia="ja-JP"/>
        </w:rPr>
        <w:t xml:space="preserve"> speed is larger than a minimum speed threshold</w:t>
      </w:r>
      <w:r>
        <w:rPr>
          <w:rFonts w:eastAsia="SimSun"/>
          <w:lang w:eastAsia="ja-JP"/>
        </w:rPr>
        <w:t xml:space="preserve">. </w:t>
      </w:r>
    </w:p>
    <w:p w14:paraId="25818C19" w14:textId="77777777" w:rsidR="002B68E1" w:rsidRDefault="002B68E1" w:rsidP="00F96782">
      <w:pPr>
        <w:pStyle w:val="ListParagraph"/>
        <w:rPr>
          <w:rFonts w:eastAsia="SimSun"/>
          <w:lang w:eastAsia="ja-JP"/>
        </w:rPr>
      </w:pPr>
    </w:p>
    <w:p w14:paraId="286C518D" w14:textId="3F568BEC" w:rsidR="00AD5D5B" w:rsidRPr="00BA3BAD" w:rsidRDefault="002B68E1" w:rsidP="00F96782">
      <w:pPr>
        <w:pStyle w:val="ListParagraph"/>
        <w:rPr>
          <w:rFonts w:eastAsia="SimSun"/>
          <w:lang w:eastAsia="ja-JP"/>
        </w:rPr>
      </w:pPr>
      <w:r>
        <w:rPr>
          <w:rFonts w:eastAsia="SimSun"/>
          <w:lang w:eastAsia="ja-JP"/>
        </w:rPr>
        <w:t>3. The subject vehicle</w:t>
      </w:r>
      <w:r w:rsidR="00AD5D5B" w:rsidRPr="00BA3BAD">
        <w:rPr>
          <w:rFonts w:eastAsia="SimSun"/>
          <w:lang w:eastAsia="ja-JP"/>
        </w:rPr>
        <w:t xml:space="preserve"> is slower than the front vehicle. </w:t>
      </w:r>
    </w:p>
    <w:p w14:paraId="5E816357" w14:textId="77777777" w:rsidR="00AD5D5B" w:rsidRPr="00BA3BAD" w:rsidRDefault="00AD5D5B" w:rsidP="0028390C">
      <w:pPr>
        <w:pStyle w:val="Heading4"/>
        <w:rPr>
          <w:lang w:eastAsia="ja-JP"/>
        </w:rPr>
      </w:pPr>
      <w:r w:rsidRPr="00BA3BAD">
        <w:rPr>
          <w:lang w:eastAsia="ja-JP"/>
        </w:rPr>
        <w:t>Inputs Arguments</w:t>
      </w:r>
    </w:p>
    <w:p w14:paraId="24CCE7A2" w14:textId="77777777" w:rsidR="00AD5D5B" w:rsidRPr="00BA3BAD" w:rsidRDefault="00AD5D5B" w:rsidP="002B68E1">
      <w:pPr>
        <w:rPr>
          <w:rFonts w:eastAsia="SimSun"/>
          <w:lang w:eastAsia="ja-JP"/>
        </w:rPr>
      </w:pPr>
      <w:r w:rsidRPr="00BA3BAD">
        <w:rPr>
          <w:rFonts w:eastAsia="SimSun"/>
          <w:lang w:eastAsia="ja-JP"/>
        </w:rPr>
        <w:t>None.</w:t>
      </w:r>
    </w:p>
    <w:p w14:paraId="63DF0253" w14:textId="77777777" w:rsidR="00AD5D5B" w:rsidRPr="00BA3BAD" w:rsidRDefault="00AD5D5B" w:rsidP="0028390C">
      <w:pPr>
        <w:pStyle w:val="Heading4"/>
        <w:rPr>
          <w:lang w:eastAsia="ja-JP"/>
        </w:rPr>
      </w:pPr>
      <w:r w:rsidRPr="00BA3BAD">
        <w:rPr>
          <w:lang w:eastAsia="ja-JP"/>
        </w:rPr>
        <w:t xml:space="preserve">Output Arguments </w:t>
      </w:r>
    </w:p>
    <w:p w14:paraId="02AE85A4" w14:textId="79D8B1B9" w:rsidR="002B68E1" w:rsidRDefault="00AD5D5B" w:rsidP="002B68E1">
      <w:pPr>
        <w:rPr>
          <w:rFonts w:eastAsia="SimSun"/>
          <w:lang w:eastAsia="ja-JP"/>
        </w:rPr>
      </w:pPr>
      <w:r w:rsidRPr="00BA3BAD">
        <w:rPr>
          <w:rFonts w:eastAsia="SimSun"/>
          <w:lang w:eastAsia="ja-JP"/>
        </w:rPr>
        <w:t>True</w:t>
      </w:r>
      <w:r w:rsidR="002B68E1">
        <w:rPr>
          <w:rFonts w:eastAsia="SimSun"/>
          <w:lang w:eastAsia="ja-JP"/>
        </w:rPr>
        <w:t xml:space="preserve">: </w:t>
      </w:r>
      <w:r w:rsidRPr="00BA3BAD">
        <w:rPr>
          <w:rFonts w:eastAsia="SimSun"/>
          <w:lang w:eastAsia="ja-JP"/>
        </w:rPr>
        <w:t>the subject vehicle can resume automatic driving</w:t>
      </w:r>
      <w:r w:rsidR="002B68E1">
        <w:rPr>
          <w:rFonts w:eastAsia="SimSun"/>
          <w:lang w:eastAsia="ja-JP"/>
        </w:rPr>
        <w:t>.</w:t>
      </w:r>
    </w:p>
    <w:p w14:paraId="112292D3" w14:textId="77777777" w:rsidR="002B68E1" w:rsidRDefault="002B68E1" w:rsidP="002B68E1">
      <w:pPr>
        <w:rPr>
          <w:rFonts w:eastAsia="SimSun"/>
          <w:lang w:eastAsia="ja-JP"/>
        </w:rPr>
      </w:pPr>
    </w:p>
    <w:p w14:paraId="7D690723" w14:textId="2CB31877" w:rsidR="00AD5D5B" w:rsidRPr="00BA3BAD" w:rsidRDefault="002B68E1" w:rsidP="002B68E1">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 xml:space="preserve">: </w:t>
      </w:r>
      <w:r w:rsidR="00AD5D5B" w:rsidRPr="00BA3BAD">
        <w:rPr>
          <w:rFonts w:eastAsia="SimSun"/>
          <w:lang w:eastAsia="ja-JP"/>
        </w:rPr>
        <w:t>the subject vehicle cannot resume automatic driving.</w:t>
      </w:r>
    </w:p>
    <w:p w14:paraId="4143B384" w14:textId="77777777" w:rsidR="00AD5D5B" w:rsidRPr="00BA3BAD" w:rsidRDefault="00AD5D5B" w:rsidP="0028390C">
      <w:pPr>
        <w:pStyle w:val="Heading4"/>
        <w:rPr>
          <w:lang w:eastAsia="ja-JP"/>
        </w:rPr>
      </w:pPr>
      <w:r w:rsidRPr="00BA3BAD">
        <w:rPr>
          <w:lang w:eastAsia="ja-JP"/>
        </w:rPr>
        <w:t>Sub-functions</w:t>
      </w:r>
    </w:p>
    <w:p w14:paraId="5D4A94B6" w14:textId="77777777" w:rsidR="00AD5D5B" w:rsidRPr="00BA3BAD" w:rsidRDefault="00AD5D5B" w:rsidP="002B68E1">
      <w:pPr>
        <w:rPr>
          <w:rFonts w:eastAsia="SimSun"/>
          <w:lang w:eastAsia="ja-JP"/>
        </w:rPr>
      </w:pPr>
      <w:r w:rsidRPr="00BA3BAD">
        <w:rPr>
          <w:rFonts w:eastAsia="SimSun"/>
          <w:lang w:eastAsia="ja-JP"/>
        </w:rPr>
        <w:t>getSpeed (); Safe_Speed ()</w:t>
      </w:r>
    </w:p>
    <w:p w14:paraId="1137E815" w14:textId="77777777" w:rsidR="00AD5D5B" w:rsidRPr="00BA3BAD" w:rsidRDefault="00AD5D5B" w:rsidP="002B68E1">
      <w:pPr>
        <w:rPr>
          <w:rFonts w:eastAsia="SimSun"/>
          <w:lang w:eastAsia="ja-JP"/>
        </w:rPr>
      </w:pPr>
    </w:p>
    <w:p w14:paraId="28CF1891" w14:textId="77777777" w:rsidR="00AD5D5B" w:rsidRPr="00BA3BAD" w:rsidRDefault="00AD5D5B" w:rsidP="0028390C">
      <w:pPr>
        <w:pStyle w:val="Heading3"/>
      </w:pPr>
      <w:bookmarkStart w:id="204" w:name="_Toc35777978"/>
      <w:r w:rsidRPr="00BA3BAD">
        <w:t>ResumeManual</w:t>
      </w:r>
      <w:bookmarkEnd w:id="204"/>
    </w:p>
    <w:p w14:paraId="2BEE293A" w14:textId="77777777" w:rsidR="00AD5D5B" w:rsidRPr="00BA3BAD" w:rsidRDefault="00AD5D5B" w:rsidP="0028390C">
      <w:pPr>
        <w:pStyle w:val="Heading4"/>
        <w:rPr>
          <w:lang w:eastAsia="ja-JP"/>
        </w:rPr>
      </w:pPr>
      <w:r w:rsidRPr="00BA3BAD">
        <w:rPr>
          <w:lang w:eastAsia="ja-JP"/>
        </w:rPr>
        <w:t>Syntax</w:t>
      </w:r>
    </w:p>
    <w:p w14:paraId="6AB05289" w14:textId="77777777" w:rsidR="00AD5D5B" w:rsidRPr="00BA3BAD" w:rsidRDefault="00AD5D5B" w:rsidP="00542EF4">
      <w:pPr>
        <w:rPr>
          <w:rFonts w:eastAsia="SimSun"/>
          <w:lang w:eastAsia="ja-JP"/>
        </w:rPr>
      </w:pPr>
      <w:r w:rsidRPr="00BA3BAD">
        <w:rPr>
          <w:rFonts w:eastAsia="SimSun"/>
          <w:lang w:eastAsia="ja-JP"/>
        </w:rPr>
        <w:t>bool myVehicleDef::ResumeManual()</w:t>
      </w:r>
    </w:p>
    <w:p w14:paraId="095B4204" w14:textId="77777777" w:rsidR="00AD5D5B" w:rsidRPr="00BA3BAD" w:rsidRDefault="00AD5D5B" w:rsidP="0028390C">
      <w:pPr>
        <w:pStyle w:val="Heading4"/>
        <w:rPr>
          <w:lang w:eastAsia="ja-JP"/>
        </w:rPr>
      </w:pPr>
      <w:r w:rsidRPr="00BA3BAD">
        <w:rPr>
          <w:lang w:eastAsia="ja-JP"/>
        </w:rPr>
        <w:t>Description</w:t>
      </w:r>
    </w:p>
    <w:p w14:paraId="0D004AAE" w14:textId="6DBE5A7B" w:rsidR="00AD5D5B" w:rsidRPr="00BA3BAD" w:rsidRDefault="00AD5D5B" w:rsidP="00542EF4">
      <w:pPr>
        <w:rPr>
          <w:rFonts w:eastAsia="SimSun"/>
          <w:lang w:eastAsia="ja-JP"/>
        </w:rPr>
      </w:pPr>
      <w:r w:rsidRPr="00BA3BAD">
        <w:rPr>
          <w:rFonts w:eastAsia="SimSun"/>
          <w:lang w:eastAsia="ja-JP"/>
        </w:rPr>
        <w:t>This function checks if an ACC/CACC vehicle needs to switch to manual driving from automatic driving. The subject vehicle needs to switch to manual driving if its speed is larger than a safe speed.</w:t>
      </w:r>
    </w:p>
    <w:p w14:paraId="5F3DA3AA" w14:textId="77777777" w:rsidR="00AD5D5B" w:rsidRPr="00BA3BAD" w:rsidRDefault="00AD5D5B" w:rsidP="0028390C">
      <w:pPr>
        <w:pStyle w:val="Heading4"/>
        <w:rPr>
          <w:lang w:eastAsia="ja-JP"/>
        </w:rPr>
      </w:pPr>
      <w:r w:rsidRPr="00BA3BAD">
        <w:rPr>
          <w:lang w:eastAsia="ja-JP"/>
        </w:rPr>
        <w:lastRenderedPageBreak/>
        <w:t>Inputs Arguments</w:t>
      </w:r>
    </w:p>
    <w:p w14:paraId="5ABCA246" w14:textId="77777777" w:rsidR="00AD5D5B" w:rsidRPr="00BA3BAD" w:rsidRDefault="00AD5D5B" w:rsidP="00542EF4">
      <w:pPr>
        <w:rPr>
          <w:rFonts w:eastAsia="SimSun"/>
          <w:lang w:eastAsia="ja-JP"/>
        </w:rPr>
      </w:pPr>
      <w:r w:rsidRPr="00BA3BAD">
        <w:rPr>
          <w:rFonts w:eastAsia="SimSun"/>
          <w:lang w:eastAsia="ja-JP"/>
        </w:rPr>
        <w:t>None.</w:t>
      </w:r>
    </w:p>
    <w:p w14:paraId="11AA3864" w14:textId="77777777" w:rsidR="00AD5D5B" w:rsidRPr="00BA3BAD" w:rsidRDefault="00AD5D5B" w:rsidP="0028390C">
      <w:pPr>
        <w:pStyle w:val="Heading4"/>
        <w:rPr>
          <w:lang w:eastAsia="ja-JP"/>
        </w:rPr>
      </w:pPr>
      <w:r w:rsidRPr="00BA3BAD">
        <w:rPr>
          <w:lang w:eastAsia="ja-JP"/>
        </w:rPr>
        <w:t xml:space="preserve">Output Arguments </w:t>
      </w:r>
    </w:p>
    <w:p w14:paraId="7F56BB18" w14:textId="3AA204F0" w:rsidR="00542EF4" w:rsidRDefault="00AD5D5B" w:rsidP="00542EF4">
      <w:pPr>
        <w:rPr>
          <w:rFonts w:eastAsia="SimSun"/>
          <w:lang w:eastAsia="ja-JP"/>
        </w:rPr>
      </w:pPr>
      <w:r w:rsidRPr="00BA3BAD">
        <w:rPr>
          <w:rFonts w:eastAsia="SimSun"/>
          <w:lang w:eastAsia="ja-JP"/>
        </w:rPr>
        <w:t>True</w:t>
      </w:r>
      <w:r w:rsidR="00542EF4">
        <w:rPr>
          <w:rFonts w:eastAsia="SimSun"/>
          <w:lang w:eastAsia="ja-JP"/>
        </w:rPr>
        <w:t xml:space="preserve">: </w:t>
      </w:r>
      <w:r w:rsidRPr="00BA3BAD">
        <w:rPr>
          <w:rFonts w:eastAsia="SimSun"/>
          <w:lang w:eastAsia="ja-JP"/>
        </w:rPr>
        <w:t>the subject vehicle needs to switch to the manual driving</w:t>
      </w:r>
      <w:r w:rsidR="00542EF4">
        <w:rPr>
          <w:rFonts w:eastAsia="SimSun"/>
          <w:lang w:eastAsia="ja-JP"/>
        </w:rPr>
        <w:t>.</w:t>
      </w:r>
    </w:p>
    <w:p w14:paraId="03EE3233" w14:textId="77777777" w:rsidR="00542EF4" w:rsidRDefault="00542EF4" w:rsidP="00542EF4">
      <w:pPr>
        <w:rPr>
          <w:rFonts w:eastAsia="SimSun"/>
          <w:lang w:eastAsia="ja-JP"/>
        </w:rPr>
      </w:pPr>
    </w:p>
    <w:p w14:paraId="4A420974" w14:textId="727E3055" w:rsidR="00AD5D5B" w:rsidRPr="00BA3BAD" w:rsidRDefault="00542EF4" w:rsidP="00542EF4">
      <w:pPr>
        <w:rPr>
          <w:rFonts w:eastAsia="SimSun"/>
          <w:lang w:eastAsia="ja-JP"/>
        </w:rPr>
      </w:pPr>
      <w:r>
        <w:rPr>
          <w:rFonts w:eastAsia="SimSun"/>
          <w:lang w:eastAsia="ja-JP"/>
        </w:rPr>
        <w:t>F</w:t>
      </w:r>
      <w:r w:rsidR="00AD5D5B" w:rsidRPr="00BA3BAD">
        <w:rPr>
          <w:rFonts w:eastAsia="SimSun"/>
          <w:lang w:eastAsia="ja-JP"/>
        </w:rPr>
        <w:t>alse</w:t>
      </w:r>
      <w:r>
        <w:rPr>
          <w:rFonts w:eastAsia="SimSun"/>
          <w:lang w:eastAsia="ja-JP"/>
        </w:rPr>
        <w:t>:</w:t>
      </w:r>
      <w:r w:rsidR="00AD5D5B" w:rsidRPr="00BA3BAD">
        <w:rPr>
          <w:rFonts w:eastAsia="SimSun"/>
          <w:lang w:eastAsia="ja-JP"/>
        </w:rPr>
        <w:t xml:space="preserve"> the subject vehicle can continue driving automatically.</w:t>
      </w:r>
    </w:p>
    <w:p w14:paraId="627178A9" w14:textId="77777777" w:rsidR="00AD5D5B" w:rsidRPr="00BA3BAD" w:rsidRDefault="00AD5D5B" w:rsidP="0028390C">
      <w:pPr>
        <w:pStyle w:val="Heading4"/>
        <w:rPr>
          <w:lang w:eastAsia="ja-JP"/>
        </w:rPr>
      </w:pPr>
      <w:r w:rsidRPr="00BA3BAD">
        <w:rPr>
          <w:lang w:eastAsia="ja-JP"/>
        </w:rPr>
        <w:t>Sub-functions</w:t>
      </w:r>
    </w:p>
    <w:p w14:paraId="362EDD36" w14:textId="77777777" w:rsidR="00AD5D5B" w:rsidRPr="00BA3BAD" w:rsidRDefault="00AD5D5B" w:rsidP="00542EF4">
      <w:pPr>
        <w:rPr>
          <w:rFonts w:eastAsia="SimSun"/>
          <w:lang w:eastAsia="ja-JP"/>
        </w:rPr>
      </w:pPr>
      <w:r w:rsidRPr="00BA3BAD">
        <w:rPr>
          <w:rFonts w:eastAsia="SimSun"/>
          <w:lang w:eastAsia="ja-JP"/>
        </w:rPr>
        <w:t>Safe_Speed ()</w:t>
      </w:r>
    </w:p>
    <w:p w14:paraId="3EE93716" w14:textId="77777777" w:rsidR="00AD5D5B" w:rsidRPr="00BA3BAD" w:rsidRDefault="00AD5D5B" w:rsidP="00542EF4">
      <w:pPr>
        <w:rPr>
          <w:rFonts w:eastAsia="SimSun"/>
          <w:lang w:eastAsia="ja-JP"/>
        </w:rPr>
      </w:pPr>
    </w:p>
    <w:p w14:paraId="13F31200" w14:textId="77777777" w:rsidR="00AD5D5B" w:rsidRPr="00BA3BAD" w:rsidRDefault="00AD5D5B" w:rsidP="0028390C">
      <w:pPr>
        <w:pStyle w:val="Heading3"/>
      </w:pPr>
      <w:bookmarkStart w:id="205" w:name="_Toc35777979"/>
      <w:r w:rsidRPr="00BA3BAD">
        <w:t>Return2Manual</w:t>
      </w:r>
      <w:bookmarkEnd w:id="205"/>
    </w:p>
    <w:p w14:paraId="6F0636A8" w14:textId="77777777" w:rsidR="00AD5D5B" w:rsidRPr="00BA3BAD" w:rsidRDefault="00AD5D5B" w:rsidP="0028390C">
      <w:pPr>
        <w:pStyle w:val="Heading4"/>
        <w:rPr>
          <w:lang w:eastAsia="ja-JP"/>
        </w:rPr>
      </w:pPr>
      <w:r w:rsidRPr="00BA3BAD">
        <w:rPr>
          <w:lang w:eastAsia="ja-JP"/>
        </w:rPr>
        <w:t>Syntax</w:t>
      </w:r>
    </w:p>
    <w:p w14:paraId="5C6BAEC2" w14:textId="77777777" w:rsidR="00AD5D5B" w:rsidRPr="00BA3BAD" w:rsidRDefault="00AD5D5B" w:rsidP="0093221F">
      <w:pPr>
        <w:rPr>
          <w:rFonts w:eastAsia="SimSun"/>
          <w:lang w:eastAsia="ja-JP"/>
        </w:rPr>
      </w:pPr>
      <w:r w:rsidRPr="00BA3BAD">
        <w:rPr>
          <w:rFonts w:eastAsia="SimSun"/>
          <w:lang w:eastAsia="ja-JP"/>
        </w:rPr>
        <w:t>void myVehicleDef::Return2Manual()</w:t>
      </w:r>
    </w:p>
    <w:p w14:paraId="2A1C3FB0" w14:textId="77777777" w:rsidR="00AD5D5B" w:rsidRPr="00BA3BAD" w:rsidRDefault="00AD5D5B" w:rsidP="0028390C">
      <w:pPr>
        <w:pStyle w:val="Heading4"/>
        <w:rPr>
          <w:lang w:eastAsia="ja-JP"/>
        </w:rPr>
      </w:pPr>
      <w:r w:rsidRPr="00BA3BAD">
        <w:rPr>
          <w:lang w:eastAsia="ja-JP"/>
        </w:rPr>
        <w:t>Description</w:t>
      </w:r>
    </w:p>
    <w:p w14:paraId="18C41C68" w14:textId="77777777" w:rsidR="00AD5D5B" w:rsidRPr="00BA3BAD" w:rsidRDefault="00AD5D5B" w:rsidP="0093221F">
      <w:pPr>
        <w:rPr>
          <w:rFonts w:eastAsia="SimSun"/>
          <w:lang w:eastAsia="ja-JP"/>
        </w:rPr>
      </w:pPr>
      <w:r w:rsidRPr="00BA3BAD">
        <w:rPr>
          <w:rFonts w:eastAsia="SimSun"/>
          <w:lang w:eastAsia="ja-JP"/>
        </w:rPr>
        <w:t>This function checks if an ACC/CACC vehicle switches to manual control from automated control.</w:t>
      </w:r>
    </w:p>
    <w:p w14:paraId="3682709D" w14:textId="77777777" w:rsidR="00AD5D5B" w:rsidRPr="00BA3BAD" w:rsidRDefault="00AD5D5B" w:rsidP="0028390C">
      <w:pPr>
        <w:pStyle w:val="Heading4"/>
        <w:rPr>
          <w:lang w:eastAsia="ja-JP"/>
        </w:rPr>
      </w:pPr>
      <w:r w:rsidRPr="00BA3BAD">
        <w:rPr>
          <w:lang w:eastAsia="ja-JP"/>
        </w:rPr>
        <w:t>Inputs Arguments</w:t>
      </w:r>
    </w:p>
    <w:p w14:paraId="4526FEAB" w14:textId="77777777" w:rsidR="00AD5D5B" w:rsidRPr="00BA3BAD" w:rsidRDefault="00AD5D5B" w:rsidP="0093221F">
      <w:pPr>
        <w:rPr>
          <w:rFonts w:eastAsia="SimSun"/>
          <w:lang w:eastAsia="ja-JP"/>
        </w:rPr>
      </w:pPr>
      <w:r w:rsidRPr="00BA3BAD">
        <w:rPr>
          <w:rFonts w:eastAsia="SimSun"/>
          <w:lang w:eastAsia="ja-JP"/>
        </w:rPr>
        <w:t>None.</w:t>
      </w:r>
    </w:p>
    <w:p w14:paraId="0404B27A" w14:textId="77777777" w:rsidR="00AD5D5B" w:rsidRPr="00BA3BAD" w:rsidRDefault="00AD5D5B" w:rsidP="0028390C">
      <w:pPr>
        <w:pStyle w:val="Heading4"/>
        <w:rPr>
          <w:lang w:eastAsia="ja-JP"/>
        </w:rPr>
      </w:pPr>
      <w:r w:rsidRPr="00BA3BAD">
        <w:rPr>
          <w:lang w:eastAsia="ja-JP"/>
        </w:rPr>
        <w:t xml:space="preserve">Output Arguments </w:t>
      </w:r>
    </w:p>
    <w:p w14:paraId="433FA951" w14:textId="77777777" w:rsidR="00AD5D5B" w:rsidRPr="00BA3BAD" w:rsidRDefault="00AD5D5B" w:rsidP="0093221F">
      <w:pPr>
        <w:rPr>
          <w:rFonts w:eastAsia="SimSun"/>
          <w:lang w:eastAsia="ja-JP"/>
        </w:rPr>
      </w:pPr>
      <w:r w:rsidRPr="00BA3BAD">
        <w:rPr>
          <w:rFonts w:eastAsia="SimSun"/>
          <w:lang w:eastAsia="ja-JP"/>
        </w:rPr>
        <w:t>None.</w:t>
      </w:r>
    </w:p>
    <w:p w14:paraId="7C4F6EB3" w14:textId="77777777" w:rsidR="00AD5D5B" w:rsidRPr="00BA3BAD" w:rsidRDefault="00AD5D5B" w:rsidP="0028390C">
      <w:pPr>
        <w:pStyle w:val="Heading4"/>
        <w:rPr>
          <w:lang w:eastAsia="ja-JP"/>
        </w:rPr>
      </w:pPr>
      <w:r w:rsidRPr="00BA3BAD">
        <w:rPr>
          <w:lang w:eastAsia="ja-JP"/>
        </w:rPr>
        <w:t>Sub-functions</w:t>
      </w:r>
    </w:p>
    <w:p w14:paraId="0E56C6E9" w14:textId="77777777" w:rsidR="00AD5D5B" w:rsidRPr="00BA3BAD" w:rsidRDefault="00AD5D5B" w:rsidP="0093221F">
      <w:pPr>
        <w:rPr>
          <w:rFonts w:eastAsia="SimSun"/>
          <w:lang w:eastAsia="ja-JP"/>
        </w:rPr>
      </w:pPr>
      <w:r w:rsidRPr="00BA3BAD">
        <w:rPr>
          <w:rFonts w:eastAsia="SimSun"/>
          <w:lang w:eastAsia="ja-JP"/>
        </w:rPr>
        <w:t>None.</w:t>
      </w:r>
    </w:p>
    <w:p w14:paraId="3219921E" w14:textId="77777777" w:rsidR="00AD5D5B" w:rsidRPr="00BA3BAD" w:rsidRDefault="00AD5D5B" w:rsidP="0093221F">
      <w:pPr>
        <w:rPr>
          <w:rFonts w:eastAsia="SimSun"/>
          <w:lang w:eastAsia="ja-JP"/>
        </w:rPr>
      </w:pPr>
    </w:p>
    <w:p w14:paraId="1A074897" w14:textId="77777777" w:rsidR="00AD5D5B" w:rsidRPr="00BA3BAD" w:rsidRDefault="00AD5D5B" w:rsidP="0028390C">
      <w:pPr>
        <w:pStyle w:val="Heading3"/>
      </w:pPr>
      <w:bookmarkStart w:id="206" w:name="_Toc35777980"/>
      <w:r w:rsidRPr="00BA3BAD">
        <w:t>Safe_Speed</w:t>
      </w:r>
      <w:bookmarkEnd w:id="206"/>
    </w:p>
    <w:p w14:paraId="24788B78" w14:textId="77777777" w:rsidR="00AD5D5B" w:rsidRPr="00BA3BAD" w:rsidRDefault="00AD5D5B" w:rsidP="0028390C">
      <w:pPr>
        <w:pStyle w:val="Heading4"/>
        <w:rPr>
          <w:lang w:eastAsia="ja-JP"/>
        </w:rPr>
      </w:pPr>
      <w:r w:rsidRPr="00BA3BAD">
        <w:rPr>
          <w:lang w:eastAsia="ja-JP"/>
        </w:rPr>
        <w:t>Syntax</w:t>
      </w:r>
    </w:p>
    <w:p w14:paraId="3F8B406D" w14:textId="77777777" w:rsidR="00AD5D5B" w:rsidRPr="00BA3BAD" w:rsidRDefault="00AD5D5B" w:rsidP="0093221F">
      <w:pPr>
        <w:rPr>
          <w:rFonts w:eastAsia="SimSun"/>
          <w:lang w:eastAsia="ja-JP"/>
        </w:rPr>
      </w:pPr>
      <w:r w:rsidRPr="00BA3BAD">
        <w:rPr>
          <w:rFonts w:eastAsia="SimSun"/>
          <w:lang w:eastAsia="ja-JP"/>
        </w:rPr>
        <w:t>double myVehicleDef::Safe_Speed()</w:t>
      </w:r>
    </w:p>
    <w:p w14:paraId="5C337A86" w14:textId="77777777" w:rsidR="00AD5D5B" w:rsidRPr="00BA3BAD" w:rsidRDefault="00AD5D5B" w:rsidP="0028390C">
      <w:pPr>
        <w:pStyle w:val="Heading4"/>
        <w:rPr>
          <w:lang w:eastAsia="ja-JP"/>
        </w:rPr>
      </w:pPr>
      <w:r w:rsidRPr="00BA3BAD">
        <w:rPr>
          <w:lang w:eastAsia="ja-JP"/>
        </w:rPr>
        <w:t>Description</w:t>
      </w:r>
    </w:p>
    <w:p w14:paraId="3DF05A38" w14:textId="63EF2584" w:rsidR="00AD5D5B" w:rsidRPr="00BA3BAD" w:rsidRDefault="00AD5D5B" w:rsidP="0093221F">
      <w:pPr>
        <w:rPr>
          <w:rFonts w:eastAsia="SimSun"/>
          <w:lang w:eastAsia="ja-JP"/>
        </w:rPr>
      </w:pPr>
      <w:r w:rsidRPr="00BA3BAD">
        <w:rPr>
          <w:rFonts w:eastAsia="SimSun"/>
          <w:lang w:eastAsia="ja-JP"/>
        </w:rPr>
        <w:t xml:space="preserve">This function computes the maximum speed </w:t>
      </w:r>
      <w:r w:rsidR="0093221F">
        <w:rPr>
          <w:rFonts w:eastAsia="SimSun"/>
          <w:lang w:eastAsia="ja-JP"/>
        </w:rPr>
        <w:t xml:space="preserve">that </w:t>
      </w:r>
      <w:r w:rsidRPr="00BA3BAD">
        <w:rPr>
          <w:rFonts w:eastAsia="SimSun"/>
          <w:lang w:eastAsia="ja-JP"/>
        </w:rPr>
        <w:t>a subject vehicle can travel without colliding with the front vehicle.</w:t>
      </w:r>
    </w:p>
    <w:p w14:paraId="48C1F3A1" w14:textId="77777777" w:rsidR="00AD5D5B" w:rsidRPr="00BA3BAD" w:rsidRDefault="00AD5D5B" w:rsidP="0028390C">
      <w:pPr>
        <w:pStyle w:val="Heading4"/>
        <w:rPr>
          <w:lang w:eastAsia="ja-JP"/>
        </w:rPr>
      </w:pPr>
      <w:r w:rsidRPr="00BA3BAD">
        <w:rPr>
          <w:lang w:eastAsia="ja-JP"/>
        </w:rPr>
        <w:t>Inputs Arguments</w:t>
      </w:r>
    </w:p>
    <w:p w14:paraId="53AC46CC" w14:textId="77777777" w:rsidR="00AD5D5B" w:rsidRPr="00BA3BAD" w:rsidRDefault="00AD5D5B" w:rsidP="0093221F">
      <w:pPr>
        <w:rPr>
          <w:rFonts w:eastAsia="SimSun"/>
          <w:lang w:eastAsia="ja-JP"/>
        </w:rPr>
      </w:pPr>
      <w:r w:rsidRPr="00BA3BAD">
        <w:rPr>
          <w:rFonts w:eastAsia="SimSun"/>
          <w:lang w:eastAsia="ja-JP"/>
        </w:rPr>
        <w:t>None.</w:t>
      </w:r>
    </w:p>
    <w:p w14:paraId="1324DBC0" w14:textId="77777777" w:rsidR="00AD5D5B" w:rsidRPr="00BA3BAD" w:rsidRDefault="00AD5D5B" w:rsidP="0028390C">
      <w:pPr>
        <w:pStyle w:val="Heading4"/>
        <w:rPr>
          <w:lang w:eastAsia="ja-JP"/>
        </w:rPr>
      </w:pPr>
      <w:r w:rsidRPr="00BA3BAD">
        <w:rPr>
          <w:lang w:eastAsia="ja-JP"/>
        </w:rPr>
        <w:t xml:space="preserve">Output Arguments </w:t>
      </w:r>
    </w:p>
    <w:p w14:paraId="080F0DD9" w14:textId="77777777" w:rsidR="00AD5D5B" w:rsidRPr="00BA3BAD" w:rsidRDefault="00AD5D5B" w:rsidP="0093221F">
      <w:pPr>
        <w:rPr>
          <w:rFonts w:eastAsia="SimSun"/>
          <w:lang w:eastAsia="ja-JP"/>
        </w:rPr>
      </w:pPr>
      <w:r w:rsidRPr="00BA3BAD">
        <w:rPr>
          <w:rFonts w:eastAsia="SimSun"/>
          <w:lang w:eastAsia="ja-JP"/>
        </w:rPr>
        <w:t>The safe speed.</w:t>
      </w:r>
    </w:p>
    <w:p w14:paraId="4493010B" w14:textId="77777777" w:rsidR="00AD5D5B" w:rsidRPr="00BA3BAD" w:rsidRDefault="00AD5D5B" w:rsidP="0028390C">
      <w:pPr>
        <w:pStyle w:val="Heading4"/>
        <w:rPr>
          <w:lang w:eastAsia="ja-JP"/>
        </w:rPr>
      </w:pPr>
      <w:r w:rsidRPr="00BA3BAD">
        <w:rPr>
          <w:lang w:eastAsia="ja-JP"/>
        </w:rPr>
        <w:t>Sub-functions</w:t>
      </w:r>
    </w:p>
    <w:p w14:paraId="569BDA36" w14:textId="77777777" w:rsidR="00AD5D5B" w:rsidRPr="00BA3BAD" w:rsidRDefault="00AD5D5B" w:rsidP="0093221F">
      <w:pPr>
        <w:rPr>
          <w:rFonts w:eastAsia="SimSun"/>
          <w:lang w:eastAsia="ja-JP"/>
        </w:rPr>
      </w:pPr>
      <w:r w:rsidRPr="00BA3BAD">
        <w:rPr>
          <w:rFonts w:eastAsia="SimSun"/>
          <w:lang w:eastAsia="ja-JP"/>
        </w:rPr>
        <w:t>getSpeed (); getMAXdec(); getPosition(); getLength()</w:t>
      </w:r>
    </w:p>
    <w:p w14:paraId="340F33F1" w14:textId="77777777" w:rsidR="00AD5D5B" w:rsidRPr="00BA3BAD" w:rsidRDefault="00AD5D5B" w:rsidP="0093221F">
      <w:pPr>
        <w:rPr>
          <w:rFonts w:eastAsia="SimSun"/>
          <w:lang w:eastAsia="ja-JP"/>
        </w:rPr>
      </w:pPr>
    </w:p>
    <w:p w14:paraId="464874B9" w14:textId="77777777" w:rsidR="00AD5D5B" w:rsidRPr="00BA3BAD" w:rsidRDefault="00AD5D5B" w:rsidP="0028390C">
      <w:pPr>
        <w:pStyle w:val="Heading3"/>
      </w:pPr>
      <w:bookmarkStart w:id="207" w:name="_Toc35777981"/>
      <w:r w:rsidRPr="00BA3BAD">
        <w:lastRenderedPageBreak/>
        <w:t>setAccExp</w:t>
      </w:r>
      <w:bookmarkEnd w:id="207"/>
    </w:p>
    <w:p w14:paraId="64B2C4AE" w14:textId="77777777" w:rsidR="00AD5D5B" w:rsidRPr="00BA3BAD" w:rsidRDefault="00AD5D5B" w:rsidP="0028390C">
      <w:pPr>
        <w:pStyle w:val="Heading4"/>
        <w:rPr>
          <w:lang w:eastAsia="ja-JP"/>
        </w:rPr>
      </w:pPr>
      <w:r w:rsidRPr="00BA3BAD">
        <w:rPr>
          <w:lang w:eastAsia="ja-JP"/>
        </w:rPr>
        <w:t>Syntax</w:t>
      </w:r>
    </w:p>
    <w:p w14:paraId="3930417F" w14:textId="77777777" w:rsidR="00AD5D5B" w:rsidRPr="00BA3BAD" w:rsidRDefault="00AD5D5B" w:rsidP="0093221F">
      <w:pPr>
        <w:rPr>
          <w:rFonts w:eastAsia="SimSun"/>
          <w:lang w:eastAsia="ja-JP"/>
        </w:rPr>
      </w:pPr>
      <w:r w:rsidRPr="00BA3BAD">
        <w:rPr>
          <w:rFonts w:eastAsia="SimSun"/>
          <w:lang w:eastAsia="ja-JP"/>
        </w:rPr>
        <w:t>void myVehicleDef::setAccExp(double param1)</w:t>
      </w:r>
    </w:p>
    <w:p w14:paraId="0B4D6966" w14:textId="77777777" w:rsidR="00AD5D5B" w:rsidRPr="00BA3BAD" w:rsidRDefault="00AD5D5B" w:rsidP="0028390C">
      <w:pPr>
        <w:pStyle w:val="Heading4"/>
        <w:rPr>
          <w:lang w:eastAsia="ja-JP"/>
        </w:rPr>
      </w:pPr>
      <w:r w:rsidRPr="00BA3BAD">
        <w:rPr>
          <w:lang w:eastAsia="ja-JP"/>
        </w:rPr>
        <w:t>Description</w:t>
      </w:r>
    </w:p>
    <w:p w14:paraId="33D133BD" w14:textId="77777777" w:rsidR="00AD5D5B" w:rsidRPr="00BA3BAD" w:rsidRDefault="00AD5D5B" w:rsidP="0093221F">
      <w:pPr>
        <w:rPr>
          <w:rFonts w:eastAsia="SimSun"/>
          <w:lang w:eastAsia="ja-JP"/>
        </w:rPr>
      </w:pPr>
      <w:r w:rsidRPr="00BA3BAD">
        <w:rPr>
          <w:rFonts w:eastAsia="SimSun"/>
          <w:lang w:eastAsia="ja-JP"/>
        </w:rPr>
        <w:t>This function sets the coefficient used in the IDM’s free flow component.</w:t>
      </w:r>
    </w:p>
    <w:p w14:paraId="7BBAB0A6" w14:textId="77777777" w:rsidR="00AD5D5B" w:rsidRPr="00BA3BAD" w:rsidRDefault="00AD5D5B" w:rsidP="0028390C">
      <w:pPr>
        <w:pStyle w:val="Heading4"/>
        <w:rPr>
          <w:lang w:eastAsia="ja-JP"/>
        </w:rPr>
      </w:pPr>
      <w:r w:rsidRPr="00BA3BAD">
        <w:rPr>
          <w:lang w:eastAsia="ja-JP"/>
        </w:rPr>
        <w:t>Inputs Arguments</w:t>
      </w:r>
    </w:p>
    <w:p w14:paraId="4417CC16" w14:textId="77777777" w:rsidR="00AD5D5B" w:rsidRPr="00BA3BAD" w:rsidRDefault="00AD5D5B" w:rsidP="0093221F">
      <w:pPr>
        <w:rPr>
          <w:rFonts w:eastAsia="SimSun"/>
          <w:lang w:eastAsia="ja-JP"/>
        </w:rPr>
      </w:pPr>
      <w:r w:rsidRPr="00BA3BAD">
        <w:rPr>
          <w:rFonts w:eastAsia="SimSun"/>
          <w:lang w:eastAsia="ja-JP"/>
        </w:rPr>
        <w:t>param1: value to be set.</w:t>
      </w:r>
    </w:p>
    <w:p w14:paraId="5FFD4487" w14:textId="77777777" w:rsidR="00AD5D5B" w:rsidRPr="00BA3BAD" w:rsidRDefault="00AD5D5B" w:rsidP="0028390C">
      <w:pPr>
        <w:pStyle w:val="Heading4"/>
        <w:rPr>
          <w:lang w:eastAsia="ja-JP"/>
        </w:rPr>
      </w:pPr>
      <w:r w:rsidRPr="00BA3BAD">
        <w:rPr>
          <w:lang w:eastAsia="ja-JP"/>
        </w:rPr>
        <w:t xml:space="preserve">Output Arguments </w:t>
      </w:r>
    </w:p>
    <w:p w14:paraId="123AD566" w14:textId="77777777" w:rsidR="00AD5D5B" w:rsidRPr="00BA3BAD" w:rsidRDefault="00AD5D5B" w:rsidP="0093221F">
      <w:pPr>
        <w:rPr>
          <w:rFonts w:eastAsia="SimSun"/>
          <w:lang w:eastAsia="ja-JP"/>
        </w:rPr>
      </w:pPr>
      <w:r w:rsidRPr="00BA3BAD">
        <w:rPr>
          <w:rFonts w:eastAsia="SimSun"/>
          <w:lang w:eastAsia="ja-JP"/>
        </w:rPr>
        <w:t>None.</w:t>
      </w:r>
    </w:p>
    <w:p w14:paraId="7619622C" w14:textId="77777777" w:rsidR="00AD5D5B" w:rsidRPr="00BA3BAD" w:rsidRDefault="00AD5D5B" w:rsidP="0028390C">
      <w:pPr>
        <w:pStyle w:val="Heading4"/>
        <w:rPr>
          <w:lang w:eastAsia="ja-JP"/>
        </w:rPr>
      </w:pPr>
      <w:r w:rsidRPr="00BA3BAD">
        <w:rPr>
          <w:lang w:eastAsia="ja-JP"/>
        </w:rPr>
        <w:t>Sub-functions</w:t>
      </w:r>
    </w:p>
    <w:p w14:paraId="46D8340F" w14:textId="77777777" w:rsidR="00AD5D5B" w:rsidRPr="00BA3BAD" w:rsidRDefault="00AD5D5B" w:rsidP="0093221F">
      <w:pPr>
        <w:rPr>
          <w:rFonts w:eastAsia="SimSun"/>
          <w:lang w:eastAsia="ja-JP"/>
        </w:rPr>
      </w:pPr>
      <w:r w:rsidRPr="00BA3BAD">
        <w:rPr>
          <w:rFonts w:eastAsia="SimSun"/>
          <w:lang w:eastAsia="ja-JP"/>
        </w:rPr>
        <w:t>None.</w:t>
      </w:r>
    </w:p>
    <w:p w14:paraId="6F5209E0" w14:textId="77777777" w:rsidR="00AD5D5B" w:rsidRPr="00BA3BAD" w:rsidRDefault="00AD5D5B" w:rsidP="0093221F">
      <w:pPr>
        <w:rPr>
          <w:rFonts w:eastAsia="SimSun"/>
          <w:lang w:eastAsia="ja-JP"/>
        </w:rPr>
      </w:pPr>
    </w:p>
    <w:p w14:paraId="3951BBD4" w14:textId="77777777" w:rsidR="00AD5D5B" w:rsidRPr="00BA3BAD" w:rsidRDefault="00AD5D5B" w:rsidP="0028390C">
      <w:pPr>
        <w:pStyle w:val="Heading3"/>
      </w:pPr>
      <w:bookmarkStart w:id="208" w:name="_Toc35777982"/>
      <w:r w:rsidRPr="00BA3BAD">
        <w:t>setComfDecDLC</w:t>
      </w:r>
      <w:bookmarkEnd w:id="208"/>
    </w:p>
    <w:p w14:paraId="0F9F8BC3" w14:textId="77777777" w:rsidR="00AD5D5B" w:rsidRPr="00BA3BAD" w:rsidRDefault="00AD5D5B" w:rsidP="0028390C">
      <w:pPr>
        <w:pStyle w:val="Heading4"/>
        <w:rPr>
          <w:lang w:eastAsia="ja-JP"/>
        </w:rPr>
      </w:pPr>
      <w:r w:rsidRPr="00BA3BAD">
        <w:rPr>
          <w:lang w:eastAsia="ja-JP"/>
        </w:rPr>
        <w:t>Syntax</w:t>
      </w:r>
    </w:p>
    <w:p w14:paraId="76C15FD9" w14:textId="77777777" w:rsidR="00AD5D5B" w:rsidRPr="00BA3BAD" w:rsidRDefault="00AD5D5B" w:rsidP="0093221F">
      <w:pPr>
        <w:rPr>
          <w:rFonts w:eastAsia="SimSun"/>
          <w:lang w:eastAsia="ja-JP"/>
        </w:rPr>
      </w:pPr>
      <w:r w:rsidRPr="00BA3BAD">
        <w:rPr>
          <w:rFonts w:eastAsia="SimSun"/>
          <w:lang w:eastAsia="ja-JP"/>
        </w:rPr>
        <w:t>void myVehicleDef::setComfDecDLC(double param)</w:t>
      </w:r>
    </w:p>
    <w:p w14:paraId="738707E2" w14:textId="77777777" w:rsidR="00AD5D5B" w:rsidRPr="00BA3BAD" w:rsidRDefault="00AD5D5B" w:rsidP="0028390C">
      <w:pPr>
        <w:pStyle w:val="Heading4"/>
        <w:rPr>
          <w:lang w:eastAsia="ja-JP"/>
        </w:rPr>
      </w:pPr>
      <w:r w:rsidRPr="00BA3BAD">
        <w:rPr>
          <w:lang w:eastAsia="ja-JP"/>
        </w:rPr>
        <w:t>Description</w:t>
      </w:r>
    </w:p>
    <w:p w14:paraId="1E465347" w14:textId="77777777" w:rsidR="00AD5D5B" w:rsidRPr="00BA3BAD" w:rsidRDefault="00AD5D5B" w:rsidP="0093221F">
      <w:pPr>
        <w:rPr>
          <w:rFonts w:eastAsia="SimSun"/>
          <w:lang w:eastAsia="ja-JP"/>
        </w:rPr>
      </w:pPr>
      <w:r w:rsidRPr="00BA3BAD">
        <w:rPr>
          <w:rFonts w:eastAsia="SimSun"/>
          <w:lang w:eastAsia="ja-JP"/>
        </w:rPr>
        <w:t>This function sets the comfortable deceleration rate used by a subject vehicle in DLC.</w:t>
      </w:r>
    </w:p>
    <w:p w14:paraId="0AF58D1C" w14:textId="77777777" w:rsidR="00AD5D5B" w:rsidRPr="00BA3BAD" w:rsidRDefault="00AD5D5B" w:rsidP="0028390C">
      <w:pPr>
        <w:pStyle w:val="Heading4"/>
        <w:rPr>
          <w:lang w:eastAsia="ja-JP"/>
        </w:rPr>
      </w:pPr>
      <w:r w:rsidRPr="00BA3BAD">
        <w:rPr>
          <w:lang w:eastAsia="ja-JP"/>
        </w:rPr>
        <w:t>Inputs Arguments</w:t>
      </w:r>
    </w:p>
    <w:p w14:paraId="09331523" w14:textId="77777777" w:rsidR="00AD5D5B" w:rsidRPr="00BA3BAD" w:rsidRDefault="00AD5D5B" w:rsidP="0093221F">
      <w:pPr>
        <w:rPr>
          <w:rFonts w:eastAsia="SimSun"/>
          <w:lang w:eastAsia="ja-JP"/>
        </w:rPr>
      </w:pPr>
      <w:r w:rsidRPr="00BA3BAD">
        <w:rPr>
          <w:rFonts w:eastAsia="SimSun"/>
          <w:lang w:eastAsia="ja-JP"/>
        </w:rPr>
        <w:t>param: value to be set.</w:t>
      </w:r>
    </w:p>
    <w:p w14:paraId="07BE8868" w14:textId="77777777" w:rsidR="00AD5D5B" w:rsidRPr="00BA3BAD" w:rsidRDefault="00AD5D5B" w:rsidP="0028390C">
      <w:pPr>
        <w:pStyle w:val="Heading4"/>
        <w:rPr>
          <w:lang w:eastAsia="ja-JP"/>
        </w:rPr>
      </w:pPr>
      <w:r w:rsidRPr="00BA3BAD">
        <w:rPr>
          <w:lang w:eastAsia="ja-JP"/>
        </w:rPr>
        <w:t xml:space="preserve">Output Arguments </w:t>
      </w:r>
    </w:p>
    <w:p w14:paraId="3383A319" w14:textId="77777777" w:rsidR="00AD5D5B" w:rsidRPr="00BA3BAD" w:rsidRDefault="00AD5D5B" w:rsidP="0093221F">
      <w:pPr>
        <w:rPr>
          <w:rFonts w:eastAsia="SimSun"/>
          <w:lang w:eastAsia="ja-JP"/>
        </w:rPr>
      </w:pPr>
      <w:r w:rsidRPr="00BA3BAD">
        <w:rPr>
          <w:rFonts w:eastAsia="SimSun"/>
          <w:lang w:eastAsia="ja-JP"/>
        </w:rPr>
        <w:t>None.</w:t>
      </w:r>
    </w:p>
    <w:p w14:paraId="5C14BB17" w14:textId="77777777" w:rsidR="00AD5D5B" w:rsidRPr="00BA3BAD" w:rsidRDefault="00AD5D5B" w:rsidP="0028390C">
      <w:pPr>
        <w:pStyle w:val="Heading4"/>
        <w:rPr>
          <w:lang w:eastAsia="ja-JP"/>
        </w:rPr>
      </w:pPr>
      <w:r w:rsidRPr="00BA3BAD">
        <w:rPr>
          <w:lang w:eastAsia="ja-JP"/>
        </w:rPr>
        <w:t>Sub-functions</w:t>
      </w:r>
    </w:p>
    <w:p w14:paraId="225A465C" w14:textId="77777777" w:rsidR="00AD5D5B" w:rsidRPr="00BA3BAD" w:rsidRDefault="00AD5D5B" w:rsidP="0093221F">
      <w:pPr>
        <w:rPr>
          <w:rFonts w:eastAsia="SimSun"/>
          <w:lang w:eastAsia="ja-JP"/>
        </w:rPr>
      </w:pPr>
      <w:r w:rsidRPr="00BA3BAD">
        <w:rPr>
          <w:rFonts w:eastAsia="SimSun"/>
          <w:lang w:eastAsia="ja-JP"/>
        </w:rPr>
        <w:t>None.</w:t>
      </w:r>
    </w:p>
    <w:p w14:paraId="7C4A0B90" w14:textId="77777777" w:rsidR="00AD5D5B" w:rsidRPr="00BA3BAD" w:rsidRDefault="00AD5D5B" w:rsidP="0093221F">
      <w:pPr>
        <w:rPr>
          <w:rFonts w:eastAsia="SimSun"/>
          <w:lang w:eastAsia="ja-JP"/>
        </w:rPr>
      </w:pPr>
    </w:p>
    <w:p w14:paraId="3FAA92D7" w14:textId="77777777" w:rsidR="00AD5D5B" w:rsidRPr="00BA3BAD" w:rsidRDefault="00AD5D5B" w:rsidP="0028390C">
      <w:pPr>
        <w:pStyle w:val="Heading3"/>
      </w:pPr>
      <w:bookmarkStart w:id="209" w:name="_Toc35777983"/>
      <w:r w:rsidRPr="00BA3BAD">
        <w:t>setComfDecRampLC</w:t>
      </w:r>
      <w:bookmarkEnd w:id="209"/>
    </w:p>
    <w:p w14:paraId="0DD021F1" w14:textId="77777777" w:rsidR="00AD5D5B" w:rsidRPr="00BA3BAD" w:rsidRDefault="00AD5D5B" w:rsidP="0028390C">
      <w:pPr>
        <w:pStyle w:val="Heading4"/>
        <w:rPr>
          <w:lang w:eastAsia="ja-JP"/>
        </w:rPr>
      </w:pPr>
      <w:r w:rsidRPr="00BA3BAD">
        <w:rPr>
          <w:lang w:eastAsia="ja-JP"/>
        </w:rPr>
        <w:t>Syntax</w:t>
      </w:r>
    </w:p>
    <w:p w14:paraId="04B2DA3E" w14:textId="77777777" w:rsidR="00AD5D5B" w:rsidRPr="00BA3BAD" w:rsidRDefault="00AD5D5B" w:rsidP="0093221F">
      <w:pPr>
        <w:rPr>
          <w:rFonts w:eastAsia="SimSun"/>
          <w:lang w:eastAsia="ja-JP"/>
        </w:rPr>
      </w:pPr>
      <w:r w:rsidRPr="00BA3BAD">
        <w:rPr>
          <w:rFonts w:eastAsia="SimSun"/>
          <w:lang w:eastAsia="ja-JP"/>
        </w:rPr>
        <w:t>void myVehicleDef::setComfDecRampLC(double param)</w:t>
      </w:r>
    </w:p>
    <w:p w14:paraId="5C6B3F22" w14:textId="77777777" w:rsidR="00AD5D5B" w:rsidRPr="00BA3BAD" w:rsidRDefault="00AD5D5B" w:rsidP="0028390C">
      <w:pPr>
        <w:pStyle w:val="Heading4"/>
        <w:rPr>
          <w:lang w:eastAsia="ja-JP"/>
        </w:rPr>
      </w:pPr>
      <w:r w:rsidRPr="00BA3BAD">
        <w:rPr>
          <w:lang w:eastAsia="ja-JP"/>
        </w:rPr>
        <w:t>Description</w:t>
      </w:r>
    </w:p>
    <w:p w14:paraId="1961E78D" w14:textId="77777777" w:rsidR="00AD5D5B" w:rsidRPr="00BA3BAD" w:rsidRDefault="00AD5D5B" w:rsidP="0093221F">
      <w:pPr>
        <w:rPr>
          <w:rFonts w:eastAsia="SimSun"/>
          <w:lang w:eastAsia="ja-JP"/>
        </w:rPr>
      </w:pPr>
      <w:r w:rsidRPr="00BA3BAD">
        <w:rPr>
          <w:rFonts w:eastAsia="SimSun"/>
          <w:lang w:eastAsia="ja-JP"/>
        </w:rPr>
        <w:t>This function sets the comfortable deceleration rate on ramps for a subject vehicle.</w:t>
      </w:r>
    </w:p>
    <w:p w14:paraId="5BFCCAC9" w14:textId="77777777" w:rsidR="00AD5D5B" w:rsidRPr="00BA3BAD" w:rsidRDefault="00AD5D5B" w:rsidP="0028390C">
      <w:pPr>
        <w:pStyle w:val="Heading4"/>
        <w:rPr>
          <w:lang w:eastAsia="ja-JP"/>
        </w:rPr>
      </w:pPr>
      <w:r w:rsidRPr="00BA3BAD">
        <w:rPr>
          <w:lang w:eastAsia="ja-JP"/>
        </w:rPr>
        <w:t>Inputs Arguments</w:t>
      </w:r>
    </w:p>
    <w:p w14:paraId="0BFC7490" w14:textId="77777777" w:rsidR="00AD5D5B" w:rsidRPr="00BA3BAD" w:rsidRDefault="00AD5D5B" w:rsidP="0093221F">
      <w:pPr>
        <w:rPr>
          <w:rFonts w:eastAsia="SimSun"/>
          <w:lang w:eastAsia="ja-JP"/>
        </w:rPr>
      </w:pPr>
      <w:r w:rsidRPr="00BA3BAD">
        <w:rPr>
          <w:rFonts w:eastAsia="SimSun"/>
          <w:lang w:eastAsia="ja-JP"/>
        </w:rPr>
        <w:t>param: value to be set.</w:t>
      </w:r>
    </w:p>
    <w:p w14:paraId="6F106F3B" w14:textId="77777777" w:rsidR="00AD5D5B" w:rsidRPr="00BA3BAD" w:rsidRDefault="00AD5D5B" w:rsidP="0028390C">
      <w:pPr>
        <w:pStyle w:val="Heading4"/>
        <w:rPr>
          <w:lang w:eastAsia="ja-JP"/>
        </w:rPr>
      </w:pPr>
      <w:r w:rsidRPr="00BA3BAD">
        <w:rPr>
          <w:lang w:eastAsia="ja-JP"/>
        </w:rPr>
        <w:t xml:space="preserve">Output Arguments </w:t>
      </w:r>
    </w:p>
    <w:p w14:paraId="6488301B" w14:textId="77777777" w:rsidR="00AD5D5B" w:rsidRPr="00BA3BAD" w:rsidRDefault="00AD5D5B" w:rsidP="0093221F">
      <w:pPr>
        <w:rPr>
          <w:rFonts w:eastAsia="SimSun"/>
          <w:lang w:eastAsia="ja-JP"/>
        </w:rPr>
      </w:pPr>
      <w:r w:rsidRPr="00BA3BAD">
        <w:rPr>
          <w:rFonts w:eastAsia="SimSun"/>
          <w:lang w:eastAsia="ja-JP"/>
        </w:rPr>
        <w:t>None.</w:t>
      </w:r>
    </w:p>
    <w:p w14:paraId="57AA5772" w14:textId="77777777" w:rsidR="00AD5D5B" w:rsidRPr="00BA3BAD" w:rsidRDefault="00AD5D5B" w:rsidP="0028390C">
      <w:pPr>
        <w:pStyle w:val="Heading4"/>
        <w:rPr>
          <w:lang w:eastAsia="ja-JP"/>
        </w:rPr>
      </w:pPr>
      <w:r w:rsidRPr="00BA3BAD">
        <w:rPr>
          <w:lang w:eastAsia="ja-JP"/>
        </w:rPr>
        <w:lastRenderedPageBreak/>
        <w:t>Sub-functions</w:t>
      </w:r>
    </w:p>
    <w:p w14:paraId="3CE98FE0" w14:textId="77777777" w:rsidR="00AD5D5B" w:rsidRPr="00BA3BAD" w:rsidRDefault="00AD5D5B" w:rsidP="0093221F">
      <w:pPr>
        <w:rPr>
          <w:rFonts w:eastAsia="SimSun"/>
          <w:lang w:eastAsia="ja-JP"/>
        </w:rPr>
      </w:pPr>
      <w:r w:rsidRPr="00BA3BAD">
        <w:rPr>
          <w:rFonts w:eastAsia="SimSun"/>
          <w:lang w:eastAsia="ja-JP"/>
        </w:rPr>
        <w:t>None.</w:t>
      </w:r>
    </w:p>
    <w:p w14:paraId="67414795" w14:textId="77777777" w:rsidR="00AD5D5B" w:rsidRPr="00BA3BAD" w:rsidRDefault="00AD5D5B" w:rsidP="0093221F">
      <w:pPr>
        <w:rPr>
          <w:rFonts w:eastAsia="SimSun"/>
          <w:lang w:eastAsia="ja-JP"/>
        </w:rPr>
      </w:pPr>
    </w:p>
    <w:p w14:paraId="4E641CB5" w14:textId="77777777" w:rsidR="00AD5D5B" w:rsidRPr="00BA3BAD" w:rsidRDefault="00AD5D5B" w:rsidP="0028390C">
      <w:pPr>
        <w:pStyle w:val="Heading3"/>
      </w:pPr>
      <w:bookmarkStart w:id="210" w:name="_Toc35777984"/>
      <w:r w:rsidRPr="00BA3BAD">
        <w:t>setExtraDesire4FeasibleGapOfframp</w:t>
      </w:r>
      <w:bookmarkEnd w:id="210"/>
    </w:p>
    <w:p w14:paraId="71AE3613" w14:textId="77777777" w:rsidR="00AD5D5B" w:rsidRPr="00BA3BAD" w:rsidRDefault="00AD5D5B" w:rsidP="0028390C">
      <w:pPr>
        <w:pStyle w:val="Heading4"/>
        <w:rPr>
          <w:lang w:eastAsia="ja-JP"/>
        </w:rPr>
      </w:pPr>
      <w:r w:rsidRPr="00BA3BAD">
        <w:rPr>
          <w:lang w:eastAsia="ja-JP"/>
        </w:rPr>
        <w:t>Syntax</w:t>
      </w:r>
    </w:p>
    <w:p w14:paraId="435D6D70" w14:textId="77777777" w:rsidR="00AD5D5B" w:rsidRPr="00BA3BAD" w:rsidRDefault="00AD5D5B" w:rsidP="0093221F">
      <w:pPr>
        <w:rPr>
          <w:rFonts w:eastAsia="SimSun"/>
          <w:lang w:eastAsia="ja-JP"/>
        </w:rPr>
      </w:pPr>
      <w:r w:rsidRPr="00BA3BAD">
        <w:rPr>
          <w:rFonts w:eastAsia="SimSun"/>
          <w:lang w:eastAsia="ja-JP"/>
        </w:rPr>
        <w:t>void myVehicleDef::setExtraDesire4FeasibleGapOfframp(int targetlane)</w:t>
      </w:r>
    </w:p>
    <w:p w14:paraId="723C4950" w14:textId="77777777" w:rsidR="00AD5D5B" w:rsidRPr="00BA3BAD" w:rsidRDefault="00AD5D5B" w:rsidP="0028390C">
      <w:pPr>
        <w:pStyle w:val="Heading4"/>
        <w:rPr>
          <w:lang w:eastAsia="ja-JP"/>
        </w:rPr>
      </w:pPr>
      <w:r w:rsidRPr="00BA3BAD">
        <w:rPr>
          <w:lang w:eastAsia="ja-JP"/>
        </w:rPr>
        <w:t>Description</w:t>
      </w:r>
    </w:p>
    <w:p w14:paraId="0DD563EC" w14:textId="2F74EA9C" w:rsidR="00AD5D5B" w:rsidRPr="00BA3BAD" w:rsidRDefault="00AD5D5B" w:rsidP="0093221F">
      <w:pPr>
        <w:rPr>
          <w:rFonts w:eastAsia="SimSun"/>
          <w:lang w:eastAsia="ja-JP"/>
        </w:rPr>
      </w:pPr>
      <w:r w:rsidRPr="00BA3BAD">
        <w:rPr>
          <w:rFonts w:eastAsia="SimSun"/>
          <w:lang w:eastAsia="ja-JP"/>
        </w:rPr>
        <w:t>This function sets the LC desire to 1 if a subject driver wants to make a lane change toward</w:t>
      </w:r>
      <w:r w:rsidR="0093221F">
        <w:rPr>
          <w:rFonts w:eastAsia="SimSun"/>
          <w:lang w:eastAsia="ja-JP"/>
        </w:rPr>
        <w:t>s</w:t>
      </w:r>
      <w:r w:rsidRPr="00BA3BAD">
        <w:rPr>
          <w:rFonts w:eastAsia="SimSun"/>
          <w:lang w:eastAsia="ja-JP"/>
        </w:rPr>
        <w:t xml:space="preserve"> the off-ramp and the lane change is feasible.</w:t>
      </w:r>
    </w:p>
    <w:p w14:paraId="4E6710E7" w14:textId="77777777" w:rsidR="00AD5D5B" w:rsidRPr="00BA3BAD" w:rsidRDefault="00AD5D5B" w:rsidP="0028390C">
      <w:pPr>
        <w:pStyle w:val="Heading4"/>
        <w:rPr>
          <w:lang w:eastAsia="ja-JP"/>
        </w:rPr>
      </w:pPr>
      <w:r w:rsidRPr="00BA3BAD">
        <w:rPr>
          <w:lang w:eastAsia="ja-JP"/>
        </w:rPr>
        <w:t>Inputs Arguments</w:t>
      </w:r>
    </w:p>
    <w:p w14:paraId="63004249" w14:textId="77777777" w:rsidR="00AD5D5B" w:rsidRPr="00BA3BAD" w:rsidRDefault="00AD5D5B" w:rsidP="0093221F">
      <w:pPr>
        <w:rPr>
          <w:rFonts w:eastAsia="SimSun"/>
          <w:lang w:eastAsia="ja-JP"/>
        </w:rPr>
      </w:pPr>
      <w:r w:rsidRPr="00BA3BAD">
        <w:rPr>
          <w:rFonts w:eastAsia="SimSun"/>
          <w:lang w:eastAsia="ja-JP"/>
        </w:rPr>
        <w:t>targetlane: target lane of the lane change.</w:t>
      </w:r>
    </w:p>
    <w:p w14:paraId="1BFBD897" w14:textId="77777777" w:rsidR="00AD5D5B" w:rsidRPr="00BA3BAD" w:rsidRDefault="00AD5D5B" w:rsidP="0028390C">
      <w:pPr>
        <w:pStyle w:val="Heading4"/>
        <w:rPr>
          <w:lang w:eastAsia="ja-JP"/>
        </w:rPr>
      </w:pPr>
      <w:r w:rsidRPr="00BA3BAD">
        <w:rPr>
          <w:lang w:eastAsia="ja-JP"/>
        </w:rPr>
        <w:t xml:space="preserve">Output Arguments </w:t>
      </w:r>
    </w:p>
    <w:p w14:paraId="27B0EC2D" w14:textId="77777777" w:rsidR="00AD5D5B" w:rsidRPr="00BA3BAD" w:rsidRDefault="00AD5D5B" w:rsidP="0093221F">
      <w:pPr>
        <w:rPr>
          <w:rFonts w:eastAsia="SimSun"/>
          <w:lang w:eastAsia="ja-JP"/>
        </w:rPr>
      </w:pPr>
      <w:r w:rsidRPr="00BA3BAD">
        <w:rPr>
          <w:rFonts w:eastAsia="SimSun"/>
          <w:lang w:eastAsia="ja-JP"/>
        </w:rPr>
        <w:t>None.</w:t>
      </w:r>
    </w:p>
    <w:p w14:paraId="49615396" w14:textId="77777777" w:rsidR="00AD5D5B" w:rsidRPr="00BA3BAD" w:rsidRDefault="00AD5D5B" w:rsidP="0028390C">
      <w:pPr>
        <w:pStyle w:val="Heading4"/>
        <w:rPr>
          <w:lang w:eastAsia="ja-JP"/>
        </w:rPr>
      </w:pPr>
      <w:r w:rsidRPr="00BA3BAD">
        <w:rPr>
          <w:lang w:eastAsia="ja-JP"/>
        </w:rPr>
        <w:t>Sub-functions</w:t>
      </w:r>
    </w:p>
    <w:p w14:paraId="35D08825" w14:textId="77777777" w:rsidR="00AD5D5B" w:rsidRPr="00BA3BAD" w:rsidRDefault="00AD5D5B" w:rsidP="0093221F">
      <w:pPr>
        <w:rPr>
          <w:rFonts w:eastAsia="SimSun"/>
          <w:lang w:eastAsia="ja-JP"/>
        </w:rPr>
      </w:pPr>
      <w:r w:rsidRPr="00BA3BAD">
        <w:rPr>
          <w:rFonts w:eastAsia="SimSun"/>
          <w:lang w:eastAsia="ja-JP"/>
        </w:rPr>
        <w:t>GapAcceptDecision_Sync_First ()</w:t>
      </w:r>
    </w:p>
    <w:p w14:paraId="1C03C770" w14:textId="77777777" w:rsidR="00AD5D5B" w:rsidRPr="00BA3BAD" w:rsidRDefault="00AD5D5B" w:rsidP="0093221F">
      <w:pPr>
        <w:rPr>
          <w:rFonts w:eastAsia="SimSun"/>
          <w:lang w:eastAsia="ja-JP"/>
        </w:rPr>
      </w:pPr>
    </w:p>
    <w:p w14:paraId="5806DEEA" w14:textId="77777777" w:rsidR="00AD5D5B" w:rsidRPr="00BA3BAD" w:rsidRDefault="00AD5D5B" w:rsidP="0028390C">
      <w:pPr>
        <w:pStyle w:val="Heading3"/>
      </w:pPr>
      <w:bookmarkStart w:id="211" w:name="_Toc35777985"/>
      <w:r w:rsidRPr="00BA3BAD">
        <w:t>SetExtraHeadways</w:t>
      </w:r>
      <w:bookmarkEnd w:id="211"/>
    </w:p>
    <w:p w14:paraId="1AA29EF0" w14:textId="77777777" w:rsidR="00AD5D5B" w:rsidRPr="00BA3BAD" w:rsidRDefault="00AD5D5B" w:rsidP="0028390C">
      <w:pPr>
        <w:pStyle w:val="Heading4"/>
        <w:rPr>
          <w:lang w:eastAsia="ja-JP"/>
        </w:rPr>
      </w:pPr>
      <w:r w:rsidRPr="00BA3BAD">
        <w:rPr>
          <w:lang w:eastAsia="ja-JP"/>
        </w:rPr>
        <w:t>Syntax</w:t>
      </w:r>
    </w:p>
    <w:p w14:paraId="6BB80E30" w14:textId="77777777" w:rsidR="00AD5D5B" w:rsidRPr="00BA3BAD" w:rsidRDefault="00AD5D5B" w:rsidP="0093221F">
      <w:pPr>
        <w:rPr>
          <w:rFonts w:eastAsia="SimSun"/>
          <w:lang w:eastAsia="ja-JP"/>
        </w:rPr>
      </w:pPr>
      <w:r w:rsidRPr="00BA3BAD">
        <w:rPr>
          <w:rFonts w:eastAsia="SimSun"/>
          <w:lang w:eastAsia="ja-JP"/>
        </w:rPr>
        <w:t>void myVehicleDef::SetExtraHeadways()</w:t>
      </w:r>
    </w:p>
    <w:p w14:paraId="0F053FB3" w14:textId="77777777" w:rsidR="00AD5D5B" w:rsidRPr="00BA3BAD" w:rsidRDefault="00AD5D5B" w:rsidP="0028390C">
      <w:pPr>
        <w:pStyle w:val="Heading4"/>
        <w:rPr>
          <w:lang w:eastAsia="ja-JP"/>
        </w:rPr>
      </w:pPr>
      <w:r w:rsidRPr="00BA3BAD">
        <w:rPr>
          <w:lang w:eastAsia="ja-JP"/>
        </w:rPr>
        <w:t>Description</w:t>
      </w:r>
    </w:p>
    <w:p w14:paraId="57697E08" w14:textId="77777777" w:rsidR="00AD5D5B" w:rsidRPr="00BA3BAD" w:rsidRDefault="00AD5D5B" w:rsidP="0093221F">
      <w:pPr>
        <w:rPr>
          <w:rFonts w:eastAsia="SimSun"/>
          <w:lang w:eastAsia="ja-JP"/>
        </w:rPr>
      </w:pPr>
      <w:r w:rsidRPr="00BA3BAD">
        <w:rPr>
          <w:rFonts w:eastAsia="SimSun"/>
          <w:lang w:eastAsia="ja-JP"/>
        </w:rPr>
        <w:t>This function sets extra spacing headway for ACC/CACC vehicles when they first arrive at the network.</w:t>
      </w:r>
    </w:p>
    <w:p w14:paraId="0514E81B" w14:textId="77777777" w:rsidR="00AD5D5B" w:rsidRPr="00BA3BAD" w:rsidRDefault="00AD5D5B" w:rsidP="0028390C">
      <w:pPr>
        <w:pStyle w:val="Heading4"/>
        <w:rPr>
          <w:lang w:eastAsia="ja-JP"/>
        </w:rPr>
      </w:pPr>
      <w:r w:rsidRPr="00BA3BAD">
        <w:rPr>
          <w:lang w:eastAsia="ja-JP"/>
        </w:rPr>
        <w:t>Inputs Arguments</w:t>
      </w:r>
    </w:p>
    <w:p w14:paraId="0E18F634" w14:textId="77777777" w:rsidR="00AD5D5B" w:rsidRPr="00BA3BAD" w:rsidRDefault="00AD5D5B" w:rsidP="0093221F">
      <w:pPr>
        <w:rPr>
          <w:rFonts w:eastAsia="SimSun"/>
          <w:lang w:eastAsia="ja-JP"/>
        </w:rPr>
      </w:pPr>
      <w:r w:rsidRPr="00BA3BAD">
        <w:rPr>
          <w:rFonts w:eastAsia="SimSun"/>
          <w:lang w:eastAsia="ja-JP"/>
        </w:rPr>
        <w:t>None.</w:t>
      </w:r>
    </w:p>
    <w:p w14:paraId="6EA9EAAD" w14:textId="77777777" w:rsidR="00AD5D5B" w:rsidRPr="00BA3BAD" w:rsidRDefault="00AD5D5B" w:rsidP="0028390C">
      <w:pPr>
        <w:pStyle w:val="Heading4"/>
        <w:rPr>
          <w:lang w:eastAsia="ja-JP"/>
        </w:rPr>
      </w:pPr>
      <w:r w:rsidRPr="00BA3BAD">
        <w:rPr>
          <w:lang w:eastAsia="ja-JP"/>
        </w:rPr>
        <w:t xml:space="preserve">Output Arguments </w:t>
      </w:r>
    </w:p>
    <w:p w14:paraId="079CDB1F" w14:textId="77777777" w:rsidR="00AD5D5B" w:rsidRPr="00BA3BAD" w:rsidRDefault="00AD5D5B" w:rsidP="0093221F">
      <w:pPr>
        <w:rPr>
          <w:rFonts w:eastAsia="SimSun"/>
          <w:lang w:eastAsia="ja-JP"/>
        </w:rPr>
      </w:pPr>
      <w:r w:rsidRPr="00BA3BAD">
        <w:rPr>
          <w:rFonts w:eastAsia="SimSun"/>
          <w:lang w:eastAsia="ja-JP"/>
        </w:rPr>
        <w:t>None.</w:t>
      </w:r>
    </w:p>
    <w:p w14:paraId="278EF9DF" w14:textId="77777777" w:rsidR="00AD5D5B" w:rsidRPr="00BA3BAD" w:rsidRDefault="00AD5D5B" w:rsidP="0028390C">
      <w:pPr>
        <w:pStyle w:val="Heading4"/>
        <w:rPr>
          <w:lang w:eastAsia="ja-JP"/>
        </w:rPr>
      </w:pPr>
      <w:r w:rsidRPr="00BA3BAD">
        <w:rPr>
          <w:lang w:eastAsia="ja-JP"/>
        </w:rPr>
        <w:t>Sub-functions</w:t>
      </w:r>
    </w:p>
    <w:p w14:paraId="3314B009" w14:textId="77777777" w:rsidR="00AD5D5B" w:rsidRPr="00BA3BAD" w:rsidRDefault="00AD5D5B" w:rsidP="0093221F">
      <w:pPr>
        <w:rPr>
          <w:rFonts w:eastAsia="SimSun"/>
          <w:lang w:eastAsia="ja-JP"/>
        </w:rPr>
      </w:pPr>
      <w:r w:rsidRPr="00BA3BAD">
        <w:rPr>
          <w:rFonts w:eastAsia="SimSun"/>
          <w:lang w:eastAsia="ja-JP"/>
        </w:rPr>
        <w:t>None.</w:t>
      </w:r>
    </w:p>
    <w:p w14:paraId="3BB222CF" w14:textId="77777777" w:rsidR="00AD5D5B" w:rsidRPr="00BA3BAD" w:rsidRDefault="00AD5D5B" w:rsidP="0093221F">
      <w:pPr>
        <w:rPr>
          <w:rFonts w:eastAsia="SimSun"/>
          <w:lang w:eastAsia="ja-JP"/>
        </w:rPr>
      </w:pPr>
    </w:p>
    <w:p w14:paraId="3BEE3B5D" w14:textId="77777777" w:rsidR="00AD5D5B" w:rsidRPr="00BA3BAD" w:rsidRDefault="00AD5D5B" w:rsidP="0028390C">
      <w:pPr>
        <w:pStyle w:val="Heading3"/>
      </w:pPr>
      <w:bookmarkStart w:id="212" w:name="_Toc35777986"/>
      <w:r w:rsidRPr="00BA3BAD">
        <w:t>setFrictionCoef</w:t>
      </w:r>
      <w:bookmarkEnd w:id="212"/>
    </w:p>
    <w:p w14:paraId="3D68224C" w14:textId="77777777" w:rsidR="00AD5D5B" w:rsidRPr="00BA3BAD" w:rsidRDefault="00AD5D5B" w:rsidP="0028390C">
      <w:pPr>
        <w:pStyle w:val="Heading4"/>
        <w:rPr>
          <w:lang w:eastAsia="ja-JP"/>
        </w:rPr>
      </w:pPr>
      <w:r w:rsidRPr="00BA3BAD">
        <w:rPr>
          <w:lang w:eastAsia="ja-JP"/>
        </w:rPr>
        <w:t>Syntax</w:t>
      </w:r>
    </w:p>
    <w:p w14:paraId="5EF88A56" w14:textId="77777777" w:rsidR="00AD5D5B" w:rsidRPr="00BA3BAD" w:rsidRDefault="00AD5D5B" w:rsidP="0093221F">
      <w:pPr>
        <w:rPr>
          <w:rFonts w:eastAsia="SimSun"/>
          <w:lang w:eastAsia="ja-JP"/>
        </w:rPr>
      </w:pPr>
      <w:r w:rsidRPr="00BA3BAD">
        <w:rPr>
          <w:rFonts w:eastAsia="SimSun"/>
          <w:lang w:eastAsia="ja-JP"/>
        </w:rPr>
        <w:t>void myVehicleDef::setFrictionCoef(double val)</w:t>
      </w:r>
    </w:p>
    <w:p w14:paraId="7FDFDF14" w14:textId="77777777" w:rsidR="00AD5D5B" w:rsidRPr="00BA3BAD" w:rsidRDefault="00AD5D5B" w:rsidP="0028390C">
      <w:pPr>
        <w:pStyle w:val="Heading4"/>
        <w:rPr>
          <w:lang w:eastAsia="ja-JP"/>
        </w:rPr>
      </w:pPr>
      <w:r w:rsidRPr="00BA3BAD">
        <w:rPr>
          <w:lang w:eastAsia="ja-JP"/>
        </w:rPr>
        <w:t>Description</w:t>
      </w:r>
    </w:p>
    <w:p w14:paraId="4A7DFA4D" w14:textId="77777777" w:rsidR="00AD5D5B" w:rsidRPr="00BA3BAD" w:rsidRDefault="00AD5D5B" w:rsidP="0093221F">
      <w:pPr>
        <w:rPr>
          <w:rFonts w:eastAsia="SimSun"/>
          <w:lang w:eastAsia="ja-JP"/>
        </w:rPr>
      </w:pPr>
      <w:r w:rsidRPr="00BA3BAD">
        <w:rPr>
          <w:rFonts w:eastAsia="SimSun"/>
          <w:lang w:eastAsia="ja-JP"/>
        </w:rPr>
        <w:t>This function sets up the friction coefficient for a subject vehicle.</w:t>
      </w:r>
    </w:p>
    <w:p w14:paraId="5DF83583" w14:textId="77777777" w:rsidR="00AD5D5B" w:rsidRPr="00BA3BAD" w:rsidRDefault="00AD5D5B" w:rsidP="0028390C">
      <w:pPr>
        <w:pStyle w:val="Heading4"/>
        <w:rPr>
          <w:lang w:eastAsia="ja-JP"/>
        </w:rPr>
      </w:pPr>
      <w:r w:rsidRPr="00BA3BAD">
        <w:rPr>
          <w:lang w:eastAsia="ja-JP"/>
        </w:rPr>
        <w:lastRenderedPageBreak/>
        <w:t>Inputs Arguments</w:t>
      </w:r>
    </w:p>
    <w:p w14:paraId="1629BEC1" w14:textId="77777777" w:rsidR="00AD5D5B" w:rsidRPr="00BA3BAD" w:rsidRDefault="00AD5D5B" w:rsidP="0093221F">
      <w:pPr>
        <w:rPr>
          <w:rFonts w:eastAsia="SimSun"/>
          <w:lang w:eastAsia="ja-JP"/>
        </w:rPr>
      </w:pPr>
      <w:r w:rsidRPr="00BA3BAD">
        <w:rPr>
          <w:rFonts w:eastAsia="SimSun"/>
          <w:lang w:eastAsia="ja-JP"/>
        </w:rPr>
        <w:t>val: value to be set.</w:t>
      </w:r>
    </w:p>
    <w:p w14:paraId="5A87B59F" w14:textId="77777777" w:rsidR="00AD5D5B" w:rsidRPr="00BA3BAD" w:rsidRDefault="00AD5D5B" w:rsidP="0028390C">
      <w:pPr>
        <w:pStyle w:val="Heading4"/>
        <w:rPr>
          <w:lang w:eastAsia="ja-JP"/>
        </w:rPr>
      </w:pPr>
      <w:r w:rsidRPr="00BA3BAD">
        <w:rPr>
          <w:lang w:eastAsia="ja-JP"/>
        </w:rPr>
        <w:t xml:space="preserve">Output Arguments </w:t>
      </w:r>
    </w:p>
    <w:p w14:paraId="234F87DB" w14:textId="77777777" w:rsidR="00AD5D5B" w:rsidRPr="00BA3BAD" w:rsidRDefault="00AD5D5B" w:rsidP="0093221F">
      <w:pPr>
        <w:rPr>
          <w:rFonts w:eastAsia="SimSun"/>
          <w:lang w:eastAsia="ja-JP"/>
        </w:rPr>
      </w:pPr>
      <w:r w:rsidRPr="00BA3BAD">
        <w:rPr>
          <w:rFonts w:eastAsia="SimSun"/>
          <w:lang w:eastAsia="ja-JP"/>
        </w:rPr>
        <w:t>None.</w:t>
      </w:r>
    </w:p>
    <w:p w14:paraId="3D1B9009" w14:textId="77777777" w:rsidR="00AD5D5B" w:rsidRPr="00BA3BAD" w:rsidRDefault="00AD5D5B" w:rsidP="0028390C">
      <w:pPr>
        <w:pStyle w:val="Heading4"/>
        <w:rPr>
          <w:lang w:eastAsia="ja-JP"/>
        </w:rPr>
      </w:pPr>
      <w:r w:rsidRPr="00BA3BAD">
        <w:rPr>
          <w:lang w:eastAsia="ja-JP"/>
        </w:rPr>
        <w:t>Sub-functions</w:t>
      </w:r>
    </w:p>
    <w:p w14:paraId="65717AF0" w14:textId="77777777" w:rsidR="00AD5D5B" w:rsidRPr="00BA3BAD" w:rsidRDefault="00AD5D5B" w:rsidP="0093221F">
      <w:pPr>
        <w:rPr>
          <w:rFonts w:eastAsia="SimSun"/>
          <w:lang w:eastAsia="ja-JP"/>
        </w:rPr>
      </w:pPr>
      <w:r w:rsidRPr="00BA3BAD">
        <w:rPr>
          <w:rFonts w:eastAsia="SimSun"/>
          <w:lang w:eastAsia="ja-JP"/>
        </w:rPr>
        <w:t>None.</w:t>
      </w:r>
    </w:p>
    <w:p w14:paraId="4D8648F1" w14:textId="77777777" w:rsidR="00AD5D5B" w:rsidRPr="00BA3BAD" w:rsidRDefault="00AD5D5B" w:rsidP="0093221F">
      <w:pPr>
        <w:rPr>
          <w:rFonts w:eastAsia="SimSun"/>
          <w:lang w:eastAsia="ja-JP"/>
        </w:rPr>
      </w:pPr>
    </w:p>
    <w:p w14:paraId="33A913C7" w14:textId="77777777" w:rsidR="00AD5D5B" w:rsidRPr="00BA3BAD" w:rsidRDefault="00AD5D5B" w:rsidP="0028390C">
      <w:pPr>
        <w:pStyle w:val="Heading3"/>
      </w:pPr>
      <w:bookmarkStart w:id="213" w:name="_Toc35777987"/>
      <w:r w:rsidRPr="00BA3BAD">
        <w:t>SetInitialVal</w:t>
      </w:r>
      <w:bookmarkEnd w:id="213"/>
    </w:p>
    <w:p w14:paraId="7868850B" w14:textId="77777777" w:rsidR="00AD5D5B" w:rsidRPr="00BA3BAD" w:rsidRDefault="00AD5D5B" w:rsidP="0028390C">
      <w:pPr>
        <w:pStyle w:val="Heading4"/>
        <w:rPr>
          <w:lang w:eastAsia="ja-JP"/>
        </w:rPr>
      </w:pPr>
      <w:r w:rsidRPr="00BA3BAD">
        <w:rPr>
          <w:lang w:eastAsia="ja-JP"/>
        </w:rPr>
        <w:t>Syntax</w:t>
      </w:r>
    </w:p>
    <w:p w14:paraId="5CC4E956" w14:textId="77777777" w:rsidR="00AD5D5B" w:rsidRPr="00BA3BAD" w:rsidRDefault="00AD5D5B" w:rsidP="0093221F">
      <w:pPr>
        <w:rPr>
          <w:rFonts w:eastAsia="SimSun"/>
          <w:lang w:eastAsia="ja-JP"/>
        </w:rPr>
      </w:pPr>
      <w:r w:rsidRPr="00BA3BAD">
        <w:rPr>
          <w:rFonts w:eastAsia="SimSun"/>
          <w:lang w:eastAsia="ja-JP"/>
        </w:rPr>
        <w:t>void myVehicleDef::SetInitialVal()</w:t>
      </w:r>
    </w:p>
    <w:p w14:paraId="09386947" w14:textId="77777777" w:rsidR="00AD5D5B" w:rsidRPr="00BA3BAD" w:rsidRDefault="00AD5D5B" w:rsidP="0028390C">
      <w:pPr>
        <w:pStyle w:val="Heading4"/>
        <w:rPr>
          <w:lang w:eastAsia="ja-JP"/>
        </w:rPr>
      </w:pPr>
      <w:r w:rsidRPr="00BA3BAD">
        <w:rPr>
          <w:lang w:eastAsia="ja-JP"/>
        </w:rPr>
        <w:t>Description</w:t>
      </w:r>
    </w:p>
    <w:p w14:paraId="542B84E2" w14:textId="77777777" w:rsidR="00AD5D5B" w:rsidRPr="00BA3BAD" w:rsidRDefault="00AD5D5B" w:rsidP="0093221F">
      <w:pPr>
        <w:rPr>
          <w:rFonts w:eastAsia="SimSun"/>
          <w:lang w:eastAsia="ja-JP"/>
        </w:rPr>
      </w:pPr>
      <w:r w:rsidRPr="00BA3BAD">
        <w:rPr>
          <w:rFonts w:eastAsia="SimSun"/>
          <w:lang w:eastAsia="ja-JP"/>
        </w:rPr>
        <w:t>This function sets initial parameters to a new arrival vehicle.</w:t>
      </w:r>
    </w:p>
    <w:p w14:paraId="2495C5DE" w14:textId="77777777" w:rsidR="00AD5D5B" w:rsidRPr="00BA3BAD" w:rsidRDefault="00AD5D5B" w:rsidP="0028390C">
      <w:pPr>
        <w:pStyle w:val="Heading4"/>
        <w:rPr>
          <w:lang w:eastAsia="ja-JP"/>
        </w:rPr>
      </w:pPr>
      <w:r w:rsidRPr="00BA3BAD">
        <w:rPr>
          <w:lang w:eastAsia="ja-JP"/>
        </w:rPr>
        <w:t>Inputs Arguments</w:t>
      </w:r>
    </w:p>
    <w:p w14:paraId="20D4A17A" w14:textId="77777777" w:rsidR="00AD5D5B" w:rsidRPr="00BA3BAD" w:rsidRDefault="00AD5D5B" w:rsidP="0093221F">
      <w:pPr>
        <w:rPr>
          <w:rFonts w:eastAsia="SimSun"/>
          <w:lang w:eastAsia="ja-JP"/>
        </w:rPr>
      </w:pPr>
      <w:r w:rsidRPr="00BA3BAD">
        <w:rPr>
          <w:rFonts w:eastAsia="SimSun"/>
          <w:lang w:eastAsia="ja-JP"/>
        </w:rPr>
        <w:t>None.</w:t>
      </w:r>
    </w:p>
    <w:p w14:paraId="18439845" w14:textId="77777777" w:rsidR="00AD5D5B" w:rsidRPr="00BA3BAD" w:rsidRDefault="00AD5D5B" w:rsidP="0028390C">
      <w:pPr>
        <w:pStyle w:val="Heading4"/>
        <w:rPr>
          <w:lang w:eastAsia="ja-JP"/>
        </w:rPr>
      </w:pPr>
      <w:r w:rsidRPr="00BA3BAD">
        <w:rPr>
          <w:lang w:eastAsia="ja-JP"/>
        </w:rPr>
        <w:t xml:space="preserve">Output Arguments </w:t>
      </w:r>
    </w:p>
    <w:p w14:paraId="74354576" w14:textId="77777777" w:rsidR="00AD5D5B" w:rsidRPr="00BA3BAD" w:rsidRDefault="00AD5D5B" w:rsidP="0093221F">
      <w:pPr>
        <w:rPr>
          <w:rFonts w:eastAsia="SimSun"/>
          <w:lang w:eastAsia="ja-JP"/>
        </w:rPr>
      </w:pPr>
      <w:r w:rsidRPr="00BA3BAD">
        <w:rPr>
          <w:rFonts w:eastAsia="SimSun"/>
          <w:lang w:eastAsia="ja-JP"/>
        </w:rPr>
        <w:t>None.</w:t>
      </w:r>
    </w:p>
    <w:p w14:paraId="3AB6BB20" w14:textId="77777777" w:rsidR="00AD5D5B" w:rsidRPr="00BA3BAD" w:rsidRDefault="00AD5D5B" w:rsidP="0028390C">
      <w:pPr>
        <w:pStyle w:val="Heading4"/>
        <w:rPr>
          <w:lang w:eastAsia="ja-JP"/>
        </w:rPr>
      </w:pPr>
      <w:r w:rsidRPr="00BA3BAD">
        <w:rPr>
          <w:lang w:eastAsia="ja-JP"/>
        </w:rPr>
        <w:t>Sub-functions</w:t>
      </w:r>
    </w:p>
    <w:p w14:paraId="0F358CD3" w14:textId="77777777" w:rsidR="00AD5D5B" w:rsidRPr="00BA3BAD" w:rsidRDefault="00AD5D5B" w:rsidP="0093221F">
      <w:pPr>
        <w:rPr>
          <w:rFonts w:eastAsia="SimSun"/>
          <w:lang w:eastAsia="ja-JP"/>
        </w:rPr>
      </w:pPr>
      <w:r w:rsidRPr="00BA3BAD">
        <w:rPr>
          <w:rFonts w:eastAsia="SimSun"/>
          <w:lang w:eastAsia="ja-JP"/>
        </w:rPr>
        <w:t>None.</w:t>
      </w:r>
    </w:p>
    <w:p w14:paraId="14683819" w14:textId="77777777" w:rsidR="00AD5D5B" w:rsidRPr="00BA3BAD" w:rsidRDefault="00AD5D5B" w:rsidP="0093221F">
      <w:pPr>
        <w:rPr>
          <w:rFonts w:eastAsia="SimSun"/>
          <w:lang w:eastAsia="ja-JP"/>
        </w:rPr>
      </w:pPr>
    </w:p>
    <w:p w14:paraId="7D3CC875" w14:textId="77777777" w:rsidR="00AD5D5B" w:rsidRPr="00BA3BAD" w:rsidRDefault="00AD5D5B" w:rsidP="0028390C">
      <w:pPr>
        <w:pStyle w:val="Heading3"/>
      </w:pPr>
      <w:bookmarkStart w:id="214" w:name="_Toc35777988"/>
      <w:r w:rsidRPr="00BA3BAD">
        <w:t>setLastAdaptiveMode</w:t>
      </w:r>
      <w:bookmarkEnd w:id="214"/>
    </w:p>
    <w:p w14:paraId="1FE3253F" w14:textId="77777777" w:rsidR="00AD5D5B" w:rsidRPr="00BA3BAD" w:rsidRDefault="00AD5D5B" w:rsidP="0028390C">
      <w:pPr>
        <w:pStyle w:val="Heading4"/>
        <w:rPr>
          <w:lang w:eastAsia="ja-JP"/>
        </w:rPr>
      </w:pPr>
      <w:r w:rsidRPr="00BA3BAD">
        <w:rPr>
          <w:lang w:eastAsia="ja-JP"/>
        </w:rPr>
        <w:t>Syntax</w:t>
      </w:r>
    </w:p>
    <w:p w14:paraId="6818955C" w14:textId="77777777" w:rsidR="00AD5D5B" w:rsidRPr="00BA3BAD" w:rsidRDefault="00AD5D5B" w:rsidP="0093221F">
      <w:pPr>
        <w:rPr>
          <w:rFonts w:eastAsia="SimSun"/>
          <w:lang w:eastAsia="ja-JP"/>
        </w:rPr>
      </w:pPr>
      <w:r w:rsidRPr="00BA3BAD">
        <w:rPr>
          <w:rFonts w:eastAsia="SimSun"/>
          <w:lang w:eastAsia="ja-JP"/>
        </w:rPr>
        <w:t>void myVehicleDef::setLastAdaptiveMode(int mode)</w:t>
      </w:r>
    </w:p>
    <w:p w14:paraId="1226E276" w14:textId="77777777" w:rsidR="00AD5D5B" w:rsidRPr="00BA3BAD" w:rsidRDefault="00AD5D5B" w:rsidP="0028390C">
      <w:pPr>
        <w:pStyle w:val="Heading4"/>
        <w:rPr>
          <w:lang w:eastAsia="ja-JP"/>
        </w:rPr>
      </w:pPr>
      <w:r w:rsidRPr="00BA3BAD">
        <w:rPr>
          <w:lang w:eastAsia="ja-JP"/>
        </w:rPr>
        <w:t>Description</w:t>
      </w:r>
    </w:p>
    <w:p w14:paraId="78CA7BE4" w14:textId="77777777" w:rsidR="00AD5D5B" w:rsidRPr="00BA3BAD" w:rsidRDefault="00AD5D5B" w:rsidP="0093221F">
      <w:pPr>
        <w:rPr>
          <w:rFonts w:eastAsia="SimSun"/>
          <w:lang w:eastAsia="ja-JP"/>
        </w:rPr>
      </w:pPr>
      <w:r w:rsidRPr="00BA3BAD">
        <w:rPr>
          <w:rFonts w:eastAsia="SimSun"/>
          <w:lang w:eastAsia="ja-JP"/>
        </w:rPr>
        <w:t>This function sets the mode (i.e., ACC/CACC or manual) for an ACC/CACC vehicle at the last update interval.</w:t>
      </w:r>
    </w:p>
    <w:p w14:paraId="0AFFCE6C" w14:textId="77777777" w:rsidR="00AD5D5B" w:rsidRPr="00BA3BAD" w:rsidRDefault="00AD5D5B" w:rsidP="0028390C">
      <w:pPr>
        <w:pStyle w:val="Heading4"/>
        <w:rPr>
          <w:lang w:eastAsia="ja-JP"/>
        </w:rPr>
      </w:pPr>
      <w:r w:rsidRPr="00BA3BAD">
        <w:rPr>
          <w:lang w:eastAsia="ja-JP"/>
        </w:rPr>
        <w:t>Inputs Arguments</w:t>
      </w:r>
    </w:p>
    <w:p w14:paraId="129EAAA0" w14:textId="77777777" w:rsidR="00AD5D5B" w:rsidRPr="00BA3BAD" w:rsidRDefault="00AD5D5B" w:rsidP="0093221F">
      <w:pPr>
        <w:rPr>
          <w:rFonts w:eastAsia="SimSun"/>
          <w:lang w:eastAsia="ja-JP"/>
        </w:rPr>
      </w:pPr>
      <w:r w:rsidRPr="00BA3BAD">
        <w:rPr>
          <w:rFonts w:eastAsia="SimSun"/>
          <w:lang w:eastAsia="ja-JP"/>
        </w:rPr>
        <w:t>mode: mode to be set.</w:t>
      </w:r>
    </w:p>
    <w:p w14:paraId="6C04881A" w14:textId="77777777" w:rsidR="00AD5D5B" w:rsidRPr="00BA3BAD" w:rsidRDefault="00AD5D5B" w:rsidP="0028390C">
      <w:pPr>
        <w:pStyle w:val="Heading4"/>
        <w:rPr>
          <w:lang w:eastAsia="ja-JP"/>
        </w:rPr>
      </w:pPr>
      <w:r w:rsidRPr="00BA3BAD">
        <w:rPr>
          <w:lang w:eastAsia="ja-JP"/>
        </w:rPr>
        <w:t xml:space="preserve">Output Arguments </w:t>
      </w:r>
    </w:p>
    <w:p w14:paraId="04E62E55" w14:textId="77777777" w:rsidR="00AD5D5B" w:rsidRPr="00BA3BAD" w:rsidRDefault="00AD5D5B" w:rsidP="0093221F">
      <w:pPr>
        <w:rPr>
          <w:rFonts w:eastAsia="SimSun"/>
          <w:lang w:eastAsia="ja-JP"/>
        </w:rPr>
      </w:pPr>
      <w:r w:rsidRPr="00BA3BAD">
        <w:rPr>
          <w:rFonts w:eastAsia="SimSun"/>
          <w:lang w:eastAsia="ja-JP"/>
        </w:rPr>
        <w:t>None.</w:t>
      </w:r>
    </w:p>
    <w:p w14:paraId="0D8C211D" w14:textId="77777777" w:rsidR="00AD5D5B" w:rsidRPr="00BA3BAD" w:rsidRDefault="00AD5D5B" w:rsidP="0028390C">
      <w:pPr>
        <w:pStyle w:val="Heading4"/>
        <w:rPr>
          <w:lang w:eastAsia="ja-JP"/>
        </w:rPr>
      </w:pPr>
      <w:r w:rsidRPr="00BA3BAD">
        <w:rPr>
          <w:lang w:eastAsia="ja-JP"/>
        </w:rPr>
        <w:t>Sub-functions</w:t>
      </w:r>
    </w:p>
    <w:p w14:paraId="53DF0BC8" w14:textId="77777777" w:rsidR="00AD5D5B" w:rsidRPr="00BA3BAD" w:rsidRDefault="00AD5D5B" w:rsidP="0093221F">
      <w:pPr>
        <w:rPr>
          <w:rFonts w:eastAsia="SimSun"/>
          <w:lang w:eastAsia="ja-JP"/>
        </w:rPr>
      </w:pPr>
      <w:r w:rsidRPr="00BA3BAD">
        <w:rPr>
          <w:rFonts w:eastAsia="SimSun"/>
          <w:lang w:eastAsia="ja-JP"/>
        </w:rPr>
        <w:t>None.</w:t>
      </w:r>
    </w:p>
    <w:p w14:paraId="2ED3E4FA" w14:textId="77777777" w:rsidR="00AD5D5B" w:rsidRPr="00BA3BAD" w:rsidRDefault="00AD5D5B" w:rsidP="0093221F">
      <w:pPr>
        <w:rPr>
          <w:rFonts w:eastAsia="SimSun"/>
          <w:lang w:eastAsia="ja-JP"/>
        </w:rPr>
      </w:pPr>
    </w:p>
    <w:p w14:paraId="12042530" w14:textId="77777777" w:rsidR="00AD5D5B" w:rsidRPr="00BA3BAD" w:rsidRDefault="00AD5D5B" w:rsidP="0028390C">
      <w:pPr>
        <w:pStyle w:val="Heading3"/>
      </w:pPr>
      <w:bookmarkStart w:id="215" w:name="_Toc35777989"/>
      <w:r w:rsidRPr="00BA3BAD">
        <w:lastRenderedPageBreak/>
        <w:t>setMode</w:t>
      </w:r>
      <w:bookmarkEnd w:id="215"/>
    </w:p>
    <w:p w14:paraId="44135829" w14:textId="77777777" w:rsidR="00AD5D5B" w:rsidRPr="00BA3BAD" w:rsidRDefault="00AD5D5B" w:rsidP="0028390C">
      <w:pPr>
        <w:pStyle w:val="Heading4"/>
        <w:rPr>
          <w:lang w:eastAsia="ja-JP"/>
        </w:rPr>
      </w:pPr>
      <w:r w:rsidRPr="00BA3BAD">
        <w:rPr>
          <w:lang w:eastAsia="ja-JP"/>
        </w:rPr>
        <w:t>Syntax</w:t>
      </w:r>
    </w:p>
    <w:p w14:paraId="3529FFCD" w14:textId="77777777" w:rsidR="00AD5D5B" w:rsidRPr="00BA3BAD" w:rsidRDefault="00AD5D5B" w:rsidP="0093221F">
      <w:pPr>
        <w:rPr>
          <w:rFonts w:eastAsia="SimSun"/>
          <w:lang w:eastAsia="ja-JP"/>
        </w:rPr>
      </w:pPr>
      <w:r w:rsidRPr="00BA3BAD">
        <w:rPr>
          <w:rFonts w:eastAsia="SimSun"/>
          <w:lang w:eastAsia="ja-JP"/>
        </w:rPr>
        <w:t>int myVehicleDef::setMode(int avalue)</w:t>
      </w:r>
    </w:p>
    <w:p w14:paraId="27472C52" w14:textId="77777777" w:rsidR="00AD5D5B" w:rsidRPr="00BA3BAD" w:rsidRDefault="00AD5D5B" w:rsidP="0028390C">
      <w:pPr>
        <w:pStyle w:val="Heading4"/>
        <w:rPr>
          <w:lang w:eastAsia="ja-JP"/>
        </w:rPr>
      </w:pPr>
      <w:r w:rsidRPr="00BA3BAD">
        <w:rPr>
          <w:lang w:eastAsia="ja-JP"/>
        </w:rPr>
        <w:t>Description</w:t>
      </w:r>
    </w:p>
    <w:p w14:paraId="707C1F40" w14:textId="77777777" w:rsidR="00AD5D5B" w:rsidRPr="00BA3BAD" w:rsidRDefault="00AD5D5B" w:rsidP="0093221F">
      <w:pPr>
        <w:rPr>
          <w:rFonts w:eastAsia="SimSun"/>
          <w:lang w:eastAsia="ja-JP"/>
        </w:rPr>
      </w:pPr>
      <w:r w:rsidRPr="00BA3BAD">
        <w:rPr>
          <w:rFonts w:eastAsia="SimSun"/>
          <w:lang w:eastAsia="ja-JP"/>
        </w:rPr>
        <w:t>This function sets up the driving mode for a subject vehicle.</w:t>
      </w:r>
    </w:p>
    <w:p w14:paraId="64C7D5CE" w14:textId="77777777" w:rsidR="00AD5D5B" w:rsidRPr="00BA3BAD" w:rsidRDefault="00AD5D5B" w:rsidP="0028390C">
      <w:pPr>
        <w:pStyle w:val="Heading4"/>
        <w:rPr>
          <w:lang w:eastAsia="ja-JP"/>
        </w:rPr>
      </w:pPr>
      <w:r w:rsidRPr="00BA3BAD">
        <w:rPr>
          <w:lang w:eastAsia="ja-JP"/>
        </w:rPr>
        <w:t>Inputs Arguments</w:t>
      </w:r>
    </w:p>
    <w:p w14:paraId="61622DE7" w14:textId="77777777" w:rsidR="00AD5D5B" w:rsidRPr="00BA3BAD" w:rsidRDefault="00AD5D5B" w:rsidP="0093221F">
      <w:pPr>
        <w:rPr>
          <w:rFonts w:eastAsia="SimSun"/>
          <w:lang w:eastAsia="ja-JP"/>
        </w:rPr>
      </w:pPr>
      <w:r w:rsidRPr="00BA3BAD">
        <w:rPr>
          <w:rFonts w:eastAsia="SimSun"/>
          <w:lang w:eastAsia="ja-JP"/>
        </w:rPr>
        <w:t>val: value to be set.</w:t>
      </w:r>
    </w:p>
    <w:p w14:paraId="0E87F09B" w14:textId="77777777" w:rsidR="00AD5D5B" w:rsidRPr="00BA3BAD" w:rsidRDefault="00AD5D5B" w:rsidP="0028390C">
      <w:pPr>
        <w:pStyle w:val="Heading4"/>
        <w:rPr>
          <w:lang w:eastAsia="ja-JP"/>
        </w:rPr>
      </w:pPr>
      <w:r w:rsidRPr="00BA3BAD">
        <w:rPr>
          <w:lang w:eastAsia="ja-JP"/>
        </w:rPr>
        <w:t xml:space="preserve">Output Arguments </w:t>
      </w:r>
    </w:p>
    <w:p w14:paraId="10261D30" w14:textId="77777777" w:rsidR="00AD5D5B" w:rsidRPr="00BA3BAD" w:rsidRDefault="00AD5D5B" w:rsidP="0093221F">
      <w:pPr>
        <w:rPr>
          <w:rFonts w:eastAsia="SimSun"/>
          <w:lang w:eastAsia="ja-JP"/>
        </w:rPr>
      </w:pPr>
      <w:r w:rsidRPr="00BA3BAD">
        <w:rPr>
          <w:rFonts w:eastAsia="SimSun"/>
          <w:lang w:eastAsia="ja-JP"/>
        </w:rPr>
        <w:t>None.</w:t>
      </w:r>
    </w:p>
    <w:p w14:paraId="213A7ABA" w14:textId="77777777" w:rsidR="00AD5D5B" w:rsidRPr="00BA3BAD" w:rsidRDefault="00AD5D5B" w:rsidP="0028390C">
      <w:pPr>
        <w:pStyle w:val="Heading4"/>
        <w:rPr>
          <w:lang w:eastAsia="ja-JP"/>
        </w:rPr>
      </w:pPr>
      <w:r w:rsidRPr="00BA3BAD">
        <w:rPr>
          <w:lang w:eastAsia="ja-JP"/>
        </w:rPr>
        <w:t>Sub-functions</w:t>
      </w:r>
    </w:p>
    <w:p w14:paraId="5B830590" w14:textId="77777777" w:rsidR="00AD5D5B" w:rsidRPr="00BA3BAD" w:rsidRDefault="00AD5D5B" w:rsidP="0093221F">
      <w:pPr>
        <w:rPr>
          <w:rFonts w:eastAsia="SimSun"/>
          <w:lang w:eastAsia="ja-JP"/>
        </w:rPr>
      </w:pPr>
      <w:r w:rsidRPr="00BA3BAD">
        <w:rPr>
          <w:rFonts w:eastAsia="SimSun"/>
          <w:lang w:eastAsia="ja-JP"/>
        </w:rPr>
        <w:t>None.</w:t>
      </w:r>
    </w:p>
    <w:p w14:paraId="4C7956E7" w14:textId="77777777" w:rsidR="00AD5D5B" w:rsidRPr="00BA3BAD" w:rsidRDefault="00AD5D5B" w:rsidP="0093221F">
      <w:pPr>
        <w:rPr>
          <w:rFonts w:eastAsia="SimSun"/>
          <w:lang w:eastAsia="ja-JP"/>
        </w:rPr>
      </w:pPr>
    </w:p>
    <w:p w14:paraId="6607C3D7" w14:textId="77777777" w:rsidR="00AD5D5B" w:rsidRPr="00BA3BAD" w:rsidRDefault="00AD5D5B" w:rsidP="0028390C">
      <w:pPr>
        <w:pStyle w:val="Heading3"/>
      </w:pPr>
      <w:bookmarkStart w:id="216" w:name="_Toc35777990"/>
      <w:r w:rsidRPr="00BA3BAD">
        <w:t>setNewPosition</w:t>
      </w:r>
      <w:bookmarkEnd w:id="216"/>
    </w:p>
    <w:p w14:paraId="52F10CD6" w14:textId="77777777" w:rsidR="00AD5D5B" w:rsidRPr="00BA3BAD" w:rsidRDefault="00AD5D5B" w:rsidP="0028390C">
      <w:pPr>
        <w:pStyle w:val="Heading4"/>
        <w:rPr>
          <w:lang w:eastAsia="ja-JP"/>
        </w:rPr>
      </w:pPr>
      <w:r w:rsidRPr="00BA3BAD">
        <w:rPr>
          <w:lang w:eastAsia="ja-JP"/>
        </w:rPr>
        <w:t>Syntax</w:t>
      </w:r>
    </w:p>
    <w:p w14:paraId="04863FA5" w14:textId="77777777" w:rsidR="00AD5D5B" w:rsidRPr="00BA3BAD" w:rsidRDefault="00AD5D5B" w:rsidP="0093221F">
      <w:pPr>
        <w:rPr>
          <w:rFonts w:eastAsia="SimSun"/>
          <w:lang w:eastAsia="ja-JP"/>
        </w:rPr>
      </w:pPr>
      <w:r w:rsidRPr="00BA3BAD">
        <w:rPr>
          <w:rFonts w:eastAsia="SimSun"/>
          <w:lang w:eastAsia="ja-JP"/>
        </w:rPr>
        <w:t>myVehicleDef::PositionSpeed myVehicleDef::setNewPosition(double pos, double velocity)</w:t>
      </w:r>
    </w:p>
    <w:p w14:paraId="2D443E83" w14:textId="77777777" w:rsidR="00AD5D5B" w:rsidRPr="00BA3BAD" w:rsidRDefault="00AD5D5B" w:rsidP="0028390C">
      <w:pPr>
        <w:pStyle w:val="Heading4"/>
        <w:rPr>
          <w:lang w:eastAsia="ja-JP"/>
        </w:rPr>
      </w:pPr>
      <w:r w:rsidRPr="00BA3BAD">
        <w:rPr>
          <w:lang w:eastAsia="ja-JP"/>
        </w:rPr>
        <w:t>Description</w:t>
      </w:r>
    </w:p>
    <w:p w14:paraId="2E1EE974" w14:textId="77777777" w:rsidR="00AD5D5B" w:rsidRPr="00BA3BAD" w:rsidRDefault="00AD5D5B" w:rsidP="0093221F">
      <w:pPr>
        <w:rPr>
          <w:rFonts w:eastAsia="SimSun"/>
          <w:lang w:eastAsia="ja-JP"/>
        </w:rPr>
      </w:pPr>
      <w:r w:rsidRPr="00BA3BAD">
        <w:rPr>
          <w:rFonts w:eastAsia="SimSun"/>
          <w:lang w:eastAsia="ja-JP"/>
        </w:rPr>
        <w:t>This function stores historical positions of a subject vehicle in a queue. It also checks the input position and speed for the subject vehicle. It prevents the speed of the subject vehicle from being less than 0. It makes the subject vehicle stop if it is going to collide with the front vehicle after the position update.</w:t>
      </w:r>
    </w:p>
    <w:p w14:paraId="72EED404" w14:textId="77777777" w:rsidR="00AD5D5B" w:rsidRPr="00BA3BAD" w:rsidRDefault="00AD5D5B" w:rsidP="0028390C">
      <w:pPr>
        <w:pStyle w:val="Heading4"/>
        <w:rPr>
          <w:lang w:eastAsia="ja-JP"/>
        </w:rPr>
      </w:pPr>
      <w:r w:rsidRPr="00BA3BAD">
        <w:rPr>
          <w:lang w:eastAsia="ja-JP"/>
        </w:rPr>
        <w:t>Inputs Arguments</w:t>
      </w:r>
    </w:p>
    <w:p w14:paraId="4F48853A" w14:textId="77777777" w:rsidR="00AD5D5B" w:rsidRPr="00BA3BAD" w:rsidRDefault="00AD5D5B" w:rsidP="0093221F">
      <w:pPr>
        <w:rPr>
          <w:rFonts w:eastAsia="SimSun"/>
          <w:lang w:eastAsia="ja-JP"/>
        </w:rPr>
      </w:pPr>
      <w:r w:rsidRPr="00BA3BAD">
        <w:rPr>
          <w:rFonts w:eastAsia="SimSun"/>
          <w:lang w:eastAsia="ja-JP"/>
        </w:rPr>
        <w:t>pos: position of the subject vehicle.</w:t>
      </w:r>
    </w:p>
    <w:p w14:paraId="45A656D7" w14:textId="77777777" w:rsidR="0093221F" w:rsidRDefault="0093221F" w:rsidP="0093221F">
      <w:pPr>
        <w:rPr>
          <w:rFonts w:eastAsia="SimSun"/>
          <w:lang w:eastAsia="ja-JP"/>
        </w:rPr>
      </w:pPr>
    </w:p>
    <w:p w14:paraId="2C2BF1F1" w14:textId="039D53D9" w:rsidR="00AD5D5B" w:rsidRPr="00BA3BAD" w:rsidRDefault="00AD5D5B" w:rsidP="0093221F">
      <w:pPr>
        <w:rPr>
          <w:rFonts w:eastAsia="SimSun"/>
          <w:lang w:eastAsia="ja-JP"/>
        </w:rPr>
      </w:pPr>
      <w:r w:rsidRPr="00BA3BAD">
        <w:rPr>
          <w:rFonts w:eastAsia="SimSun"/>
          <w:lang w:eastAsia="ja-JP"/>
        </w:rPr>
        <w:t>velocity: speed of the subject vehicle.</w:t>
      </w:r>
    </w:p>
    <w:p w14:paraId="2CED654C" w14:textId="77777777" w:rsidR="00AD5D5B" w:rsidRPr="00BA3BAD" w:rsidRDefault="00AD5D5B" w:rsidP="0028390C">
      <w:pPr>
        <w:pStyle w:val="Heading4"/>
        <w:rPr>
          <w:lang w:eastAsia="ja-JP"/>
        </w:rPr>
      </w:pPr>
      <w:r w:rsidRPr="00BA3BAD">
        <w:rPr>
          <w:lang w:eastAsia="ja-JP"/>
        </w:rPr>
        <w:t xml:space="preserve">Output Arguments </w:t>
      </w:r>
    </w:p>
    <w:p w14:paraId="2A53D7AC" w14:textId="77777777" w:rsidR="00AD5D5B" w:rsidRPr="00BA3BAD" w:rsidRDefault="00AD5D5B" w:rsidP="0093221F">
      <w:pPr>
        <w:rPr>
          <w:rFonts w:eastAsia="SimSun"/>
          <w:lang w:eastAsia="ja-JP"/>
        </w:rPr>
      </w:pPr>
      <w:r w:rsidRPr="00BA3BAD">
        <w:rPr>
          <w:rFonts w:eastAsia="SimSun"/>
          <w:lang w:eastAsia="ja-JP"/>
        </w:rPr>
        <w:t>A PositionSpeed struct that stores the processed position and speed of the subject vehicle.</w:t>
      </w:r>
    </w:p>
    <w:p w14:paraId="6D85AAC3" w14:textId="77777777" w:rsidR="00AD5D5B" w:rsidRPr="00BA3BAD" w:rsidRDefault="00AD5D5B" w:rsidP="0028390C">
      <w:pPr>
        <w:pStyle w:val="Heading4"/>
        <w:rPr>
          <w:lang w:eastAsia="ja-JP"/>
        </w:rPr>
      </w:pPr>
      <w:r w:rsidRPr="00BA3BAD">
        <w:rPr>
          <w:lang w:eastAsia="ja-JP"/>
        </w:rPr>
        <w:t>Sub-functions</w:t>
      </w:r>
    </w:p>
    <w:p w14:paraId="3BF4ED68" w14:textId="77777777" w:rsidR="00AD5D5B" w:rsidRPr="00BA3BAD" w:rsidRDefault="00AD5D5B" w:rsidP="0093221F">
      <w:pPr>
        <w:rPr>
          <w:rFonts w:eastAsia="SimSun"/>
          <w:lang w:eastAsia="ja-JP"/>
        </w:rPr>
      </w:pPr>
      <w:r w:rsidRPr="00BA3BAD">
        <w:rPr>
          <w:rFonts w:eastAsia="SimSun"/>
          <w:lang w:eastAsia="ja-JP"/>
        </w:rPr>
        <w:t>CrashAvoidancePosition ()</w:t>
      </w:r>
    </w:p>
    <w:p w14:paraId="3E447E48" w14:textId="77777777" w:rsidR="00AD5D5B" w:rsidRPr="00BA3BAD" w:rsidRDefault="00AD5D5B" w:rsidP="0093221F">
      <w:pPr>
        <w:rPr>
          <w:rFonts w:eastAsia="SimSun"/>
          <w:lang w:eastAsia="ja-JP"/>
        </w:rPr>
      </w:pPr>
    </w:p>
    <w:p w14:paraId="64AD5F47" w14:textId="77777777" w:rsidR="00AD5D5B" w:rsidRPr="00BA3BAD" w:rsidRDefault="00AD5D5B" w:rsidP="0028390C">
      <w:pPr>
        <w:pStyle w:val="Heading3"/>
      </w:pPr>
      <w:bookmarkStart w:id="217" w:name="_Toc35777991"/>
      <w:r w:rsidRPr="00BA3BAD">
        <w:t>setLaneChangeDesire</w:t>
      </w:r>
      <w:bookmarkEnd w:id="217"/>
    </w:p>
    <w:p w14:paraId="6A2D1FCD" w14:textId="77777777" w:rsidR="00AD5D5B" w:rsidRPr="00BA3BAD" w:rsidRDefault="00AD5D5B" w:rsidP="0028390C">
      <w:pPr>
        <w:pStyle w:val="Heading4"/>
        <w:rPr>
          <w:lang w:eastAsia="ja-JP"/>
        </w:rPr>
      </w:pPr>
      <w:r w:rsidRPr="00BA3BAD">
        <w:rPr>
          <w:lang w:eastAsia="ja-JP"/>
        </w:rPr>
        <w:t>Syntax</w:t>
      </w:r>
    </w:p>
    <w:p w14:paraId="6029E2B9" w14:textId="77777777" w:rsidR="00AD5D5B" w:rsidRPr="00BA3BAD" w:rsidRDefault="00AD5D5B" w:rsidP="0093221F">
      <w:pPr>
        <w:rPr>
          <w:rFonts w:eastAsia="SimSun"/>
          <w:lang w:eastAsia="ja-JP"/>
        </w:rPr>
      </w:pPr>
      <w:r w:rsidRPr="00BA3BAD">
        <w:rPr>
          <w:rFonts w:eastAsia="SimSun"/>
          <w:lang w:eastAsia="ja-JP"/>
        </w:rPr>
        <w:t>void myVehicleDef::setLaneChangeDesire(double incentive)</w:t>
      </w:r>
    </w:p>
    <w:p w14:paraId="41EBB896" w14:textId="77777777" w:rsidR="00AD5D5B" w:rsidRPr="00BA3BAD" w:rsidRDefault="00AD5D5B" w:rsidP="0028390C">
      <w:pPr>
        <w:pStyle w:val="Heading4"/>
        <w:rPr>
          <w:lang w:eastAsia="ja-JP"/>
        </w:rPr>
      </w:pPr>
      <w:r w:rsidRPr="00BA3BAD">
        <w:rPr>
          <w:lang w:eastAsia="ja-JP"/>
        </w:rPr>
        <w:t>Description</w:t>
      </w:r>
    </w:p>
    <w:p w14:paraId="0B15231E" w14:textId="77777777" w:rsidR="00AD5D5B" w:rsidRPr="00BA3BAD" w:rsidRDefault="00AD5D5B" w:rsidP="0093221F">
      <w:pPr>
        <w:rPr>
          <w:rFonts w:eastAsia="SimSun"/>
          <w:lang w:eastAsia="ja-JP"/>
        </w:rPr>
      </w:pPr>
      <w:r w:rsidRPr="00BA3BAD">
        <w:rPr>
          <w:rFonts w:eastAsia="SimSun"/>
          <w:lang w:eastAsia="ja-JP"/>
        </w:rPr>
        <w:t>This function sets up the LC desire for a subject driver.</w:t>
      </w:r>
    </w:p>
    <w:p w14:paraId="44F0FA75" w14:textId="77777777" w:rsidR="00AD5D5B" w:rsidRPr="00BA3BAD" w:rsidRDefault="00AD5D5B" w:rsidP="0028390C">
      <w:pPr>
        <w:pStyle w:val="Heading4"/>
        <w:rPr>
          <w:lang w:eastAsia="ja-JP"/>
        </w:rPr>
      </w:pPr>
      <w:r w:rsidRPr="00BA3BAD">
        <w:rPr>
          <w:lang w:eastAsia="ja-JP"/>
        </w:rPr>
        <w:lastRenderedPageBreak/>
        <w:t>Inputs Arguments</w:t>
      </w:r>
    </w:p>
    <w:p w14:paraId="6BC53C0F" w14:textId="77777777" w:rsidR="00AD5D5B" w:rsidRPr="00BA3BAD" w:rsidRDefault="00AD5D5B" w:rsidP="0093221F">
      <w:pPr>
        <w:rPr>
          <w:rFonts w:eastAsia="SimSun"/>
          <w:lang w:eastAsia="ja-JP"/>
        </w:rPr>
      </w:pPr>
      <w:r w:rsidRPr="00BA3BAD">
        <w:rPr>
          <w:rFonts w:eastAsia="SimSun"/>
          <w:lang w:eastAsia="ja-JP"/>
        </w:rPr>
        <w:t>incentive: LC desire to be set up.</w:t>
      </w:r>
    </w:p>
    <w:p w14:paraId="089DF853" w14:textId="77777777" w:rsidR="00AD5D5B" w:rsidRPr="00BA3BAD" w:rsidRDefault="00AD5D5B" w:rsidP="0028390C">
      <w:pPr>
        <w:pStyle w:val="Heading4"/>
        <w:rPr>
          <w:lang w:eastAsia="ja-JP"/>
        </w:rPr>
      </w:pPr>
      <w:r w:rsidRPr="00BA3BAD">
        <w:rPr>
          <w:lang w:eastAsia="ja-JP"/>
        </w:rPr>
        <w:t xml:space="preserve">Output Arguments </w:t>
      </w:r>
    </w:p>
    <w:p w14:paraId="2F4C38C8" w14:textId="77777777" w:rsidR="00AD5D5B" w:rsidRPr="00BA3BAD" w:rsidRDefault="00AD5D5B" w:rsidP="0093221F">
      <w:pPr>
        <w:rPr>
          <w:rFonts w:eastAsia="SimSun"/>
          <w:lang w:eastAsia="ja-JP"/>
        </w:rPr>
      </w:pPr>
      <w:r w:rsidRPr="00BA3BAD">
        <w:rPr>
          <w:rFonts w:eastAsia="SimSun"/>
          <w:lang w:eastAsia="ja-JP"/>
        </w:rPr>
        <w:t>None.</w:t>
      </w:r>
    </w:p>
    <w:p w14:paraId="1A2B2614" w14:textId="77777777" w:rsidR="00AD5D5B" w:rsidRPr="00BA3BAD" w:rsidRDefault="00AD5D5B" w:rsidP="0028390C">
      <w:pPr>
        <w:pStyle w:val="Heading4"/>
        <w:rPr>
          <w:lang w:eastAsia="ja-JP"/>
        </w:rPr>
      </w:pPr>
      <w:r w:rsidRPr="00BA3BAD">
        <w:rPr>
          <w:lang w:eastAsia="ja-JP"/>
        </w:rPr>
        <w:t>Sub-functions</w:t>
      </w:r>
    </w:p>
    <w:p w14:paraId="04608371" w14:textId="77777777" w:rsidR="00AD5D5B" w:rsidRPr="00BA3BAD" w:rsidRDefault="00AD5D5B" w:rsidP="0093221F">
      <w:pPr>
        <w:rPr>
          <w:rFonts w:eastAsia="SimSun"/>
          <w:lang w:eastAsia="ja-JP"/>
        </w:rPr>
      </w:pPr>
      <w:r w:rsidRPr="00BA3BAD">
        <w:rPr>
          <w:rFonts w:eastAsia="SimSun"/>
          <w:lang w:eastAsia="ja-JP"/>
        </w:rPr>
        <w:t>None.</w:t>
      </w:r>
    </w:p>
    <w:p w14:paraId="059F460B" w14:textId="77777777" w:rsidR="00AD5D5B" w:rsidRPr="00BA3BAD" w:rsidRDefault="00AD5D5B" w:rsidP="0093221F">
      <w:pPr>
        <w:rPr>
          <w:rFonts w:eastAsia="SimSun"/>
          <w:lang w:eastAsia="ja-JP"/>
        </w:rPr>
      </w:pPr>
    </w:p>
    <w:p w14:paraId="4A4ECC1E" w14:textId="77777777" w:rsidR="00AD5D5B" w:rsidRPr="00BA3BAD" w:rsidRDefault="00AD5D5B" w:rsidP="0028390C">
      <w:pPr>
        <w:pStyle w:val="Heading3"/>
      </w:pPr>
      <w:bookmarkStart w:id="218" w:name="_Toc35777992"/>
      <w:r w:rsidRPr="00BA3BAD">
        <w:t>setLaneChangeDesireForce</w:t>
      </w:r>
      <w:bookmarkEnd w:id="218"/>
    </w:p>
    <w:p w14:paraId="4BF9769C" w14:textId="77777777" w:rsidR="00AD5D5B" w:rsidRPr="00BA3BAD" w:rsidRDefault="00AD5D5B" w:rsidP="0028390C">
      <w:pPr>
        <w:pStyle w:val="Heading4"/>
        <w:rPr>
          <w:lang w:eastAsia="ja-JP"/>
        </w:rPr>
      </w:pPr>
      <w:r w:rsidRPr="00BA3BAD">
        <w:rPr>
          <w:lang w:eastAsia="ja-JP"/>
        </w:rPr>
        <w:t>Syntax</w:t>
      </w:r>
    </w:p>
    <w:p w14:paraId="3C482519" w14:textId="77777777" w:rsidR="00AD5D5B" w:rsidRPr="00BA3BAD" w:rsidRDefault="00AD5D5B" w:rsidP="0093221F">
      <w:pPr>
        <w:rPr>
          <w:rFonts w:eastAsia="SimSun"/>
          <w:lang w:eastAsia="ja-JP"/>
        </w:rPr>
      </w:pPr>
      <w:r w:rsidRPr="00BA3BAD">
        <w:rPr>
          <w:rFonts w:eastAsia="SimSun"/>
          <w:lang w:eastAsia="ja-JP"/>
        </w:rPr>
        <w:t xml:space="preserve">void myVehicleDef::setLaneChangeDesireForce(double incentive_left, </w:t>
      </w:r>
      <w:r w:rsidRPr="00BA3BAD">
        <w:rPr>
          <w:rFonts w:eastAsia="SimSun"/>
          <w:lang w:eastAsia="ja-JP"/>
        </w:rPr>
        <w:tab/>
        <w:t>double incentive_right)</w:t>
      </w:r>
    </w:p>
    <w:p w14:paraId="36C41589" w14:textId="77777777" w:rsidR="00AD5D5B" w:rsidRPr="00BA3BAD" w:rsidRDefault="00AD5D5B" w:rsidP="0028390C">
      <w:pPr>
        <w:pStyle w:val="Heading4"/>
        <w:rPr>
          <w:lang w:eastAsia="ja-JP"/>
        </w:rPr>
      </w:pPr>
      <w:r w:rsidRPr="00BA3BAD">
        <w:rPr>
          <w:lang w:eastAsia="ja-JP"/>
        </w:rPr>
        <w:t>Description</w:t>
      </w:r>
    </w:p>
    <w:p w14:paraId="1B7B005D" w14:textId="77777777" w:rsidR="00AD5D5B" w:rsidRPr="00BA3BAD" w:rsidRDefault="00AD5D5B" w:rsidP="0093221F">
      <w:pPr>
        <w:rPr>
          <w:rFonts w:eastAsia="SimSun"/>
          <w:lang w:eastAsia="ja-JP"/>
        </w:rPr>
      </w:pPr>
      <w:r w:rsidRPr="00BA3BAD">
        <w:rPr>
          <w:rFonts w:eastAsia="SimSun"/>
          <w:lang w:eastAsia="ja-JP"/>
        </w:rPr>
        <w:t>This function sets up the mandatory LC desire for a subject driver.</w:t>
      </w:r>
    </w:p>
    <w:p w14:paraId="58C9B039" w14:textId="77777777" w:rsidR="00AD5D5B" w:rsidRPr="00BA3BAD" w:rsidRDefault="00AD5D5B" w:rsidP="0028390C">
      <w:pPr>
        <w:pStyle w:val="Heading4"/>
        <w:rPr>
          <w:lang w:eastAsia="ja-JP"/>
        </w:rPr>
      </w:pPr>
      <w:r w:rsidRPr="00BA3BAD">
        <w:rPr>
          <w:lang w:eastAsia="ja-JP"/>
        </w:rPr>
        <w:t>Inputs Arguments</w:t>
      </w:r>
    </w:p>
    <w:p w14:paraId="4C7A5CA3" w14:textId="77777777" w:rsidR="00AD5D5B" w:rsidRPr="00BA3BAD" w:rsidRDefault="00AD5D5B" w:rsidP="0093221F">
      <w:pPr>
        <w:rPr>
          <w:rFonts w:eastAsia="SimSun"/>
          <w:lang w:eastAsia="ja-JP"/>
        </w:rPr>
      </w:pPr>
      <w:r w:rsidRPr="00BA3BAD">
        <w:rPr>
          <w:rFonts w:eastAsia="SimSun"/>
          <w:lang w:eastAsia="ja-JP"/>
        </w:rPr>
        <w:t>incentive_left: LC desire to the left lane.</w:t>
      </w:r>
    </w:p>
    <w:p w14:paraId="5F2216C0" w14:textId="77777777" w:rsidR="0093221F" w:rsidRDefault="0093221F" w:rsidP="0093221F">
      <w:pPr>
        <w:rPr>
          <w:rFonts w:eastAsia="SimSun"/>
          <w:lang w:eastAsia="ja-JP"/>
        </w:rPr>
      </w:pPr>
    </w:p>
    <w:p w14:paraId="0D40C291" w14:textId="14501429" w:rsidR="00AD5D5B" w:rsidRPr="00BA3BAD" w:rsidRDefault="00AD5D5B" w:rsidP="0093221F">
      <w:pPr>
        <w:rPr>
          <w:rFonts w:eastAsia="SimSun"/>
          <w:lang w:eastAsia="ja-JP"/>
        </w:rPr>
      </w:pPr>
      <w:r w:rsidRPr="00BA3BAD">
        <w:rPr>
          <w:rFonts w:eastAsia="SimSun"/>
          <w:lang w:eastAsia="ja-JP"/>
        </w:rPr>
        <w:t>incentive_right: LC desire to the right lane.</w:t>
      </w:r>
    </w:p>
    <w:p w14:paraId="0874F6FE" w14:textId="77777777" w:rsidR="00AD5D5B" w:rsidRPr="00BA3BAD" w:rsidRDefault="00AD5D5B" w:rsidP="0028390C">
      <w:pPr>
        <w:pStyle w:val="Heading4"/>
        <w:rPr>
          <w:lang w:eastAsia="ja-JP"/>
        </w:rPr>
      </w:pPr>
      <w:r w:rsidRPr="00BA3BAD">
        <w:rPr>
          <w:lang w:eastAsia="ja-JP"/>
        </w:rPr>
        <w:t xml:space="preserve">Output Arguments </w:t>
      </w:r>
    </w:p>
    <w:p w14:paraId="0A34183D" w14:textId="77777777" w:rsidR="00AD5D5B" w:rsidRPr="00BA3BAD" w:rsidRDefault="00AD5D5B" w:rsidP="0093221F">
      <w:pPr>
        <w:rPr>
          <w:rFonts w:eastAsia="SimSun"/>
          <w:lang w:eastAsia="ja-JP"/>
        </w:rPr>
      </w:pPr>
      <w:r w:rsidRPr="00BA3BAD">
        <w:rPr>
          <w:rFonts w:eastAsia="SimSun"/>
          <w:lang w:eastAsia="ja-JP"/>
        </w:rPr>
        <w:t>None.</w:t>
      </w:r>
    </w:p>
    <w:p w14:paraId="0B9284DA" w14:textId="77777777" w:rsidR="00AD5D5B" w:rsidRPr="00BA3BAD" w:rsidRDefault="00AD5D5B" w:rsidP="0028390C">
      <w:pPr>
        <w:pStyle w:val="Heading4"/>
        <w:rPr>
          <w:lang w:eastAsia="ja-JP"/>
        </w:rPr>
      </w:pPr>
      <w:r w:rsidRPr="00BA3BAD">
        <w:rPr>
          <w:lang w:eastAsia="ja-JP"/>
        </w:rPr>
        <w:t>Sub-functions</w:t>
      </w:r>
    </w:p>
    <w:p w14:paraId="0EFF4483" w14:textId="77777777" w:rsidR="00AD5D5B" w:rsidRPr="00BA3BAD" w:rsidRDefault="00AD5D5B" w:rsidP="0093221F">
      <w:pPr>
        <w:rPr>
          <w:rFonts w:eastAsia="SimSun"/>
          <w:lang w:eastAsia="ja-JP"/>
        </w:rPr>
      </w:pPr>
      <w:r w:rsidRPr="00BA3BAD">
        <w:rPr>
          <w:rFonts w:eastAsia="SimSun"/>
          <w:lang w:eastAsia="ja-JP"/>
        </w:rPr>
        <w:t>None.</w:t>
      </w:r>
    </w:p>
    <w:p w14:paraId="71F41A99" w14:textId="77777777" w:rsidR="00AD5D5B" w:rsidRPr="00BA3BAD" w:rsidRDefault="00AD5D5B" w:rsidP="0093221F">
      <w:pPr>
        <w:rPr>
          <w:rFonts w:eastAsia="SimSun"/>
          <w:lang w:eastAsia="ja-JP"/>
        </w:rPr>
      </w:pPr>
    </w:p>
    <w:p w14:paraId="3CAD4496" w14:textId="77777777" w:rsidR="00AD5D5B" w:rsidRPr="00BA3BAD" w:rsidRDefault="00AD5D5B" w:rsidP="0028390C">
      <w:pPr>
        <w:pStyle w:val="Heading3"/>
      </w:pPr>
      <w:bookmarkStart w:id="219" w:name="_Toc35777993"/>
      <w:r w:rsidRPr="00BA3BAD">
        <w:t>setLaneChangeDesireThrd</w:t>
      </w:r>
      <w:bookmarkEnd w:id="219"/>
    </w:p>
    <w:p w14:paraId="5E2D02A3" w14:textId="77777777" w:rsidR="00AD5D5B" w:rsidRPr="00BA3BAD" w:rsidRDefault="00AD5D5B" w:rsidP="0028390C">
      <w:pPr>
        <w:pStyle w:val="Heading4"/>
        <w:rPr>
          <w:lang w:eastAsia="ja-JP"/>
        </w:rPr>
      </w:pPr>
      <w:r w:rsidRPr="00BA3BAD">
        <w:rPr>
          <w:lang w:eastAsia="ja-JP"/>
        </w:rPr>
        <w:t>Syntax</w:t>
      </w:r>
    </w:p>
    <w:p w14:paraId="7FCB0060" w14:textId="77777777" w:rsidR="00AD5D5B" w:rsidRPr="00BA3BAD" w:rsidRDefault="00AD5D5B" w:rsidP="0093221F">
      <w:pPr>
        <w:rPr>
          <w:rFonts w:eastAsia="SimSun"/>
          <w:lang w:eastAsia="ja-JP"/>
        </w:rPr>
      </w:pPr>
      <w:r w:rsidRPr="00BA3BAD">
        <w:rPr>
          <w:rFonts w:eastAsia="SimSun"/>
          <w:lang w:eastAsia="ja-JP"/>
        </w:rPr>
        <w:t>void myVehicleDef::setLaneChangeDesireThrd(double val)</w:t>
      </w:r>
    </w:p>
    <w:p w14:paraId="29DA68EC" w14:textId="77777777" w:rsidR="00AD5D5B" w:rsidRPr="00BA3BAD" w:rsidRDefault="00AD5D5B" w:rsidP="0028390C">
      <w:pPr>
        <w:pStyle w:val="Heading4"/>
        <w:rPr>
          <w:lang w:eastAsia="ja-JP"/>
        </w:rPr>
      </w:pPr>
      <w:r w:rsidRPr="00BA3BAD">
        <w:rPr>
          <w:lang w:eastAsia="ja-JP"/>
        </w:rPr>
        <w:t>Description</w:t>
      </w:r>
    </w:p>
    <w:p w14:paraId="3AF7FDED" w14:textId="77777777" w:rsidR="00AD5D5B" w:rsidRPr="00BA3BAD" w:rsidRDefault="00AD5D5B" w:rsidP="0093221F">
      <w:pPr>
        <w:rPr>
          <w:rFonts w:eastAsia="SimSun"/>
          <w:lang w:eastAsia="ja-JP"/>
        </w:rPr>
      </w:pPr>
      <w:r w:rsidRPr="00BA3BAD">
        <w:rPr>
          <w:rFonts w:eastAsia="SimSun"/>
          <w:lang w:eastAsia="ja-JP"/>
        </w:rPr>
        <w:t>This function sets the threshold to be compared with a subject driver’s LC desire.</w:t>
      </w:r>
    </w:p>
    <w:p w14:paraId="56D53EEB" w14:textId="77777777" w:rsidR="00AD5D5B" w:rsidRPr="00BA3BAD" w:rsidRDefault="00AD5D5B" w:rsidP="0028390C">
      <w:pPr>
        <w:pStyle w:val="Heading4"/>
        <w:rPr>
          <w:lang w:eastAsia="ja-JP"/>
        </w:rPr>
      </w:pPr>
      <w:r w:rsidRPr="00BA3BAD">
        <w:rPr>
          <w:lang w:eastAsia="ja-JP"/>
        </w:rPr>
        <w:t>Inputs Arguments</w:t>
      </w:r>
    </w:p>
    <w:p w14:paraId="4DDBA4B2" w14:textId="77777777" w:rsidR="00AD5D5B" w:rsidRPr="00BA3BAD" w:rsidRDefault="00AD5D5B" w:rsidP="0093221F">
      <w:pPr>
        <w:rPr>
          <w:rFonts w:eastAsia="SimSun"/>
          <w:lang w:eastAsia="ja-JP"/>
        </w:rPr>
      </w:pPr>
      <w:r w:rsidRPr="00BA3BAD">
        <w:rPr>
          <w:rFonts w:eastAsia="SimSun"/>
          <w:lang w:eastAsia="ja-JP"/>
        </w:rPr>
        <w:t>None.</w:t>
      </w:r>
    </w:p>
    <w:p w14:paraId="7E4A2D02" w14:textId="77777777" w:rsidR="00AD5D5B" w:rsidRPr="00BA3BAD" w:rsidRDefault="00AD5D5B" w:rsidP="0028390C">
      <w:pPr>
        <w:pStyle w:val="Heading4"/>
        <w:rPr>
          <w:lang w:eastAsia="ja-JP"/>
        </w:rPr>
      </w:pPr>
      <w:r w:rsidRPr="00BA3BAD">
        <w:rPr>
          <w:lang w:eastAsia="ja-JP"/>
        </w:rPr>
        <w:t xml:space="preserve">Output Arguments </w:t>
      </w:r>
    </w:p>
    <w:p w14:paraId="7EAD9897" w14:textId="77777777" w:rsidR="00AD5D5B" w:rsidRPr="00BA3BAD" w:rsidRDefault="00AD5D5B" w:rsidP="0093221F">
      <w:pPr>
        <w:rPr>
          <w:rFonts w:eastAsia="SimSun"/>
          <w:lang w:eastAsia="ja-JP"/>
        </w:rPr>
      </w:pPr>
      <w:r w:rsidRPr="00BA3BAD">
        <w:rPr>
          <w:rFonts w:eastAsia="SimSun"/>
          <w:lang w:eastAsia="ja-JP"/>
        </w:rPr>
        <w:t>None.</w:t>
      </w:r>
    </w:p>
    <w:p w14:paraId="64C3C43A" w14:textId="77777777" w:rsidR="00AD5D5B" w:rsidRPr="00BA3BAD" w:rsidRDefault="00AD5D5B" w:rsidP="0028390C">
      <w:pPr>
        <w:pStyle w:val="Heading4"/>
        <w:rPr>
          <w:lang w:eastAsia="ja-JP"/>
        </w:rPr>
      </w:pPr>
      <w:r w:rsidRPr="00BA3BAD">
        <w:rPr>
          <w:lang w:eastAsia="ja-JP"/>
        </w:rPr>
        <w:t>Sub-functions</w:t>
      </w:r>
    </w:p>
    <w:p w14:paraId="454BCA26" w14:textId="77777777" w:rsidR="00AD5D5B" w:rsidRPr="00BA3BAD" w:rsidRDefault="00AD5D5B" w:rsidP="0093221F">
      <w:pPr>
        <w:rPr>
          <w:rFonts w:eastAsia="SimSun"/>
          <w:lang w:eastAsia="ja-JP"/>
        </w:rPr>
      </w:pPr>
      <w:r w:rsidRPr="00BA3BAD">
        <w:rPr>
          <w:rFonts w:eastAsia="SimSun"/>
          <w:lang w:eastAsia="ja-JP"/>
        </w:rPr>
        <w:t>None.</w:t>
      </w:r>
    </w:p>
    <w:p w14:paraId="0796EEEC" w14:textId="77777777" w:rsidR="00AD5D5B" w:rsidRPr="00BA3BAD" w:rsidRDefault="00AD5D5B" w:rsidP="0093221F">
      <w:pPr>
        <w:rPr>
          <w:rFonts w:eastAsia="SimSun"/>
          <w:lang w:eastAsia="ja-JP"/>
        </w:rPr>
      </w:pPr>
    </w:p>
    <w:p w14:paraId="4458826A" w14:textId="77777777" w:rsidR="00AD5D5B" w:rsidRPr="00BA3BAD" w:rsidRDefault="00AD5D5B" w:rsidP="0028390C">
      <w:pPr>
        <w:pStyle w:val="Heading3"/>
      </w:pPr>
      <w:bookmarkStart w:id="220" w:name="_Toc35777994"/>
      <w:r w:rsidRPr="00BA3BAD">
        <w:lastRenderedPageBreak/>
        <w:t>setLastLCType</w:t>
      </w:r>
      <w:bookmarkEnd w:id="220"/>
    </w:p>
    <w:p w14:paraId="128FFC92" w14:textId="77777777" w:rsidR="00AD5D5B" w:rsidRPr="00BA3BAD" w:rsidRDefault="00AD5D5B" w:rsidP="0028390C">
      <w:pPr>
        <w:pStyle w:val="Heading4"/>
        <w:rPr>
          <w:lang w:eastAsia="ja-JP"/>
        </w:rPr>
      </w:pPr>
      <w:r w:rsidRPr="00BA3BAD">
        <w:rPr>
          <w:lang w:eastAsia="ja-JP"/>
        </w:rPr>
        <w:t>Syntax</w:t>
      </w:r>
    </w:p>
    <w:p w14:paraId="38D91B45" w14:textId="77777777" w:rsidR="00AD5D5B" w:rsidRPr="00BA3BAD" w:rsidRDefault="00AD5D5B" w:rsidP="0093221F">
      <w:pPr>
        <w:rPr>
          <w:rFonts w:eastAsia="SimSun"/>
          <w:lang w:eastAsia="ja-JP"/>
        </w:rPr>
      </w:pPr>
      <w:r w:rsidRPr="00BA3BAD">
        <w:rPr>
          <w:rFonts w:eastAsia="SimSun"/>
          <w:lang w:eastAsia="ja-JP"/>
        </w:rPr>
        <w:t>void myVehicleDef::setLastLCType(int type)</w:t>
      </w:r>
    </w:p>
    <w:p w14:paraId="7BF802AD" w14:textId="77777777" w:rsidR="00AD5D5B" w:rsidRPr="00BA3BAD" w:rsidRDefault="00AD5D5B" w:rsidP="0028390C">
      <w:pPr>
        <w:pStyle w:val="Heading4"/>
        <w:rPr>
          <w:lang w:eastAsia="ja-JP"/>
        </w:rPr>
      </w:pPr>
      <w:r w:rsidRPr="00BA3BAD">
        <w:rPr>
          <w:lang w:eastAsia="ja-JP"/>
        </w:rPr>
        <w:t>Description</w:t>
      </w:r>
    </w:p>
    <w:p w14:paraId="748B942A" w14:textId="77777777" w:rsidR="00AD5D5B" w:rsidRPr="00BA3BAD" w:rsidRDefault="00AD5D5B" w:rsidP="0093221F">
      <w:pPr>
        <w:rPr>
          <w:rFonts w:eastAsia="SimSun"/>
          <w:lang w:eastAsia="ja-JP"/>
        </w:rPr>
      </w:pPr>
      <w:r w:rsidRPr="00BA3BAD">
        <w:rPr>
          <w:rFonts w:eastAsia="SimSun"/>
          <w:lang w:eastAsia="ja-JP"/>
        </w:rPr>
        <w:t>This function sets the previous LC type for a subject vehicle.</w:t>
      </w:r>
    </w:p>
    <w:p w14:paraId="29C01010" w14:textId="77777777" w:rsidR="00AD5D5B" w:rsidRPr="00BA3BAD" w:rsidRDefault="00AD5D5B" w:rsidP="0028390C">
      <w:pPr>
        <w:pStyle w:val="Heading4"/>
        <w:rPr>
          <w:lang w:eastAsia="ja-JP"/>
        </w:rPr>
      </w:pPr>
      <w:r w:rsidRPr="00BA3BAD">
        <w:rPr>
          <w:lang w:eastAsia="ja-JP"/>
        </w:rPr>
        <w:t>Inputs Arguments</w:t>
      </w:r>
    </w:p>
    <w:p w14:paraId="4834F294" w14:textId="77777777" w:rsidR="00AD5D5B" w:rsidRPr="00BA3BAD" w:rsidRDefault="00AD5D5B" w:rsidP="0093221F">
      <w:pPr>
        <w:rPr>
          <w:rFonts w:eastAsia="SimSun"/>
          <w:lang w:eastAsia="ja-JP"/>
        </w:rPr>
      </w:pPr>
      <w:r w:rsidRPr="00BA3BAD">
        <w:rPr>
          <w:rFonts w:eastAsia="SimSun"/>
          <w:lang w:eastAsia="ja-JP"/>
        </w:rPr>
        <w:t>type: type value to be set.</w:t>
      </w:r>
    </w:p>
    <w:p w14:paraId="324AFD85" w14:textId="77777777" w:rsidR="00AD5D5B" w:rsidRPr="00BA3BAD" w:rsidRDefault="00AD5D5B" w:rsidP="0028390C">
      <w:pPr>
        <w:pStyle w:val="Heading4"/>
        <w:rPr>
          <w:lang w:eastAsia="ja-JP"/>
        </w:rPr>
      </w:pPr>
      <w:r w:rsidRPr="00BA3BAD">
        <w:rPr>
          <w:lang w:eastAsia="ja-JP"/>
        </w:rPr>
        <w:t xml:space="preserve">Output Arguments </w:t>
      </w:r>
    </w:p>
    <w:p w14:paraId="01ECA46C" w14:textId="77777777" w:rsidR="00AD5D5B" w:rsidRPr="00BA3BAD" w:rsidRDefault="00AD5D5B" w:rsidP="0093221F">
      <w:pPr>
        <w:rPr>
          <w:rFonts w:eastAsia="SimSun"/>
          <w:lang w:eastAsia="ja-JP"/>
        </w:rPr>
      </w:pPr>
      <w:r w:rsidRPr="00BA3BAD">
        <w:rPr>
          <w:rFonts w:eastAsia="SimSun"/>
          <w:lang w:eastAsia="ja-JP"/>
        </w:rPr>
        <w:t>None.</w:t>
      </w:r>
    </w:p>
    <w:p w14:paraId="6E6C7330" w14:textId="77777777" w:rsidR="00AD5D5B" w:rsidRPr="00BA3BAD" w:rsidRDefault="00AD5D5B" w:rsidP="0028390C">
      <w:pPr>
        <w:pStyle w:val="Heading4"/>
        <w:rPr>
          <w:lang w:eastAsia="ja-JP"/>
        </w:rPr>
      </w:pPr>
      <w:r w:rsidRPr="00BA3BAD">
        <w:rPr>
          <w:lang w:eastAsia="ja-JP"/>
        </w:rPr>
        <w:t>Sub-functions</w:t>
      </w:r>
    </w:p>
    <w:p w14:paraId="518BDBDE" w14:textId="77777777" w:rsidR="00AD5D5B" w:rsidRPr="00BA3BAD" w:rsidRDefault="00AD5D5B" w:rsidP="0093221F">
      <w:pPr>
        <w:rPr>
          <w:rFonts w:eastAsia="SimSun"/>
          <w:lang w:eastAsia="ja-JP"/>
        </w:rPr>
      </w:pPr>
      <w:r w:rsidRPr="00BA3BAD">
        <w:rPr>
          <w:rFonts w:eastAsia="SimSun"/>
          <w:lang w:eastAsia="ja-JP"/>
        </w:rPr>
        <w:t>None.</w:t>
      </w:r>
    </w:p>
    <w:p w14:paraId="7D7EC5E9" w14:textId="77777777" w:rsidR="00AD5D5B" w:rsidRPr="00BA3BAD" w:rsidRDefault="00AD5D5B" w:rsidP="0093221F">
      <w:pPr>
        <w:rPr>
          <w:rFonts w:eastAsia="SimSun"/>
          <w:lang w:eastAsia="ja-JP"/>
        </w:rPr>
      </w:pPr>
    </w:p>
    <w:p w14:paraId="037B7BED" w14:textId="77777777" w:rsidR="00AD5D5B" w:rsidRPr="00BA3BAD" w:rsidRDefault="00AD5D5B" w:rsidP="0028390C">
      <w:pPr>
        <w:pStyle w:val="Heading3"/>
      </w:pPr>
      <w:bookmarkStart w:id="221" w:name="_Toc35777995"/>
      <w:r w:rsidRPr="00BA3BAD">
        <w:t>setRampDecision</w:t>
      </w:r>
      <w:bookmarkEnd w:id="221"/>
    </w:p>
    <w:p w14:paraId="334DE560" w14:textId="77777777" w:rsidR="00AD5D5B" w:rsidRPr="00BA3BAD" w:rsidRDefault="00AD5D5B" w:rsidP="0028390C">
      <w:pPr>
        <w:pStyle w:val="Heading4"/>
        <w:rPr>
          <w:lang w:eastAsia="ja-JP"/>
        </w:rPr>
      </w:pPr>
      <w:r w:rsidRPr="00BA3BAD">
        <w:rPr>
          <w:lang w:eastAsia="ja-JP"/>
        </w:rPr>
        <w:t>Syntax</w:t>
      </w:r>
    </w:p>
    <w:p w14:paraId="4E656925" w14:textId="77777777" w:rsidR="00AD5D5B" w:rsidRPr="00BA3BAD" w:rsidRDefault="00AD5D5B" w:rsidP="0093221F">
      <w:pPr>
        <w:rPr>
          <w:rFonts w:eastAsia="SimSun"/>
          <w:lang w:eastAsia="ja-JP"/>
        </w:rPr>
      </w:pPr>
      <w:r w:rsidRPr="00BA3BAD">
        <w:rPr>
          <w:rFonts w:eastAsia="SimSun"/>
          <w:lang w:eastAsia="ja-JP"/>
        </w:rPr>
        <w:t>void myVehicleDef::setRampDecision(int ramp_lc_decision)</w:t>
      </w:r>
    </w:p>
    <w:p w14:paraId="237F7F0B" w14:textId="77777777" w:rsidR="00AD5D5B" w:rsidRPr="00BA3BAD" w:rsidRDefault="00AD5D5B" w:rsidP="0028390C">
      <w:pPr>
        <w:pStyle w:val="Heading4"/>
        <w:rPr>
          <w:lang w:eastAsia="ja-JP"/>
        </w:rPr>
      </w:pPr>
      <w:r w:rsidRPr="00BA3BAD">
        <w:rPr>
          <w:lang w:eastAsia="ja-JP"/>
        </w:rPr>
        <w:t>Description</w:t>
      </w:r>
    </w:p>
    <w:p w14:paraId="6D399139" w14:textId="77777777" w:rsidR="00AD5D5B" w:rsidRPr="00BA3BAD" w:rsidRDefault="00AD5D5B" w:rsidP="0093221F">
      <w:pPr>
        <w:rPr>
          <w:rFonts w:eastAsia="SimSun"/>
          <w:lang w:eastAsia="ja-JP"/>
        </w:rPr>
      </w:pPr>
      <w:r w:rsidRPr="00BA3BAD">
        <w:rPr>
          <w:rFonts w:eastAsia="SimSun"/>
          <w:lang w:eastAsia="ja-JP"/>
        </w:rPr>
        <w:t>This function sets the LC and CF maneuvers for a subject vehicle that travels on a ramp.</w:t>
      </w:r>
    </w:p>
    <w:p w14:paraId="54853BCE" w14:textId="77777777" w:rsidR="00AD5D5B" w:rsidRPr="00BA3BAD" w:rsidRDefault="00AD5D5B" w:rsidP="0028390C">
      <w:pPr>
        <w:pStyle w:val="Heading4"/>
        <w:rPr>
          <w:lang w:eastAsia="ja-JP"/>
        </w:rPr>
      </w:pPr>
      <w:r w:rsidRPr="00BA3BAD">
        <w:rPr>
          <w:lang w:eastAsia="ja-JP"/>
        </w:rPr>
        <w:t>Inputs Arguments</w:t>
      </w:r>
    </w:p>
    <w:p w14:paraId="165430AB" w14:textId="77777777" w:rsidR="00AD5D5B" w:rsidRPr="00BA3BAD" w:rsidRDefault="00AD5D5B" w:rsidP="0093221F">
      <w:pPr>
        <w:rPr>
          <w:rFonts w:eastAsia="SimSun"/>
          <w:lang w:eastAsia="ja-JP"/>
        </w:rPr>
      </w:pPr>
      <w:r w:rsidRPr="00BA3BAD">
        <w:rPr>
          <w:rFonts w:eastAsia="SimSun"/>
          <w:lang w:eastAsia="ja-JP"/>
        </w:rPr>
        <w:t>ramp_lc_decision: an integer indicating the LC and CF maneuvers.</w:t>
      </w:r>
    </w:p>
    <w:p w14:paraId="36DBDA00" w14:textId="77777777" w:rsidR="00AD5D5B" w:rsidRPr="00BA3BAD" w:rsidRDefault="00AD5D5B" w:rsidP="0028390C">
      <w:pPr>
        <w:pStyle w:val="Heading4"/>
        <w:rPr>
          <w:lang w:eastAsia="ja-JP"/>
        </w:rPr>
      </w:pPr>
      <w:r w:rsidRPr="00BA3BAD">
        <w:rPr>
          <w:lang w:eastAsia="ja-JP"/>
        </w:rPr>
        <w:t xml:space="preserve">Output Arguments </w:t>
      </w:r>
    </w:p>
    <w:p w14:paraId="2B470F96" w14:textId="77777777" w:rsidR="00AD5D5B" w:rsidRPr="00BA3BAD" w:rsidRDefault="00AD5D5B" w:rsidP="0093221F">
      <w:pPr>
        <w:rPr>
          <w:rFonts w:eastAsia="SimSun"/>
          <w:lang w:eastAsia="ja-JP"/>
        </w:rPr>
      </w:pPr>
      <w:r w:rsidRPr="00BA3BAD">
        <w:rPr>
          <w:rFonts w:eastAsia="SimSun"/>
          <w:lang w:eastAsia="ja-JP"/>
        </w:rPr>
        <w:t>None.</w:t>
      </w:r>
    </w:p>
    <w:p w14:paraId="602DC24F" w14:textId="77777777" w:rsidR="00AD5D5B" w:rsidRPr="00BA3BAD" w:rsidRDefault="00AD5D5B" w:rsidP="0028390C">
      <w:pPr>
        <w:pStyle w:val="Heading4"/>
        <w:rPr>
          <w:lang w:eastAsia="ja-JP"/>
        </w:rPr>
      </w:pPr>
      <w:r w:rsidRPr="00BA3BAD">
        <w:rPr>
          <w:lang w:eastAsia="ja-JP"/>
        </w:rPr>
        <w:t>Sub-functions</w:t>
      </w:r>
    </w:p>
    <w:p w14:paraId="56844237" w14:textId="77777777" w:rsidR="00AD5D5B" w:rsidRPr="00BA3BAD" w:rsidRDefault="00AD5D5B" w:rsidP="0093221F">
      <w:pPr>
        <w:rPr>
          <w:rFonts w:eastAsia="SimSun"/>
          <w:lang w:eastAsia="ja-JP"/>
        </w:rPr>
      </w:pPr>
      <w:r w:rsidRPr="00BA3BAD">
        <w:rPr>
          <w:rFonts w:eastAsia="SimSun"/>
          <w:lang w:eastAsia="ja-JP"/>
        </w:rPr>
        <w:t>None.</w:t>
      </w:r>
    </w:p>
    <w:p w14:paraId="2AED18F0" w14:textId="77777777" w:rsidR="00AD5D5B" w:rsidRPr="00BA3BAD" w:rsidRDefault="00AD5D5B" w:rsidP="0093221F">
      <w:pPr>
        <w:rPr>
          <w:rFonts w:eastAsia="SimSun"/>
          <w:lang w:eastAsia="ja-JP"/>
        </w:rPr>
      </w:pPr>
    </w:p>
    <w:p w14:paraId="64E28AAC" w14:textId="77777777" w:rsidR="00AD5D5B" w:rsidRPr="00BA3BAD" w:rsidRDefault="00AD5D5B" w:rsidP="0028390C">
      <w:pPr>
        <w:pStyle w:val="Heading3"/>
      </w:pPr>
      <w:bookmarkStart w:id="222" w:name="_Toc35777996"/>
      <w:r w:rsidRPr="00BA3BAD">
        <w:t>setReactionTime</w:t>
      </w:r>
      <w:bookmarkEnd w:id="222"/>
    </w:p>
    <w:p w14:paraId="61EEE05E" w14:textId="77777777" w:rsidR="00AD5D5B" w:rsidRPr="00BA3BAD" w:rsidRDefault="00AD5D5B" w:rsidP="0028390C">
      <w:pPr>
        <w:pStyle w:val="Heading4"/>
        <w:rPr>
          <w:lang w:eastAsia="ja-JP"/>
        </w:rPr>
      </w:pPr>
      <w:r w:rsidRPr="00BA3BAD">
        <w:rPr>
          <w:lang w:eastAsia="ja-JP"/>
        </w:rPr>
        <w:t>Syntax</w:t>
      </w:r>
    </w:p>
    <w:p w14:paraId="242267F7" w14:textId="77777777" w:rsidR="00AD5D5B" w:rsidRPr="00BA3BAD" w:rsidRDefault="00AD5D5B" w:rsidP="0093221F">
      <w:pPr>
        <w:rPr>
          <w:rFonts w:eastAsia="SimSun"/>
          <w:lang w:eastAsia="ja-JP"/>
        </w:rPr>
      </w:pPr>
      <w:r w:rsidRPr="00BA3BAD">
        <w:rPr>
          <w:rFonts w:eastAsia="SimSun"/>
          <w:lang w:eastAsia="ja-JP"/>
        </w:rPr>
        <w:t>void myVehicleDef::setReactionTime(double val)</w:t>
      </w:r>
    </w:p>
    <w:p w14:paraId="56FB4532" w14:textId="77777777" w:rsidR="00AD5D5B" w:rsidRPr="00BA3BAD" w:rsidRDefault="00AD5D5B" w:rsidP="0028390C">
      <w:pPr>
        <w:pStyle w:val="Heading4"/>
        <w:rPr>
          <w:lang w:eastAsia="ja-JP"/>
        </w:rPr>
      </w:pPr>
      <w:r w:rsidRPr="00BA3BAD">
        <w:rPr>
          <w:lang w:eastAsia="ja-JP"/>
        </w:rPr>
        <w:t>Description</w:t>
      </w:r>
    </w:p>
    <w:p w14:paraId="009A8089" w14:textId="77777777" w:rsidR="00AD5D5B" w:rsidRPr="00BA3BAD" w:rsidRDefault="00AD5D5B" w:rsidP="0093221F">
      <w:pPr>
        <w:rPr>
          <w:rFonts w:eastAsia="SimSun"/>
          <w:lang w:eastAsia="ja-JP"/>
        </w:rPr>
      </w:pPr>
      <w:r w:rsidRPr="00BA3BAD">
        <w:rPr>
          <w:rFonts w:eastAsia="SimSun"/>
          <w:lang w:eastAsia="ja-JP"/>
        </w:rPr>
        <w:t>This function sets up the reaction time for a subject driver.</w:t>
      </w:r>
    </w:p>
    <w:p w14:paraId="4241B46D" w14:textId="77777777" w:rsidR="00AD5D5B" w:rsidRPr="00BA3BAD" w:rsidRDefault="00AD5D5B" w:rsidP="0028390C">
      <w:pPr>
        <w:pStyle w:val="Heading4"/>
        <w:rPr>
          <w:lang w:eastAsia="ja-JP"/>
        </w:rPr>
      </w:pPr>
      <w:r w:rsidRPr="00BA3BAD">
        <w:rPr>
          <w:lang w:eastAsia="ja-JP"/>
        </w:rPr>
        <w:t>Inputs Arguments</w:t>
      </w:r>
    </w:p>
    <w:p w14:paraId="6DB39D53" w14:textId="77777777" w:rsidR="00AD5D5B" w:rsidRPr="00BA3BAD" w:rsidRDefault="00AD5D5B" w:rsidP="0093221F">
      <w:pPr>
        <w:rPr>
          <w:rFonts w:eastAsia="SimSun"/>
          <w:lang w:eastAsia="ja-JP"/>
        </w:rPr>
      </w:pPr>
      <w:r w:rsidRPr="00BA3BAD">
        <w:rPr>
          <w:rFonts w:eastAsia="SimSun"/>
          <w:lang w:eastAsia="ja-JP"/>
        </w:rPr>
        <w:t>val: value to be set.</w:t>
      </w:r>
    </w:p>
    <w:p w14:paraId="1EA77BC1" w14:textId="77777777" w:rsidR="00AD5D5B" w:rsidRPr="00BA3BAD" w:rsidRDefault="00AD5D5B" w:rsidP="0028390C">
      <w:pPr>
        <w:pStyle w:val="Heading4"/>
        <w:rPr>
          <w:lang w:eastAsia="ja-JP"/>
        </w:rPr>
      </w:pPr>
      <w:r w:rsidRPr="00BA3BAD">
        <w:rPr>
          <w:lang w:eastAsia="ja-JP"/>
        </w:rPr>
        <w:t xml:space="preserve">Output Arguments </w:t>
      </w:r>
    </w:p>
    <w:p w14:paraId="1A4365AB" w14:textId="77777777" w:rsidR="00AD5D5B" w:rsidRPr="00BA3BAD" w:rsidRDefault="00AD5D5B" w:rsidP="0093221F">
      <w:pPr>
        <w:rPr>
          <w:rFonts w:eastAsia="SimSun"/>
          <w:lang w:eastAsia="ja-JP"/>
        </w:rPr>
      </w:pPr>
      <w:r w:rsidRPr="00BA3BAD">
        <w:rPr>
          <w:rFonts w:eastAsia="SimSun"/>
          <w:lang w:eastAsia="ja-JP"/>
        </w:rPr>
        <w:t>None.</w:t>
      </w:r>
    </w:p>
    <w:p w14:paraId="26A020B2" w14:textId="77777777" w:rsidR="00AD5D5B" w:rsidRPr="00BA3BAD" w:rsidRDefault="00AD5D5B" w:rsidP="0028390C">
      <w:pPr>
        <w:pStyle w:val="Heading4"/>
        <w:rPr>
          <w:lang w:eastAsia="ja-JP"/>
        </w:rPr>
      </w:pPr>
      <w:r w:rsidRPr="00BA3BAD">
        <w:rPr>
          <w:lang w:eastAsia="ja-JP"/>
        </w:rPr>
        <w:lastRenderedPageBreak/>
        <w:t>Sub-functions</w:t>
      </w:r>
    </w:p>
    <w:p w14:paraId="681322C1" w14:textId="77777777" w:rsidR="00AD5D5B" w:rsidRPr="00BA3BAD" w:rsidRDefault="00AD5D5B" w:rsidP="0093221F">
      <w:pPr>
        <w:rPr>
          <w:rFonts w:eastAsia="SimSun"/>
          <w:lang w:eastAsia="ja-JP"/>
        </w:rPr>
      </w:pPr>
      <w:r w:rsidRPr="00BA3BAD">
        <w:rPr>
          <w:rFonts w:eastAsia="SimSun"/>
          <w:lang w:eastAsia="ja-JP"/>
        </w:rPr>
        <w:t>None.</w:t>
      </w:r>
    </w:p>
    <w:p w14:paraId="41293B00" w14:textId="77777777" w:rsidR="00AD5D5B" w:rsidRPr="00BA3BAD" w:rsidRDefault="00AD5D5B" w:rsidP="0093221F">
      <w:pPr>
        <w:rPr>
          <w:rFonts w:eastAsia="SimSun"/>
          <w:lang w:eastAsia="ja-JP"/>
        </w:rPr>
      </w:pPr>
    </w:p>
    <w:p w14:paraId="65C956A0" w14:textId="77777777" w:rsidR="00AD5D5B" w:rsidRPr="00BA3BAD" w:rsidRDefault="00AD5D5B" w:rsidP="0028390C">
      <w:pPr>
        <w:pStyle w:val="Heading3"/>
      </w:pPr>
      <w:bookmarkStart w:id="223" w:name="_Toc35777997"/>
      <w:r w:rsidRPr="00BA3BAD">
        <w:t>setRightDLCCoeff</w:t>
      </w:r>
      <w:bookmarkEnd w:id="223"/>
    </w:p>
    <w:p w14:paraId="780D19FA" w14:textId="77777777" w:rsidR="00AD5D5B" w:rsidRPr="00BA3BAD" w:rsidRDefault="00AD5D5B" w:rsidP="0028390C">
      <w:pPr>
        <w:pStyle w:val="Heading4"/>
        <w:rPr>
          <w:lang w:eastAsia="ja-JP"/>
        </w:rPr>
      </w:pPr>
      <w:r w:rsidRPr="00BA3BAD">
        <w:rPr>
          <w:lang w:eastAsia="ja-JP"/>
        </w:rPr>
        <w:t>Syntax</w:t>
      </w:r>
    </w:p>
    <w:p w14:paraId="29AA9491" w14:textId="77777777" w:rsidR="00AD5D5B" w:rsidRPr="00BA3BAD" w:rsidRDefault="00AD5D5B" w:rsidP="0093221F">
      <w:pPr>
        <w:rPr>
          <w:rFonts w:eastAsia="SimSun"/>
          <w:lang w:eastAsia="ja-JP"/>
        </w:rPr>
      </w:pPr>
      <w:r w:rsidRPr="00BA3BAD">
        <w:rPr>
          <w:rFonts w:eastAsia="SimSun"/>
          <w:lang w:eastAsia="ja-JP"/>
        </w:rPr>
        <w:t>void myVehicleDef::setRightDLCCoeff(double val)</w:t>
      </w:r>
    </w:p>
    <w:p w14:paraId="10124530" w14:textId="77777777" w:rsidR="00AD5D5B" w:rsidRPr="00BA3BAD" w:rsidRDefault="00AD5D5B" w:rsidP="0028390C">
      <w:pPr>
        <w:pStyle w:val="Heading4"/>
        <w:rPr>
          <w:lang w:eastAsia="ja-JP"/>
        </w:rPr>
      </w:pPr>
      <w:r w:rsidRPr="00BA3BAD">
        <w:rPr>
          <w:lang w:eastAsia="ja-JP"/>
        </w:rPr>
        <w:t>Description</w:t>
      </w:r>
    </w:p>
    <w:p w14:paraId="27F4F2FE" w14:textId="77777777" w:rsidR="00AD5D5B" w:rsidRPr="00BA3BAD" w:rsidRDefault="00AD5D5B" w:rsidP="0093221F">
      <w:pPr>
        <w:rPr>
          <w:rFonts w:eastAsia="SimSun"/>
          <w:lang w:eastAsia="ja-JP"/>
        </w:rPr>
      </w:pPr>
      <w:r w:rsidRPr="00BA3BAD">
        <w:rPr>
          <w:rFonts w:eastAsia="SimSun"/>
          <w:lang w:eastAsia="ja-JP"/>
        </w:rPr>
        <w:t>This function sets a coefficient to adjust a driver’s DLC desire to the right lane.</w:t>
      </w:r>
    </w:p>
    <w:p w14:paraId="7B1AC8B8" w14:textId="77777777" w:rsidR="00AD5D5B" w:rsidRPr="00BA3BAD" w:rsidRDefault="00AD5D5B" w:rsidP="0028390C">
      <w:pPr>
        <w:pStyle w:val="Heading4"/>
        <w:rPr>
          <w:lang w:eastAsia="ja-JP"/>
        </w:rPr>
      </w:pPr>
      <w:r w:rsidRPr="00BA3BAD">
        <w:rPr>
          <w:lang w:eastAsia="ja-JP"/>
        </w:rPr>
        <w:t>Inputs Arguments</w:t>
      </w:r>
    </w:p>
    <w:p w14:paraId="4D9341DD" w14:textId="77777777" w:rsidR="00AD5D5B" w:rsidRPr="00BA3BAD" w:rsidRDefault="00AD5D5B" w:rsidP="0093221F">
      <w:pPr>
        <w:rPr>
          <w:rFonts w:eastAsia="SimSun"/>
          <w:lang w:eastAsia="ja-JP"/>
        </w:rPr>
      </w:pPr>
      <w:r w:rsidRPr="00BA3BAD">
        <w:rPr>
          <w:rFonts w:eastAsia="SimSun"/>
          <w:lang w:eastAsia="ja-JP"/>
        </w:rPr>
        <w:t>val: value to be set.</w:t>
      </w:r>
    </w:p>
    <w:p w14:paraId="2552A16A" w14:textId="77777777" w:rsidR="00AD5D5B" w:rsidRPr="00BA3BAD" w:rsidRDefault="00AD5D5B" w:rsidP="0028390C">
      <w:pPr>
        <w:pStyle w:val="Heading4"/>
        <w:rPr>
          <w:lang w:eastAsia="ja-JP"/>
        </w:rPr>
      </w:pPr>
      <w:r w:rsidRPr="00BA3BAD">
        <w:rPr>
          <w:lang w:eastAsia="ja-JP"/>
        </w:rPr>
        <w:t xml:space="preserve">Output Arguments </w:t>
      </w:r>
    </w:p>
    <w:p w14:paraId="6E072916" w14:textId="77777777" w:rsidR="00AD5D5B" w:rsidRPr="00BA3BAD" w:rsidRDefault="00AD5D5B" w:rsidP="0093221F">
      <w:pPr>
        <w:rPr>
          <w:rFonts w:eastAsia="SimSun"/>
          <w:lang w:eastAsia="ja-JP"/>
        </w:rPr>
      </w:pPr>
      <w:r w:rsidRPr="00BA3BAD">
        <w:rPr>
          <w:rFonts w:eastAsia="SimSun"/>
          <w:lang w:eastAsia="ja-JP"/>
        </w:rPr>
        <w:t>None.</w:t>
      </w:r>
    </w:p>
    <w:p w14:paraId="23C01912" w14:textId="77777777" w:rsidR="00AD5D5B" w:rsidRPr="00BA3BAD" w:rsidRDefault="00AD5D5B" w:rsidP="0028390C">
      <w:pPr>
        <w:pStyle w:val="Heading4"/>
        <w:rPr>
          <w:lang w:eastAsia="ja-JP"/>
        </w:rPr>
      </w:pPr>
      <w:r w:rsidRPr="00BA3BAD">
        <w:rPr>
          <w:lang w:eastAsia="ja-JP"/>
        </w:rPr>
        <w:t>Sub-functions</w:t>
      </w:r>
    </w:p>
    <w:p w14:paraId="1B8E868E" w14:textId="77777777" w:rsidR="00AD5D5B" w:rsidRPr="00BA3BAD" w:rsidRDefault="00AD5D5B" w:rsidP="0093221F">
      <w:pPr>
        <w:rPr>
          <w:rFonts w:eastAsia="SimSun"/>
          <w:lang w:eastAsia="ja-JP"/>
        </w:rPr>
      </w:pPr>
      <w:r w:rsidRPr="00BA3BAD">
        <w:rPr>
          <w:rFonts w:eastAsia="SimSun"/>
          <w:lang w:eastAsia="ja-JP"/>
        </w:rPr>
        <w:t>None.</w:t>
      </w:r>
    </w:p>
    <w:p w14:paraId="45CCC635" w14:textId="77777777" w:rsidR="00AD5D5B" w:rsidRPr="00BA3BAD" w:rsidRDefault="00AD5D5B" w:rsidP="0093221F">
      <w:pPr>
        <w:rPr>
          <w:rFonts w:eastAsia="SimSun"/>
          <w:lang w:eastAsia="ja-JP"/>
        </w:rPr>
      </w:pPr>
    </w:p>
    <w:p w14:paraId="5BDCCA2D" w14:textId="77777777" w:rsidR="00AD5D5B" w:rsidRPr="00BA3BAD" w:rsidRDefault="00AD5D5B" w:rsidP="0028390C">
      <w:pPr>
        <w:pStyle w:val="Heading3"/>
      </w:pPr>
      <w:bookmarkStart w:id="224" w:name="_Toc35777998"/>
      <w:r w:rsidRPr="00BA3BAD">
        <w:t>setRelaxationTime</w:t>
      </w:r>
      <w:bookmarkEnd w:id="224"/>
    </w:p>
    <w:p w14:paraId="404501E8" w14:textId="77777777" w:rsidR="00AD5D5B" w:rsidRPr="00BA3BAD" w:rsidRDefault="00AD5D5B" w:rsidP="0028390C">
      <w:pPr>
        <w:pStyle w:val="Heading4"/>
        <w:rPr>
          <w:lang w:eastAsia="ja-JP"/>
        </w:rPr>
      </w:pPr>
      <w:r w:rsidRPr="00BA3BAD">
        <w:rPr>
          <w:lang w:eastAsia="ja-JP"/>
        </w:rPr>
        <w:t>Syntax</w:t>
      </w:r>
    </w:p>
    <w:p w14:paraId="3266E7CA" w14:textId="77777777" w:rsidR="00AD5D5B" w:rsidRPr="00BA3BAD" w:rsidRDefault="00AD5D5B" w:rsidP="0093221F">
      <w:pPr>
        <w:rPr>
          <w:rFonts w:eastAsia="SimSun"/>
          <w:lang w:eastAsia="ja-JP"/>
        </w:rPr>
      </w:pPr>
      <w:r w:rsidRPr="00BA3BAD">
        <w:rPr>
          <w:rFonts w:eastAsia="SimSun"/>
          <w:lang w:eastAsia="ja-JP"/>
        </w:rPr>
        <w:t>void myVehicleDef::setRelaxationTime(double param)</w:t>
      </w:r>
    </w:p>
    <w:p w14:paraId="30D7074D" w14:textId="77777777" w:rsidR="00AD5D5B" w:rsidRPr="00BA3BAD" w:rsidRDefault="00AD5D5B" w:rsidP="0028390C">
      <w:pPr>
        <w:pStyle w:val="Heading4"/>
        <w:rPr>
          <w:lang w:eastAsia="ja-JP"/>
        </w:rPr>
      </w:pPr>
      <w:r w:rsidRPr="00BA3BAD">
        <w:rPr>
          <w:lang w:eastAsia="ja-JP"/>
        </w:rPr>
        <w:t>Description</w:t>
      </w:r>
    </w:p>
    <w:p w14:paraId="443FE36C" w14:textId="77777777" w:rsidR="00AD5D5B" w:rsidRPr="00BA3BAD" w:rsidRDefault="00AD5D5B" w:rsidP="0093221F">
      <w:pPr>
        <w:rPr>
          <w:rFonts w:eastAsia="SimSun"/>
          <w:lang w:eastAsia="ja-JP"/>
        </w:rPr>
      </w:pPr>
      <w:r w:rsidRPr="00BA3BAD">
        <w:rPr>
          <w:rFonts w:eastAsia="SimSun"/>
          <w:lang w:eastAsia="ja-JP"/>
        </w:rPr>
        <w:t>This function sets the relaxation time after a lane change.</w:t>
      </w:r>
    </w:p>
    <w:p w14:paraId="620486E4" w14:textId="77777777" w:rsidR="00AD5D5B" w:rsidRPr="00BA3BAD" w:rsidRDefault="00AD5D5B" w:rsidP="0028390C">
      <w:pPr>
        <w:pStyle w:val="Heading4"/>
        <w:rPr>
          <w:lang w:eastAsia="ja-JP"/>
        </w:rPr>
      </w:pPr>
      <w:r w:rsidRPr="00BA3BAD">
        <w:rPr>
          <w:lang w:eastAsia="ja-JP"/>
        </w:rPr>
        <w:t>Inputs Arguments</w:t>
      </w:r>
    </w:p>
    <w:p w14:paraId="62B7BECE" w14:textId="77777777" w:rsidR="00AD5D5B" w:rsidRPr="00BA3BAD" w:rsidRDefault="00AD5D5B" w:rsidP="0093221F">
      <w:pPr>
        <w:rPr>
          <w:rFonts w:eastAsia="SimSun"/>
          <w:lang w:eastAsia="ja-JP"/>
        </w:rPr>
      </w:pPr>
      <w:r w:rsidRPr="00BA3BAD">
        <w:rPr>
          <w:rFonts w:eastAsia="SimSun"/>
          <w:lang w:eastAsia="ja-JP"/>
        </w:rPr>
        <w:t>param: value to be set.</w:t>
      </w:r>
    </w:p>
    <w:p w14:paraId="3E1FC6D8" w14:textId="77777777" w:rsidR="00AD5D5B" w:rsidRPr="00BA3BAD" w:rsidRDefault="00AD5D5B" w:rsidP="0028390C">
      <w:pPr>
        <w:pStyle w:val="Heading4"/>
        <w:rPr>
          <w:lang w:eastAsia="ja-JP"/>
        </w:rPr>
      </w:pPr>
      <w:r w:rsidRPr="00BA3BAD">
        <w:rPr>
          <w:lang w:eastAsia="ja-JP"/>
        </w:rPr>
        <w:t xml:space="preserve">Output Arguments </w:t>
      </w:r>
    </w:p>
    <w:p w14:paraId="641C166C" w14:textId="77777777" w:rsidR="00AD5D5B" w:rsidRPr="00BA3BAD" w:rsidRDefault="00AD5D5B" w:rsidP="0093221F">
      <w:pPr>
        <w:rPr>
          <w:rFonts w:eastAsia="SimSun"/>
          <w:lang w:eastAsia="ja-JP"/>
        </w:rPr>
      </w:pPr>
      <w:r w:rsidRPr="00BA3BAD">
        <w:rPr>
          <w:rFonts w:eastAsia="SimSun"/>
          <w:lang w:eastAsia="ja-JP"/>
        </w:rPr>
        <w:t>None.</w:t>
      </w:r>
    </w:p>
    <w:p w14:paraId="249511CA" w14:textId="77777777" w:rsidR="00AD5D5B" w:rsidRPr="00BA3BAD" w:rsidRDefault="00AD5D5B" w:rsidP="0028390C">
      <w:pPr>
        <w:pStyle w:val="Heading4"/>
        <w:rPr>
          <w:lang w:eastAsia="ja-JP"/>
        </w:rPr>
      </w:pPr>
      <w:r w:rsidRPr="00BA3BAD">
        <w:rPr>
          <w:lang w:eastAsia="ja-JP"/>
        </w:rPr>
        <w:t>Sub-functions</w:t>
      </w:r>
    </w:p>
    <w:p w14:paraId="05D84316" w14:textId="77777777" w:rsidR="00AD5D5B" w:rsidRPr="00BA3BAD" w:rsidRDefault="00AD5D5B" w:rsidP="0093221F">
      <w:pPr>
        <w:rPr>
          <w:rFonts w:eastAsia="SimSun"/>
          <w:lang w:eastAsia="ja-JP"/>
        </w:rPr>
      </w:pPr>
      <w:r w:rsidRPr="00BA3BAD">
        <w:rPr>
          <w:rFonts w:eastAsia="SimSun"/>
          <w:lang w:eastAsia="ja-JP"/>
        </w:rPr>
        <w:t>None.</w:t>
      </w:r>
    </w:p>
    <w:p w14:paraId="54924828" w14:textId="77777777" w:rsidR="00AD5D5B" w:rsidRPr="00BA3BAD" w:rsidRDefault="00AD5D5B" w:rsidP="0093221F">
      <w:pPr>
        <w:rPr>
          <w:rFonts w:eastAsia="SimSun"/>
          <w:lang w:eastAsia="ja-JP"/>
        </w:rPr>
      </w:pPr>
    </w:p>
    <w:p w14:paraId="0AE703F8" w14:textId="77777777" w:rsidR="00AD5D5B" w:rsidRPr="00BA3BAD" w:rsidRDefault="00AD5D5B" w:rsidP="0028390C">
      <w:pPr>
        <w:pStyle w:val="Heading3"/>
      </w:pPr>
      <w:bookmarkStart w:id="225" w:name="_Toc35777999"/>
      <w:r w:rsidRPr="00BA3BAD">
        <w:t>SetRiskyRelax</w:t>
      </w:r>
      <w:bookmarkEnd w:id="225"/>
    </w:p>
    <w:p w14:paraId="5B9007F9" w14:textId="77777777" w:rsidR="00AD5D5B" w:rsidRPr="00BA3BAD" w:rsidRDefault="00AD5D5B" w:rsidP="0028390C">
      <w:pPr>
        <w:pStyle w:val="Heading4"/>
        <w:rPr>
          <w:lang w:eastAsia="ja-JP"/>
        </w:rPr>
      </w:pPr>
      <w:r w:rsidRPr="00BA3BAD">
        <w:rPr>
          <w:lang w:eastAsia="ja-JP"/>
        </w:rPr>
        <w:t>Syntax</w:t>
      </w:r>
    </w:p>
    <w:p w14:paraId="3F8ED537" w14:textId="77777777" w:rsidR="00AD5D5B" w:rsidRPr="00BA3BAD" w:rsidRDefault="00AD5D5B" w:rsidP="0093221F">
      <w:pPr>
        <w:rPr>
          <w:rFonts w:eastAsia="SimSun"/>
          <w:lang w:eastAsia="ja-JP"/>
        </w:rPr>
      </w:pPr>
      <w:r w:rsidRPr="00BA3BAD">
        <w:rPr>
          <w:rFonts w:eastAsia="SimSun"/>
          <w:lang w:eastAsia="ja-JP"/>
        </w:rPr>
        <w:t>void myVehicleDef::SetRiskyRelax()</w:t>
      </w:r>
    </w:p>
    <w:p w14:paraId="65967F30" w14:textId="77777777" w:rsidR="00AD5D5B" w:rsidRPr="00BA3BAD" w:rsidRDefault="00AD5D5B" w:rsidP="0028390C">
      <w:pPr>
        <w:pStyle w:val="Heading4"/>
        <w:rPr>
          <w:lang w:eastAsia="ja-JP"/>
        </w:rPr>
      </w:pPr>
      <w:r w:rsidRPr="00BA3BAD">
        <w:rPr>
          <w:lang w:eastAsia="ja-JP"/>
        </w:rPr>
        <w:t>Description</w:t>
      </w:r>
    </w:p>
    <w:p w14:paraId="599A36F8" w14:textId="6E111088" w:rsidR="00AD5D5B" w:rsidRPr="00BA3BAD" w:rsidRDefault="00AD5D5B" w:rsidP="0093221F">
      <w:pPr>
        <w:rPr>
          <w:rFonts w:eastAsia="SimSun"/>
          <w:lang w:eastAsia="ja-JP"/>
        </w:rPr>
      </w:pPr>
      <w:r w:rsidRPr="00BA3BAD">
        <w:rPr>
          <w:rFonts w:eastAsia="SimSun"/>
          <w:lang w:eastAsia="ja-JP"/>
        </w:rPr>
        <w:t xml:space="preserve">This function sets behavior parameters for a driver such that </w:t>
      </w:r>
      <w:r w:rsidR="0093221F">
        <w:rPr>
          <w:rFonts w:eastAsia="SimSun"/>
          <w:lang w:eastAsia="ja-JP"/>
        </w:rPr>
        <w:t>he or she</w:t>
      </w:r>
      <w:r w:rsidRPr="00BA3BAD">
        <w:rPr>
          <w:rFonts w:eastAsia="SimSun"/>
          <w:lang w:eastAsia="ja-JP"/>
        </w:rPr>
        <w:t xml:space="preserve"> will take very aggressive CF and LC maneuvers.</w:t>
      </w:r>
    </w:p>
    <w:p w14:paraId="0C3B9C77" w14:textId="77777777" w:rsidR="00AD5D5B" w:rsidRPr="00BA3BAD" w:rsidRDefault="00AD5D5B" w:rsidP="0028390C">
      <w:pPr>
        <w:pStyle w:val="Heading4"/>
        <w:rPr>
          <w:lang w:eastAsia="ja-JP"/>
        </w:rPr>
      </w:pPr>
      <w:r w:rsidRPr="00BA3BAD">
        <w:rPr>
          <w:lang w:eastAsia="ja-JP"/>
        </w:rPr>
        <w:lastRenderedPageBreak/>
        <w:t>Inputs Arguments</w:t>
      </w:r>
    </w:p>
    <w:p w14:paraId="65EE48EF" w14:textId="77777777" w:rsidR="00AD5D5B" w:rsidRPr="00BA3BAD" w:rsidRDefault="00AD5D5B" w:rsidP="0093221F">
      <w:pPr>
        <w:rPr>
          <w:rFonts w:eastAsia="SimSun"/>
          <w:lang w:eastAsia="ja-JP"/>
        </w:rPr>
      </w:pPr>
      <w:r w:rsidRPr="00BA3BAD">
        <w:rPr>
          <w:rFonts w:eastAsia="SimSun"/>
          <w:lang w:eastAsia="ja-JP"/>
        </w:rPr>
        <w:t>None.</w:t>
      </w:r>
    </w:p>
    <w:p w14:paraId="0170F283" w14:textId="77777777" w:rsidR="00AD5D5B" w:rsidRPr="00BA3BAD" w:rsidRDefault="00AD5D5B" w:rsidP="0028390C">
      <w:pPr>
        <w:pStyle w:val="Heading4"/>
        <w:rPr>
          <w:lang w:eastAsia="ja-JP"/>
        </w:rPr>
      </w:pPr>
      <w:r w:rsidRPr="00BA3BAD">
        <w:rPr>
          <w:lang w:eastAsia="ja-JP"/>
        </w:rPr>
        <w:t xml:space="preserve">Output Arguments </w:t>
      </w:r>
    </w:p>
    <w:p w14:paraId="65143E77" w14:textId="68264C46" w:rsidR="003D7DBE" w:rsidRPr="00BA3BAD" w:rsidRDefault="00AD5D5B" w:rsidP="0093221F">
      <w:pPr>
        <w:rPr>
          <w:rFonts w:eastAsia="SimSun"/>
          <w:lang w:eastAsia="ja-JP"/>
        </w:rPr>
      </w:pPr>
      <w:r w:rsidRPr="00BA3BAD">
        <w:rPr>
          <w:rFonts w:eastAsia="SimSun"/>
          <w:lang w:eastAsia="ja-JP"/>
        </w:rPr>
        <w:t>None.</w:t>
      </w:r>
    </w:p>
    <w:p w14:paraId="2806705F" w14:textId="1B8E6FAB" w:rsidR="00AD5D5B" w:rsidRPr="00BA3BAD" w:rsidRDefault="003D7DBE" w:rsidP="0093221F">
      <w:pPr>
        <w:rPr>
          <w:rFonts w:eastAsia="SimSun"/>
          <w:lang w:eastAsia="ja-JP"/>
        </w:rPr>
      </w:pPr>
      <w:r w:rsidRPr="00BA3BAD">
        <w:rPr>
          <w:rFonts w:eastAsia="SimSun"/>
          <w:lang w:eastAsia="ja-JP"/>
        </w:rPr>
        <w:br w:type="page"/>
      </w:r>
      <w:r w:rsidR="00D73843">
        <w:rPr>
          <w:rFonts w:eastAsia="SimSun"/>
          <w:lang w:eastAsia="ja-JP"/>
        </w:rPr>
        <w:lastRenderedPageBreak/>
        <w:br w:type="page"/>
      </w:r>
    </w:p>
    <w:p w14:paraId="48C7B467" w14:textId="469B3E70" w:rsidR="00F22B36" w:rsidRPr="00BA3BAD" w:rsidRDefault="007617F9" w:rsidP="008B4135">
      <w:pPr>
        <w:pStyle w:val="AppendixHeading"/>
      </w:pPr>
      <w:bookmarkStart w:id="226" w:name="_Toc35778000"/>
      <w:r w:rsidRPr="00BA3BAD">
        <w:lastRenderedPageBreak/>
        <w:t xml:space="preserve">APPENDIX D: FUNCTIONS FOR CONNECTED VEHICLES, </w:t>
      </w:r>
      <w:r w:rsidR="00D55F63" w:rsidRPr="00BA3BAD">
        <w:t xml:space="preserve">AUTONOMOUS </w:t>
      </w:r>
      <w:r w:rsidRPr="00BA3BAD">
        <w:t>VEHICLES</w:t>
      </w:r>
      <w:r w:rsidR="0093221F">
        <w:t>,</w:t>
      </w:r>
      <w:r w:rsidRPr="00BA3BAD">
        <w:t xml:space="preserve"> AND CONNECTED AUT</w:t>
      </w:r>
      <w:r w:rsidR="00D55F63" w:rsidRPr="00BA3BAD">
        <w:t>ONOMOUS</w:t>
      </w:r>
      <w:r w:rsidRPr="00BA3BAD">
        <w:t xml:space="preserve"> VEHICLES</w:t>
      </w:r>
      <w:bookmarkEnd w:id="226"/>
    </w:p>
    <w:p w14:paraId="5ECFAA2D" w14:textId="77777777" w:rsidR="0093221F" w:rsidRDefault="0093221F" w:rsidP="0093221F">
      <w:pPr>
        <w:rPr>
          <w:lang w:eastAsia="ja-JP"/>
        </w:rPr>
      </w:pPr>
    </w:p>
    <w:p w14:paraId="7C3C9A0E" w14:textId="77777777" w:rsidR="0093221F" w:rsidRDefault="0093221F" w:rsidP="0093221F">
      <w:pPr>
        <w:rPr>
          <w:lang w:eastAsia="ja-JP"/>
        </w:rPr>
      </w:pPr>
    </w:p>
    <w:p w14:paraId="3060BDAB" w14:textId="214963B9" w:rsidR="00F22B36" w:rsidRDefault="00F22B36" w:rsidP="0093221F">
      <w:pPr>
        <w:rPr>
          <w:lang w:eastAsia="ja-JP"/>
        </w:rPr>
      </w:pPr>
      <w:r w:rsidRPr="00BA3BAD">
        <w:rPr>
          <w:lang w:eastAsia="ja-JP"/>
        </w:rPr>
        <w:t xml:space="preserve">This section gives a detailed account on the functions for CV, AV, and CAV modeling. </w:t>
      </w:r>
      <w:r w:rsidR="0093221F">
        <w:rPr>
          <w:lang w:eastAsia="ja-JP"/>
        </w:rPr>
        <w:t>In particular</w:t>
      </w:r>
      <w:r w:rsidRPr="00BA3BAD">
        <w:rPr>
          <w:lang w:eastAsia="ja-JP"/>
        </w:rPr>
        <w:t>, the AV component includes the ACC model</w:t>
      </w:r>
      <w:r w:rsidR="0093221F">
        <w:rPr>
          <w:lang w:eastAsia="ja-JP"/>
        </w:rPr>
        <w:t>,</w:t>
      </w:r>
      <w:r w:rsidRPr="00BA3BAD">
        <w:rPr>
          <w:lang w:eastAsia="ja-JP"/>
        </w:rPr>
        <w:t xml:space="preserve"> the CAV component </w:t>
      </w:r>
      <w:r w:rsidR="0093221F">
        <w:rPr>
          <w:lang w:eastAsia="ja-JP"/>
        </w:rPr>
        <w:t>includes</w:t>
      </w:r>
      <w:r w:rsidR="0093221F" w:rsidRPr="00BA3BAD">
        <w:rPr>
          <w:lang w:eastAsia="ja-JP"/>
        </w:rPr>
        <w:t xml:space="preserve"> </w:t>
      </w:r>
      <w:r w:rsidRPr="00BA3BAD">
        <w:rPr>
          <w:lang w:eastAsia="ja-JP"/>
        </w:rPr>
        <w:t>the CACC model</w:t>
      </w:r>
      <w:r w:rsidR="0093221F">
        <w:rPr>
          <w:lang w:eastAsia="ja-JP"/>
        </w:rPr>
        <w:t>,</w:t>
      </w:r>
      <w:r w:rsidRPr="00BA3BAD">
        <w:rPr>
          <w:lang w:eastAsia="ja-JP"/>
        </w:rPr>
        <w:t xml:space="preserve"> and the CV component </w:t>
      </w:r>
      <w:r w:rsidR="0093221F">
        <w:rPr>
          <w:lang w:eastAsia="ja-JP"/>
        </w:rPr>
        <w:t>includes</w:t>
      </w:r>
      <w:r w:rsidR="0093221F" w:rsidRPr="00BA3BAD">
        <w:rPr>
          <w:lang w:eastAsia="ja-JP"/>
        </w:rPr>
        <w:t xml:space="preserve"> </w:t>
      </w:r>
      <w:r w:rsidRPr="00BA3BAD">
        <w:rPr>
          <w:lang w:eastAsia="ja-JP"/>
        </w:rPr>
        <w:t>the CV model with connected variable speed limit.</w:t>
      </w:r>
    </w:p>
    <w:p w14:paraId="34F5C5B1" w14:textId="77777777" w:rsidR="0093221F" w:rsidRPr="00BA3BAD" w:rsidRDefault="0093221F" w:rsidP="0093221F">
      <w:pPr>
        <w:rPr>
          <w:lang w:eastAsia="ja-JP"/>
        </w:rPr>
      </w:pPr>
    </w:p>
    <w:p w14:paraId="0A591254" w14:textId="000472A3" w:rsidR="00F22B36" w:rsidRPr="00BA3BAD" w:rsidRDefault="00F22B36" w:rsidP="008B4135">
      <w:pPr>
        <w:pStyle w:val="AppendixL2"/>
      </w:pPr>
      <w:r w:rsidRPr="00BA3BAD">
        <w:t>D.1 A</w:t>
      </w:r>
      <w:r w:rsidR="00A61C92" w:rsidRPr="00BA3BAD">
        <w:t xml:space="preserve">daptive </w:t>
      </w:r>
      <w:r w:rsidRPr="00BA3BAD">
        <w:t>C</w:t>
      </w:r>
      <w:r w:rsidR="00A61C92" w:rsidRPr="00BA3BAD">
        <w:t xml:space="preserve">ruise </w:t>
      </w:r>
      <w:r w:rsidRPr="00BA3BAD">
        <w:t>C</w:t>
      </w:r>
      <w:r w:rsidR="00A61C92" w:rsidRPr="00BA3BAD">
        <w:t>ontrol</w:t>
      </w:r>
      <w:r w:rsidRPr="00BA3BAD">
        <w:t xml:space="preserve"> Functions</w:t>
      </w:r>
    </w:p>
    <w:p w14:paraId="5AE3A801" w14:textId="77777777" w:rsidR="0093221F" w:rsidRDefault="0093221F" w:rsidP="0093221F">
      <w:pPr>
        <w:rPr>
          <w:lang w:eastAsia="ja-JP"/>
        </w:rPr>
      </w:pPr>
    </w:p>
    <w:p w14:paraId="1620E5C1" w14:textId="43B68CF6" w:rsidR="00F22B36" w:rsidRPr="00BA3BAD" w:rsidRDefault="00674762" w:rsidP="0093221F">
      <w:pPr>
        <w:rPr>
          <w:lang w:eastAsia="ja-JP"/>
        </w:rPr>
      </w:pPr>
      <w:r>
        <w:rPr>
          <w:lang w:eastAsia="ja-JP"/>
        </w:rPr>
        <w:t>Figure 35 shows t</w:t>
      </w:r>
      <w:r w:rsidR="00F22B36" w:rsidRPr="00BA3BAD">
        <w:rPr>
          <w:lang w:eastAsia="ja-JP"/>
        </w:rPr>
        <w:t xml:space="preserve">he logic flow of the ACC algorithm. All processes in the figure are embedded in an umbrella function named </w:t>
      </w:r>
      <w:r w:rsidR="00F22B36" w:rsidRPr="00BA3BAD">
        <w:rPr>
          <w:i/>
          <w:iCs/>
          <w:lang w:eastAsia="ja-JP"/>
        </w:rPr>
        <w:t>NGSIMPlusACC</w:t>
      </w:r>
      <w:r w:rsidR="00F22B36" w:rsidRPr="00BA3BAD">
        <w:rPr>
          <w:lang w:eastAsia="ja-JP"/>
        </w:rPr>
        <w:t xml:space="preserve">. For an ACC vehicle, the PATH framework first determines the driving mode for the subject vehicle with the function </w:t>
      </w:r>
      <w:r w:rsidR="00F22B36" w:rsidRPr="00BA3BAD">
        <w:rPr>
          <w:i/>
          <w:iCs/>
          <w:lang w:eastAsia="ja-JP"/>
        </w:rPr>
        <w:t xml:space="preserve">determineDrivingModePlusACC, </w:t>
      </w:r>
      <w:r w:rsidR="00F22B36" w:rsidRPr="00BA3BAD">
        <w:rPr>
          <w:lang w:eastAsia="ja-JP"/>
        </w:rPr>
        <w:t>which identifies the driving mode based on the vehicle status in the current step (</w:t>
      </w:r>
      <w:r w:rsidR="000B24A0">
        <w:rPr>
          <w:lang w:eastAsia="ja-JP"/>
        </w:rPr>
        <w:t>f</w:t>
      </w:r>
      <w:r w:rsidR="00F22B36" w:rsidRPr="00BA3BAD">
        <w:rPr>
          <w:lang w:eastAsia="ja-JP"/>
        </w:rPr>
        <w:t>ig</w:t>
      </w:r>
      <w:r w:rsidR="00A61C92" w:rsidRPr="00BA3BAD">
        <w:rPr>
          <w:lang w:eastAsia="ja-JP"/>
        </w:rPr>
        <w:t>ure 36</w:t>
      </w:r>
      <w:r w:rsidR="00F22B36" w:rsidRPr="00BA3BAD">
        <w:rPr>
          <w:lang w:eastAsia="ja-JP"/>
        </w:rPr>
        <w:t>). The driving mode is associated with various CF models to be implemented later to update the vehicle status. The driving mode identification process first checks if it needs to switch to the manually</w:t>
      </w:r>
      <w:r w:rsidR="000B24A0">
        <w:rPr>
          <w:lang w:eastAsia="ja-JP"/>
        </w:rPr>
        <w:t>-</w:t>
      </w:r>
      <w:r w:rsidR="00F22B36" w:rsidRPr="00BA3BAD">
        <w:rPr>
          <w:lang w:eastAsia="ja-JP"/>
        </w:rPr>
        <w:t xml:space="preserve">driven mode. The mode switch takes place if the subject vehicle is willing to yield to a lane changer, </w:t>
      </w:r>
      <w:r w:rsidR="000B24A0">
        <w:rPr>
          <w:lang w:eastAsia="ja-JP"/>
        </w:rPr>
        <w:t xml:space="preserve">if </w:t>
      </w:r>
      <w:r w:rsidR="00F22B36" w:rsidRPr="00BA3BAD">
        <w:rPr>
          <w:lang w:eastAsia="ja-JP"/>
        </w:rPr>
        <w:t>the vehicle attempts to make a lane change, or</w:t>
      </w:r>
      <w:r w:rsidR="000B24A0">
        <w:rPr>
          <w:lang w:eastAsia="ja-JP"/>
        </w:rPr>
        <w:t xml:space="preserve"> if</w:t>
      </w:r>
      <w:r w:rsidR="00F22B36" w:rsidRPr="00BA3BAD">
        <w:rPr>
          <w:lang w:eastAsia="ja-JP"/>
        </w:rPr>
        <w:t xml:space="preserve"> there is a collision risk. Since the driver performs the yielding and lane-changing maneuvers manually, the PATH framework adopts the human driver functions </w:t>
      </w:r>
      <w:r w:rsidR="00F22B36" w:rsidRPr="00BA3BAD">
        <w:rPr>
          <w:i/>
          <w:iCs/>
          <w:lang w:eastAsia="ja-JP"/>
        </w:rPr>
        <w:t>NeedCoop</w:t>
      </w:r>
      <w:r w:rsidR="00F22B36" w:rsidRPr="00BA3BAD">
        <w:rPr>
          <w:lang w:eastAsia="ja-JP"/>
        </w:rPr>
        <w:t xml:space="preserve"> and </w:t>
      </w:r>
      <w:r w:rsidR="00F22B36" w:rsidRPr="00BA3BAD">
        <w:rPr>
          <w:i/>
          <w:iCs/>
          <w:lang w:eastAsia="ja-JP"/>
        </w:rPr>
        <w:t xml:space="preserve">NeedLC </w:t>
      </w:r>
      <w:r w:rsidR="00F22B36" w:rsidRPr="00BA3BAD">
        <w:rPr>
          <w:lang w:eastAsia="ja-JP"/>
        </w:rPr>
        <w:t>(see Appendix C) for ACC (</w:t>
      </w:r>
      <w:r w:rsidR="000B24A0" w:rsidRPr="00BA3BAD">
        <w:rPr>
          <w:lang w:eastAsia="ja-JP"/>
        </w:rPr>
        <w:t>a</w:t>
      </w:r>
      <w:r w:rsidR="000B24A0">
        <w:rPr>
          <w:lang w:eastAsia="ja-JP"/>
        </w:rPr>
        <w:t>s well as</w:t>
      </w:r>
      <w:r w:rsidR="000B24A0" w:rsidRPr="00BA3BAD">
        <w:rPr>
          <w:lang w:eastAsia="ja-JP"/>
        </w:rPr>
        <w:t xml:space="preserve"> </w:t>
      </w:r>
      <w:r w:rsidR="00F22B36" w:rsidRPr="00BA3BAD">
        <w:rPr>
          <w:lang w:eastAsia="ja-JP"/>
        </w:rPr>
        <w:t xml:space="preserve">CACC and CV). The collision risk is determined based on the CAMP algorithm </w:t>
      </w:r>
      <w:r w:rsidR="00F22B36" w:rsidRPr="00BA3BAD">
        <w:rPr>
          <w:i/>
          <w:iCs/>
          <w:lang w:eastAsia="ja-JP"/>
        </w:rPr>
        <w:t xml:space="preserve">ACC_Manual_TakeOver_Check_CAMP, </w:t>
      </w:r>
      <w:r w:rsidR="00F22B36" w:rsidRPr="00BA3BAD">
        <w:rPr>
          <w:lang w:eastAsia="ja-JP"/>
        </w:rPr>
        <w:t>which is described below. When a collision risk</w:t>
      </w:r>
      <w:r w:rsidR="000B24A0">
        <w:rPr>
          <w:lang w:eastAsia="ja-JP"/>
        </w:rPr>
        <w:t xml:space="preserve"> exists</w:t>
      </w:r>
      <w:r w:rsidR="00F22B36" w:rsidRPr="00BA3BAD">
        <w:rPr>
          <w:lang w:eastAsia="ja-JP"/>
        </w:rPr>
        <w:t xml:space="preserve">, the ACC and CACC driver will cut off the automated control and brake manually to avoid a crash. When there is no need for a mode switch, the ACC vehicle will adopt the ACC controller to update the vehicle speed and position. This automated longitudinal movement update uses </w:t>
      </w:r>
      <w:r w:rsidR="00F22B36" w:rsidRPr="00BA3BAD">
        <w:rPr>
          <w:i/>
          <w:iCs/>
          <w:lang w:eastAsia="ja-JP"/>
        </w:rPr>
        <w:t xml:space="preserve">Run_ACC </w:t>
      </w:r>
      <w:r w:rsidR="00F22B36" w:rsidRPr="00BA3BAD">
        <w:rPr>
          <w:lang w:eastAsia="ja-JP"/>
        </w:rPr>
        <w:t>function.</w:t>
      </w:r>
    </w:p>
    <w:p w14:paraId="071ACA4D" w14:textId="03D1D8BC" w:rsidR="00F22B36" w:rsidRPr="00BA3BAD" w:rsidRDefault="00F22B36" w:rsidP="00F22B36">
      <w:pPr>
        <w:spacing w:after="120" w:line="259" w:lineRule="auto"/>
        <w:jc w:val="center"/>
        <w:rPr>
          <w:rFonts w:ascii="Calibri" w:eastAsia="SimSun" w:hAnsi="Calibri" w:cs="Arial"/>
          <w:sz w:val="22"/>
          <w:szCs w:val="22"/>
          <w:lang w:eastAsia="ja-JP"/>
        </w:rPr>
      </w:pPr>
      <w:r w:rsidRPr="00BA3BAD">
        <w:rPr>
          <w:rFonts w:ascii="Calibri" w:eastAsia="SimSun" w:hAnsi="Calibri" w:cs="Arial"/>
          <w:noProof/>
          <w:sz w:val="22"/>
          <w:szCs w:val="22"/>
          <w:lang w:eastAsia="zh-CN"/>
        </w:rPr>
        <w:lastRenderedPageBreak/>
        <w:drawing>
          <wp:inline distT="0" distB="0" distL="0" distR="0" wp14:anchorId="31C0A177" wp14:editId="45FF32D0">
            <wp:extent cx="5467350" cy="7324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67350" cy="7324725"/>
                    </a:xfrm>
                    <a:prstGeom prst="rect">
                      <a:avLst/>
                    </a:prstGeom>
                    <a:noFill/>
                    <a:ln>
                      <a:noFill/>
                    </a:ln>
                  </pic:spPr>
                </pic:pic>
              </a:graphicData>
            </a:graphic>
          </wp:inline>
        </w:drawing>
      </w:r>
    </w:p>
    <w:p w14:paraId="20A27E39" w14:textId="77777777" w:rsidR="007617F9" w:rsidRPr="00BA3BAD" w:rsidRDefault="007617F9" w:rsidP="007617F9">
      <w:r w:rsidRPr="00BA3BAD">
        <w:t>Source: FHWA</w:t>
      </w:r>
    </w:p>
    <w:p w14:paraId="29CF8D64" w14:textId="1817D707" w:rsidR="00F22B36" w:rsidRPr="00BA3BAD" w:rsidRDefault="007617F9" w:rsidP="007617F9">
      <w:pPr>
        <w:pStyle w:val="FHWABody"/>
        <w:jc w:val="center"/>
        <w:rPr>
          <w:rFonts w:ascii="Calibri" w:eastAsia="SimSun" w:hAnsi="Calibri" w:cs="Arial"/>
          <w:sz w:val="22"/>
          <w:szCs w:val="22"/>
          <w:lang w:eastAsia="ja-JP"/>
        </w:rPr>
      </w:pPr>
      <w:bookmarkStart w:id="227" w:name="_Toc35778051"/>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34</w:t>
      </w:r>
      <w:r w:rsidRPr="00BA3BAD">
        <w:rPr>
          <w:b/>
          <w:bCs/>
          <w:noProof/>
        </w:rPr>
        <w:fldChar w:fldCharType="end"/>
      </w:r>
      <w:r w:rsidRPr="00BA3BAD">
        <w:rPr>
          <w:b/>
          <w:bCs/>
        </w:rPr>
        <w:t xml:space="preserve">. Diagram. </w:t>
      </w:r>
      <w:r w:rsidR="00F22B36" w:rsidRPr="00BA3BAD">
        <w:rPr>
          <w:b/>
          <w:bCs/>
        </w:rPr>
        <w:t xml:space="preserve">Model </w:t>
      </w:r>
      <w:r w:rsidRPr="00BA3BAD">
        <w:rPr>
          <w:b/>
          <w:bCs/>
        </w:rPr>
        <w:t>l</w:t>
      </w:r>
      <w:r w:rsidR="00F22B36" w:rsidRPr="00BA3BAD">
        <w:rPr>
          <w:b/>
          <w:bCs/>
        </w:rPr>
        <w:t xml:space="preserve">ogic </w:t>
      </w:r>
      <w:r w:rsidRPr="00BA3BAD">
        <w:rPr>
          <w:b/>
          <w:bCs/>
        </w:rPr>
        <w:t>f</w:t>
      </w:r>
      <w:r w:rsidR="00F22B36" w:rsidRPr="00BA3BAD">
        <w:rPr>
          <w:b/>
          <w:bCs/>
        </w:rPr>
        <w:t xml:space="preserve">low for </w:t>
      </w:r>
      <w:r w:rsidR="000B24A0">
        <w:rPr>
          <w:b/>
          <w:bCs/>
        </w:rPr>
        <w:t>ACC</w:t>
      </w:r>
      <w:r w:rsidRPr="00BA3BAD">
        <w:rPr>
          <w:b/>
          <w:bCs/>
        </w:rPr>
        <w:t xml:space="preserve"> v</w:t>
      </w:r>
      <w:r w:rsidR="00F22B36" w:rsidRPr="00BA3BAD">
        <w:rPr>
          <w:b/>
          <w:bCs/>
        </w:rPr>
        <w:t>ehicles.</w:t>
      </w:r>
      <w:bookmarkEnd w:id="227"/>
    </w:p>
    <w:p w14:paraId="1A700F9F" w14:textId="77777777" w:rsidR="00F22B36" w:rsidRPr="00BA3BAD" w:rsidRDefault="00F22B36" w:rsidP="00F22B36">
      <w:pPr>
        <w:spacing w:after="120" w:line="259" w:lineRule="auto"/>
        <w:jc w:val="center"/>
        <w:rPr>
          <w:rFonts w:ascii="Calibri" w:eastAsia="SimSun" w:hAnsi="Calibri" w:cs="Arial"/>
          <w:sz w:val="22"/>
          <w:szCs w:val="22"/>
          <w:lang w:eastAsia="ja-JP"/>
        </w:rPr>
      </w:pPr>
      <w:r w:rsidRPr="00BA3BAD">
        <w:rPr>
          <w:rFonts w:ascii="Calibri" w:eastAsia="SimSun" w:hAnsi="Calibri" w:cs="Arial"/>
          <w:noProof/>
          <w:sz w:val="22"/>
          <w:szCs w:val="22"/>
          <w:lang w:eastAsia="zh-CN"/>
        </w:rPr>
        <w:lastRenderedPageBreak/>
        <w:drawing>
          <wp:inline distT="0" distB="0" distL="0" distR="0" wp14:anchorId="6A4D3492" wp14:editId="2EE6AB2B">
            <wp:extent cx="5943600" cy="39408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940810"/>
                    </a:xfrm>
                    <a:prstGeom prst="rect">
                      <a:avLst/>
                    </a:prstGeom>
                    <a:noFill/>
                    <a:ln>
                      <a:noFill/>
                    </a:ln>
                  </pic:spPr>
                </pic:pic>
              </a:graphicData>
            </a:graphic>
          </wp:inline>
        </w:drawing>
      </w:r>
    </w:p>
    <w:p w14:paraId="0D94616F" w14:textId="77777777" w:rsidR="007617F9" w:rsidRPr="00BA3BAD" w:rsidRDefault="007617F9" w:rsidP="007617F9">
      <w:r w:rsidRPr="00BA3BAD">
        <w:t>Source: FHWA</w:t>
      </w:r>
    </w:p>
    <w:p w14:paraId="5813F584" w14:textId="0ACEFCE1" w:rsidR="00F22B36" w:rsidRPr="00BA3BAD" w:rsidRDefault="007617F9" w:rsidP="007617F9">
      <w:pPr>
        <w:pStyle w:val="FHWABody"/>
        <w:jc w:val="center"/>
        <w:rPr>
          <w:b/>
          <w:bCs/>
        </w:rPr>
      </w:pPr>
      <w:bookmarkStart w:id="228" w:name="_Toc35778052"/>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35</w:t>
      </w:r>
      <w:r w:rsidRPr="00BA3BAD">
        <w:rPr>
          <w:b/>
          <w:bCs/>
          <w:noProof/>
        </w:rPr>
        <w:fldChar w:fldCharType="end"/>
      </w:r>
      <w:r w:rsidRPr="00BA3BAD">
        <w:rPr>
          <w:b/>
          <w:bCs/>
        </w:rPr>
        <w:t xml:space="preserve">. Diagram. </w:t>
      </w:r>
      <w:r w:rsidR="00F22B36" w:rsidRPr="00BA3BAD">
        <w:rPr>
          <w:b/>
          <w:bCs/>
        </w:rPr>
        <w:t>C</w:t>
      </w:r>
      <w:r w:rsidRPr="00BA3BAD">
        <w:rPr>
          <w:b/>
          <w:bCs/>
        </w:rPr>
        <w:t xml:space="preserve">ar-following </w:t>
      </w:r>
      <w:r w:rsidR="00F22B36" w:rsidRPr="00BA3BAD">
        <w:rPr>
          <w:b/>
          <w:bCs/>
        </w:rPr>
        <w:t xml:space="preserve">mode determination for </w:t>
      </w:r>
      <w:r w:rsidR="000B24A0">
        <w:rPr>
          <w:b/>
          <w:bCs/>
        </w:rPr>
        <w:t>ACC</w:t>
      </w:r>
      <w:r w:rsidRPr="00BA3BAD">
        <w:rPr>
          <w:b/>
          <w:bCs/>
        </w:rPr>
        <w:t xml:space="preserve"> v</w:t>
      </w:r>
      <w:r w:rsidR="00F22B36" w:rsidRPr="00BA3BAD">
        <w:rPr>
          <w:b/>
          <w:bCs/>
        </w:rPr>
        <w:t>ehicles.</w:t>
      </w:r>
      <w:bookmarkEnd w:id="228"/>
    </w:p>
    <w:p w14:paraId="10BEAFFC" w14:textId="77777777" w:rsidR="00F22B36" w:rsidRPr="00BA3BAD" w:rsidRDefault="00F22B36" w:rsidP="000B24A0">
      <w:pPr>
        <w:rPr>
          <w:rFonts w:eastAsia="SimSun"/>
          <w:lang w:eastAsia="ja-JP"/>
        </w:rPr>
      </w:pPr>
    </w:p>
    <w:p w14:paraId="7E7200A7" w14:textId="77777777" w:rsidR="00F22B36" w:rsidRPr="00BA3BAD" w:rsidRDefault="00F22B36" w:rsidP="008B4135">
      <w:pPr>
        <w:pStyle w:val="Heading3"/>
      </w:pPr>
      <w:bookmarkStart w:id="229" w:name="_Toc35778001"/>
      <w:r w:rsidRPr="00BA3BAD">
        <w:t>ACC_Manual_TakeOver_Check_CAMP</w:t>
      </w:r>
      <w:bookmarkEnd w:id="229"/>
    </w:p>
    <w:p w14:paraId="76900A04" w14:textId="77777777" w:rsidR="00F22B36" w:rsidRPr="00BA3BAD" w:rsidRDefault="00F22B36" w:rsidP="008B4135">
      <w:pPr>
        <w:pStyle w:val="Heading4"/>
        <w:rPr>
          <w:lang w:eastAsia="ja-JP"/>
        </w:rPr>
      </w:pPr>
      <w:r w:rsidRPr="00BA3BAD">
        <w:rPr>
          <w:lang w:eastAsia="ja-JP"/>
        </w:rPr>
        <w:t>Syntax</w:t>
      </w:r>
    </w:p>
    <w:p w14:paraId="0EDD2555" w14:textId="77777777" w:rsidR="00F22B36" w:rsidRPr="00BA3BAD" w:rsidRDefault="00F22B36" w:rsidP="000B24A0">
      <w:pPr>
        <w:rPr>
          <w:rFonts w:eastAsia="SimSun"/>
          <w:lang w:eastAsia="ja-JP"/>
        </w:rPr>
      </w:pPr>
      <w:r w:rsidRPr="00BA3BAD">
        <w:rPr>
          <w:rFonts w:eastAsia="SimSun"/>
          <w:lang w:eastAsia="ja-JP"/>
        </w:rPr>
        <w:t>bool myVehicleDef::ACC_Manual_TakeOver_Check_CAMP(double&amp; v_des)</w:t>
      </w:r>
    </w:p>
    <w:p w14:paraId="54EDD451" w14:textId="77777777" w:rsidR="00F22B36" w:rsidRPr="00BA3BAD" w:rsidRDefault="00F22B36" w:rsidP="008B4135">
      <w:pPr>
        <w:pStyle w:val="Heading4"/>
        <w:rPr>
          <w:lang w:eastAsia="ja-JP"/>
        </w:rPr>
      </w:pPr>
      <w:r w:rsidRPr="00BA3BAD">
        <w:rPr>
          <w:lang w:eastAsia="ja-JP"/>
        </w:rPr>
        <w:t>Description</w:t>
      </w:r>
    </w:p>
    <w:p w14:paraId="42F7083C" w14:textId="04AFE3D3" w:rsidR="00F22B36" w:rsidRPr="00BA3BAD" w:rsidRDefault="00F22B36" w:rsidP="000B24A0">
      <w:pPr>
        <w:rPr>
          <w:rFonts w:eastAsia="SimSun"/>
          <w:lang w:eastAsia="ja-JP"/>
        </w:rPr>
      </w:pPr>
      <w:r w:rsidRPr="00BA3BAD">
        <w:rPr>
          <w:rFonts w:eastAsia="SimSun"/>
          <w:lang w:eastAsia="ja-JP"/>
        </w:rPr>
        <w:t xml:space="preserve">This function checks if a CACC/ACC vehicle needs to switch to manual driving because of an imminent collision risk. The mode switch </w:t>
      </w:r>
      <w:r w:rsidR="000B24A0">
        <w:rPr>
          <w:rFonts w:eastAsia="SimSun"/>
          <w:lang w:eastAsia="ja-JP"/>
        </w:rPr>
        <w:t>occurs</w:t>
      </w:r>
      <w:r w:rsidR="000B24A0" w:rsidRPr="00BA3BAD">
        <w:rPr>
          <w:rFonts w:eastAsia="SimSun"/>
          <w:lang w:eastAsia="ja-JP"/>
        </w:rPr>
        <w:t xml:space="preserve"> </w:t>
      </w:r>
      <w:r w:rsidRPr="00BA3BAD">
        <w:rPr>
          <w:rFonts w:eastAsia="SimSun"/>
          <w:lang w:eastAsia="ja-JP"/>
        </w:rPr>
        <w:t>if the C</w:t>
      </w:r>
      <w:r w:rsidR="000B24A0">
        <w:rPr>
          <w:rFonts w:eastAsia="SimSun"/>
          <w:lang w:eastAsia="ja-JP"/>
        </w:rPr>
        <w:t>ACC</w:t>
      </w:r>
      <w:r w:rsidRPr="00BA3BAD">
        <w:rPr>
          <w:rFonts w:eastAsia="SimSun"/>
          <w:lang w:eastAsia="ja-JP"/>
        </w:rPr>
        <w:t>/ACC controller cannot avoid an upcoming crash</w:t>
      </w:r>
      <w:r w:rsidR="000B24A0">
        <w:rPr>
          <w:rFonts w:eastAsia="SimSun"/>
          <w:lang w:eastAsia="ja-JP"/>
        </w:rPr>
        <w:t>,</w:t>
      </w:r>
      <w:r w:rsidRPr="00BA3BAD">
        <w:rPr>
          <w:rFonts w:eastAsia="SimSun"/>
          <w:lang w:eastAsia="ja-JP"/>
        </w:rPr>
        <w:t xml:space="preserve"> even by applying the maximum allowed deceleration. The crash scenarios are determined based on the criteria developed by the Crash Avoidance Metrics Partnership (CAMP).</w:t>
      </w:r>
    </w:p>
    <w:p w14:paraId="1A03B35A" w14:textId="77777777" w:rsidR="00F22B36" w:rsidRPr="00BA3BAD" w:rsidRDefault="00F22B36" w:rsidP="008B4135">
      <w:pPr>
        <w:pStyle w:val="Heading4"/>
        <w:rPr>
          <w:lang w:eastAsia="ja-JP"/>
        </w:rPr>
      </w:pPr>
      <w:r w:rsidRPr="00BA3BAD">
        <w:rPr>
          <w:lang w:eastAsia="ja-JP"/>
        </w:rPr>
        <w:t>Inputs Arguments</w:t>
      </w:r>
    </w:p>
    <w:p w14:paraId="1B043719" w14:textId="77777777" w:rsidR="00F22B36" w:rsidRPr="00BA3BAD" w:rsidRDefault="00F22B36" w:rsidP="000B24A0">
      <w:pPr>
        <w:rPr>
          <w:rFonts w:eastAsia="SimSun"/>
          <w:lang w:eastAsia="ja-JP"/>
        </w:rPr>
      </w:pPr>
      <w:r w:rsidRPr="00BA3BAD">
        <w:rPr>
          <w:rFonts w:eastAsia="SimSun"/>
          <w:lang w:eastAsia="ja-JP"/>
        </w:rPr>
        <w:t>v_des: argument to store the updated speed after switching to the manual driving.</w:t>
      </w:r>
    </w:p>
    <w:p w14:paraId="0BC284CA" w14:textId="77777777" w:rsidR="00F22B36" w:rsidRPr="00BA3BAD" w:rsidRDefault="00F22B36" w:rsidP="008B4135">
      <w:pPr>
        <w:pStyle w:val="Heading4"/>
        <w:rPr>
          <w:lang w:eastAsia="ja-JP"/>
        </w:rPr>
      </w:pPr>
      <w:r w:rsidRPr="00BA3BAD">
        <w:rPr>
          <w:lang w:eastAsia="ja-JP"/>
        </w:rPr>
        <w:t xml:space="preserve">Output Arguments </w:t>
      </w:r>
    </w:p>
    <w:p w14:paraId="220305DB" w14:textId="6AC3D6FD" w:rsidR="000B24A0" w:rsidRDefault="00F22B36" w:rsidP="000B24A0">
      <w:pPr>
        <w:rPr>
          <w:rFonts w:eastAsia="SimSun"/>
          <w:lang w:eastAsia="ja-JP"/>
        </w:rPr>
      </w:pPr>
      <w:r w:rsidRPr="00BA3BAD">
        <w:rPr>
          <w:rFonts w:eastAsia="SimSun"/>
          <w:lang w:eastAsia="ja-JP"/>
        </w:rPr>
        <w:t>True</w:t>
      </w:r>
      <w:r w:rsidR="000B24A0">
        <w:rPr>
          <w:rFonts w:eastAsia="SimSun"/>
          <w:lang w:eastAsia="ja-JP"/>
        </w:rPr>
        <w:t xml:space="preserve">: </w:t>
      </w:r>
      <w:r w:rsidRPr="00BA3BAD">
        <w:rPr>
          <w:rFonts w:eastAsia="SimSun"/>
          <w:lang w:eastAsia="ja-JP"/>
        </w:rPr>
        <w:t>switch needed</w:t>
      </w:r>
      <w:r w:rsidR="000B24A0">
        <w:rPr>
          <w:rFonts w:eastAsia="SimSun"/>
          <w:lang w:eastAsia="ja-JP"/>
        </w:rPr>
        <w:t>.</w:t>
      </w:r>
    </w:p>
    <w:p w14:paraId="75373DEA" w14:textId="77777777" w:rsidR="000B24A0" w:rsidRDefault="000B24A0" w:rsidP="000B24A0">
      <w:pPr>
        <w:rPr>
          <w:rFonts w:eastAsia="SimSun"/>
          <w:lang w:eastAsia="ja-JP"/>
        </w:rPr>
      </w:pPr>
    </w:p>
    <w:p w14:paraId="406CF088" w14:textId="1A8C5A8F" w:rsidR="00F22B36" w:rsidRPr="00BA3BAD" w:rsidRDefault="000B24A0" w:rsidP="000B24A0">
      <w:pPr>
        <w:rPr>
          <w:rFonts w:eastAsia="SimSun"/>
          <w:lang w:eastAsia="ja-JP"/>
        </w:rPr>
      </w:pPr>
      <w:r>
        <w:rPr>
          <w:rFonts w:eastAsia="SimSun"/>
          <w:lang w:eastAsia="ja-JP"/>
        </w:rPr>
        <w:t>F</w:t>
      </w:r>
      <w:r w:rsidR="00F22B36" w:rsidRPr="00BA3BAD">
        <w:rPr>
          <w:rFonts w:eastAsia="SimSun"/>
          <w:lang w:eastAsia="ja-JP"/>
        </w:rPr>
        <w:t>alse</w:t>
      </w:r>
      <w:r>
        <w:rPr>
          <w:rFonts w:eastAsia="SimSun"/>
          <w:lang w:eastAsia="ja-JP"/>
        </w:rPr>
        <w:t xml:space="preserve">: </w:t>
      </w:r>
      <w:r w:rsidR="00F22B36" w:rsidRPr="00BA3BAD">
        <w:rPr>
          <w:rFonts w:eastAsia="SimSun"/>
          <w:lang w:eastAsia="ja-JP"/>
        </w:rPr>
        <w:t>switch not needed.</w:t>
      </w:r>
    </w:p>
    <w:p w14:paraId="2E545F42" w14:textId="77777777" w:rsidR="00F22B36" w:rsidRPr="00BA3BAD" w:rsidRDefault="00F22B36" w:rsidP="008B4135">
      <w:pPr>
        <w:pStyle w:val="Heading4"/>
        <w:rPr>
          <w:lang w:eastAsia="ja-JP"/>
        </w:rPr>
      </w:pPr>
      <w:r w:rsidRPr="00BA3BAD">
        <w:rPr>
          <w:lang w:eastAsia="ja-JP"/>
        </w:rPr>
        <w:lastRenderedPageBreak/>
        <w:t>Sub-functions</w:t>
      </w:r>
    </w:p>
    <w:p w14:paraId="75D7363F" w14:textId="77777777" w:rsidR="00F22B36" w:rsidRPr="00BA3BAD" w:rsidRDefault="00F22B36" w:rsidP="000B24A0">
      <w:pPr>
        <w:rPr>
          <w:rFonts w:eastAsia="SimSun"/>
          <w:lang w:eastAsia="ja-JP"/>
        </w:rPr>
      </w:pPr>
      <w:r w:rsidRPr="00BA3BAD">
        <w:rPr>
          <w:rFonts w:eastAsia="SimSun"/>
          <w:lang w:eastAsia="ja-JP"/>
        </w:rPr>
        <w:t>CollisionScenario()</w:t>
      </w:r>
    </w:p>
    <w:p w14:paraId="5C4915D5" w14:textId="77777777" w:rsidR="00F22B36" w:rsidRPr="00BA3BAD" w:rsidRDefault="00F22B36" w:rsidP="008B4135">
      <w:pPr>
        <w:pStyle w:val="Heading4"/>
        <w:rPr>
          <w:lang w:eastAsia="ja-JP"/>
        </w:rPr>
      </w:pPr>
      <w:r w:rsidRPr="00BA3BAD">
        <w:rPr>
          <w:lang w:eastAsia="ja-JP"/>
        </w:rPr>
        <w:t>Pseudo code</w:t>
      </w:r>
    </w:p>
    <w:p w14:paraId="7AD76B76" w14:textId="1443A004" w:rsidR="00F22B36" w:rsidRDefault="00F22B36" w:rsidP="000B24A0">
      <w:pPr>
        <w:rPr>
          <w:rFonts w:eastAsia="SimSun"/>
          <w:lang w:eastAsia="ja-JP"/>
        </w:rPr>
      </w:pPr>
      <w:r w:rsidRPr="00BA3BAD">
        <w:rPr>
          <w:rFonts w:eastAsia="SimSun"/>
          <w:lang w:eastAsia="ja-JP"/>
        </w:rPr>
        <w:t>If (leader_speed &lt; 3 m/s)</w:t>
      </w:r>
      <w:r w:rsidR="000B24A0">
        <w:rPr>
          <w:rFonts w:eastAsia="SimSun"/>
          <w:lang w:eastAsia="ja-JP"/>
        </w:rPr>
        <w:t>:</w:t>
      </w:r>
    </w:p>
    <w:p w14:paraId="3C3B3960" w14:textId="77777777" w:rsidR="000B24A0" w:rsidRPr="00BA3BAD" w:rsidRDefault="000B24A0" w:rsidP="000B24A0">
      <w:pPr>
        <w:rPr>
          <w:rFonts w:eastAsia="SimSun"/>
          <w:lang w:eastAsia="ja-JP"/>
        </w:rPr>
      </w:pPr>
    </w:p>
    <w:p w14:paraId="35427AF7" w14:textId="183CF9F3" w:rsidR="00F22B36" w:rsidRDefault="00F22B36" w:rsidP="000B24A0">
      <w:pPr>
        <w:pStyle w:val="ListParagraph"/>
        <w:numPr>
          <w:ilvl w:val="0"/>
          <w:numId w:val="179"/>
        </w:numPr>
        <w:rPr>
          <w:rFonts w:eastAsia="SimSun"/>
          <w:lang w:eastAsia="ja-JP"/>
        </w:rPr>
      </w:pPr>
      <w:r w:rsidRPr="000B24A0">
        <w:rPr>
          <w:rFonts w:eastAsia="SimSun"/>
          <w:lang w:eastAsia="ja-JP"/>
        </w:rPr>
        <w:t>Return False, not dealing with low speed conditions</w:t>
      </w:r>
      <w:r w:rsidR="000B24A0">
        <w:rPr>
          <w:rFonts w:eastAsia="SimSun"/>
          <w:lang w:eastAsia="ja-JP"/>
        </w:rPr>
        <w:t>.</w:t>
      </w:r>
    </w:p>
    <w:p w14:paraId="28F9E35E" w14:textId="77777777" w:rsidR="000B24A0" w:rsidRPr="000B24A0" w:rsidRDefault="000B24A0" w:rsidP="000B24A0">
      <w:pPr>
        <w:rPr>
          <w:rFonts w:eastAsia="SimSun"/>
          <w:lang w:eastAsia="ja-JP"/>
        </w:rPr>
      </w:pPr>
    </w:p>
    <w:p w14:paraId="52741B30" w14:textId="157AE6E9" w:rsidR="00F22B36" w:rsidRPr="00BA3BAD" w:rsidRDefault="00F22B36" w:rsidP="000B24A0">
      <w:pPr>
        <w:rPr>
          <w:rFonts w:eastAsia="SimSun"/>
          <w:lang w:eastAsia="ja-JP"/>
        </w:rPr>
      </w:pPr>
      <w:r w:rsidRPr="00BA3BAD">
        <w:rPr>
          <w:rFonts w:eastAsia="SimSun"/>
          <w:lang w:eastAsia="ja-JP"/>
        </w:rPr>
        <w:t>Set POV_moving = 1 if the preceding vehicle speed &gt; 0</w:t>
      </w:r>
      <w:r w:rsidR="000B24A0">
        <w:rPr>
          <w:rFonts w:eastAsia="SimSun"/>
          <w:lang w:eastAsia="ja-JP"/>
        </w:rPr>
        <w:t>;</w:t>
      </w:r>
      <w:r w:rsidRPr="00BA3BAD">
        <w:rPr>
          <w:rFonts w:eastAsia="SimSun"/>
          <w:lang w:eastAsia="ja-JP"/>
        </w:rPr>
        <w:t xml:space="preserve"> otherwise POV_Moving = 0</w:t>
      </w:r>
      <w:r w:rsidR="000B24A0">
        <w:rPr>
          <w:rFonts w:eastAsia="SimSun"/>
          <w:lang w:eastAsia="ja-JP"/>
        </w:rPr>
        <w:t>.</w:t>
      </w:r>
    </w:p>
    <w:p w14:paraId="64421376" w14:textId="77777777" w:rsidR="000B24A0" w:rsidRDefault="000B24A0" w:rsidP="000B24A0">
      <w:pPr>
        <w:rPr>
          <w:rFonts w:eastAsia="SimSun"/>
          <w:lang w:eastAsia="ja-JP"/>
        </w:rPr>
      </w:pPr>
    </w:p>
    <w:p w14:paraId="4B43E8E3" w14:textId="4652743D" w:rsidR="00F22B36" w:rsidRPr="00BA3BAD" w:rsidRDefault="00F22B36" w:rsidP="000B24A0">
      <w:pPr>
        <w:rPr>
          <w:rFonts w:eastAsia="SimSun"/>
          <w:lang w:eastAsia="ja-JP"/>
        </w:rPr>
      </w:pPr>
      <w:r w:rsidRPr="00BA3BAD">
        <w:rPr>
          <w:rFonts w:eastAsia="SimSun"/>
          <w:lang w:eastAsia="ja-JP"/>
        </w:rPr>
        <w:t>Compute deceleration required to avoid the collision, decREQ = 9.8 * (-0.165 + 0.685*leader acceleration + 0.080*POV_moving - 0.00894776*(current speed)^2). This is an empirical model obtained from CAMP.</w:t>
      </w:r>
    </w:p>
    <w:p w14:paraId="267CAFD5" w14:textId="77777777" w:rsidR="000B24A0" w:rsidRDefault="000B24A0" w:rsidP="000B24A0">
      <w:pPr>
        <w:rPr>
          <w:rFonts w:eastAsia="SimSun"/>
          <w:lang w:eastAsia="ja-JP"/>
        </w:rPr>
      </w:pPr>
    </w:p>
    <w:p w14:paraId="074A2E40" w14:textId="7F9792C8" w:rsidR="00F22B36" w:rsidRDefault="00F22B36" w:rsidP="000B24A0">
      <w:pPr>
        <w:rPr>
          <w:rFonts w:eastAsia="SimSun"/>
          <w:lang w:eastAsia="ja-JP"/>
        </w:rPr>
      </w:pPr>
      <w:r w:rsidRPr="00BA3BAD">
        <w:rPr>
          <w:rFonts w:eastAsia="SimSun"/>
          <w:lang w:eastAsia="ja-JP"/>
        </w:rPr>
        <w:t>If (decREQ &gt; = 0)</w:t>
      </w:r>
      <w:r w:rsidR="000B24A0">
        <w:rPr>
          <w:rFonts w:eastAsia="SimSun"/>
          <w:lang w:eastAsia="ja-JP"/>
        </w:rPr>
        <w:t>:</w:t>
      </w:r>
    </w:p>
    <w:p w14:paraId="64A94AEF" w14:textId="77777777" w:rsidR="000B24A0" w:rsidRPr="00BA3BAD" w:rsidRDefault="000B24A0" w:rsidP="000B24A0">
      <w:pPr>
        <w:rPr>
          <w:rFonts w:eastAsia="SimSun"/>
          <w:lang w:eastAsia="ja-JP"/>
        </w:rPr>
      </w:pPr>
    </w:p>
    <w:p w14:paraId="43DD024D" w14:textId="101C1AB1" w:rsidR="00F22B36" w:rsidRPr="000B24A0" w:rsidRDefault="00F22B36" w:rsidP="000B24A0">
      <w:pPr>
        <w:pStyle w:val="ListParagraph"/>
        <w:numPr>
          <w:ilvl w:val="0"/>
          <w:numId w:val="179"/>
        </w:numPr>
        <w:rPr>
          <w:rFonts w:eastAsia="SimSun"/>
          <w:lang w:eastAsia="ja-JP"/>
        </w:rPr>
      </w:pPr>
      <w:r w:rsidRPr="000B24A0">
        <w:rPr>
          <w:rFonts w:eastAsia="SimSun"/>
          <w:lang w:eastAsia="ja-JP"/>
        </w:rPr>
        <w:t>Return False, no deceleration needed for avoiding the collision</w:t>
      </w:r>
      <w:r w:rsidR="000B24A0">
        <w:rPr>
          <w:rFonts w:eastAsia="SimSun"/>
          <w:lang w:eastAsia="ja-JP"/>
        </w:rPr>
        <w:t>.</w:t>
      </w:r>
    </w:p>
    <w:p w14:paraId="7797B880" w14:textId="77777777" w:rsidR="000B24A0" w:rsidRPr="00BA3BAD" w:rsidRDefault="000B24A0" w:rsidP="000B24A0">
      <w:pPr>
        <w:rPr>
          <w:rFonts w:eastAsia="SimSun"/>
          <w:lang w:eastAsia="ja-JP"/>
        </w:rPr>
      </w:pPr>
    </w:p>
    <w:p w14:paraId="10AE0E88" w14:textId="26F92CA6" w:rsidR="00F22B36" w:rsidRDefault="00F22B36" w:rsidP="000B24A0">
      <w:pPr>
        <w:rPr>
          <w:rFonts w:eastAsia="SimSun"/>
          <w:lang w:eastAsia="ja-JP"/>
        </w:rPr>
      </w:pPr>
      <w:r w:rsidRPr="00BA3BAD">
        <w:rPr>
          <w:rFonts w:eastAsia="SimSun"/>
          <w:lang w:eastAsia="ja-JP"/>
        </w:rPr>
        <w:t>Compute R = (current speed)^2 / (-2 * decREQ), which represents the distance traveled by the subject vehicle before stopping</w:t>
      </w:r>
      <w:r w:rsidR="000B24A0">
        <w:rPr>
          <w:rFonts w:eastAsia="SimSun"/>
          <w:lang w:eastAsia="ja-JP"/>
        </w:rPr>
        <w:t>.</w:t>
      </w:r>
    </w:p>
    <w:p w14:paraId="1540DD2A" w14:textId="77777777" w:rsidR="000B24A0" w:rsidRPr="00BA3BAD" w:rsidRDefault="000B24A0" w:rsidP="000B24A0">
      <w:pPr>
        <w:rPr>
          <w:rFonts w:eastAsia="SimSun"/>
          <w:lang w:eastAsia="ja-JP"/>
        </w:rPr>
      </w:pPr>
    </w:p>
    <w:p w14:paraId="0070209F" w14:textId="7381F061" w:rsidR="00F22B36" w:rsidRDefault="00F22B36" w:rsidP="000B24A0">
      <w:pPr>
        <w:rPr>
          <w:rFonts w:eastAsia="SimSun"/>
          <w:lang w:eastAsia="ja-JP"/>
        </w:rPr>
      </w:pPr>
      <w:r w:rsidRPr="00BA3BAD">
        <w:rPr>
          <w:rFonts w:eastAsia="SimSun"/>
          <w:lang w:eastAsia="ja-JP"/>
        </w:rPr>
        <w:t>If (POV_moving &gt; 0)</w:t>
      </w:r>
      <w:r w:rsidR="000B24A0">
        <w:rPr>
          <w:rFonts w:eastAsia="SimSun"/>
          <w:lang w:eastAsia="ja-JP"/>
        </w:rPr>
        <w:t>:</w:t>
      </w:r>
    </w:p>
    <w:p w14:paraId="1B1C587E" w14:textId="77777777" w:rsidR="000B24A0" w:rsidRPr="00BA3BAD" w:rsidRDefault="000B24A0" w:rsidP="000B24A0">
      <w:pPr>
        <w:rPr>
          <w:rFonts w:eastAsia="SimSun"/>
          <w:lang w:eastAsia="ja-JP"/>
        </w:rPr>
      </w:pPr>
    </w:p>
    <w:p w14:paraId="68A0237D" w14:textId="6F18F972" w:rsidR="00F22B36" w:rsidRDefault="00F22B36" w:rsidP="000B24A0">
      <w:pPr>
        <w:pStyle w:val="ListParagraph"/>
        <w:numPr>
          <w:ilvl w:val="0"/>
          <w:numId w:val="180"/>
        </w:numPr>
        <w:rPr>
          <w:rFonts w:eastAsia="SimSun"/>
          <w:lang w:eastAsia="ja-JP"/>
        </w:rPr>
      </w:pPr>
      <w:r w:rsidRPr="000B24A0">
        <w:rPr>
          <w:rFonts w:eastAsia="SimSun"/>
          <w:lang w:eastAsia="ja-JP"/>
        </w:rPr>
        <w:t xml:space="preserve">Compute R1 = MAX(0, (current speed </w:t>
      </w:r>
      <w:r w:rsidR="000B24A0">
        <w:rPr>
          <w:rFonts w:eastAsia="SimSun"/>
          <w:lang w:eastAsia="ja-JP"/>
        </w:rPr>
        <w:t>-</w:t>
      </w:r>
      <w:r w:rsidR="000B24A0" w:rsidRPr="000B24A0">
        <w:rPr>
          <w:rFonts w:eastAsia="SimSun"/>
          <w:lang w:eastAsia="ja-JP"/>
        </w:rPr>
        <w:t xml:space="preserve"> </w:t>
      </w:r>
      <w:r w:rsidRPr="000B24A0">
        <w:rPr>
          <w:rFonts w:eastAsia="SimSun"/>
          <w:lang w:eastAsia="ja-JP"/>
        </w:rPr>
        <w:t xml:space="preserve">leader speed)^2) / (-2 * (decREQ </w:t>
      </w:r>
      <w:r w:rsidR="000B24A0">
        <w:rPr>
          <w:rFonts w:eastAsia="SimSun"/>
          <w:lang w:eastAsia="ja-JP"/>
        </w:rPr>
        <w:t>-</w:t>
      </w:r>
      <w:r w:rsidR="000B24A0" w:rsidRPr="000B24A0">
        <w:rPr>
          <w:rFonts w:eastAsia="SimSun"/>
          <w:lang w:eastAsia="ja-JP"/>
        </w:rPr>
        <w:t xml:space="preserve"> </w:t>
      </w:r>
      <w:r w:rsidRPr="000B24A0">
        <w:rPr>
          <w:rFonts w:eastAsia="SimSun"/>
          <w:lang w:eastAsia="ja-JP"/>
        </w:rPr>
        <w:t>leader acceleration))), which represents the distance traveled by the subject vehicle when colliding with the preceding vehicle and the preceding vehicle is still moving</w:t>
      </w:r>
      <w:r w:rsidR="000B24A0">
        <w:rPr>
          <w:rFonts w:eastAsia="SimSun"/>
          <w:lang w:eastAsia="ja-JP"/>
        </w:rPr>
        <w:t>.</w:t>
      </w:r>
    </w:p>
    <w:p w14:paraId="2ACF96C1" w14:textId="77777777" w:rsidR="000B24A0" w:rsidRPr="000B24A0" w:rsidRDefault="000B24A0" w:rsidP="000B24A0">
      <w:pPr>
        <w:rPr>
          <w:rFonts w:eastAsia="SimSun"/>
          <w:lang w:eastAsia="ja-JP"/>
        </w:rPr>
      </w:pPr>
    </w:p>
    <w:p w14:paraId="627E674C" w14:textId="006BB70D" w:rsidR="00F22B36" w:rsidRDefault="00F22B36" w:rsidP="000B24A0">
      <w:pPr>
        <w:pStyle w:val="ListParagraph"/>
        <w:numPr>
          <w:ilvl w:val="0"/>
          <w:numId w:val="180"/>
        </w:numPr>
        <w:rPr>
          <w:rFonts w:eastAsia="SimSun"/>
          <w:lang w:eastAsia="ja-JP"/>
        </w:rPr>
      </w:pPr>
      <w:r w:rsidRPr="000B24A0">
        <w:rPr>
          <w:rFonts w:eastAsia="SimSun"/>
          <w:lang w:eastAsia="ja-JP"/>
        </w:rPr>
        <w:t>Compute R2 = MAX(0, (current speed)^2 / (-2 * decREQ) - (leader speed)^2 / (-2 * leader_acc)), which represents the distance traveled by the subject vehicle when colliding with the preceding vehicle and the preceding vehicle stops</w:t>
      </w:r>
      <w:r w:rsidR="000B24A0">
        <w:rPr>
          <w:rFonts w:eastAsia="SimSun"/>
          <w:lang w:eastAsia="ja-JP"/>
        </w:rPr>
        <w:t>.</w:t>
      </w:r>
    </w:p>
    <w:p w14:paraId="354A0221" w14:textId="77777777" w:rsidR="000B24A0" w:rsidRPr="000B24A0" w:rsidRDefault="000B24A0" w:rsidP="000B24A0">
      <w:pPr>
        <w:rPr>
          <w:rFonts w:eastAsia="SimSun"/>
          <w:lang w:eastAsia="ja-JP"/>
        </w:rPr>
      </w:pPr>
    </w:p>
    <w:p w14:paraId="264DC1B3" w14:textId="113037C3" w:rsidR="00F22B36" w:rsidRDefault="00F22B36" w:rsidP="000B24A0">
      <w:pPr>
        <w:pStyle w:val="ListParagraph"/>
        <w:numPr>
          <w:ilvl w:val="0"/>
          <w:numId w:val="180"/>
        </w:numPr>
        <w:rPr>
          <w:rFonts w:eastAsia="SimSun"/>
          <w:lang w:eastAsia="ja-JP"/>
        </w:rPr>
      </w:pPr>
      <w:r w:rsidRPr="000B24A0">
        <w:rPr>
          <w:rFonts w:eastAsia="SimSun"/>
          <w:lang w:eastAsia="ja-JP"/>
        </w:rPr>
        <w:t xml:space="preserve">Compute collision scenario CSR if the subject vehicle and the preceding vehicle </w:t>
      </w:r>
      <w:r w:rsidR="000B24A0">
        <w:rPr>
          <w:rFonts w:eastAsia="SimSun"/>
          <w:lang w:eastAsia="ja-JP"/>
        </w:rPr>
        <w:t>maintain</w:t>
      </w:r>
      <w:r w:rsidRPr="000B24A0">
        <w:rPr>
          <w:rFonts w:eastAsia="SimSun"/>
          <w:lang w:eastAsia="ja-JP"/>
        </w:rPr>
        <w:t xml:space="preserve"> the current speed and acceleration. CSR is calculated with CollisionScenario()</w:t>
      </w:r>
      <w:r w:rsidR="000B24A0">
        <w:rPr>
          <w:rFonts w:eastAsia="SimSun"/>
          <w:lang w:eastAsia="ja-JP"/>
        </w:rPr>
        <w:t>.</w:t>
      </w:r>
    </w:p>
    <w:p w14:paraId="4220C84B" w14:textId="77777777" w:rsidR="000B24A0" w:rsidRPr="000B24A0" w:rsidRDefault="000B24A0" w:rsidP="000B24A0">
      <w:pPr>
        <w:rPr>
          <w:rFonts w:eastAsia="SimSun"/>
          <w:lang w:eastAsia="ja-JP"/>
        </w:rPr>
      </w:pPr>
    </w:p>
    <w:p w14:paraId="217F1730" w14:textId="53B5F82B" w:rsidR="000B24A0" w:rsidRDefault="00F22B36" w:rsidP="000B24A0">
      <w:pPr>
        <w:pStyle w:val="ListParagraph"/>
        <w:numPr>
          <w:ilvl w:val="0"/>
          <w:numId w:val="180"/>
        </w:numPr>
        <w:rPr>
          <w:rFonts w:eastAsia="SimSun"/>
          <w:lang w:eastAsia="ja-JP"/>
        </w:rPr>
      </w:pPr>
      <w:r w:rsidRPr="000B24A0">
        <w:rPr>
          <w:rFonts w:eastAsia="SimSun"/>
          <w:lang w:eastAsia="ja-JP"/>
        </w:rPr>
        <w:t>If (CSR = no collision)</w:t>
      </w:r>
      <w:r w:rsidR="000B24A0">
        <w:rPr>
          <w:rFonts w:eastAsia="SimSun"/>
          <w:lang w:eastAsia="ja-JP"/>
        </w:rPr>
        <w:t>:</w:t>
      </w:r>
    </w:p>
    <w:p w14:paraId="55A91B52" w14:textId="49201195" w:rsidR="00F22B36" w:rsidRDefault="00F22B36" w:rsidP="000B24A0">
      <w:pPr>
        <w:pStyle w:val="ListParagraph"/>
        <w:numPr>
          <w:ilvl w:val="1"/>
          <w:numId w:val="180"/>
        </w:numPr>
        <w:rPr>
          <w:rFonts w:eastAsia="SimSun"/>
          <w:lang w:eastAsia="ja-JP"/>
        </w:rPr>
      </w:pPr>
      <w:r w:rsidRPr="000B24A0">
        <w:rPr>
          <w:rFonts w:eastAsia="SimSun"/>
          <w:lang w:eastAsia="ja-JP"/>
        </w:rPr>
        <w:t>Return False</w:t>
      </w:r>
      <w:r w:rsidR="000B24A0">
        <w:rPr>
          <w:rFonts w:eastAsia="SimSun"/>
          <w:lang w:eastAsia="ja-JP"/>
        </w:rPr>
        <w:t>.</w:t>
      </w:r>
    </w:p>
    <w:p w14:paraId="656F0353" w14:textId="77777777" w:rsidR="000B24A0" w:rsidRPr="000B24A0" w:rsidRDefault="000B24A0" w:rsidP="000B24A0">
      <w:pPr>
        <w:rPr>
          <w:rFonts w:eastAsia="SimSun"/>
          <w:lang w:eastAsia="ja-JP"/>
        </w:rPr>
      </w:pPr>
    </w:p>
    <w:p w14:paraId="5A768BE6" w14:textId="58B37C7C" w:rsidR="000B24A0" w:rsidRDefault="00F22B36" w:rsidP="000B24A0">
      <w:pPr>
        <w:pStyle w:val="ListParagraph"/>
        <w:numPr>
          <w:ilvl w:val="0"/>
          <w:numId w:val="181"/>
        </w:numPr>
        <w:rPr>
          <w:rFonts w:eastAsia="SimSun"/>
          <w:lang w:eastAsia="ja-JP"/>
        </w:rPr>
      </w:pPr>
      <w:r w:rsidRPr="000B24A0">
        <w:rPr>
          <w:rFonts w:eastAsia="SimSun"/>
          <w:lang w:eastAsia="ja-JP"/>
        </w:rPr>
        <w:t>Else if (CSR = 1)</w:t>
      </w:r>
      <w:r w:rsidR="000B24A0">
        <w:rPr>
          <w:rFonts w:eastAsia="SimSun"/>
          <w:lang w:eastAsia="ja-JP"/>
        </w:rPr>
        <w:t>:</w:t>
      </w:r>
    </w:p>
    <w:p w14:paraId="6E1C9CEF" w14:textId="6EEC5972" w:rsidR="00F22B36" w:rsidRDefault="00F22B36" w:rsidP="000B24A0">
      <w:pPr>
        <w:pStyle w:val="ListParagraph"/>
        <w:numPr>
          <w:ilvl w:val="1"/>
          <w:numId w:val="181"/>
        </w:numPr>
        <w:rPr>
          <w:rFonts w:eastAsia="SimSun"/>
          <w:lang w:eastAsia="ja-JP"/>
        </w:rPr>
      </w:pPr>
      <w:r w:rsidRPr="000B24A0">
        <w:rPr>
          <w:rFonts w:eastAsia="SimSun"/>
          <w:lang w:eastAsia="ja-JP"/>
        </w:rPr>
        <w:t>Set R = R1</w:t>
      </w:r>
      <w:r w:rsidR="000B24A0">
        <w:rPr>
          <w:rFonts w:eastAsia="SimSun"/>
          <w:lang w:eastAsia="ja-JP"/>
        </w:rPr>
        <w:t>.</w:t>
      </w:r>
    </w:p>
    <w:p w14:paraId="35D7EC29" w14:textId="77777777" w:rsidR="000B24A0" w:rsidRPr="000B24A0" w:rsidRDefault="000B24A0" w:rsidP="000B24A0">
      <w:pPr>
        <w:rPr>
          <w:rFonts w:eastAsia="SimSun"/>
          <w:lang w:eastAsia="ja-JP"/>
        </w:rPr>
      </w:pPr>
    </w:p>
    <w:p w14:paraId="29346E28" w14:textId="58B6B4FC" w:rsidR="000B24A0" w:rsidRDefault="00F22B36" w:rsidP="000B24A0">
      <w:pPr>
        <w:pStyle w:val="ListParagraph"/>
        <w:numPr>
          <w:ilvl w:val="0"/>
          <w:numId w:val="182"/>
        </w:numPr>
        <w:rPr>
          <w:rFonts w:eastAsia="SimSun"/>
          <w:lang w:eastAsia="ja-JP"/>
        </w:rPr>
      </w:pPr>
      <w:r w:rsidRPr="000B24A0">
        <w:rPr>
          <w:rFonts w:eastAsia="SimSun"/>
          <w:lang w:eastAsia="ja-JP"/>
        </w:rPr>
        <w:t>Else if (CSR = 2)</w:t>
      </w:r>
      <w:r w:rsidR="000B24A0">
        <w:rPr>
          <w:rFonts w:eastAsia="SimSun"/>
          <w:lang w:eastAsia="ja-JP"/>
        </w:rPr>
        <w:t>:</w:t>
      </w:r>
    </w:p>
    <w:p w14:paraId="3055DF9B" w14:textId="0E0B46CC" w:rsidR="00F22B36" w:rsidRPr="000B24A0" w:rsidRDefault="00F22B36" w:rsidP="000B24A0">
      <w:pPr>
        <w:pStyle w:val="ListParagraph"/>
        <w:numPr>
          <w:ilvl w:val="1"/>
          <w:numId w:val="182"/>
        </w:numPr>
        <w:rPr>
          <w:rFonts w:eastAsia="SimSun"/>
          <w:lang w:eastAsia="ja-JP"/>
        </w:rPr>
      </w:pPr>
      <w:r w:rsidRPr="000B24A0">
        <w:rPr>
          <w:rFonts w:eastAsia="SimSun"/>
          <w:lang w:eastAsia="ja-JP"/>
        </w:rPr>
        <w:t>Set R = R2</w:t>
      </w:r>
      <w:r w:rsidR="000B24A0">
        <w:rPr>
          <w:rFonts w:eastAsia="SimSun"/>
          <w:lang w:eastAsia="ja-JP"/>
        </w:rPr>
        <w:t>.</w:t>
      </w:r>
    </w:p>
    <w:p w14:paraId="5DF1B363" w14:textId="77777777" w:rsidR="000B24A0" w:rsidRDefault="000B24A0" w:rsidP="000B24A0">
      <w:pPr>
        <w:rPr>
          <w:rFonts w:eastAsia="SimSun"/>
          <w:lang w:eastAsia="ja-JP"/>
        </w:rPr>
      </w:pPr>
    </w:p>
    <w:p w14:paraId="696FFECB" w14:textId="6E749519" w:rsidR="00F22B36" w:rsidRDefault="00F22B36" w:rsidP="000B24A0">
      <w:pPr>
        <w:rPr>
          <w:rFonts w:eastAsia="SimSun"/>
          <w:lang w:eastAsia="ja-JP"/>
        </w:rPr>
      </w:pPr>
      <w:r w:rsidRPr="00BA3BAD">
        <w:rPr>
          <w:rFonts w:eastAsia="SimSun"/>
          <w:lang w:eastAsia="ja-JP"/>
        </w:rPr>
        <w:t>If (current following distance &lt; R)</w:t>
      </w:r>
      <w:r w:rsidR="000B24A0">
        <w:rPr>
          <w:rFonts w:eastAsia="SimSun"/>
          <w:lang w:eastAsia="ja-JP"/>
        </w:rPr>
        <w:t>:</w:t>
      </w:r>
    </w:p>
    <w:p w14:paraId="61014265" w14:textId="77777777" w:rsidR="000B24A0" w:rsidRPr="00BA3BAD" w:rsidRDefault="000B24A0" w:rsidP="000B24A0">
      <w:pPr>
        <w:rPr>
          <w:rFonts w:eastAsia="SimSun"/>
          <w:lang w:eastAsia="ja-JP"/>
        </w:rPr>
      </w:pPr>
    </w:p>
    <w:p w14:paraId="088EA883" w14:textId="566FA7AD" w:rsidR="00F22B36" w:rsidRPr="000B24A0" w:rsidRDefault="00F22B36" w:rsidP="000B24A0">
      <w:pPr>
        <w:pStyle w:val="ListParagraph"/>
        <w:numPr>
          <w:ilvl w:val="0"/>
          <w:numId w:val="183"/>
        </w:numPr>
        <w:rPr>
          <w:rFonts w:eastAsia="SimSun"/>
          <w:lang w:eastAsia="ja-JP"/>
        </w:rPr>
      </w:pPr>
      <w:r w:rsidRPr="000B24A0">
        <w:rPr>
          <w:rFonts w:eastAsia="SimSun"/>
          <w:lang w:eastAsia="ja-JP"/>
        </w:rPr>
        <w:t>Return True</w:t>
      </w:r>
      <w:r w:rsidR="000B24A0">
        <w:rPr>
          <w:rFonts w:eastAsia="SimSun"/>
          <w:lang w:eastAsia="ja-JP"/>
        </w:rPr>
        <w:t>.</w:t>
      </w:r>
    </w:p>
    <w:p w14:paraId="2A717D55" w14:textId="77777777" w:rsidR="000B24A0" w:rsidRDefault="000B24A0" w:rsidP="000B24A0">
      <w:pPr>
        <w:rPr>
          <w:rFonts w:eastAsia="SimSun"/>
          <w:lang w:eastAsia="ja-JP"/>
        </w:rPr>
      </w:pPr>
    </w:p>
    <w:p w14:paraId="63E3593E" w14:textId="13924811" w:rsidR="00F22B36" w:rsidRDefault="00F22B36" w:rsidP="000B24A0">
      <w:pPr>
        <w:rPr>
          <w:rFonts w:eastAsia="SimSun"/>
          <w:lang w:eastAsia="ja-JP"/>
        </w:rPr>
      </w:pPr>
      <w:r w:rsidRPr="00BA3BAD">
        <w:rPr>
          <w:rFonts w:eastAsia="SimSun"/>
          <w:lang w:eastAsia="ja-JP"/>
        </w:rPr>
        <w:t>Else</w:t>
      </w:r>
      <w:r w:rsidR="000B24A0">
        <w:rPr>
          <w:rFonts w:eastAsia="SimSun"/>
          <w:lang w:eastAsia="ja-JP"/>
        </w:rPr>
        <w:t>:</w:t>
      </w:r>
    </w:p>
    <w:p w14:paraId="0D295D9D" w14:textId="77777777" w:rsidR="000B24A0" w:rsidRPr="00BA3BAD" w:rsidRDefault="000B24A0" w:rsidP="000B24A0">
      <w:pPr>
        <w:rPr>
          <w:rFonts w:eastAsia="SimSun"/>
          <w:lang w:eastAsia="ja-JP"/>
        </w:rPr>
      </w:pPr>
    </w:p>
    <w:p w14:paraId="23E38D72" w14:textId="3CA896BD" w:rsidR="00F22B36" w:rsidRPr="000B24A0" w:rsidRDefault="00F22B36" w:rsidP="000B24A0">
      <w:pPr>
        <w:pStyle w:val="ListParagraph"/>
        <w:numPr>
          <w:ilvl w:val="0"/>
          <w:numId w:val="184"/>
        </w:numPr>
        <w:rPr>
          <w:rFonts w:eastAsia="SimSun"/>
          <w:lang w:eastAsia="ja-JP"/>
        </w:rPr>
      </w:pPr>
      <w:r w:rsidRPr="000B24A0">
        <w:rPr>
          <w:rFonts w:eastAsia="SimSun"/>
          <w:lang w:eastAsia="ja-JP"/>
        </w:rPr>
        <w:t>Return False</w:t>
      </w:r>
      <w:r w:rsidR="000B24A0">
        <w:rPr>
          <w:rFonts w:eastAsia="SimSun"/>
          <w:lang w:eastAsia="ja-JP"/>
        </w:rPr>
        <w:t>.</w:t>
      </w:r>
    </w:p>
    <w:p w14:paraId="6BB613CC" w14:textId="77777777" w:rsidR="00F22B36" w:rsidRPr="00BA3BAD" w:rsidRDefault="00F22B36" w:rsidP="000B24A0">
      <w:pPr>
        <w:rPr>
          <w:rFonts w:eastAsia="SimSun"/>
          <w:lang w:eastAsia="ja-JP"/>
        </w:rPr>
      </w:pPr>
    </w:p>
    <w:p w14:paraId="43225A97" w14:textId="77777777" w:rsidR="00F22B36" w:rsidRPr="00BA3BAD" w:rsidRDefault="00F22B36" w:rsidP="008B4135">
      <w:pPr>
        <w:pStyle w:val="Heading3"/>
      </w:pPr>
      <w:bookmarkStart w:id="230" w:name="_Toc35778002"/>
      <w:r w:rsidRPr="00BA3BAD">
        <w:t>CollisionScenario</w:t>
      </w:r>
      <w:bookmarkEnd w:id="230"/>
    </w:p>
    <w:p w14:paraId="17FA38D6" w14:textId="77777777" w:rsidR="00F22B36" w:rsidRPr="00BA3BAD" w:rsidRDefault="00F22B36" w:rsidP="008B4135">
      <w:pPr>
        <w:pStyle w:val="Heading4"/>
        <w:rPr>
          <w:lang w:eastAsia="ja-JP"/>
        </w:rPr>
      </w:pPr>
      <w:r w:rsidRPr="00BA3BAD">
        <w:rPr>
          <w:lang w:eastAsia="ja-JP"/>
        </w:rPr>
        <w:t>Syntax</w:t>
      </w:r>
    </w:p>
    <w:p w14:paraId="75632562" w14:textId="77777777" w:rsidR="00F22B36" w:rsidRPr="00BA3BAD" w:rsidRDefault="00F22B36" w:rsidP="000B24A0">
      <w:pPr>
        <w:rPr>
          <w:rFonts w:eastAsia="SimSun"/>
          <w:lang w:eastAsia="ja-JP"/>
        </w:rPr>
      </w:pPr>
      <w:r w:rsidRPr="00BA3BAD">
        <w:rPr>
          <w:rFonts w:eastAsia="SimSun"/>
          <w:lang w:eastAsia="ja-JP"/>
        </w:rPr>
        <w:t>int myVehicleDef::CollisionScenario(double spacing, double leader_speed, double follower_speed, double leader_acc, double decREQ)</w:t>
      </w:r>
    </w:p>
    <w:p w14:paraId="779E10EA" w14:textId="77777777" w:rsidR="00F22B36" w:rsidRPr="00BA3BAD" w:rsidRDefault="00F22B36" w:rsidP="008B4135">
      <w:pPr>
        <w:pStyle w:val="Heading4"/>
        <w:rPr>
          <w:lang w:eastAsia="ja-JP"/>
        </w:rPr>
      </w:pPr>
      <w:r w:rsidRPr="00BA3BAD">
        <w:rPr>
          <w:lang w:eastAsia="ja-JP"/>
        </w:rPr>
        <w:t>Description</w:t>
      </w:r>
    </w:p>
    <w:p w14:paraId="05FBEC01" w14:textId="3EE81AAC" w:rsidR="00F22B36" w:rsidRPr="00BA3BAD" w:rsidRDefault="00F22B36" w:rsidP="000B24A0">
      <w:pPr>
        <w:rPr>
          <w:rFonts w:eastAsia="SimSun"/>
          <w:lang w:eastAsia="ja-JP"/>
        </w:rPr>
      </w:pPr>
      <w:r w:rsidRPr="00BA3BAD">
        <w:rPr>
          <w:rFonts w:eastAsia="SimSun"/>
          <w:lang w:eastAsia="ja-JP"/>
        </w:rPr>
        <w:t>This function estimates the relative speed, location, and acceler</w:t>
      </w:r>
      <w:r w:rsidR="000B24A0">
        <w:rPr>
          <w:rFonts w:eastAsia="SimSun"/>
          <w:lang w:eastAsia="ja-JP"/>
        </w:rPr>
        <w:t xml:space="preserve">ation between a subject vehicle </w:t>
      </w:r>
      <w:r w:rsidRPr="00BA3BAD">
        <w:rPr>
          <w:rFonts w:eastAsia="SimSun"/>
          <w:lang w:eastAsia="ja-JP"/>
        </w:rPr>
        <w:t>and its preceding vehicle in next 50 timesteps (if the subject vehicle is on the source link, 200 timesteps). Based on the calculation results, the function identifies if the subject vehicle will collide with the preceding vehicle and specifies the collision scenarios.</w:t>
      </w:r>
    </w:p>
    <w:p w14:paraId="2C9993BE" w14:textId="77777777" w:rsidR="00F22B36" w:rsidRPr="00BA3BAD" w:rsidRDefault="00F22B36" w:rsidP="008B4135">
      <w:pPr>
        <w:pStyle w:val="Heading4"/>
        <w:rPr>
          <w:lang w:eastAsia="ja-JP"/>
        </w:rPr>
      </w:pPr>
      <w:r w:rsidRPr="00BA3BAD">
        <w:rPr>
          <w:lang w:eastAsia="ja-JP"/>
        </w:rPr>
        <w:t>Inputs Arguments</w:t>
      </w:r>
    </w:p>
    <w:p w14:paraId="1AC5AE67" w14:textId="77777777" w:rsidR="00F22B36" w:rsidRPr="00BA3BAD" w:rsidRDefault="00F22B36" w:rsidP="000B24A0">
      <w:pPr>
        <w:rPr>
          <w:rFonts w:eastAsia="SimSun"/>
          <w:lang w:eastAsia="ja-JP"/>
        </w:rPr>
      </w:pPr>
      <w:r w:rsidRPr="00BA3BAD">
        <w:rPr>
          <w:rFonts w:eastAsia="SimSun"/>
          <w:lang w:eastAsia="ja-JP"/>
        </w:rPr>
        <w:t>spacing: current car-following distance.</w:t>
      </w:r>
    </w:p>
    <w:p w14:paraId="08193187" w14:textId="77777777" w:rsidR="000B24A0" w:rsidRDefault="000B24A0" w:rsidP="000B24A0">
      <w:pPr>
        <w:rPr>
          <w:rFonts w:eastAsia="SimSun"/>
          <w:lang w:eastAsia="ja-JP"/>
        </w:rPr>
      </w:pPr>
    </w:p>
    <w:p w14:paraId="2CC058BF" w14:textId="65D71A4F" w:rsidR="00F22B36" w:rsidRPr="00BA3BAD" w:rsidRDefault="00F22B36" w:rsidP="000B24A0">
      <w:pPr>
        <w:rPr>
          <w:rFonts w:eastAsia="SimSun"/>
          <w:lang w:eastAsia="ja-JP"/>
        </w:rPr>
      </w:pPr>
      <w:r w:rsidRPr="00BA3BAD">
        <w:rPr>
          <w:rFonts w:eastAsia="SimSun"/>
          <w:lang w:eastAsia="ja-JP"/>
        </w:rPr>
        <w:t>leader_speed: speed of the preceding vehicle.</w:t>
      </w:r>
    </w:p>
    <w:p w14:paraId="6E40CE12" w14:textId="77777777" w:rsidR="000B24A0" w:rsidRDefault="000B24A0" w:rsidP="000B24A0">
      <w:pPr>
        <w:rPr>
          <w:rFonts w:eastAsia="SimSun"/>
          <w:lang w:eastAsia="ja-JP"/>
        </w:rPr>
      </w:pPr>
    </w:p>
    <w:p w14:paraId="6A195B1F" w14:textId="0397B67F" w:rsidR="00F22B36" w:rsidRPr="00BA3BAD" w:rsidRDefault="00F22B36" w:rsidP="000B24A0">
      <w:pPr>
        <w:rPr>
          <w:rFonts w:eastAsia="SimSun"/>
          <w:lang w:eastAsia="ja-JP"/>
        </w:rPr>
      </w:pPr>
      <w:r w:rsidRPr="00BA3BAD">
        <w:rPr>
          <w:rFonts w:eastAsia="SimSun"/>
          <w:lang w:eastAsia="ja-JP"/>
        </w:rPr>
        <w:t>follower_speed: speed of the subject vehicle.</w:t>
      </w:r>
    </w:p>
    <w:p w14:paraId="410D40CB" w14:textId="77777777" w:rsidR="000B24A0" w:rsidRDefault="000B24A0" w:rsidP="000B24A0">
      <w:pPr>
        <w:rPr>
          <w:rFonts w:eastAsia="SimSun"/>
          <w:lang w:eastAsia="ja-JP"/>
        </w:rPr>
      </w:pPr>
    </w:p>
    <w:p w14:paraId="69C995E4" w14:textId="476677C3" w:rsidR="00F22B36" w:rsidRPr="00BA3BAD" w:rsidRDefault="00F22B36" w:rsidP="000B24A0">
      <w:pPr>
        <w:rPr>
          <w:rFonts w:eastAsia="SimSun"/>
          <w:lang w:eastAsia="ja-JP"/>
        </w:rPr>
      </w:pPr>
      <w:r w:rsidRPr="00BA3BAD">
        <w:rPr>
          <w:rFonts w:eastAsia="SimSun"/>
          <w:lang w:eastAsia="ja-JP"/>
        </w:rPr>
        <w:t>leader_acc: acceleration of the preceding vehicle.</w:t>
      </w:r>
    </w:p>
    <w:p w14:paraId="71F95E62" w14:textId="77777777" w:rsidR="000B24A0" w:rsidRDefault="000B24A0" w:rsidP="000B24A0">
      <w:pPr>
        <w:rPr>
          <w:rFonts w:eastAsia="SimSun"/>
          <w:lang w:eastAsia="ja-JP"/>
        </w:rPr>
      </w:pPr>
    </w:p>
    <w:p w14:paraId="75883FAA" w14:textId="322FE1E2" w:rsidR="00F22B36" w:rsidRPr="00BA3BAD" w:rsidRDefault="00F22B36" w:rsidP="000B24A0">
      <w:pPr>
        <w:rPr>
          <w:rFonts w:eastAsia="SimSun"/>
          <w:lang w:eastAsia="ja-JP"/>
        </w:rPr>
      </w:pPr>
      <w:r w:rsidRPr="00BA3BAD">
        <w:rPr>
          <w:rFonts w:eastAsia="SimSun"/>
          <w:lang w:eastAsia="ja-JP"/>
        </w:rPr>
        <w:t xml:space="preserve">double decREQ: acceleration to be implemented by the subject vehicle. </w:t>
      </w:r>
    </w:p>
    <w:p w14:paraId="06FF55EC" w14:textId="77777777" w:rsidR="00F22B36" w:rsidRPr="00BA3BAD" w:rsidRDefault="00F22B36" w:rsidP="008B4135">
      <w:pPr>
        <w:pStyle w:val="Heading4"/>
        <w:rPr>
          <w:lang w:eastAsia="ja-JP"/>
        </w:rPr>
      </w:pPr>
      <w:r w:rsidRPr="00BA3BAD">
        <w:rPr>
          <w:lang w:eastAsia="ja-JP"/>
        </w:rPr>
        <w:t xml:space="preserve">Output Arguments </w:t>
      </w:r>
    </w:p>
    <w:p w14:paraId="0E4954DB" w14:textId="01D7FC3A" w:rsidR="000B24A0" w:rsidRDefault="00F22B36" w:rsidP="000B24A0">
      <w:pPr>
        <w:rPr>
          <w:rFonts w:eastAsia="SimSun"/>
          <w:lang w:eastAsia="ja-JP"/>
        </w:rPr>
      </w:pPr>
      <w:r w:rsidRPr="00BA3BAD">
        <w:rPr>
          <w:rFonts w:eastAsia="SimSun"/>
          <w:lang w:eastAsia="ja-JP"/>
        </w:rPr>
        <w:t>0</w:t>
      </w:r>
      <w:r w:rsidR="000B24A0">
        <w:rPr>
          <w:rFonts w:eastAsia="SimSun"/>
          <w:lang w:eastAsia="ja-JP"/>
        </w:rPr>
        <w:t xml:space="preserve">: </w:t>
      </w:r>
      <w:r w:rsidRPr="00BA3BAD">
        <w:rPr>
          <w:rFonts w:eastAsia="SimSun"/>
          <w:lang w:eastAsia="ja-JP"/>
        </w:rPr>
        <w:t>collision impossible</w:t>
      </w:r>
      <w:r w:rsidR="000B24A0">
        <w:rPr>
          <w:rFonts w:eastAsia="SimSun"/>
          <w:lang w:eastAsia="ja-JP"/>
        </w:rPr>
        <w:t>.</w:t>
      </w:r>
    </w:p>
    <w:p w14:paraId="26BDC939" w14:textId="77777777" w:rsidR="000B24A0" w:rsidRDefault="000B24A0" w:rsidP="000B24A0">
      <w:pPr>
        <w:rPr>
          <w:rFonts w:eastAsia="SimSun"/>
          <w:lang w:eastAsia="ja-JP"/>
        </w:rPr>
      </w:pPr>
    </w:p>
    <w:p w14:paraId="5978CA9D" w14:textId="180A87C2" w:rsidR="000B24A0" w:rsidRDefault="00F22B36" w:rsidP="000B24A0">
      <w:pPr>
        <w:rPr>
          <w:rFonts w:eastAsia="SimSun"/>
          <w:lang w:eastAsia="ja-JP"/>
        </w:rPr>
      </w:pPr>
      <w:r w:rsidRPr="00BA3BAD">
        <w:rPr>
          <w:rFonts w:eastAsia="SimSun"/>
          <w:lang w:eastAsia="ja-JP"/>
        </w:rPr>
        <w:t>1</w:t>
      </w:r>
      <w:r w:rsidR="000B24A0">
        <w:rPr>
          <w:rFonts w:eastAsia="SimSun"/>
          <w:lang w:eastAsia="ja-JP"/>
        </w:rPr>
        <w:t xml:space="preserve">: </w:t>
      </w:r>
      <w:r w:rsidRPr="00BA3BAD">
        <w:rPr>
          <w:rFonts w:eastAsia="SimSun"/>
          <w:lang w:eastAsia="ja-JP"/>
        </w:rPr>
        <w:t xml:space="preserve">collision scenario 1, collision </w:t>
      </w:r>
      <w:r w:rsidR="000B24A0">
        <w:rPr>
          <w:rFonts w:eastAsia="SimSun"/>
          <w:lang w:eastAsia="ja-JP"/>
        </w:rPr>
        <w:t>occurs</w:t>
      </w:r>
      <w:r w:rsidR="000B24A0" w:rsidRPr="00BA3BAD">
        <w:rPr>
          <w:rFonts w:eastAsia="SimSun"/>
          <w:lang w:eastAsia="ja-JP"/>
        </w:rPr>
        <w:t xml:space="preserve"> </w:t>
      </w:r>
      <w:r w:rsidRPr="00BA3BAD">
        <w:rPr>
          <w:rFonts w:eastAsia="SimSun"/>
          <w:lang w:eastAsia="ja-JP"/>
        </w:rPr>
        <w:t>before leader stops</w:t>
      </w:r>
      <w:r w:rsidR="000B24A0">
        <w:rPr>
          <w:rFonts w:eastAsia="SimSun"/>
          <w:lang w:eastAsia="ja-JP"/>
        </w:rPr>
        <w:t>.</w:t>
      </w:r>
    </w:p>
    <w:p w14:paraId="5813CC08" w14:textId="77777777" w:rsidR="000B24A0" w:rsidRDefault="000B24A0" w:rsidP="000B24A0">
      <w:pPr>
        <w:rPr>
          <w:rFonts w:eastAsia="SimSun"/>
          <w:lang w:eastAsia="ja-JP"/>
        </w:rPr>
      </w:pPr>
    </w:p>
    <w:p w14:paraId="0C8FE746" w14:textId="17110880" w:rsidR="00F22B36" w:rsidRPr="00BA3BAD" w:rsidRDefault="00F22B36" w:rsidP="000B24A0">
      <w:pPr>
        <w:rPr>
          <w:rFonts w:eastAsia="SimSun"/>
          <w:lang w:eastAsia="ja-JP"/>
        </w:rPr>
      </w:pPr>
      <w:r w:rsidRPr="00BA3BAD">
        <w:rPr>
          <w:rFonts w:eastAsia="SimSun"/>
          <w:lang w:eastAsia="ja-JP"/>
        </w:rPr>
        <w:t>2</w:t>
      </w:r>
      <w:r w:rsidR="000B24A0">
        <w:rPr>
          <w:rFonts w:eastAsia="SimSun"/>
          <w:lang w:eastAsia="ja-JP"/>
        </w:rPr>
        <w:t xml:space="preserve">: </w:t>
      </w:r>
      <w:r w:rsidRPr="00BA3BAD">
        <w:rPr>
          <w:rFonts w:eastAsia="SimSun"/>
          <w:lang w:eastAsia="ja-JP"/>
        </w:rPr>
        <w:t xml:space="preserve">collision scenario 2, collision </w:t>
      </w:r>
      <w:r w:rsidR="000B24A0">
        <w:rPr>
          <w:rFonts w:eastAsia="SimSun"/>
          <w:lang w:eastAsia="ja-JP"/>
        </w:rPr>
        <w:t>occurs</w:t>
      </w:r>
      <w:r w:rsidR="000B24A0" w:rsidRPr="00BA3BAD">
        <w:rPr>
          <w:rFonts w:eastAsia="SimSun"/>
          <w:lang w:eastAsia="ja-JP"/>
        </w:rPr>
        <w:t xml:space="preserve"> </w:t>
      </w:r>
      <w:r w:rsidRPr="00BA3BAD">
        <w:rPr>
          <w:rFonts w:eastAsia="SimSun"/>
          <w:lang w:eastAsia="ja-JP"/>
        </w:rPr>
        <w:t>after leader stops.</w:t>
      </w:r>
    </w:p>
    <w:p w14:paraId="07A8262D" w14:textId="77777777" w:rsidR="00F22B36" w:rsidRPr="00BA3BAD" w:rsidRDefault="00F22B36" w:rsidP="008B4135">
      <w:pPr>
        <w:pStyle w:val="Heading4"/>
        <w:rPr>
          <w:lang w:eastAsia="ja-JP"/>
        </w:rPr>
      </w:pPr>
      <w:r w:rsidRPr="00BA3BAD">
        <w:rPr>
          <w:lang w:eastAsia="ja-JP"/>
        </w:rPr>
        <w:t>Pseudo code</w:t>
      </w:r>
    </w:p>
    <w:p w14:paraId="58CD333C" w14:textId="1C89072B" w:rsidR="00F22B36" w:rsidRDefault="00F22B36" w:rsidP="000B24A0">
      <w:pPr>
        <w:rPr>
          <w:rFonts w:eastAsia="SimSun"/>
          <w:lang w:eastAsia="ja-JP"/>
        </w:rPr>
      </w:pPr>
      <w:r w:rsidRPr="00BA3BAD">
        <w:rPr>
          <w:rFonts w:eastAsia="SimSun"/>
          <w:lang w:eastAsia="ja-JP"/>
        </w:rPr>
        <w:t>For (next 50 or 200 timestamps)</w:t>
      </w:r>
      <w:r w:rsidR="000B24A0">
        <w:rPr>
          <w:rFonts w:eastAsia="SimSun"/>
          <w:lang w:eastAsia="ja-JP"/>
        </w:rPr>
        <w:t>:</w:t>
      </w:r>
    </w:p>
    <w:p w14:paraId="2D9C8307" w14:textId="77777777" w:rsidR="000B24A0" w:rsidRPr="00BA3BAD" w:rsidRDefault="000B24A0" w:rsidP="000B24A0">
      <w:pPr>
        <w:rPr>
          <w:rFonts w:eastAsia="SimSun"/>
          <w:lang w:eastAsia="ja-JP"/>
        </w:rPr>
      </w:pPr>
    </w:p>
    <w:p w14:paraId="5333690D" w14:textId="2D91A31F" w:rsidR="00F22B36" w:rsidRDefault="00F22B36" w:rsidP="000B24A0">
      <w:pPr>
        <w:pStyle w:val="ListParagraph"/>
        <w:numPr>
          <w:ilvl w:val="0"/>
          <w:numId w:val="185"/>
        </w:numPr>
        <w:rPr>
          <w:rFonts w:eastAsia="SimSun"/>
          <w:lang w:eastAsia="ja-JP"/>
        </w:rPr>
      </w:pPr>
      <w:r w:rsidRPr="000B24A0">
        <w:rPr>
          <w:rFonts w:eastAsia="SimSun"/>
          <w:lang w:eastAsia="ja-JP"/>
        </w:rPr>
        <w:t>Compute speed and location of the preceding vehicle as leader_speed_next and leaderpos, based on the current speed and acceleration of the preceding vehicle</w:t>
      </w:r>
      <w:r w:rsidR="000B24A0">
        <w:rPr>
          <w:rFonts w:eastAsia="SimSun"/>
          <w:lang w:eastAsia="ja-JP"/>
        </w:rPr>
        <w:t>.</w:t>
      </w:r>
    </w:p>
    <w:p w14:paraId="2240F26F" w14:textId="77777777" w:rsidR="000B24A0" w:rsidRPr="000B24A0" w:rsidRDefault="000B24A0" w:rsidP="000B24A0">
      <w:pPr>
        <w:rPr>
          <w:rFonts w:eastAsia="SimSun"/>
          <w:lang w:eastAsia="ja-JP"/>
        </w:rPr>
      </w:pPr>
    </w:p>
    <w:p w14:paraId="7651F2E8" w14:textId="5DC914CF" w:rsidR="00F22B36" w:rsidRDefault="00F22B36" w:rsidP="000B24A0">
      <w:pPr>
        <w:pStyle w:val="ListParagraph"/>
        <w:numPr>
          <w:ilvl w:val="0"/>
          <w:numId w:val="185"/>
        </w:numPr>
        <w:rPr>
          <w:rFonts w:eastAsia="SimSun"/>
          <w:lang w:eastAsia="ja-JP"/>
        </w:rPr>
      </w:pPr>
      <w:r w:rsidRPr="000B24A0">
        <w:rPr>
          <w:rFonts w:eastAsia="SimSun"/>
          <w:lang w:eastAsia="ja-JP"/>
        </w:rPr>
        <w:t>Set leader_speed = leader_speed_next</w:t>
      </w:r>
      <w:r w:rsidR="000B24A0">
        <w:rPr>
          <w:rFonts w:eastAsia="SimSun"/>
          <w:lang w:eastAsia="ja-JP"/>
        </w:rPr>
        <w:t>.</w:t>
      </w:r>
    </w:p>
    <w:p w14:paraId="03255FDA" w14:textId="77777777" w:rsidR="000B24A0" w:rsidRPr="000B24A0" w:rsidRDefault="000B24A0" w:rsidP="000B24A0">
      <w:pPr>
        <w:rPr>
          <w:rFonts w:eastAsia="SimSun"/>
          <w:lang w:eastAsia="ja-JP"/>
        </w:rPr>
      </w:pPr>
    </w:p>
    <w:p w14:paraId="40E0B0A8" w14:textId="3EE0EAFC" w:rsidR="00F22B36" w:rsidRDefault="00F22B36" w:rsidP="000B24A0">
      <w:pPr>
        <w:pStyle w:val="ListParagraph"/>
        <w:numPr>
          <w:ilvl w:val="0"/>
          <w:numId w:val="185"/>
        </w:numPr>
        <w:rPr>
          <w:rFonts w:eastAsia="SimSun"/>
          <w:lang w:eastAsia="ja-JP"/>
        </w:rPr>
      </w:pPr>
      <w:r w:rsidRPr="000B24A0">
        <w:rPr>
          <w:rFonts w:eastAsia="SimSun"/>
          <w:lang w:eastAsia="ja-JP"/>
        </w:rPr>
        <w:t>Compute speed and location of the subject vehicle as follower_speed_next and followerpos, based on the current speed and acceleration of the subject vehicle</w:t>
      </w:r>
      <w:r w:rsidR="000B24A0">
        <w:rPr>
          <w:rFonts w:eastAsia="SimSun"/>
          <w:lang w:eastAsia="ja-JP"/>
        </w:rPr>
        <w:t>.</w:t>
      </w:r>
    </w:p>
    <w:p w14:paraId="19EB51BC" w14:textId="77777777" w:rsidR="000B24A0" w:rsidRPr="000B24A0" w:rsidRDefault="000B24A0" w:rsidP="000B24A0">
      <w:pPr>
        <w:rPr>
          <w:rFonts w:eastAsia="SimSun"/>
          <w:lang w:eastAsia="ja-JP"/>
        </w:rPr>
      </w:pPr>
    </w:p>
    <w:p w14:paraId="06E5F8F9" w14:textId="0269241B" w:rsidR="00F22B36" w:rsidRDefault="00F22B36" w:rsidP="000B24A0">
      <w:pPr>
        <w:pStyle w:val="ListParagraph"/>
        <w:numPr>
          <w:ilvl w:val="0"/>
          <w:numId w:val="185"/>
        </w:numPr>
        <w:rPr>
          <w:rFonts w:eastAsia="SimSun"/>
          <w:lang w:eastAsia="ja-JP"/>
        </w:rPr>
      </w:pPr>
      <w:r w:rsidRPr="000B24A0">
        <w:rPr>
          <w:rFonts w:eastAsia="SimSun"/>
          <w:lang w:eastAsia="ja-JP"/>
        </w:rPr>
        <w:lastRenderedPageBreak/>
        <w:t>Set follower_speed = follower_speed_next</w:t>
      </w:r>
      <w:r w:rsidR="000B24A0">
        <w:rPr>
          <w:rFonts w:eastAsia="SimSun"/>
          <w:lang w:eastAsia="ja-JP"/>
        </w:rPr>
        <w:t>.</w:t>
      </w:r>
    </w:p>
    <w:p w14:paraId="542C6E76" w14:textId="77777777" w:rsidR="000B24A0" w:rsidRPr="000B24A0" w:rsidRDefault="000B24A0" w:rsidP="000B24A0">
      <w:pPr>
        <w:rPr>
          <w:rFonts w:eastAsia="SimSun"/>
          <w:lang w:eastAsia="ja-JP"/>
        </w:rPr>
      </w:pPr>
    </w:p>
    <w:p w14:paraId="2ED1B808" w14:textId="62EB986D" w:rsidR="000B24A0" w:rsidRDefault="00F22B36" w:rsidP="000B24A0">
      <w:pPr>
        <w:pStyle w:val="ListParagraph"/>
        <w:numPr>
          <w:ilvl w:val="0"/>
          <w:numId w:val="185"/>
        </w:numPr>
        <w:rPr>
          <w:rFonts w:eastAsia="SimSun"/>
          <w:lang w:eastAsia="ja-JP"/>
        </w:rPr>
      </w:pPr>
      <w:r w:rsidRPr="000B24A0">
        <w:rPr>
          <w:rFonts w:eastAsia="SimSun"/>
          <w:lang w:eastAsia="ja-JP"/>
        </w:rPr>
        <w:t>If (followerpos &gt; leaderpos)</w:t>
      </w:r>
      <w:r w:rsidR="000B24A0">
        <w:rPr>
          <w:rFonts w:eastAsia="SimSun"/>
          <w:lang w:eastAsia="ja-JP"/>
        </w:rPr>
        <w:t>:</w:t>
      </w:r>
    </w:p>
    <w:p w14:paraId="5F38E066" w14:textId="5F825275" w:rsidR="000B24A0" w:rsidRDefault="00F22B36" w:rsidP="000B24A0">
      <w:pPr>
        <w:pStyle w:val="ListParagraph"/>
        <w:numPr>
          <w:ilvl w:val="1"/>
          <w:numId w:val="185"/>
        </w:numPr>
        <w:rPr>
          <w:rFonts w:eastAsia="SimSun"/>
          <w:lang w:eastAsia="ja-JP"/>
        </w:rPr>
      </w:pPr>
      <w:r w:rsidRPr="000B24A0">
        <w:rPr>
          <w:rFonts w:eastAsia="SimSun"/>
          <w:lang w:eastAsia="ja-JP"/>
        </w:rPr>
        <w:t>Collision will happen</w:t>
      </w:r>
      <w:r w:rsidR="000B24A0">
        <w:rPr>
          <w:rFonts w:eastAsia="SimSun"/>
          <w:lang w:eastAsia="ja-JP"/>
        </w:rPr>
        <w:t>.</w:t>
      </w:r>
    </w:p>
    <w:p w14:paraId="7844F1C3" w14:textId="69A824B2" w:rsidR="000B24A0" w:rsidRDefault="00F22B36" w:rsidP="000B24A0">
      <w:pPr>
        <w:pStyle w:val="ListParagraph"/>
        <w:numPr>
          <w:ilvl w:val="1"/>
          <w:numId w:val="185"/>
        </w:numPr>
        <w:rPr>
          <w:rFonts w:eastAsia="SimSun"/>
          <w:lang w:eastAsia="ja-JP"/>
        </w:rPr>
      </w:pPr>
      <w:r w:rsidRPr="000B24A0">
        <w:rPr>
          <w:rFonts w:eastAsia="SimSun"/>
          <w:lang w:eastAsia="ja-JP"/>
        </w:rPr>
        <w:t>If (leader speed &gt; 0)</w:t>
      </w:r>
      <w:r w:rsidR="000B24A0">
        <w:rPr>
          <w:rFonts w:eastAsia="SimSun"/>
          <w:lang w:eastAsia="ja-JP"/>
        </w:rPr>
        <w:t>:</w:t>
      </w:r>
    </w:p>
    <w:p w14:paraId="1586C797" w14:textId="34DC0018" w:rsidR="000B24A0" w:rsidRDefault="00F22B36" w:rsidP="000B24A0">
      <w:pPr>
        <w:pStyle w:val="ListParagraph"/>
        <w:numPr>
          <w:ilvl w:val="2"/>
          <w:numId w:val="185"/>
        </w:numPr>
        <w:rPr>
          <w:rFonts w:eastAsia="SimSun"/>
          <w:lang w:eastAsia="ja-JP"/>
        </w:rPr>
      </w:pPr>
      <w:r w:rsidRPr="000B24A0">
        <w:rPr>
          <w:rFonts w:eastAsia="SimSun"/>
          <w:lang w:eastAsia="ja-JP"/>
        </w:rPr>
        <w:t>Return 1, collision happens before leader stops</w:t>
      </w:r>
      <w:r w:rsidR="000B24A0">
        <w:rPr>
          <w:rFonts w:eastAsia="SimSun"/>
          <w:lang w:eastAsia="ja-JP"/>
        </w:rPr>
        <w:t>.</w:t>
      </w:r>
    </w:p>
    <w:p w14:paraId="5AF9862E" w14:textId="583A2592" w:rsidR="000B24A0" w:rsidRDefault="00F22B36" w:rsidP="000B24A0">
      <w:pPr>
        <w:pStyle w:val="ListParagraph"/>
        <w:numPr>
          <w:ilvl w:val="1"/>
          <w:numId w:val="185"/>
        </w:numPr>
        <w:rPr>
          <w:rFonts w:eastAsia="SimSun"/>
          <w:lang w:eastAsia="ja-JP"/>
        </w:rPr>
      </w:pPr>
      <w:r w:rsidRPr="000B24A0">
        <w:rPr>
          <w:rFonts w:eastAsia="SimSun"/>
          <w:lang w:eastAsia="ja-JP"/>
        </w:rPr>
        <w:t>Else</w:t>
      </w:r>
      <w:r w:rsidR="000B24A0">
        <w:rPr>
          <w:rFonts w:eastAsia="SimSun"/>
          <w:lang w:eastAsia="ja-JP"/>
        </w:rPr>
        <w:t>:</w:t>
      </w:r>
    </w:p>
    <w:p w14:paraId="1D003839" w14:textId="0DD06B34" w:rsidR="00F22B36" w:rsidRPr="000B24A0" w:rsidRDefault="00F22B36" w:rsidP="000B24A0">
      <w:pPr>
        <w:pStyle w:val="ListParagraph"/>
        <w:numPr>
          <w:ilvl w:val="2"/>
          <w:numId w:val="185"/>
        </w:numPr>
        <w:rPr>
          <w:rFonts w:eastAsia="SimSun"/>
          <w:lang w:eastAsia="ja-JP"/>
        </w:rPr>
      </w:pPr>
      <w:r w:rsidRPr="000B24A0">
        <w:rPr>
          <w:rFonts w:eastAsia="SimSun"/>
          <w:lang w:eastAsia="ja-JP"/>
        </w:rPr>
        <w:t>Return 2, collision happens after leader stops</w:t>
      </w:r>
      <w:r w:rsidR="000B24A0">
        <w:rPr>
          <w:rFonts w:eastAsia="SimSun"/>
          <w:lang w:eastAsia="ja-JP"/>
        </w:rPr>
        <w:t>.</w:t>
      </w:r>
    </w:p>
    <w:p w14:paraId="3E2808F6" w14:textId="77777777" w:rsidR="000B24A0" w:rsidRDefault="000B24A0" w:rsidP="000B24A0">
      <w:pPr>
        <w:rPr>
          <w:rFonts w:eastAsia="SimSun"/>
          <w:lang w:eastAsia="ja-JP"/>
        </w:rPr>
      </w:pPr>
    </w:p>
    <w:p w14:paraId="76A06164" w14:textId="5DDEA8C9" w:rsidR="000B24A0" w:rsidRDefault="00F22B36" w:rsidP="000B24A0">
      <w:pPr>
        <w:pStyle w:val="ListParagraph"/>
        <w:numPr>
          <w:ilvl w:val="0"/>
          <w:numId w:val="186"/>
        </w:numPr>
        <w:rPr>
          <w:rFonts w:eastAsia="SimSun"/>
          <w:lang w:eastAsia="ja-JP"/>
        </w:rPr>
      </w:pPr>
      <w:r w:rsidRPr="000B24A0">
        <w:rPr>
          <w:rFonts w:eastAsia="SimSun"/>
          <w:lang w:eastAsia="ja-JP"/>
        </w:rPr>
        <w:t>Else if (leader_speed &gt; follower_speed AND leader_acc &gt; decREQ)</w:t>
      </w:r>
      <w:r w:rsidR="000B24A0">
        <w:rPr>
          <w:rFonts w:eastAsia="SimSun"/>
          <w:lang w:eastAsia="ja-JP"/>
        </w:rPr>
        <w:t>:</w:t>
      </w:r>
    </w:p>
    <w:p w14:paraId="4EF960F4" w14:textId="4D55EF59" w:rsidR="00F22B36" w:rsidRPr="000B24A0" w:rsidRDefault="00F22B36" w:rsidP="000B24A0">
      <w:pPr>
        <w:pStyle w:val="ListParagraph"/>
        <w:numPr>
          <w:ilvl w:val="1"/>
          <w:numId w:val="186"/>
        </w:numPr>
        <w:rPr>
          <w:rFonts w:eastAsia="SimSun"/>
          <w:lang w:eastAsia="ja-JP"/>
        </w:rPr>
      </w:pPr>
      <w:r w:rsidRPr="000B24A0">
        <w:rPr>
          <w:rFonts w:eastAsia="SimSun"/>
          <w:lang w:eastAsia="ja-JP"/>
        </w:rPr>
        <w:t>Return 0, collision not possible if leader runs faster and accelerates faster than the follower</w:t>
      </w:r>
      <w:r w:rsidR="000B24A0">
        <w:rPr>
          <w:rFonts w:eastAsia="SimSun"/>
          <w:lang w:eastAsia="ja-JP"/>
        </w:rPr>
        <w:t>.</w:t>
      </w:r>
    </w:p>
    <w:p w14:paraId="54BD50A5" w14:textId="77777777" w:rsidR="000B24A0" w:rsidRDefault="000B24A0" w:rsidP="000B24A0">
      <w:pPr>
        <w:rPr>
          <w:rFonts w:eastAsia="SimSun"/>
          <w:lang w:eastAsia="ja-JP"/>
        </w:rPr>
      </w:pPr>
    </w:p>
    <w:p w14:paraId="056E2A52" w14:textId="4C440791" w:rsidR="000B24A0" w:rsidRDefault="00F22B36" w:rsidP="000B24A0">
      <w:pPr>
        <w:pStyle w:val="ListParagraph"/>
        <w:numPr>
          <w:ilvl w:val="0"/>
          <w:numId w:val="186"/>
        </w:numPr>
        <w:rPr>
          <w:rFonts w:eastAsia="SimSun"/>
          <w:lang w:eastAsia="ja-JP"/>
        </w:rPr>
      </w:pPr>
      <w:r w:rsidRPr="000B24A0">
        <w:rPr>
          <w:rFonts w:eastAsia="SimSun"/>
          <w:lang w:eastAsia="ja-JP"/>
        </w:rPr>
        <w:t>Else</w:t>
      </w:r>
      <w:r w:rsidR="000B24A0">
        <w:rPr>
          <w:rFonts w:eastAsia="SimSun"/>
          <w:lang w:eastAsia="ja-JP"/>
        </w:rPr>
        <w:t>:</w:t>
      </w:r>
    </w:p>
    <w:p w14:paraId="104FD8CA" w14:textId="68F2340F" w:rsidR="00F22B36" w:rsidRPr="000B24A0" w:rsidRDefault="00F22B36" w:rsidP="000B24A0">
      <w:pPr>
        <w:pStyle w:val="ListParagraph"/>
        <w:numPr>
          <w:ilvl w:val="1"/>
          <w:numId w:val="186"/>
        </w:numPr>
        <w:rPr>
          <w:rFonts w:eastAsia="SimSun"/>
          <w:lang w:eastAsia="ja-JP"/>
        </w:rPr>
      </w:pPr>
      <w:r w:rsidRPr="000B24A0">
        <w:rPr>
          <w:rFonts w:eastAsia="SimSun"/>
          <w:lang w:eastAsia="ja-JP"/>
        </w:rPr>
        <w:t>Return 0, collision not possible</w:t>
      </w:r>
      <w:r w:rsidR="000B24A0">
        <w:rPr>
          <w:rFonts w:eastAsia="SimSun"/>
          <w:lang w:eastAsia="ja-JP"/>
        </w:rPr>
        <w:t>.</w:t>
      </w:r>
    </w:p>
    <w:p w14:paraId="623C725B" w14:textId="77777777" w:rsidR="00F22B36" w:rsidRPr="00BA3BAD" w:rsidRDefault="00F22B36" w:rsidP="000B24A0">
      <w:pPr>
        <w:rPr>
          <w:rFonts w:eastAsia="SimSun"/>
          <w:lang w:eastAsia="ja-JP"/>
        </w:rPr>
      </w:pPr>
    </w:p>
    <w:p w14:paraId="43FBF702" w14:textId="77777777" w:rsidR="00F22B36" w:rsidRPr="00BA3BAD" w:rsidRDefault="00F22B36" w:rsidP="008B4135">
      <w:pPr>
        <w:pStyle w:val="Heading3"/>
      </w:pPr>
      <w:bookmarkStart w:id="231" w:name="_Toc35778003"/>
      <w:r w:rsidRPr="00BA3BAD">
        <w:t>determineDrivingModePlusACC</w:t>
      </w:r>
      <w:bookmarkEnd w:id="231"/>
    </w:p>
    <w:p w14:paraId="343FDB6C" w14:textId="77777777" w:rsidR="00F22B36" w:rsidRPr="00BA3BAD" w:rsidRDefault="00F22B36" w:rsidP="008B4135">
      <w:pPr>
        <w:pStyle w:val="Heading4"/>
        <w:rPr>
          <w:lang w:eastAsia="ja-JP"/>
        </w:rPr>
      </w:pPr>
      <w:r w:rsidRPr="00BA3BAD">
        <w:rPr>
          <w:lang w:eastAsia="ja-JP"/>
        </w:rPr>
        <w:t>Syntax</w:t>
      </w:r>
    </w:p>
    <w:p w14:paraId="10D193F5" w14:textId="77777777" w:rsidR="00F22B36" w:rsidRPr="00BA3BAD" w:rsidRDefault="00F22B36" w:rsidP="000B24A0">
      <w:pPr>
        <w:rPr>
          <w:rFonts w:eastAsia="SimSun"/>
          <w:lang w:eastAsia="ja-JP"/>
        </w:rPr>
      </w:pPr>
      <w:r w:rsidRPr="00BA3BAD">
        <w:rPr>
          <w:rFonts w:eastAsia="SimSun"/>
          <w:lang w:eastAsia="ja-JP"/>
        </w:rPr>
        <w:t>int myVehicleDef::determineDrivingModePlusACC()</w:t>
      </w:r>
    </w:p>
    <w:p w14:paraId="5325C9B0" w14:textId="77777777" w:rsidR="00F22B36" w:rsidRPr="00BA3BAD" w:rsidRDefault="00F22B36" w:rsidP="008B4135">
      <w:pPr>
        <w:pStyle w:val="Heading4"/>
        <w:rPr>
          <w:lang w:eastAsia="ja-JP"/>
        </w:rPr>
      </w:pPr>
      <w:r w:rsidRPr="00BA3BAD">
        <w:rPr>
          <w:lang w:eastAsia="ja-JP"/>
        </w:rPr>
        <w:t>Description</w:t>
      </w:r>
    </w:p>
    <w:p w14:paraId="6BB73ACE" w14:textId="037FE1E2" w:rsidR="00F22B36" w:rsidRPr="00BA3BAD" w:rsidRDefault="00F22B36" w:rsidP="000B24A0">
      <w:pPr>
        <w:rPr>
          <w:rFonts w:eastAsia="SimSun"/>
          <w:lang w:eastAsia="ja-JP"/>
        </w:rPr>
      </w:pPr>
      <w:r w:rsidRPr="00BA3BAD">
        <w:rPr>
          <w:rFonts w:eastAsia="SimSun"/>
          <w:lang w:eastAsia="ja-JP"/>
        </w:rPr>
        <w:t xml:space="preserve">This function determines the driving mode of an ACC vehicle at the current update interval (see </w:t>
      </w:r>
      <w:r w:rsidR="000B24A0">
        <w:rPr>
          <w:rFonts w:eastAsia="SimSun"/>
          <w:lang w:eastAsia="ja-JP"/>
        </w:rPr>
        <w:t>figure 4</w:t>
      </w:r>
      <w:r w:rsidRPr="00BA3BAD">
        <w:rPr>
          <w:rFonts w:eastAsia="SimSun"/>
          <w:lang w:eastAsia="ja-JP"/>
        </w:rPr>
        <w:t xml:space="preserve"> for the logic flow). </w:t>
      </w:r>
    </w:p>
    <w:p w14:paraId="6F57D0D1" w14:textId="77777777" w:rsidR="00F22B36" w:rsidRPr="00BA3BAD" w:rsidRDefault="00F22B36" w:rsidP="008B4135">
      <w:pPr>
        <w:pStyle w:val="Heading4"/>
        <w:rPr>
          <w:lang w:eastAsia="ja-JP"/>
        </w:rPr>
      </w:pPr>
      <w:r w:rsidRPr="00BA3BAD">
        <w:rPr>
          <w:lang w:eastAsia="ja-JP"/>
        </w:rPr>
        <w:t>Inputs Arguments</w:t>
      </w:r>
    </w:p>
    <w:p w14:paraId="16F2D5FE" w14:textId="77777777" w:rsidR="00F22B36" w:rsidRPr="00BA3BAD" w:rsidRDefault="00F22B36" w:rsidP="000B24A0">
      <w:pPr>
        <w:rPr>
          <w:rFonts w:eastAsia="SimSun"/>
          <w:lang w:eastAsia="ja-JP"/>
        </w:rPr>
      </w:pPr>
      <w:r w:rsidRPr="00BA3BAD">
        <w:rPr>
          <w:rFonts w:eastAsia="SimSun"/>
          <w:lang w:eastAsia="ja-JP"/>
        </w:rPr>
        <w:t>None.</w:t>
      </w:r>
    </w:p>
    <w:p w14:paraId="7D0832AF" w14:textId="77777777" w:rsidR="00F22B36" w:rsidRPr="00BA3BAD" w:rsidRDefault="00F22B36" w:rsidP="008B4135">
      <w:pPr>
        <w:pStyle w:val="Heading4"/>
        <w:rPr>
          <w:lang w:eastAsia="ja-JP"/>
        </w:rPr>
      </w:pPr>
      <w:r w:rsidRPr="00BA3BAD">
        <w:rPr>
          <w:lang w:eastAsia="ja-JP"/>
        </w:rPr>
        <w:t xml:space="preserve">Output Arguments </w:t>
      </w:r>
    </w:p>
    <w:p w14:paraId="3E8D535E" w14:textId="77777777" w:rsidR="00F22B36" w:rsidRPr="00BA3BAD" w:rsidRDefault="00F22B36" w:rsidP="000B24A0">
      <w:pPr>
        <w:rPr>
          <w:rFonts w:eastAsia="SimSun"/>
          <w:lang w:eastAsia="ja-JP"/>
        </w:rPr>
      </w:pPr>
      <w:r w:rsidRPr="00BA3BAD">
        <w:rPr>
          <w:rFonts w:eastAsia="SimSun"/>
          <w:lang w:eastAsia="ja-JP"/>
        </w:rPr>
        <w:t>None.</w:t>
      </w:r>
    </w:p>
    <w:p w14:paraId="4EC41749" w14:textId="77777777" w:rsidR="00F22B36" w:rsidRPr="00BA3BAD" w:rsidRDefault="00F22B36" w:rsidP="008B4135">
      <w:pPr>
        <w:pStyle w:val="Heading4"/>
        <w:rPr>
          <w:lang w:eastAsia="ja-JP"/>
        </w:rPr>
      </w:pPr>
      <w:r w:rsidRPr="00BA3BAD">
        <w:rPr>
          <w:lang w:eastAsia="ja-JP"/>
        </w:rPr>
        <w:t>Sub-functions</w:t>
      </w:r>
    </w:p>
    <w:p w14:paraId="53BE3910" w14:textId="77777777" w:rsidR="00F22B36" w:rsidRPr="00BA3BAD" w:rsidRDefault="00F22B36" w:rsidP="000B24A0">
      <w:pPr>
        <w:rPr>
          <w:rFonts w:eastAsia="SimSun"/>
          <w:lang w:eastAsia="ja-JP"/>
        </w:rPr>
      </w:pPr>
      <w:r w:rsidRPr="00BA3BAD">
        <w:rPr>
          <w:rFonts w:eastAsia="SimSun"/>
          <w:lang w:eastAsia="ja-JP"/>
        </w:rPr>
        <w:t>DetermineLcOrMergeOrCoop()</w:t>
      </w:r>
    </w:p>
    <w:p w14:paraId="6DB42B0A" w14:textId="77777777" w:rsidR="000B24A0" w:rsidRDefault="000B24A0" w:rsidP="000B24A0">
      <w:pPr>
        <w:rPr>
          <w:rFonts w:eastAsia="SimSun"/>
          <w:lang w:eastAsia="ja-JP"/>
        </w:rPr>
      </w:pPr>
    </w:p>
    <w:p w14:paraId="43A00A15" w14:textId="17A69BD0" w:rsidR="00F22B36" w:rsidRPr="00BA3BAD" w:rsidRDefault="00F22B36" w:rsidP="000B24A0">
      <w:pPr>
        <w:rPr>
          <w:rFonts w:eastAsia="SimSun"/>
          <w:lang w:eastAsia="ja-JP"/>
        </w:rPr>
      </w:pPr>
      <w:r w:rsidRPr="00BA3BAD">
        <w:rPr>
          <w:rFonts w:eastAsia="SimSun"/>
          <w:lang w:eastAsia="ja-JP"/>
        </w:rPr>
        <w:t>Determine2ndLcAfterLc()</w:t>
      </w:r>
    </w:p>
    <w:p w14:paraId="1A033B31" w14:textId="77777777" w:rsidR="000B24A0" w:rsidRDefault="000B24A0" w:rsidP="000B24A0">
      <w:pPr>
        <w:rPr>
          <w:rFonts w:eastAsia="SimSun"/>
          <w:lang w:eastAsia="ja-JP"/>
        </w:rPr>
      </w:pPr>
    </w:p>
    <w:p w14:paraId="6DAF975A" w14:textId="1815DE70" w:rsidR="00F22B36" w:rsidRPr="00BA3BAD" w:rsidRDefault="00F22B36" w:rsidP="000B24A0">
      <w:pPr>
        <w:rPr>
          <w:rFonts w:eastAsia="SimSun"/>
          <w:lang w:eastAsia="ja-JP"/>
        </w:rPr>
      </w:pPr>
      <w:r w:rsidRPr="00BA3BAD">
        <w:rPr>
          <w:rFonts w:eastAsia="SimSun"/>
          <w:lang w:eastAsia="ja-JP"/>
        </w:rPr>
        <w:t>determineCoopOrLc()</w:t>
      </w:r>
    </w:p>
    <w:p w14:paraId="057547C2" w14:textId="77777777" w:rsidR="000B24A0" w:rsidRDefault="000B24A0" w:rsidP="000B24A0">
      <w:pPr>
        <w:rPr>
          <w:rFonts w:eastAsia="SimSun"/>
          <w:lang w:eastAsia="ja-JP"/>
        </w:rPr>
      </w:pPr>
    </w:p>
    <w:p w14:paraId="044E3BBB" w14:textId="56368ABD" w:rsidR="00F22B36" w:rsidRPr="00BA3BAD" w:rsidRDefault="00F22B36" w:rsidP="000B24A0">
      <w:pPr>
        <w:rPr>
          <w:rFonts w:eastAsia="SimSun"/>
          <w:lang w:eastAsia="ja-JP"/>
        </w:rPr>
      </w:pPr>
      <w:r w:rsidRPr="00BA3BAD">
        <w:rPr>
          <w:rFonts w:eastAsia="SimSun"/>
          <w:lang w:eastAsia="ja-JP"/>
        </w:rPr>
        <w:t>DetermineReceiveOrLcOrCoop()</w:t>
      </w:r>
    </w:p>
    <w:p w14:paraId="29600BF8" w14:textId="77777777" w:rsidR="000B24A0" w:rsidRDefault="000B24A0" w:rsidP="000B24A0">
      <w:pPr>
        <w:rPr>
          <w:rFonts w:eastAsia="SimSun"/>
          <w:lang w:eastAsia="ja-JP"/>
        </w:rPr>
      </w:pPr>
    </w:p>
    <w:p w14:paraId="485614EE" w14:textId="07BAEE99" w:rsidR="00F22B36" w:rsidRPr="00BA3BAD" w:rsidRDefault="00F22B36" w:rsidP="000B24A0">
      <w:pPr>
        <w:rPr>
          <w:rFonts w:eastAsia="SimSun"/>
          <w:lang w:eastAsia="ja-JP"/>
        </w:rPr>
      </w:pPr>
      <w:r w:rsidRPr="00BA3BAD">
        <w:rPr>
          <w:rFonts w:eastAsia="SimSun"/>
          <w:lang w:eastAsia="ja-JP"/>
        </w:rPr>
        <w:t>determineGapOrGiveup()</w:t>
      </w:r>
    </w:p>
    <w:p w14:paraId="2F501116" w14:textId="77777777" w:rsidR="000B24A0" w:rsidRDefault="000B24A0" w:rsidP="000B24A0">
      <w:pPr>
        <w:rPr>
          <w:rFonts w:eastAsia="SimSun"/>
          <w:lang w:eastAsia="ja-JP"/>
        </w:rPr>
      </w:pPr>
    </w:p>
    <w:p w14:paraId="296DB771" w14:textId="449550F8" w:rsidR="00F22B36" w:rsidRPr="00BA3BAD" w:rsidRDefault="00F22B36" w:rsidP="000B24A0">
      <w:pPr>
        <w:rPr>
          <w:rFonts w:eastAsia="SimSun"/>
          <w:lang w:eastAsia="ja-JP"/>
        </w:rPr>
      </w:pPr>
      <w:r w:rsidRPr="00BA3BAD">
        <w:rPr>
          <w:rFonts w:eastAsia="SimSun"/>
          <w:lang w:eastAsia="ja-JP"/>
        </w:rPr>
        <w:t>DetermineLcOrMergeOrCoopOrACC()</w:t>
      </w:r>
    </w:p>
    <w:p w14:paraId="712340BD" w14:textId="77777777" w:rsidR="00F22B36" w:rsidRPr="00BA3BAD" w:rsidRDefault="00F22B36" w:rsidP="008B4135">
      <w:pPr>
        <w:pStyle w:val="Heading4"/>
        <w:rPr>
          <w:lang w:eastAsia="ja-JP"/>
        </w:rPr>
      </w:pPr>
      <w:r w:rsidRPr="00BA3BAD">
        <w:rPr>
          <w:lang w:eastAsia="ja-JP"/>
        </w:rPr>
        <w:t>Pseudo code</w:t>
      </w:r>
    </w:p>
    <w:p w14:paraId="707798EE" w14:textId="5CEEE2A9" w:rsidR="00F22B36" w:rsidRDefault="00F22B36" w:rsidP="000B24A0">
      <w:pPr>
        <w:rPr>
          <w:rFonts w:eastAsia="SimSun"/>
          <w:lang w:eastAsia="ja-JP"/>
        </w:rPr>
      </w:pPr>
      <w:r w:rsidRPr="00BA3BAD">
        <w:rPr>
          <w:rFonts w:eastAsia="SimSun"/>
          <w:lang w:eastAsia="ja-JP"/>
        </w:rPr>
        <w:t>If (the subject vehicle is within a node, e.g., intersection):</w:t>
      </w:r>
    </w:p>
    <w:p w14:paraId="537A4582" w14:textId="77777777" w:rsidR="000B24A0" w:rsidRPr="00BA3BAD" w:rsidRDefault="000B24A0" w:rsidP="000B24A0">
      <w:pPr>
        <w:rPr>
          <w:rFonts w:eastAsia="SimSun"/>
          <w:lang w:eastAsia="ja-JP"/>
        </w:rPr>
      </w:pPr>
    </w:p>
    <w:p w14:paraId="3732CF7C" w14:textId="5C09443C" w:rsidR="00F22B36" w:rsidRPr="000B24A0" w:rsidRDefault="00F22B36" w:rsidP="000B24A0">
      <w:pPr>
        <w:pStyle w:val="ListParagraph"/>
        <w:numPr>
          <w:ilvl w:val="0"/>
          <w:numId w:val="189"/>
        </w:numPr>
        <w:rPr>
          <w:rFonts w:eastAsia="SimSun"/>
          <w:lang w:eastAsia="ja-JP"/>
        </w:rPr>
      </w:pPr>
      <w:r w:rsidRPr="000B24A0">
        <w:rPr>
          <w:rFonts w:eastAsia="SimSun"/>
          <w:lang w:eastAsia="ja-JP"/>
        </w:rPr>
        <w:lastRenderedPageBreak/>
        <w:t>If previous mode is BCF</w:t>
      </w:r>
      <w:r w:rsidR="006A1144">
        <w:rPr>
          <w:rFonts w:eastAsia="SimSun"/>
          <w:lang w:eastAsia="ja-JP"/>
        </w:rPr>
        <w:t>:</w:t>
      </w:r>
    </w:p>
    <w:p w14:paraId="334E869D" w14:textId="5E0DE20C" w:rsidR="00F22B36" w:rsidRDefault="00F22B36" w:rsidP="000B24A0">
      <w:pPr>
        <w:pStyle w:val="ListParagraph"/>
        <w:numPr>
          <w:ilvl w:val="1"/>
          <w:numId w:val="189"/>
        </w:numPr>
        <w:rPr>
          <w:rFonts w:eastAsia="SimSun"/>
          <w:lang w:eastAsia="ja-JP"/>
        </w:rPr>
      </w:pPr>
      <w:r w:rsidRPr="000B24A0">
        <w:rPr>
          <w:rFonts w:eastAsia="SimSun"/>
          <w:lang w:eastAsia="ja-JP"/>
        </w:rPr>
        <w:t>Set mode to CF</w:t>
      </w:r>
      <w:r w:rsidR="006A1144">
        <w:rPr>
          <w:rFonts w:eastAsia="SimSun"/>
          <w:lang w:eastAsia="ja-JP"/>
        </w:rPr>
        <w:t>.</w:t>
      </w:r>
    </w:p>
    <w:p w14:paraId="79305CE6" w14:textId="77777777" w:rsidR="000B24A0" w:rsidRPr="000B24A0" w:rsidRDefault="000B24A0" w:rsidP="000B24A0">
      <w:pPr>
        <w:rPr>
          <w:rFonts w:eastAsia="SimSun"/>
          <w:lang w:eastAsia="ja-JP"/>
        </w:rPr>
      </w:pPr>
    </w:p>
    <w:p w14:paraId="668F0236" w14:textId="4324802F" w:rsidR="00F22B36" w:rsidRPr="000B24A0" w:rsidRDefault="00F22B36" w:rsidP="000B24A0">
      <w:pPr>
        <w:pStyle w:val="ListParagraph"/>
        <w:numPr>
          <w:ilvl w:val="0"/>
          <w:numId w:val="189"/>
        </w:numPr>
        <w:rPr>
          <w:rFonts w:eastAsia="SimSun"/>
          <w:lang w:eastAsia="ja-JP"/>
        </w:rPr>
      </w:pPr>
      <w:r w:rsidRPr="000B24A0">
        <w:rPr>
          <w:rFonts w:eastAsia="SimSun"/>
          <w:lang w:eastAsia="ja-JP"/>
        </w:rPr>
        <w:t>Else</w:t>
      </w:r>
      <w:r w:rsidR="006A1144">
        <w:rPr>
          <w:rFonts w:eastAsia="SimSun"/>
          <w:lang w:eastAsia="ja-JP"/>
        </w:rPr>
        <w:t>:</w:t>
      </w:r>
    </w:p>
    <w:p w14:paraId="1754AEE8" w14:textId="6A8BA748" w:rsidR="00F22B36" w:rsidRPr="000B24A0" w:rsidRDefault="00F22B36" w:rsidP="000B24A0">
      <w:pPr>
        <w:pStyle w:val="ListParagraph"/>
        <w:numPr>
          <w:ilvl w:val="1"/>
          <w:numId w:val="189"/>
        </w:numPr>
        <w:rPr>
          <w:rFonts w:eastAsia="SimSun"/>
          <w:lang w:eastAsia="ja-JP"/>
        </w:rPr>
      </w:pPr>
      <w:r w:rsidRPr="000B24A0">
        <w:rPr>
          <w:rFonts w:eastAsia="SimSun"/>
          <w:lang w:eastAsia="ja-JP"/>
        </w:rPr>
        <w:t>Set mode to previous mode</w:t>
      </w:r>
      <w:r w:rsidR="006A1144">
        <w:rPr>
          <w:rFonts w:eastAsia="SimSun"/>
          <w:lang w:eastAsia="ja-JP"/>
        </w:rPr>
        <w:t>.</w:t>
      </w:r>
    </w:p>
    <w:p w14:paraId="11D7CCEF" w14:textId="77777777" w:rsidR="000B24A0" w:rsidRDefault="000B24A0" w:rsidP="000B24A0">
      <w:pPr>
        <w:rPr>
          <w:rFonts w:eastAsia="SimSun"/>
          <w:lang w:eastAsia="ja-JP"/>
        </w:rPr>
      </w:pPr>
    </w:p>
    <w:p w14:paraId="26C6B33B" w14:textId="7883409E" w:rsidR="00F22B36" w:rsidRDefault="00F22B36" w:rsidP="000B24A0">
      <w:pPr>
        <w:rPr>
          <w:rFonts w:eastAsia="SimSun"/>
          <w:lang w:eastAsia="ja-JP"/>
        </w:rPr>
      </w:pPr>
      <w:r w:rsidRPr="00BA3BAD">
        <w:rPr>
          <w:rFonts w:eastAsia="SimSun"/>
          <w:lang w:eastAsia="ja-JP"/>
        </w:rPr>
        <w:t>Else</w:t>
      </w:r>
      <w:r w:rsidR="006A1144">
        <w:rPr>
          <w:rFonts w:eastAsia="SimSun"/>
          <w:lang w:eastAsia="ja-JP"/>
        </w:rPr>
        <w:t>:</w:t>
      </w:r>
    </w:p>
    <w:p w14:paraId="517D781D" w14:textId="77777777" w:rsidR="000B24A0" w:rsidRPr="00BA3BAD" w:rsidRDefault="000B24A0" w:rsidP="000B24A0">
      <w:pPr>
        <w:rPr>
          <w:rFonts w:eastAsia="SimSun"/>
          <w:lang w:eastAsia="ja-JP"/>
        </w:rPr>
      </w:pPr>
    </w:p>
    <w:p w14:paraId="2FD693B5" w14:textId="16365E6D" w:rsidR="00F22B36" w:rsidRPr="000B24A0" w:rsidRDefault="00F22B36" w:rsidP="000B24A0">
      <w:pPr>
        <w:pStyle w:val="ListParagraph"/>
        <w:numPr>
          <w:ilvl w:val="0"/>
          <w:numId w:val="188"/>
        </w:numPr>
        <w:rPr>
          <w:rFonts w:eastAsia="SimSun"/>
          <w:lang w:eastAsia="ja-JP"/>
        </w:rPr>
      </w:pPr>
      <w:r w:rsidRPr="000B24A0">
        <w:rPr>
          <w:rFonts w:eastAsia="SimSun"/>
          <w:lang w:eastAsia="ja-JP"/>
        </w:rPr>
        <w:t>If (current mode is CF)</w:t>
      </w:r>
      <w:r w:rsidR="006A1144">
        <w:rPr>
          <w:rFonts w:eastAsia="SimSun"/>
          <w:lang w:eastAsia="ja-JP"/>
        </w:rPr>
        <w:t>:</w:t>
      </w:r>
    </w:p>
    <w:p w14:paraId="55ED6636" w14:textId="14EE9F20" w:rsidR="00F22B36" w:rsidRDefault="00F22B36" w:rsidP="000B24A0">
      <w:pPr>
        <w:pStyle w:val="ListParagraph"/>
        <w:numPr>
          <w:ilvl w:val="1"/>
          <w:numId w:val="188"/>
        </w:numPr>
        <w:rPr>
          <w:rFonts w:eastAsia="SimSun"/>
          <w:lang w:eastAsia="ja-JP"/>
        </w:rPr>
      </w:pPr>
      <w:r w:rsidRPr="000B24A0">
        <w:rPr>
          <w:rFonts w:eastAsia="SimSun"/>
          <w:lang w:eastAsia="ja-JP"/>
        </w:rPr>
        <w:t>Return DetermineLcOrMergeOrCoop()</w:t>
      </w:r>
      <w:r w:rsidR="006A1144">
        <w:rPr>
          <w:rFonts w:eastAsia="SimSun"/>
          <w:lang w:eastAsia="ja-JP"/>
        </w:rPr>
        <w:t>.</w:t>
      </w:r>
    </w:p>
    <w:p w14:paraId="748C78C0" w14:textId="77777777" w:rsidR="000B24A0" w:rsidRPr="000B24A0" w:rsidRDefault="000B24A0" w:rsidP="000B24A0">
      <w:pPr>
        <w:rPr>
          <w:rFonts w:eastAsia="SimSun"/>
          <w:lang w:eastAsia="ja-JP"/>
        </w:rPr>
      </w:pPr>
    </w:p>
    <w:p w14:paraId="0F770F32" w14:textId="48B4539D" w:rsidR="00F22B36" w:rsidRPr="000B24A0" w:rsidRDefault="00F22B36" w:rsidP="000B24A0">
      <w:pPr>
        <w:pStyle w:val="ListParagraph"/>
        <w:numPr>
          <w:ilvl w:val="0"/>
          <w:numId w:val="188"/>
        </w:numPr>
        <w:rPr>
          <w:rFonts w:eastAsia="SimSun"/>
          <w:lang w:eastAsia="ja-JP"/>
        </w:rPr>
      </w:pPr>
      <w:r w:rsidRPr="000B24A0">
        <w:rPr>
          <w:rFonts w:eastAsia="SimSun"/>
          <w:lang w:eastAsia="ja-JP"/>
        </w:rPr>
        <w:t>Else if (current mode is ACF)</w:t>
      </w:r>
      <w:r w:rsidR="006A1144">
        <w:rPr>
          <w:rFonts w:eastAsia="SimSun"/>
          <w:lang w:eastAsia="ja-JP"/>
        </w:rPr>
        <w:t>:</w:t>
      </w:r>
    </w:p>
    <w:p w14:paraId="658EA204" w14:textId="09E6DF10" w:rsidR="00F22B36" w:rsidRDefault="00F22B36" w:rsidP="000B24A0">
      <w:pPr>
        <w:pStyle w:val="ListParagraph"/>
        <w:numPr>
          <w:ilvl w:val="1"/>
          <w:numId w:val="188"/>
        </w:numPr>
        <w:rPr>
          <w:rFonts w:eastAsia="SimSun"/>
          <w:lang w:eastAsia="ja-JP"/>
        </w:rPr>
      </w:pPr>
      <w:r w:rsidRPr="000B24A0">
        <w:rPr>
          <w:rFonts w:eastAsia="SimSun"/>
          <w:lang w:eastAsia="ja-JP"/>
        </w:rPr>
        <w:t>Return Determine2ndLcAfterLc()</w:t>
      </w:r>
      <w:r w:rsidR="006A1144">
        <w:rPr>
          <w:rFonts w:eastAsia="SimSun"/>
          <w:lang w:eastAsia="ja-JP"/>
        </w:rPr>
        <w:t>.</w:t>
      </w:r>
    </w:p>
    <w:p w14:paraId="7CE954E8" w14:textId="77777777" w:rsidR="000B24A0" w:rsidRPr="000B24A0" w:rsidRDefault="000B24A0" w:rsidP="000B24A0">
      <w:pPr>
        <w:rPr>
          <w:rFonts w:eastAsia="SimSun"/>
          <w:lang w:eastAsia="ja-JP"/>
        </w:rPr>
      </w:pPr>
    </w:p>
    <w:p w14:paraId="2BEA5DC7" w14:textId="7D2A9608" w:rsidR="00F22B36" w:rsidRPr="000B24A0" w:rsidRDefault="00F22B36" w:rsidP="000B24A0">
      <w:pPr>
        <w:pStyle w:val="ListParagraph"/>
        <w:numPr>
          <w:ilvl w:val="0"/>
          <w:numId w:val="188"/>
        </w:numPr>
        <w:rPr>
          <w:rFonts w:eastAsia="SimSun"/>
          <w:lang w:eastAsia="ja-JP"/>
        </w:rPr>
      </w:pPr>
      <w:r w:rsidRPr="000B24A0">
        <w:rPr>
          <w:rFonts w:eastAsia="SimSun"/>
          <w:lang w:eastAsia="ja-JP"/>
        </w:rPr>
        <w:t>Else if (current mode is CCF)</w:t>
      </w:r>
      <w:r w:rsidR="006A1144">
        <w:rPr>
          <w:rFonts w:eastAsia="SimSun"/>
          <w:lang w:eastAsia="ja-JP"/>
        </w:rPr>
        <w:t>:</w:t>
      </w:r>
    </w:p>
    <w:p w14:paraId="591C6B77" w14:textId="1D82CA4A" w:rsidR="00F22B36" w:rsidRDefault="00F22B36" w:rsidP="000B24A0">
      <w:pPr>
        <w:pStyle w:val="ListParagraph"/>
        <w:numPr>
          <w:ilvl w:val="1"/>
          <w:numId w:val="188"/>
        </w:numPr>
        <w:rPr>
          <w:rFonts w:eastAsia="SimSun"/>
          <w:lang w:eastAsia="ja-JP"/>
        </w:rPr>
      </w:pPr>
      <w:r w:rsidRPr="000B24A0">
        <w:rPr>
          <w:rFonts w:eastAsia="SimSun"/>
          <w:lang w:eastAsia="ja-JP"/>
        </w:rPr>
        <w:t>Return determineCoopOrLc()</w:t>
      </w:r>
      <w:r w:rsidR="006A1144">
        <w:rPr>
          <w:rFonts w:eastAsia="SimSun"/>
          <w:lang w:eastAsia="ja-JP"/>
        </w:rPr>
        <w:t>.</w:t>
      </w:r>
    </w:p>
    <w:p w14:paraId="377B7A93" w14:textId="77777777" w:rsidR="000B24A0" w:rsidRPr="000B24A0" w:rsidRDefault="000B24A0" w:rsidP="000B24A0">
      <w:pPr>
        <w:rPr>
          <w:rFonts w:eastAsia="SimSun"/>
          <w:lang w:eastAsia="ja-JP"/>
        </w:rPr>
      </w:pPr>
    </w:p>
    <w:p w14:paraId="32539BB5" w14:textId="2F81DD4D" w:rsidR="00F22B36" w:rsidRPr="000B24A0" w:rsidRDefault="00F22B36" w:rsidP="000B24A0">
      <w:pPr>
        <w:pStyle w:val="ListParagraph"/>
        <w:numPr>
          <w:ilvl w:val="0"/>
          <w:numId w:val="188"/>
        </w:numPr>
        <w:rPr>
          <w:rFonts w:eastAsia="SimSun"/>
          <w:lang w:eastAsia="ja-JP"/>
        </w:rPr>
      </w:pPr>
      <w:r w:rsidRPr="000B24A0">
        <w:rPr>
          <w:rFonts w:eastAsia="SimSun"/>
          <w:lang w:eastAsia="ja-JP"/>
        </w:rPr>
        <w:t>Else if (current mode is RCF)</w:t>
      </w:r>
      <w:r w:rsidR="006A1144">
        <w:rPr>
          <w:rFonts w:eastAsia="SimSun"/>
          <w:lang w:eastAsia="ja-JP"/>
        </w:rPr>
        <w:t>:</w:t>
      </w:r>
    </w:p>
    <w:p w14:paraId="4C8942AC" w14:textId="10A768AA" w:rsidR="00F22B36" w:rsidRDefault="00F22B36" w:rsidP="000B24A0">
      <w:pPr>
        <w:pStyle w:val="ListParagraph"/>
        <w:numPr>
          <w:ilvl w:val="1"/>
          <w:numId w:val="188"/>
        </w:numPr>
        <w:rPr>
          <w:rFonts w:eastAsia="SimSun"/>
          <w:lang w:eastAsia="ja-JP"/>
        </w:rPr>
      </w:pPr>
      <w:r w:rsidRPr="000B24A0">
        <w:rPr>
          <w:rFonts w:eastAsia="SimSun"/>
          <w:lang w:eastAsia="ja-JP"/>
        </w:rPr>
        <w:t>Return DetermineReceiveOrLcOrCoop()</w:t>
      </w:r>
      <w:r w:rsidR="006A1144">
        <w:rPr>
          <w:rFonts w:eastAsia="SimSun"/>
          <w:lang w:eastAsia="ja-JP"/>
        </w:rPr>
        <w:t>.</w:t>
      </w:r>
    </w:p>
    <w:p w14:paraId="30A5CBE8" w14:textId="77777777" w:rsidR="000B24A0" w:rsidRPr="000B24A0" w:rsidRDefault="000B24A0" w:rsidP="000B24A0">
      <w:pPr>
        <w:rPr>
          <w:rFonts w:eastAsia="SimSun"/>
          <w:lang w:eastAsia="ja-JP"/>
        </w:rPr>
      </w:pPr>
    </w:p>
    <w:p w14:paraId="48CFAB1B" w14:textId="46D1E06B" w:rsidR="00F22B36" w:rsidRPr="000B24A0" w:rsidRDefault="00F22B36" w:rsidP="000B24A0">
      <w:pPr>
        <w:pStyle w:val="ListParagraph"/>
        <w:numPr>
          <w:ilvl w:val="0"/>
          <w:numId w:val="188"/>
        </w:numPr>
        <w:rPr>
          <w:rFonts w:eastAsia="SimSun"/>
          <w:lang w:eastAsia="ja-JP"/>
        </w:rPr>
      </w:pPr>
      <w:r w:rsidRPr="000B24A0">
        <w:rPr>
          <w:rFonts w:eastAsia="SimSun"/>
          <w:lang w:eastAsia="ja-JP"/>
        </w:rPr>
        <w:t>Else if (current mode is BCF)</w:t>
      </w:r>
      <w:r w:rsidR="006A1144">
        <w:rPr>
          <w:rFonts w:eastAsia="SimSun"/>
          <w:lang w:eastAsia="ja-JP"/>
        </w:rPr>
        <w:t>:</w:t>
      </w:r>
    </w:p>
    <w:p w14:paraId="61E416DA" w14:textId="71BB973D" w:rsidR="00F22B36" w:rsidRDefault="00F22B36" w:rsidP="000B24A0">
      <w:pPr>
        <w:pStyle w:val="ListParagraph"/>
        <w:numPr>
          <w:ilvl w:val="1"/>
          <w:numId w:val="188"/>
        </w:numPr>
        <w:rPr>
          <w:rFonts w:eastAsia="SimSun"/>
          <w:lang w:eastAsia="ja-JP"/>
        </w:rPr>
      </w:pPr>
      <w:r w:rsidRPr="000B24A0">
        <w:rPr>
          <w:rFonts w:eastAsia="SimSun"/>
          <w:lang w:eastAsia="ja-JP"/>
        </w:rPr>
        <w:t>Return determineGapOrGiveup()</w:t>
      </w:r>
      <w:r w:rsidR="006A1144">
        <w:rPr>
          <w:rFonts w:eastAsia="SimSun"/>
          <w:lang w:eastAsia="ja-JP"/>
        </w:rPr>
        <w:t>.</w:t>
      </w:r>
    </w:p>
    <w:p w14:paraId="22E7E978" w14:textId="77777777" w:rsidR="000B24A0" w:rsidRPr="000B24A0" w:rsidRDefault="000B24A0" w:rsidP="000B24A0">
      <w:pPr>
        <w:rPr>
          <w:rFonts w:eastAsia="SimSun"/>
          <w:lang w:eastAsia="ja-JP"/>
        </w:rPr>
      </w:pPr>
    </w:p>
    <w:p w14:paraId="064DA68E" w14:textId="1881CBBD" w:rsidR="00F22B36" w:rsidRPr="000B24A0" w:rsidRDefault="00F22B36" w:rsidP="000B24A0">
      <w:pPr>
        <w:pStyle w:val="ListParagraph"/>
        <w:numPr>
          <w:ilvl w:val="0"/>
          <w:numId w:val="188"/>
        </w:numPr>
        <w:rPr>
          <w:rFonts w:eastAsia="SimSun"/>
          <w:lang w:eastAsia="ja-JP"/>
        </w:rPr>
      </w:pPr>
      <w:r w:rsidRPr="000B24A0">
        <w:rPr>
          <w:rFonts w:eastAsia="SimSun"/>
          <w:lang w:eastAsia="ja-JP"/>
        </w:rPr>
        <w:t>Else if (current mode is ACC_ON)</w:t>
      </w:r>
      <w:r w:rsidR="006A1144">
        <w:rPr>
          <w:rFonts w:eastAsia="SimSun"/>
          <w:lang w:eastAsia="ja-JP"/>
        </w:rPr>
        <w:t>:</w:t>
      </w:r>
    </w:p>
    <w:p w14:paraId="6BFB44A3" w14:textId="18FBAA9D" w:rsidR="00F22B36" w:rsidRPr="000B24A0" w:rsidRDefault="00F22B36" w:rsidP="000B24A0">
      <w:pPr>
        <w:pStyle w:val="ListParagraph"/>
        <w:numPr>
          <w:ilvl w:val="1"/>
          <w:numId w:val="188"/>
        </w:numPr>
        <w:rPr>
          <w:rFonts w:eastAsia="SimSun"/>
          <w:lang w:eastAsia="ja-JP"/>
        </w:rPr>
      </w:pPr>
      <w:r w:rsidRPr="000B24A0">
        <w:rPr>
          <w:rFonts w:eastAsia="SimSun"/>
          <w:lang w:eastAsia="ja-JP"/>
        </w:rPr>
        <w:t>Return DetermineLcOrMergeOrCoopOrACC()</w:t>
      </w:r>
      <w:r w:rsidR="006A1144">
        <w:rPr>
          <w:rFonts w:eastAsia="SimSun"/>
          <w:lang w:eastAsia="ja-JP"/>
        </w:rPr>
        <w:t>.</w:t>
      </w:r>
    </w:p>
    <w:p w14:paraId="54C25E8D" w14:textId="77777777" w:rsidR="000B24A0" w:rsidRDefault="000B24A0" w:rsidP="000B24A0">
      <w:pPr>
        <w:rPr>
          <w:rFonts w:eastAsia="SimSun"/>
          <w:lang w:eastAsia="ja-JP"/>
        </w:rPr>
      </w:pPr>
    </w:p>
    <w:p w14:paraId="2185241E" w14:textId="06E9D901" w:rsidR="00F22B36" w:rsidRDefault="00F22B36" w:rsidP="000B24A0">
      <w:pPr>
        <w:rPr>
          <w:rFonts w:eastAsia="SimSun"/>
          <w:lang w:eastAsia="ja-JP"/>
        </w:rPr>
      </w:pPr>
      <w:r w:rsidRPr="00BA3BAD">
        <w:rPr>
          <w:rFonts w:eastAsia="SimSun"/>
          <w:lang w:eastAsia="ja-JP"/>
        </w:rPr>
        <w:t>Else</w:t>
      </w:r>
      <w:r w:rsidR="006A1144">
        <w:rPr>
          <w:rFonts w:eastAsia="SimSun"/>
          <w:lang w:eastAsia="ja-JP"/>
        </w:rPr>
        <w:t>:</w:t>
      </w:r>
    </w:p>
    <w:p w14:paraId="693A9004" w14:textId="77777777" w:rsidR="000B24A0" w:rsidRPr="00BA3BAD" w:rsidRDefault="000B24A0" w:rsidP="000B24A0">
      <w:pPr>
        <w:rPr>
          <w:rFonts w:eastAsia="SimSun"/>
          <w:lang w:eastAsia="ja-JP"/>
        </w:rPr>
      </w:pPr>
    </w:p>
    <w:p w14:paraId="0BC752F7" w14:textId="297068EC" w:rsidR="00F22B36" w:rsidRPr="000B24A0" w:rsidRDefault="00F22B36" w:rsidP="000B24A0">
      <w:pPr>
        <w:pStyle w:val="ListParagraph"/>
        <w:numPr>
          <w:ilvl w:val="0"/>
          <w:numId w:val="187"/>
        </w:numPr>
        <w:rPr>
          <w:rFonts w:eastAsia="SimSun"/>
          <w:lang w:eastAsia="ja-JP"/>
        </w:rPr>
      </w:pPr>
      <w:r w:rsidRPr="000B24A0">
        <w:rPr>
          <w:rFonts w:eastAsia="SimSun"/>
          <w:lang w:eastAsia="ja-JP"/>
        </w:rPr>
        <w:t>Return current mode</w:t>
      </w:r>
      <w:r w:rsidR="006A1144">
        <w:rPr>
          <w:rFonts w:eastAsia="SimSun"/>
          <w:lang w:eastAsia="ja-JP"/>
        </w:rPr>
        <w:t>.</w:t>
      </w:r>
    </w:p>
    <w:p w14:paraId="78C68CD1" w14:textId="77777777" w:rsidR="00F22B36" w:rsidRPr="00BA3BAD" w:rsidRDefault="00F22B36" w:rsidP="006A1144">
      <w:pPr>
        <w:rPr>
          <w:rFonts w:eastAsia="SimSun"/>
          <w:lang w:eastAsia="ja-JP"/>
        </w:rPr>
      </w:pPr>
    </w:p>
    <w:p w14:paraId="74152BE1" w14:textId="77777777" w:rsidR="00F22B36" w:rsidRPr="00BA3BAD" w:rsidRDefault="00F22B36" w:rsidP="008B4135">
      <w:pPr>
        <w:pStyle w:val="Heading3"/>
      </w:pPr>
      <w:bookmarkStart w:id="232" w:name="_Toc35778004"/>
      <w:r w:rsidRPr="00BA3BAD">
        <w:t>DetermineLcOrMergeOrCoopOrACC</w:t>
      </w:r>
      <w:bookmarkEnd w:id="232"/>
    </w:p>
    <w:p w14:paraId="6B413D9D" w14:textId="77777777" w:rsidR="00F22B36" w:rsidRPr="00BA3BAD" w:rsidRDefault="00F22B36" w:rsidP="008B4135">
      <w:pPr>
        <w:pStyle w:val="Heading4"/>
        <w:rPr>
          <w:lang w:eastAsia="ja-JP"/>
        </w:rPr>
      </w:pPr>
      <w:r w:rsidRPr="00BA3BAD">
        <w:rPr>
          <w:lang w:eastAsia="ja-JP"/>
        </w:rPr>
        <w:t>Syntax</w:t>
      </w:r>
    </w:p>
    <w:p w14:paraId="40E59903" w14:textId="77777777" w:rsidR="00F22B36" w:rsidRPr="00BA3BAD" w:rsidRDefault="00F22B36" w:rsidP="006A1144">
      <w:pPr>
        <w:rPr>
          <w:rFonts w:eastAsia="SimSun"/>
          <w:lang w:eastAsia="ja-JP"/>
        </w:rPr>
      </w:pPr>
      <w:r w:rsidRPr="00BA3BAD">
        <w:rPr>
          <w:rFonts w:eastAsia="SimSun"/>
          <w:lang w:eastAsia="ja-JP"/>
        </w:rPr>
        <w:t>int myVehicleDef:: DetermineLcOrMergeOrCoopOrACC ()</w:t>
      </w:r>
    </w:p>
    <w:p w14:paraId="432BCE00" w14:textId="77777777" w:rsidR="00F22B36" w:rsidRPr="00BA3BAD" w:rsidRDefault="00F22B36" w:rsidP="008B4135">
      <w:pPr>
        <w:pStyle w:val="Heading4"/>
        <w:rPr>
          <w:lang w:eastAsia="ja-JP"/>
        </w:rPr>
      </w:pPr>
      <w:r w:rsidRPr="00BA3BAD">
        <w:rPr>
          <w:lang w:eastAsia="ja-JP"/>
        </w:rPr>
        <w:t>Description</w:t>
      </w:r>
    </w:p>
    <w:p w14:paraId="028A9B8A" w14:textId="77777777" w:rsidR="00F22B36" w:rsidRPr="00BA3BAD" w:rsidRDefault="00F22B36" w:rsidP="006A1144">
      <w:pPr>
        <w:rPr>
          <w:rFonts w:eastAsia="SimSun"/>
          <w:lang w:eastAsia="ja-JP"/>
        </w:rPr>
      </w:pPr>
      <w:r w:rsidRPr="00BA3BAD">
        <w:rPr>
          <w:rFonts w:eastAsia="SimSun"/>
          <w:lang w:eastAsia="ja-JP"/>
        </w:rPr>
        <w:t xml:space="preserve">This function determines the driving mode of an ACC vehicle if the current mode is CF or ACC_ON. </w:t>
      </w:r>
    </w:p>
    <w:p w14:paraId="1A7D9FD4" w14:textId="77777777" w:rsidR="00F22B36" w:rsidRPr="00BA3BAD" w:rsidRDefault="00F22B36" w:rsidP="008B4135">
      <w:pPr>
        <w:pStyle w:val="Heading4"/>
        <w:rPr>
          <w:lang w:eastAsia="ja-JP"/>
        </w:rPr>
      </w:pPr>
      <w:r w:rsidRPr="00BA3BAD">
        <w:rPr>
          <w:lang w:eastAsia="ja-JP"/>
        </w:rPr>
        <w:t>Inputs Arguments</w:t>
      </w:r>
    </w:p>
    <w:p w14:paraId="60693F50" w14:textId="77777777" w:rsidR="00F22B36" w:rsidRPr="00BA3BAD" w:rsidRDefault="00F22B36" w:rsidP="006A1144">
      <w:pPr>
        <w:rPr>
          <w:rFonts w:eastAsia="SimSun"/>
          <w:lang w:eastAsia="ja-JP"/>
        </w:rPr>
      </w:pPr>
      <w:r w:rsidRPr="00BA3BAD">
        <w:rPr>
          <w:rFonts w:eastAsia="SimSun"/>
          <w:lang w:eastAsia="ja-JP"/>
        </w:rPr>
        <w:t>None.</w:t>
      </w:r>
    </w:p>
    <w:p w14:paraId="40AED2DA" w14:textId="77777777" w:rsidR="00F22B36" w:rsidRPr="00BA3BAD" w:rsidRDefault="00F22B36" w:rsidP="008B4135">
      <w:pPr>
        <w:pStyle w:val="Heading4"/>
        <w:rPr>
          <w:lang w:eastAsia="ja-JP"/>
        </w:rPr>
      </w:pPr>
      <w:r w:rsidRPr="00BA3BAD">
        <w:rPr>
          <w:lang w:eastAsia="ja-JP"/>
        </w:rPr>
        <w:t xml:space="preserve">Output Arguments </w:t>
      </w:r>
    </w:p>
    <w:p w14:paraId="0DDBD987" w14:textId="77777777" w:rsidR="00F22B36" w:rsidRPr="00BA3BAD" w:rsidRDefault="00F22B36" w:rsidP="006A1144">
      <w:pPr>
        <w:rPr>
          <w:rFonts w:eastAsia="SimSun"/>
          <w:lang w:eastAsia="ja-JP"/>
        </w:rPr>
      </w:pPr>
      <w:r w:rsidRPr="00BA3BAD">
        <w:rPr>
          <w:rFonts w:eastAsia="SimSun"/>
          <w:lang w:eastAsia="ja-JP"/>
        </w:rPr>
        <w:t>An integer representing the driving mode.</w:t>
      </w:r>
    </w:p>
    <w:p w14:paraId="4634CBD6" w14:textId="77777777" w:rsidR="00F22B36" w:rsidRPr="00BA3BAD" w:rsidRDefault="00F22B36" w:rsidP="008B4135">
      <w:pPr>
        <w:pStyle w:val="Heading4"/>
        <w:rPr>
          <w:lang w:eastAsia="ja-JP"/>
        </w:rPr>
      </w:pPr>
      <w:r w:rsidRPr="00BA3BAD">
        <w:rPr>
          <w:lang w:eastAsia="ja-JP"/>
        </w:rPr>
        <w:lastRenderedPageBreak/>
        <w:t>Sub-functions</w:t>
      </w:r>
    </w:p>
    <w:p w14:paraId="727CA8A1" w14:textId="77777777" w:rsidR="00F22B36" w:rsidRPr="00BA3BAD" w:rsidRDefault="00F22B36" w:rsidP="006A1144">
      <w:pPr>
        <w:rPr>
          <w:rFonts w:eastAsia="SimSun"/>
          <w:lang w:eastAsia="ja-JP"/>
        </w:rPr>
      </w:pPr>
      <w:r w:rsidRPr="00BA3BAD">
        <w:rPr>
          <w:rFonts w:eastAsia="SimSun"/>
          <w:lang w:eastAsia="ja-JP"/>
        </w:rPr>
        <w:t>NeedCoop ()</w:t>
      </w:r>
    </w:p>
    <w:p w14:paraId="2F3D1EA0" w14:textId="77777777" w:rsidR="006A1144" w:rsidRDefault="006A1144" w:rsidP="006A1144">
      <w:pPr>
        <w:rPr>
          <w:rFonts w:eastAsia="SimSun"/>
          <w:lang w:eastAsia="ja-JP"/>
        </w:rPr>
      </w:pPr>
    </w:p>
    <w:p w14:paraId="335E2B2A" w14:textId="78A00DC4" w:rsidR="00F22B36" w:rsidRPr="00BA3BAD" w:rsidRDefault="00F22B36" w:rsidP="006A1144">
      <w:pPr>
        <w:rPr>
          <w:rFonts w:eastAsia="SimSun"/>
          <w:lang w:eastAsia="ja-JP"/>
        </w:rPr>
      </w:pPr>
      <w:r w:rsidRPr="00BA3BAD">
        <w:rPr>
          <w:rFonts w:eastAsia="SimSun"/>
          <w:lang w:eastAsia="ja-JP"/>
        </w:rPr>
        <w:t>NeedLC ()</w:t>
      </w:r>
    </w:p>
    <w:p w14:paraId="361116CF" w14:textId="77777777" w:rsidR="006A1144" w:rsidRDefault="006A1144" w:rsidP="006A1144">
      <w:pPr>
        <w:rPr>
          <w:rFonts w:eastAsia="SimSun"/>
          <w:lang w:eastAsia="ja-JP"/>
        </w:rPr>
      </w:pPr>
    </w:p>
    <w:p w14:paraId="3EAABBB5" w14:textId="301F2667" w:rsidR="00F22B36" w:rsidRPr="00BA3BAD" w:rsidRDefault="00F22B36" w:rsidP="006A1144">
      <w:pPr>
        <w:rPr>
          <w:rFonts w:eastAsia="SimSun"/>
          <w:lang w:eastAsia="ja-JP"/>
        </w:rPr>
      </w:pPr>
      <w:r w:rsidRPr="00BA3BAD">
        <w:rPr>
          <w:rFonts w:eastAsia="SimSun"/>
          <w:lang w:eastAsia="ja-JP"/>
        </w:rPr>
        <w:t>ACC_Manual_TakeOver_Check_CAMP ()</w:t>
      </w:r>
    </w:p>
    <w:p w14:paraId="36EFD33D" w14:textId="77777777" w:rsidR="00F22B36" w:rsidRPr="00BA3BAD" w:rsidRDefault="00F22B36" w:rsidP="008B4135">
      <w:pPr>
        <w:pStyle w:val="Heading4"/>
        <w:rPr>
          <w:lang w:eastAsia="ja-JP"/>
        </w:rPr>
      </w:pPr>
      <w:r w:rsidRPr="00BA3BAD">
        <w:rPr>
          <w:lang w:eastAsia="ja-JP"/>
        </w:rPr>
        <w:t>Pseudo code</w:t>
      </w:r>
    </w:p>
    <w:p w14:paraId="2987A5C0" w14:textId="2E6D7ECB" w:rsidR="00F22B36" w:rsidRDefault="00F22B36" w:rsidP="006A1144">
      <w:pPr>
        <w:rPr>
          <w:rFonts w:eastAsia="SimSun"/>
          <w:lang w:eastAsia="ja-JP"/>
        </w:rPr>
      </w:pPr>
      <w:r w:rsidRPr="00BA3BAD">
        <w:rPr>
          <w:rFonts w:eastAsia="SimSun"/>
          <w:lang w:eastAsia="ja-JP"/>
        </w:rPr>
        <w:t>If (NeedCoop())</w:t>
      </w:r>
      <w:r w:rsidR="006A1144">
        <w:rPr>
          <w:rFonts w:eastAsia="SimSun"/>
          <w:lang w:eastAsia="ja-JP"/>
        </w:rPr>
        <w:t>:</w:t>
      </w:r>
    </w:p>
    <w:p w14:paraId="1738B5AC" w14:textId="77777777" w:rsidR="006A1144" w:rsidRPr="00BA3BAD" w:rsidRDefault="006A1144" w:rsidP="006A1144">
      <w:pPr>
        <w:rPr>
          <w:rFonts w:eastAsia="SimSun"/>
          <w:lang w:eastAsia="ja-JP"/>
        </w:rPr>
      </w:pPr>
    </w:p>
    <w:p w14:paraId="53EE8161" w14:textId="0FA795AD" w:rsidR="00F22B36" w:rsidRPr="006A1144" w:rsidRDefault="00F22B36" w:rsidP="006A1144">
      <w:pPr>
        <w:pStyle w:val="ListParagraph"/>
        <w:numPr>
          <w:ilvl w:val="0"/>
          <w:numId w:val="190"/>
        </w:numPr>
        <w:rPr>
          <w:rFonts w:eastAsia="SimSun"/>
          <w:lang w:eastAsia="ja-JP"/>
        </w:rPr>
      </w:pPr>
      <w:r w:rsidRPr="006A1144">
        <w:rPr>
          <w:rFonts w:eastAsia="SimSun"/>
          <w:lang w:eastAsia="ja-JP"/>
        </w:rPr>
        <w:t>Set mode as CCF and return</w:t>
      </w:r>
      <w:r w:rsidR="006A1144">
        <w:rPr>
          <w:rFonts w:eastAsia="SimSun"/>
          <w:lang w:eastAsia="ja-JP"/>
        </w:rPr>
        <w:t>.</w:t>
      </w:r>
    </w:p>
    <w:p w14:paraId="02CAE63E" w14:textId="77777777" w:rsidR="006A1144" w:rsidRDefault="006A1144" w:rsidP="006A1144">
      <w:pPr>
        <w:rPr>
          <w:rFonts w:eastAsia="SimSun"/>
          <w:lang w:eastAsia="ja-JP"/>
        </w:rPr>
      </w:pPr>
    </w:p>
    <w:p w14:paraId="7FE63CC7" w14:textId="194E8763" w:rsidR="00F22B36" w:rsidRDefault="00F22B36" w:rsidP="006A1144">
      <w:pPr>
        <w:rPr>
          <w:rFonts w:eastAsia="SimSun"/>
          <w:lang w:eastAsia="ja-JP"/>
        </w:rPr>
      </w:pPr>
      <w:r w:rsidRPr="00BA3BAD">
        <w:rPr>
          <w:rFonts w:eastAsia="SimSun"/>
          <w:lang w:eastAsia="ja-JP"/>
        </w:rPr>
        <w:t>Else if (NeedLC())</w:t>
      </w:r>
      <w:r w:rsidR="006A1144">
        <w:rPr>
          <w:rFonts w:eastAsia="SimSun"/>
          <w:lang w:eastAsia="ja-JP"/>
        </w:rPr>
        <w:t>:</w:t>
      </w:r>
    </w:p>
    <w:p w14:paraId="0C46539E" w14:textId="77777777" w:rsidR="006A1144" w:rsidRPr="00BA3BAD" w:rsidRDefault="006A1144" w:rsidP="006A1144">
      <w:pPr>
        <w:rPr>
          <w:rFonts w:eastAsia="SimSun"/>
          <w:lang w:eastAsia="ja-JP"/>
        </w:rPr>
      </w:pPr>
    </w:p>
    <w:p w14:paraId="3EB696A1" w14:textId="72407E16" w:rsidR="00F22B36" w:rsidRPr="006A1144" w:rsidRDefault="00F22B36" w:rsidP="006A1144">
      <w:pPr>
        <w:pStyle w:val="ListParagraph"/>
        <w:numPr>
          <w:ilvl w:val="0"/>
          <w:numId w:val="191"/>
        </w:numPr>
        <w:rPr>
          <w:rFonts w:eastAsia="SimSun"/>
          <w:lang w:eastAsia="ja-JP"/>
        </w:rPr>
      </w:pPr>
      <w:r w:rsidRPr="006A1144">
        <w:rPr>
          <w:rFonts w:eastAsia="SimSun"/>
          <w:lang w:eastAsia="ja-JP"/>
        </w:rPr>
        <w:t>Set mode as BCF and return</w:t>
      </w:r>
      <w:r w:rsidR="006A1144">
        <w:rPr>
          <w:rFonts w:eastAsia="SimSun"/>
          <w:lang w:eastAsia="ja-JP"/>
        </w:rPr>
        <w:t>.</w:t>
      </w:r>
    </w:p>
    <w:p w14:paraId="5ABA4691" w14:textId="77777777" w:rsidR="006A1144" w:rsidRDefault="006A1144" w:rsidP="006A1144">
      <w:pPr>
        <w:rPr>
          <w:rFonts w:eastAsia="SimSun"/>
          <w:lang w:eastAsia="ja-JP"/>
        </w:rPr>
      </w:pPr>
    </w:p>
    <w:p w14:paraId="7DBD6D89" w14:textId="19FC9B4A" w:rsidR="00F22B36" w:rsidRDefault="00F22B36" w:rsidP="006A1144">
      <w:pPr>
        <w:rPr>
          <w:rFonts w:eastAsia="SimSun"/>
          <w:lang w:eastAsia="ja-JP"/>
        </w:rPr>
      </w:pPr>
      <w:r w:rsidRPr="00BA3BAD">
        <w:rPr>
          <w:rFonts w:eastAsia="SimSun"/>
          <w:lang w:eastAsia="ja-JP"/>
        </w:rPr>
        <w:t>Else if (there is a collision risk determined with ACC_Manual_TakeOver_Check_CAMP)</w:t>
      </w:r>
      <w:r w:rsidR="006A1144">
        <w:rPr>
          <w:rFonts w:eastAsia="SimSun"/>
          <w:lang w:eastAsia="ja-JP"/>
        </w:rPr>
        <w:t>:</w:t>
      </w:r>
    </w:p>
    <w:p w14:paraId="3F557C99" w14:textId="77777777" w:rsidR="006A1144" w:rsidRPr="00BA3BAD" w:rsidRDefault="006A1144" w:rsidP="006A1144">
      <w:pPr>
        <w:rPr>
          <w:rFonts w:eastAsia="SimSun"/>
          <w:lang w:eastAsia="ja-JP"/>
        </w:rPr>
      </w:pPr>
    </w:p>
    <w:p w14:paraId="672012CF" w14:textId="2AA4E5B8" w:rsidR="00F22B36" w:rsidRPr="006A1144" w:rsidRDefault="00F22B36" w:rsidP="006A1144">
      <w:pPr>
        <w:pStyle w:val="ListParagraph"/>
        <w:numPr>
          <w:ilvl w:val="0"/>
          <w:numId w:val="192"/>
        </w:numPr>
        <w:rPr>
          <w:rFonts w:eastAsia="SimSun"/>
          <w:lang w:eastAsia="ja-JP"/>
        </w:rPr>
      </w:pPr>
      <w:r w:rsidRPr="006A1144">
        <w:rPr>
          <w:rFonts w:eastAsia="SimSun"/>
          <w:lang w:eastAsia="ja-JP"/>
        </w:rPr>
        <w:t>Set mode as CF and return</w:t>
      </w:r>
      <w:r w:rsidR="006A1144">
        <w:rPr>
          <w:rFonts w:eastAsia="SimSun"/>
          <w:lang w:eastAsia="ja-JP"/>
        </w:rPr>
        <w:t>.</w:t>
      </w:r>
    </w:p>
    <w:p w14:paraId="16777956" w14:textId="77777777" w:rsidR="006A1144" w:rsidRDefault="006A1144" w:rsidP="006A1144">
      <w:pPr>
        <w:rPr>
          <w:rFonts w:eastAsia="SimSun"/>
          <w:lang w:eastAsia="ja-JP"/>
        </w:rPr>
      </w:pPr>
    </w:p>
    <w:p w14:paraId="547E7AB8" w14:textId="0D75BCFC" w:rsidR="00F22B36" w:rsidRDefault="00F22B36" w:rsidP="006A1144">
      <w:pPr>
        <w:rPr>
          <w:rFonts w:eastAsia="SimSun"/>
          <w:lang w:eastAsia="ja-JP"/>
        </w:rPr>
      </w:pPr>
      <w:r w:rsidRPr="00BA3BAD">
        <w:rPr>
          <w:rFonts w:eastAsia="SimSun"/>
          <w:lang w:eastAsia="ja-JP"/>
        </w:rPr>
        <w:t>Else</w:t>
      </w:r>
      <w:r w:rsidR="006A1144">
        <w:rPr>
          <w:rFonts w:eastAsia="SimSun"/>
          <w:lang w:eastAsia="ja-JP"/>
        </w:rPr>
        <w:t>:</w:t>
      </w:r>
    </w:p>
    <w:p w14:paraId="523ED160" w14:textId="77777777" w:rsidR="006A1144" w:rsidRPr="00BA3BAD" w:rsidRDefault="006A1144" w:rsidP="006A1144">
      <w:pPr>
        <w:rPr>
          <w:rFonts w:eastAsia="SimSun"/>
          <w:lang w:eastAsia="ja-JP"/>
        </w:rPr>
      </w:pPr>
    </w:p>
    <w:p w14:paraId="1336D7C9" w14:textId="33C30769" w:rsidR="00F22B36" w:rsidRPr="006A1144" w:rsidRDefault="00F22B36" w:rsidP="006A1144">
      <w:pPr>
        <w:pStyle w:val="ListParagraph"/>
        <w:numPr>
          <w:ilvl w:val="0"/>
          <w:numId w:val="193"/>
        </w:numPr>
        <w:rPr>
          <w:rFonts w:eastAsia="SimSun"/>
          <w:lang w:eastAsia="ja-JP"/>
        </w:rPr>
      </w:pPr>
      <w:r w:rsidRPr="006A1144">
        <w:rPr>
          <w:rFonts w:eastAsia="SimSun"/>
          <w:lang w:eastAsia="ja-JP"/>
        </w:rPr>
        <w:t>If (current time – last ACC off time &lt; a threshold recovery time)</w:t>
      </w:r>
      <w:r w:rsidR="006A1144">
        <w:rPr>
          <w:rFonts w:eastAsia="SimSun"/>
          <w:lang w:eastAsia="ja-JP"/>
        </w:rPr>
        <w:t>:</w:t>
      </w:r>
    </w:p>
    <w:p w14:paraId="3A0105EC" w14:textId="7072FA2D" w:rsidR="00F22B36" w:rsidRDefault="00F22B36" w:rsidP="006A1144">
      <w:pPr>
        <w:pStyle w:val="ListParagraph"/>
        <w:numPr>
          <w:ilvl w:val="1"/>
          <w:numId w:val="193"/>
        </w:numPr>
        <w:rPr>
          <w:rFonts w:eastAsia="SimSun"/>
          <w:lang w:eastAsia="ja-JP"/>
        </w:rPr>
      </w:pPr>
      <w:r w:rsidRPr="006A1144">
        <w:rPr>
          <w:rFonts w:eastAsia="SimSun"/>
          <w:lang w:eastAsia="ja-JP"/>
        </w:rPr>
        <w:t>Set mode as CF and return</w:t>
      </w:r>
      <w:r w:rsidR="006A1144">
        <w:rPr>
          <w:rFonts w:eastAsia="SimSun"/>
          <w:lang w:eastAsia="ja-JP"/>
        </w:rPr>
        <w:t>.</w:t>
      </w:r>
    </w:p>
    <w:p w14:paraId="05F48F81" w14:textId="77777777" w:rsidR="006A1144" w:rsidRPr="00407133" w:rsidRDefault="006A1144" w:rsidP="00F96782">
      <w:pPr>
        <w:rPr>
          <w:rFonts w:eastAsia="SimSun"/>
          <w:lang w:eastAsia="ja-JP"/>
        </w:rPr>
      </w:pPr>
    </w:p>
    <w:p w14:paraId="544D08A6" w14:textId="273B7E8B" w:rsidR="00F22B36" w:rsidRPr="006A1144" w:rsidRDefault="00F22B36" w:rsidP="006A1144">
      <w:pPr>
        <w:pStyle w:val="ListParagraph"/>
        <w:numPr>
          <w:ilvl w:val="0"/>
          <w:numId w:val="193"/>
        </w:numPr>
        <w:rPr>
          <w:rFonts w:eastAsia="SimSun"/>
          <w:lang w:eastAsia="ja-JP"/>
        </w:rPr>
      </w:pPr>
      <w:r w:rsidRPr="006A1144">
        <w:rPr>
          <w:rFonts w:eastAsia="SimSun"/>
          <w:lang w:eastAsia="ja-JP"/>
        </w:rPr>
        <w:t>Else</w:t>
      </w:r>
      <w:r w:rsidR="006A1144">
        <w:rPr>
          <w:rFonts w:eastAsia="SimSun"/>
          <w:lang w:eastAsia="ja-JP"/>
        </w:rPr>
        <w:t>:</w:t>
      </w:r>
    </w:p>
    <w:p w14:paraId="2A51A0F2" w14:textId="1AF6B0EB" w:rsidR="00F22B36" w:rsidRPr="006A1144" w:rsidRDefault="00F22B36" w:rsidP="006A1144">
      <w:pPr>
        <w:pStyle w:val="ListParagraph"/>
        <w:numPr>
          <w:ilvl w:val="1"/>
          <w:numId w:val="193"/>
        </w:numPr>
        <w:rPr>
          <w:rFonts w:eastAsia="SimSun"/>
          <w:lang w:eastAsia="ja-JP"/>
        </w:rPr>
      </w:pPr>
      <w:r w:rsidRPr="006A1144">
        <w:rPr>
          <w:rFonts w:eastAsia="SimSun"/>
          <w:lang w:eastAsia="ja-JP"/>
        </w:rPr>
        <w:t>Set mode as ACC_ON and return</w:t>
      </w:r>
      <w:r w:rsidR="006A1144">
        <w:rPr>
          <w:rFonts w:eastAsia="SimSun"/>
          <w:lang w:eastAsia="ja-JP"/>
        </w:rPr>
        <w:t>.</w:t>
      </w:r>
    </w:p>
    <w:p w14:paraId="1898392F" w14:textId="77777777" w:rsidR="00F22B36" w:rsidRPr="00BA3BAD" w:rsidRDefault="00F22B36" w:rsidP="006A1144">
      <w:pPr>
        <w:rPr>
          <w:rFonts w:eastAsia="SimSun"/>
          <w:lang w:eastAsia="ja-JP"/>
        </w:rPr>
      </w:pPr>
    </w:p>
    <w:p w14:paraId="22D68EAD" w14:textId="77777777" w:rsidR="00F22B36" w:rsidRPr="00BA3BAD" w:rsidRDefault="00F22B36" w:rsidP="008B4135">
      <w:pPr>
        <w:pStyle w:val="Heading3"/>
      </w:pPr>
      <w:bookmarkStart w:id="233" w:name="_Toc35778005"/>
      <w:r w:rsidRPr="00BA3BAD">
        <w:t>NGSIMPlusACC</w:t>
      </w:r>
      <w:bookmarkEnd w:id="233"/>
    </w:p>
    <w:p w14:paraId="1C2C4B15" w14:textId="77777777" w:rsidR="00F22B36" w:rsidRPr="00BA3BAD" w:rsidRDefault="00F22B36" w:rsidP="008B4135">
      <w:pPr>
        <w:pStyle w:val="Heading4"/>
        <w:rPr>
          <w:lang w:eastAsia="ja-JP"/>
        </w:rPr>
      </w:pPr>
      <w:r w:rsidRPr="00BA3BAD">
        <w:rPr>
          <w:lang w:eastAsia="ja-JP"/>
        </w:rPr>
        <w:t>Syntax</w:t>
      </w:r>
    </w:p>
    <w:p w14:paraId="6A491C00" w14:textId="77777777" w:rsidR="00F22B36" w:rsidRPr="00BA3BAD" w:rsidRDefault="00F22B36" w:rsidP="006A1144">
      <w:pPr>
        <w:rPr>
          <w:rFonts w:eastAsia="SimSun"/>
          <w:lang w:eastAsia="ja-JP"/>
        </w:rPr>
      </w:pPr>
      <w:r w:rsidRPr="00BA3BAD">
        <w:rPr>
          <w:rFonts w:eastAsia="SimSun"/>
          <w:lang w:eastAsia="ja-JP"/>
        </w:rPr>
        <w:t>myVehicleDef::PositionSpeed myVehicleDef::NGSIMPlusACC(bool mode_predetermined)</w:t>
      </w:r>
    </w:p>
    <w:p w14:paraId="11C40EC2" w14:textId="77777777" w:rsidR="00F22B36" w:rsidRPr="00BA3BAD" w:rsidRDefault="00F22B36" w:rsidP="008B4135">
      <w:pPr>
        <w:pStyle w:val="Heading4"/>
        <w:rPr>
          <w:lang w:eastAsia="ja-JP"/>
        </w:rPr>
      </w:pPr>
      <w:r w:rsidRPr="00BA3BAD">
        <w:rPr>
          <w:lang w:eastAsia="ja-JP"/>
        </w:rPr>
        <w:t>Description</w:t>
      </w:r>
    </w:p>
    <w:p w14:paraId="2976EB64" w14:textId="77777777" w:rsidR="00F22B36" w:rsidRPr="00BA3BAD" w:rsidRDefault="00F22B36" w:rsidP="006A1144">
      <w:pPr>
        <w:rPr>
          <w:rFonts w:eastAsia="SimSun"/>
          <w:lang w:eastAsia="ja-JP"/>
        </w:rPr>
      </w:pPr>
      <w:r w:rsidRPr="00BA3BAD">
        <w:rPr>
          <w:rFonts w:eastAsia="SimSun"/>
          <w:lang w:eastAsia="ja-JP"/>
        </w:rPr>
        <w:t xml:space="preserve">This is an umbrella function that updates and driving mode and determines the new lane, speed, and location for a subject ACC vehicle. It first determines the driving mode with </w:t>
      </w:r>
      <w:r w:rsidRPr="00BA3BAD">
        <w:rPr>
          <w:rFonts w:eastAsia="SimSun"/>
          <w:i/>
          <w:iCs/>
          <w:lang w:eastAsia="ja-JP"/>
        </w:rPr>
        <w:t xml:space="preserve">determineDrivingModePlusACC. </w:t>
      </w:r>
      <w:r w:rsidRPr="00BA3BAD">
        <w:rPr>
          <w:rFonts w:eastAsia="SimSun"/>
          <w:lang w:eastAsia="ja-JP"/>
        </w:rPr>
        <w:t>Based on the driving mode, the function calls various sub-functions to calculate the updated speed and location.</w:t>
      </w:r>
    </w:p>
    <w:p w14:paraId="523116AC" w14:textId="77777777" w:rsidR="00F22B36" w:rsidRPr="00BA3BAD" w:rsidRDefault="00F22B36" w:rsidP="008B4135">
      <w:pPr>
        <w:pStyle w:val="Heading4"/>
        <w:rPr>
          <w:lang w:eastAsia="ja-JP"/>
        </w:rPr>
      </w:pPr>
      <w:r w:rsidRPr="00BA3BAD">
        <w:rPr>
          <w:lang w:eastAsia="ja-JP"/>
        </w:rPr>
        <w:t>Inputs Arguments</w:t>
      </w:r>
    </w:p>
    <w:p w14:paraId="403F98EE" w14:textId="77777777" w:rsidR="00F22B36" w:rsidRPr="00BA3BAD" w:rsidRDefault="00F22B36" w:rsidP="006A1144">
      <w:pPr>
        <w:rPr>
          <w:rFonts w:eastAsia="SimSun"/>
          <w:lang w:eastAsia="ja-JP"/>
        </w:rPr>
      </w:pPr>
      <w:r w:rsidRPr="00BA3BAD">
        <w:rPr>
          <w:rFonts w:eastAsia="SimSun"/>
          <w:lang w:eastAsia="ja-JP"/>
        </w:rPr>
        <w:t>mode_predetermined: a bool indicating if the driving mode is predetermined or not.</w:t>
      </w:r>
    </w:p>
    <w:p w14:paraId="62DAB122" w14:textId="77777777" w:rsidR="00F22B36" w:rsidRPr="00BA3BAD" w:rsidRDefault="00F22B36" w:rsidP="008B4135">
      <w:pPr>
        <w:pStyle w:val="Heading4"/>
        <w:rPr>
          <w:lang w:eastAsia="ja-JP"/>
        </w:rPr>
      </w:pPr>
      <w:r w:rsidRPr="00BA3BAD">
        <w:rPr>
          <w:lang w:eastAsia="ja-JP"/>
        </w:rPr>
        <w:t xml:space="preserve">Output Arguments </w:t>
      </w:r>
    </w:p>
    <w:p w14:paraId="7ACA5AE9" w14:textId="77777777" w:rsidR="00F22B36" w:rsidRPr="00BA3BAD" w:rsidRDefault="00F22B36" w:rsidP="006A1144">
      <w:pPr>
        <w:rPr>
          <w:rFonts w:eastAsia="SimSun"/>
          <w:lang w:eastAsia="ja-JP"/>
        </w:rPr>
      </w:pPr>
      <w:r w:rsidRPr="00BA3BAD">
        <w:rPr>
          <w:rFonts w:eastAsia="SimSun"/>
          <w:lang w:eastAsia="ja-JP"/>
        </w:rPr>
        <w:t>A PositionSpeed struct that stores the new position and speed of the subject vehicle.</w:t>
      </w:r>
    </w:p>
    <w:p w14:paraId="400E9C9F" w14:textId="77777777" w:rsidR="00F22B36" w:rsidRPr="00BA3BAD" w:rsidRDefault="00F22B36" w:rsidP="008B4135">
      <w:pPr>
        <w:pStyle w:val="Heading4"/>
        <w:rPr>
          <w:lang w:eastAsia="ja-JP"/>
        </w:rPr>
      </w:pPr>
      <w:r w:rsidRPr="00BA3BAD">
        <w:rPr>
          <w:lang w:eastAsia="ja-JP"/>
        </w:rPr>
        <w:lastRenderedPageBreak/>
        <w:t>Sub-functions</w:t>
      </w:r>
    </w:p>
    <w:p w14:paraId="0B9B62E5" w14:textId="77777777" w:rsidR="00F22B36" w:rsidRPr="00BA3BAD" w:rsidRDefault="00F22B36" w:rsidP="006A1144">
      <w:pPr>
        <w:rPr>
          <w:rFonts w:eastAsia="SimSun"/>
          <w:lang w:eastAsia="ja-JP"/>
        </w:rPr>
      </w:pPr>
      <w:r w:rsidRPr="00BA3BAD">
        <w:rPr>
          <w:rFonts w:eastAsia="SimSun"/>
          <w:lang w:eastAsia="ja-JP"/>
        </w:rPr>
        <w:t>determineDrivingModePlusACC ()</w:t>
      </w:r>
    </w:p>
    <w:p w14:paraId="039EC1B4" w14:textId="77777777" w:rsidR="006A1144" w:rsidRDefault="006A1144" w:rsidP="006A1144">
      <w:pPr>
        <w:rPr>
          <w:rFonts w:eastAsia="SimSun"/>
          <w:lang w:eastAsia="ja-JP"/>
        </w:rPr>
      </w:pPr>
    </w:p>
    <w:p w14:paraId="632DAA94" w14:textId="5D904B1F" w:rsidR="00F22B36" w:rsidRPr="00BA3BAD" w:rsidRDefault="00F22B36" w:rsidP="006A1144">
      <w:pPr>
        <w:rPr>
          <w:rFonts w:eastAsia="SimSun"/>
          <w:lang w:eastAsia="ja-JP"/>
        </w:rPr>
      </w:pPr>
      <w:r w:rsidRPr="00BA3BAD">
        <w:rPr>
          <w:rFonts w:eastAsia="SimSun"/>
          <w:lang w:eastAsia="ja-JP"/>
        </w:rPr>
        <w:t>updateRegularCf ()</w:t>
      </w:r>
    </w:p>
    <w:p w14:paraId="4FC8A181" w14:textId="77777777" w:rsidR="006A1144" w:rsidRDefault="006A1144" w:rsidP="006A1144">
      <w:pPr>
        <w:rPr>
          <w:rFonts w:eastAsia="SimSun"/>
          <w:lang w:eastAsia="ja-JP"/>
        </w:rPr>
      </w:pPr>
    </w:p>
    <w:p w14:paraId="69F5E33A" w14:textId="004AC733" w:rsidR="00F22B36" w:rsidRPr="00BA3BAD" w:rsidRDefault="00F22B36" w:rsidP="006A1144">
      <w:pPr>
        <w:rPr>
          <w:rFonts w:eastAsia="SimSun"/>
          <w:lang w:eastAsia="ja-JP"/>
        </w:rPr>
      </w:pPr>
      <w:r w:rsidRPr="00BA3BAD">
        <w:rPr>
          <w:rFonts w:eastAsia="SimSun"/>
          <w:lang w:eastAsia="ja-JP"/>
        </w:rPr>
        <w:t>UpdateBeforeLaneChangeCf ()</w:t>
      </w:r>
    </w:p>
    <w:p w14:paraId="75174ABF" w14:textId="77777777" w:rsidR="006A1144" w:rsidRDefault="006A1144" w:rsidP="006A1144">
      <w:pPr>
        <w:rPr>
          <w:rFonts w:eastAsia="SimSun"/>
          <w:lang w:eastAsia="ja-JP"/>
        </w:rPr>
      </w:pPr>
    </w:p>
    <w:p w14:paraId="191B24C1" w14:textId="7061DAE4" w:rsidR="00F22B36" w:rsidRPr="00BA3BAD" w:rsidRDefault="00F22B36" w:rsidP="006A1144">
      <w:pPr>
        <w:rPr>
          <w:rFonts w:eastAsia="SimSun"/>
          <w:lang w:eastAsia="ja-JP"/>
        </w:rPr>
      </w:pPr>
      <w:r w:rsidRPr="00BA3BAD">
        <w:rPr>
          <w:rFonts w:eastAsia="SimSun"/>
          <w:lang w:eastAsia="ja-JP"/>
        </w:rPr>
        <w:t>UpdateAfterLaneChangeCf ()</w:t>
      </w:r>
    </w:p>
    <w:p w14:paraId="4AAB58F7" w14:textId="77777777" w:rsidR="006A1144" w:rsidRDefault="006A1144" w:rsidP="006A1144">
      <w:pPr>
        <w:rPr>
          <w:rFonts w:eastAsia="SimSun"/>
          <w:lang w:eastAsia="ja-JP"/>
        </w:rPr>
      </w:pPr>
    </w:p>
    <w:p w14:paraId="415DBD2E" w14:textId="0F79B1EC" w:rsidR="00F22B36" w:rsidRPr="00BA3BAD" w:rsidRDefault="00F22B36" w:rsidP="006A1144">
      <w:pPr>
        <w:rPr>
          <w:rFonts w:eastAsia="SimSun"/>
          <w:lang w:eastAsia="ja-JP"/>
        </w:rPr>
      </w:pPr>
      <w:r w:rsidRPr="00BA3BAD">
        <w:rPr>
          <w:rFonts w:eastAsia="SimSun"/>
          <w:lang w:eastAsia="ja-JP"/>
        </w:rPr>
        <w:t>updateCoopCf ()</w:t>
      </w:r>
    </w:p>
    <w:p w14:paraId="63E55579" w14:textId="77777777" w:rsidR="006A1144" w:rsidRDefault="006A1144" w:rsidP="006A1144">
      <w:pPr>
        <w:rPr>
          <w:rFonts w:eastAsia="SimSun"/>
          <w:lang w:eastAsia="ja-JP"/>
        </w:rPr>
      </w:pPr>
    </w:p>
    <w:p w14:paraId="442F68F9" w14:textId="0CA2FD8A" w:rsidR="00F22B36" w:rsidRPr="00BA3BAD" w:rsidRDefault="00F22B36" w:rsidP="006A1144">
      <w:pPr>
        <w:rPr>
          <w:rFonts w:eastAsia="SimSun"/>
          <w:lang w:eastAsia="ja-JP"/>
        </w:rPr>
      </w:pPr>
      <w:r w:rsidRPr="00BA3BAD">
        <w:rPr>
          <w:rFonts w:eastAsia="SimSun"/>
          <w:lang w:eastAsia="ja-JP"/>
        </w:rPr>
        <w:t>UpdateReceiveCf ()</w:t>
      </w:r>
    </w:p>
    <w:p w14:paraId="0E159606" w14:textId="77777777" w:rsidR="006A1144" w:rsidRDefault="006A1144" w:rsidP="006A1144">
      <w:pPr>
        <w:rPr>
          <w:rFonts w:eastAsia="SimSun"/>
          <w:lang w:eastAsia="ja-JP"/>
        </w:rPr>
      </w:pPr>
    </w:p>
    <w:p w14:paraId="69DAFB6F" w14:textId="4D59EE3E" w:rsidR="00F22B36" w:rsidRPr="00BA3BAD" w:rsidRDefault="00F22B36" w:rsidP="006A1144">
      <w:pPr>
        <w:rPr>
          <w:rFonts w:eastAsia="SimSun"/>
          <w:lang w:eastAsia="ja-JP"/>
        </w:rPr>
      </w:pPr>
      <w:r w:rsidRPr="00BA3BAD">
        <w:rPr>
          <w:rFonts w:eastAsia="SimSun"/>
          <w:lang w:eastAsia="ja-JP"/>
        </w:rPr>
        <w:t>Run_ACC ()</w:t>
      </w:r>
    </w:p>
    <w:p w14:paraId="10ECCF82" w14:textId="77777777" w:rsidR="00F22B36" w:rsidRPr="00BA3BAD" w:rsidRDefault="00F22B36" w:rsidP="006A1144">
      <w:pPr>
        <w:rPr>
          <w:rFonts w:eastAsia="SimSun"/>
          <w:lang w:eastAsia="ja-JP"/>
        </w:rPr>
      </w:pPr>
    </w:p>
    <w:p w14:paraId="67E15D34" w14:textId="77777777" w:rsidR="00F22B36" w:rsidRPr="00BA3BAD" w:rsidRDefault="00F22B36" w:rsidP="008B4135">
      <w:pPr>
        <w:pStyle w:val="Heading3"/>
      </w:pPr>
      <w:bookmarkStart w:id="234" w:name="_Toc35778006"/>
      <w:r w:rsidRPr="00BA3BAD">
        <w:t>Run_ACC</w:t>
      </w:r>
      <w:bookmarkEnd w:id="234"/>
    </w:p>
    <w:p w14:paraId="4BC18FD2" w14:textId="77777777" w:rsidR="00F22B36" w:rsidRPr="00BA3BAD" w:rsidRDefault="00F22B36" w:rsidP="008B4135">
      <w:pPr>
        <w:pStyle w:val="Heading4"/>
        <w:rPr>
          <w:lang w:eastAsia="ja-JP"/>
        </w:rPr>
      </w:pPr>
      <w:r w:rsidRPr="00BA3BAD">
        <w:rPr>
          <w:lang w:eastAsia="ja-JP"/>
        </w:rPr>
        <w:t>Syntax</w:t>
      </w:r>
    </w:p>
    <w:p w14:paraId="5BB755C3" w14:textId="77777777" w:rsidR="00F22B36" w:rsidRPr="00BA3BAD" w:rsidRDefault="00F22B36" w:rsidP="006A1144">
      <w:pPr>
        <w:rPr>
          <w:rFonts w:eastAsia="SimSun"/>
          <w:lang w:eastAsia="ja-JP"/>
        </w:rPr>
      </w:pPr>
      <w:r w:rsidRPr="00BA3BAD">
        <w:rPr>
          <w:rFonts w:eastAsia="SimSun"/>
          <w:lang w:eastAsia="ja-JP"/>
        </w:rPr>
        <w:t>double myVehicleDef::Run_ACC()</w:t>
      </w:r>
    </w:p>
    <w:p w14:paraId="2361F7F4" w14:textId="77777777" w:rsidR="00F22B36" w:rsidRPr="00BA3BAD" w:rsidRDefault="00F22B36" w:rsidP="008B4135">
      <w:pPr>
        <w:pStyle w:val="Heading4"/>
        <w:rPr>
          <w:lang w:eastAsia="ja-JP"/>
        </w:rPr>
      </w:pPr>
      <w:r w:rsidRPr="00BA3BAD">
        <w:rPr>
          <w:lang w:eastAsia="ja-JP"/>
        </w:rPr>
        <w:t>Description</w:t>
      </w:r>
    </w:p>
    <w:p w14:paraId="00720484" w14:textId="77777777" w:rsidR="00F22B36" w:rsidRPr="00BA3BAD" w:rsidRDefault="00F22B36" w:rsidP="006A1144">
      <w:pPr>
        <w:rPr>
          <w:rFonts w:eastAsia="SimSun"/>
          <w:lang w:eastAsia="ja-JP"/>
        </w:rPr>
      </w:pPr>
      <w:r w:rsidRPr="00BA3BAD">
        <w:rPr>
          <w:rFonts w:eastAsia="SimSun"/>
          <w:lang w:eastAsia="ja-JP"/>
        </w:rPr>
        <w:t xml:space="preserve">This function runs CF model for ACC vehicles. </w:t>
      </w:r>
    </w:p>
    <w:p w14:paraId="3123EA43" w14:textId="77777777" w:rsidR="00F22B36" w:rsidRPr="00BA3BAD" w:rsidRDefault="00F22B36" w:rsidP="008B4135">
      <w:pPr>
        <w:pStyle w:val="Heading4"/>
        <w:rPr>
          <w:lang w:eastAsia="ja-JP"/>
        </w:rPr>
      </w:pPr>
      <w:r w:rsidRPr="00BA3BAD">
        <w:rPr>
          <w:lang w:eastAsia="ja-JP"/>
        </w:rPr>
        <w:t>Inputs Arguments</w:t>
      </w:r>
    </w:p>
    <w:p w14:paraId="49DEC98F" w14:textId="77777777" w:rsidR="00F22B36" w:rsidRPr="00BA3BAD" w:rsidRDefault="00F22B36" w:rsidP="006A1144">
      <w:pPr>
        <w:rPr>
          <w:rFonts w:eastAsia="SimSun"/>
          <w:lang w:eastAsia="ja-JP"/>
        </w:rPr>
      </w:pPr>
      <w:r w:rsidRPr="00BA3BAD">
        <w:rPr>
          <w:rFonts w:eastAsia="SimSun"/>
          <w:lang w:eastAsia="ja-JP"/>
        </w:rPr>
        <w:t>None.</w:t>
      </w:r>
    </w:p>
    <w:p w14:paraId="02E7414A" w14:textId="77777777" w:rsidR="00F22B36" w:rsidRPr="00BA3BAD" w:rsidRDefault="00F22B36" w:rsidP="008B4135">
      <w:pPr>
        <w:pStyle w:val="Heading4"/>
        <w:rPr>
          <w:lang w:eastAsia="ja-JP"/>
        </w:rPr>
      </w:pPr>
      <w:r w:rsidRPr="00BA3BAD">
        <w:rPr>
          <w:lang w:eastAsia="ja-JP"/>
        </w:rPr>
        <w:t xml:space="preserve">Output Arguments </w:t>
      </w:r>
    </w:p>
    <w:p w14:paraId="7CC076DE" w14:textId="77777777" w:rsidR="00F22B36" w:rsidRPr="00BA3BAD" w:rsidRDefault="00F22B36" w:rsidP="006A1144">
      <w:pPr>
        <w:rPr>
          <w:rFonts w:eastAsia="SimSun"/>
          <w:lang w:eastAsia="ja-JP"/>
        </w:rPr>
      </w:pPr>
      <w:r w:rsidRPr="00BA3BAD">
        <w:rPr>
          <w:rFonts w:eastAsia="SimSun"/>
          <w:lang w:eastAsia="ja-JP"/>
        </w:rPr>
        <w:t>A PositionSpeed struct that stores the new position and speed of the subject vehicle.</w:t>
      </w:r>
    </w:p>
    <w:p w14:paraId="7E9D0B52" w14:textId="77777777" w:rsidR="00F22B36" w:rsidRPr="00BA3BAD" w:rsidRDefault="00F22B36" w:rsidP="008B4135">
      <w:pPr>
        <w:pStyle w:val="Heading4"/>
        <w:rPr>
          <w:lang w:eastAsia="ja-JP"/>
        </w:rPr>
      </w:pPr>
      <w:r w:rsidRPr="00BA3BAD">
        <w:rPr>
          <w:lang w:eastAsia="ja-JP"/>
        </w:rPr>
        <w:t>Pseudo code</w:t>
      </w:r>
    </w:p>
    <w:p w14:paraId="69C8567A" w14:textId="0A4CFE9B" w:rsidR="00F22B36" w:rsidRDefault="00F22B36" w:rsidP="006A1144">
      <w:pPr>
        <w:rPr>
          <w:rFonts w:eastAsia="SimSun"/>
          <w:lang w:eastAsia="ja-JP"/>
        </w:rPr>
      </w:pPr>
      <w:r w:rsidRPr="00BA3BAD">
        <w:rPr>
          <w:rFonts w:eastAsia="SimSun"/>
          <w:lang w:eastAsia="ja-JP"/>
        </w:rPr>
        <w:t>Compute ACC gap = max(1.5 m, ACC constant time gap*current speed)</w:t>
      </w:r>
      <w:r w:rsidR="006A1144">
        <w:rPr>
          <w:rFonts w:eastAsia="SimSun"/>
          <w:lang w:eastAsia="ja-JP"/>
        </w:rPr>
        <w:t>.</w:t>
      </w:r>
    </w:p>
    <w:p w14:paraId="1DCB4309" w14:textId="77777777" w:rsidR="006A1144" w:rsidRPr="00BA3BAD" w:rsidRDefault="006A1144" w:rsidP="006A1144">
      <w:pPr>
        <w:rPr>
          <w:rFonts w:eastAsia="SimSun"/>
          <w:lang w:eastAsia="ja-JP"/>
        </w:rPr>
      </w:pPr>
    </w:p>
    <w:p w14:paraId="45AA72BE" w14:textId="72AD8BBC" w:rsidR="00F22B36" w:rsidRDefault="00F22B36" w:rsidP="006A1144">
      <w:pPr>
        <w:rPr>
          <w:rFonts w:eastAsia="SimSun"/>
          <w:lang w:eastAsia="ja-JP"/>
        </w:rPr>
      </w:pPr>
      <w:r w:rsidRPr="00BA3BAD">
        <w:rPr>
          <w:rFonts w:eastAsia="SimSun"/>
          <w:lang w:eastAsia="ja-JP"/>
        </w:rPr>
        <w:t>Compute reference speed:</w:t>
      </w:r>
    </w:p>
    <w:p w14:paraId="06D69879" w14:textId="77777777" w:rsidR="006A1144" w:rsidRPr="00BA3BAD" w:rsidRDefault="006A1144" w:rsidP="006A1144">
      <w:pPr>
        <w:rPr>
          <w:rFonts w:eastAsia="SimSun"/>
          <w:lang w:eastAsia="ja-JP"/>
        </w:rPr>
      </w:pPr>
    </w:p>
    <w:p w14:paraId="5D594C0F" w14:textId="72C53582" w:rsidR="006A1144" w:rsidRDefault="00F22B36" w:rsidP="006A1144">
      <w:pPr>
        <w:pStyle w:val="ListParagraph"/>
        <w:numPr>
          <w:ilvl w:val="0"/>
          <w:numId w:val="194"/>
        </w:numPr>
        <w:rPr>
          <w:rFonts w:eastAsia="SimSun"/>
          <w:lang w:eastAsia="ja-JP"/>
        </w:rPr>
      </w:pPr>
      <w:r w:rsidRPr="006A1144">
        <w:rPr>
          <w:rFonts w:eastAsia="SimSun"/>
          <w:lang w:eastAsia="ja-JP"/>
        </w:rPr>
        <w:t>If (this is no preceding vehicle)</w:t>
      </w:r>
      <w:r w:rsidR="006A1144">
        <w:rPr>
          <w:rFonts w:eastAsia="SimSun"/>
          <w:lang w:eastAsia="ja-JP"/>
        </w:rPr>
        <w:t>:</w:t>
      </w:r>
    </w:p>
    <w:p w14:paraId="7FDCB3BE" w14:textId="0E832721" w:rsidR="006A1144" w:rsidRDefault="00F22B36" w:rsidP="006A1144">
      <w:pPr>
        <w:pStyle w:val="ListParagraph"/>
        <w:numPr>
          <w:ilvl w:val="1"/>
          <w:numId w:val="194"/>
        </w:numPr>
        <w:rPr>
          <w:rFonts w:eastAsia="SimSun"/>
          <w:lang w:eastAsia="ja-JP"/>
        </w:rPr>
      </w:pPr>
      <w:r w:rsidRPr="006A1144">
        <w:rPr>
          <w:rFonts w:eastAsia="SimSun"/>
          <w:lang w:eastAsia="ja-JP"/>
        </w:rPr>
        <w:t>Set reference speed v_ref = free flow speed</w:t>
      </w:r>
      <w:r w:rsidR="006A1144">
        <w:rPr>
          <w:rFonts w:eastAsia="SimSun"/>
          <w:lang w:eastAsia="ja-JP"/>
        </w:rPr>
        <w:t>.</w:t>
      </w:r>
    </w:p>
    <w:p w14:paraId="40556C98" w14:textId="47FACF27" w:rsidR="006A1144" w:rsidRDefault="00F22B36" w:rsidP="006A1144">
      <w:pPr>
        <w:pStyle w:val="ListParagraph"/>
        <w:numPr>
          <w:ilvl w:val="1"/>
          <w:numId w:val="194"/>
        </w:numPr>
        <w:rPr>
          <w:rFonts w:eastAsia="SimSun"/>
          <w:lang w:eastAsia="ja-JP"/>
        </w:rPr>
      </w:pPr>
      <w:r w:rsidRPr="006A1144">
        <w:rPr>
          <w:rFonts w:eastAsia="SimSun"/>
          <w:lang w:eastAsia="ja-JP"/>
        </w:rPr>
        <w:t>Set preceding vehicle’s speed leader_spd = large number</w:t>
      </w:r>
      <w:r w:rsidR="006A1144">
        <w:rPr>
          <w:rFonts w:eastAsia="SimSun"/>
          <w:lang w:eastAsia="ja-JP"/>
        </w:rPr>
        <w:t>.</w:t>
      </w:r>
    </w:p>
    <w:p w14:paraId="13BB3875" w14:textId="088994E0" w:rsidR="006A1144" w:rsidRDefault="00F22B36" w:rsidP="006A1144">
      <w:pPr>
        <w:pStyle w:val="ListParagraph"/>
        <w:numPr>
          <w:ilvl w:val="1"/>
          <w:numId w:val="194"/>
        </w:numPr>
        <w:rPr>
          <w:rFonts w:eastAsia="SimSun"/>
          <w:lang w:eastAsia="ja-JP"/>
        </w:rPr>
      </w:pPr>
      <w:r w:rsidRPr="006A1144">
        <w:rPr>
          <w:rFonts w:eastAsia="SimSun"/>
          <w:lang w:eastAsia="ja-JP"/>
        </w:rPr>
        <w:t>Set following distance from the preceding vehicle = large number</w:t>
      </w:r>
      <w:r w:rsidR="006A1144">
        <w:rPr>
          <w:rFonts w:eastAsia="SimSun"/>
          <w:lang w:eastAsia="ja-JP"/>
        </w:rPr>
        <w:t>.</w:t>
      </w:r>
    </w:p>
    <w:p w14:paraId="62A3E7C2" w14:textId="75FCD224" w:rsidR="00F22B36" w:rsidRDefault="00F22B36" w:rsidP="006A1144">
      <w:pPr>
        <w:pStyle w:val="ListParagraph"/>
        <w:numPr>
          <w:ilvl w:val="1"/>
          <w:numId w:val="194"/>
        </w:numPr>
        <w:rPr>
          <w:rFonts w:eastAsia="SimSun"/>
          <w:lang w:eastAsia="ja-JP"/>
        </w:rPr>
      </w:pPr>
      <w:r w:rsidRPr="006A1144">
        <w:rPr>
          <w:rFonts w:eastAsia="SimSun"/>
          <w:lang w:eastAsia="ja-JP"/>
        </w:rPr>
        <w:t>Set length of preceding vehicle = 0</w:t>
      </w:r>
      <w:r w:rsidR="006A1144">
        <w:rPr>
          <w:rFonts w:eastAsia="SimSun"/>
          <w:lang w:eastAsia="ja-JP"/>
        </w:rPr>
        <w:t>.</w:t>
      </w:r>
    </w:p>
    <w:p w14:paraId="5CA33F06" w14:textId="77777777" w:rsidR="006A1144" w:rsidRPr="006A1144" w:rsidRDefault="006A1144" w:rsidP="006A1144">
      <w:pPr>
        <w:rPr>
          <w:rFonts w:eastAsia="SimSun"/>
          <w:lang w:eastAsia="ja-JP"/>
        </w:rPr>
      </w:pPr>
    </w:p>
    <w:p w14:paraId="0E8B4659" w14:textId="685A88F5" w:rsidR="006A1144" w:rsidRDefault="00F22B36" w:rsidP="006A1144">
      <w:pPr>
        <w:pStyle w:val="ListParagraph"/>
        <w:numPr>
          <w:ilvl w:val="0"/>
          <w:numId w:val="195"/>
        </w:numPr>
        <w:rPr>
          <w:rFonts w:eastAsia="SimSun"/>
          <w:lang w:eastAsia="ja-JP"/>
        </w:rPr>
      </w:pPr>
      <w:r w:rsidRPr="006A1144">
        <w:rPr>
          <w:rFonts w:eastAsia="SimSun"/>
          <w:lang w:eastAsia="ja-JP"/>
        </w:rPr>
        <w:t>Else</w:t>
      </w:r>
      <w:r w:rsidR="006A1144">
        <w:rPr>
          <w:rFonts w:eastAsia="SimSun"/>
          <w:lang w:eastAsia="ja-JP"/>
        </w:rPr>
        <w:t>:</w:t>
      </w:r>
    </w:p>
    <w:p w14:paraId="48D8DB18" w14:textId="77777777" w:rsidR="006A1144" w:rsidRDefault="00F22B36" w:rsidP="006A1144">
      <w:pPr>
        <w:pStyle w:val="ListParagraph"/>
        <w:numPr>
          <w:ilvl w:val="1"/>
          <w:numId w:val="195"/>
        </w:numPr>
        <w:rPr>
          <w:rFonts w:eastAsia="SimSun"/>
          <w:lang w:eastAsia="ja-JP"/>
        </w:rPr>
      </w:pPr>
      <w:r w:rsidRPr="006A1144">
        <w:rPr>
          <w:rFonts w:eastAsia="SimSun"/>
          <w:lang w:eastAsia="ja-JP"/>
        </w:rPr>
        <w:t>Set reference speed based on preceding vehicle’s speed and car-following distance (a linear interpolation method is used to get the reference speed):</w:t>
      </w:r>
    </w:p>
    <w:p w14:paraId="36D276DC" w14:textId="0A9D6E2B" w:rsidR="006A1144" w:rsidRDefault="00F22B36" w:rsidP="006A1144">
      <w:pPr>
        <w:pStyle w:val="ListParagraph"/>
        <w:numPr>
          <w:ilvl w:val="2"/>
          <w:numId w:val="195"/>
        </w:numPr>
        <w:rPr>
          <w:rFonts w:eastAsia="SimSun"/>
          <w:lang w:eastAsia="ja-JP"/>
        </w:rPr>
      </w:pPr>
      <w:r w:rsidRPr="006A1144">
        <w:rPr>
          <w:rFonts w:eastAsia="SimSun"/>
          <w:lang w:eastAsia="ja-JP"/>
        </w:rPr>
        <w:t>Compute a lower distance bound = max(3, ACC gap)</w:t>
      </w:r>
      <w:r w:rsidR="006A1144">
        <w:rPr>
          <w:rFonts w:eastAsia="SimSun"/>
          <w:lang w:eastAsia="ja-JP"/>
        </w:rPr>
        <w:t>.</w:t>
      </w:r>
    </w:p>
    <w:p w14:paraId="32D2299D" w14:textId="34D82DEA" w:rsidR="006A1144" w:rsidRDefault="00F22B36" w:rsidP="006A1144">
      <w:pPr>
        <w:pStyle w:val="ListParagraph"/>
        <w:numPr>
          <w:ilvl w:val="2"/>
          <w:numId w:val="195"/>
        </w:numPr>
        <w:rPr>
          <w:rFonts w:eastAsia="SimSun"/>
          <w:lang w:eastAsia="ja-JP"/>
        </w:rPr>
      </w:pPr>
      <w:r w:rsidRPr="006A1144">
        <w:rPr>
          <w:rFonts w:eastAsia="SimSun"/>
          <w:lang w:eastAsia="ja-JP"/>
        </w:rPr>
        <w:t>Compute a higher distance bound = max(12, 4 * ACC gap)</w:t>
      </w:r>
      <w:r w:rsidR="006A1144">
        <w:rPr>
          <w:rFonts w:eastAsia="SimSun"/>
          <w:lang w:eastAsia="ja-JP"/>
        </w:rPr>
        <w:t>.</w:t>
      </w:r>
    </w:p>
    <w:p w14:paraId="3321BB0F" w14:textId="3317425F" w:rsidR="006A1144" w:rsidRDefault="00F22B36" w:rsidP="006A1144">
      <w:pPr>
        <w:pStyle w:val="ListParagraph"/>
        <w:numPr>
          <w:ilvl w:val="2"/>
          <w:numId w:val="195"/>
        </w:numPr>
        <w:rPr>
          <w:rFonts w:eastAsia="SimSun"/>
          <w:lang w:eastAsia="ja-JP"/>
        </w:rPr>
      </w:pPr>
      <w:r w:rsidRPr="006A1144">
        <w:rPr>
          <w:rFonts w:eastAsia="SimSun"/>
          <w:lang w:eastAsia="ja-JP"/>
        </w:rPr>
        <w:t>If (car-following distance &lt;= lower bound)</w:t>
      </w:r>
      <w:r w:rsidR="006A1144">
        <w:rPr>
          <w:rFonts w:eastAsia="SimSun"/>
          <w:lang w:eastAsia="ja-JP"/>
        </w:rPr>
        <w:t>:</w:t>
      </w:r>
    </w:p>
    <w:p w14:paraId="3B1CA71E" w14:textId="2F7018E0" w:rsidR="00F22B36" w:rsidRPr="006A1144" w:rsidRDefault="00F22B36" w:rsidP="006A1144">
      <w:pPr>
        <w:pStyle w:val="ListParagraph"/>
        <w:numPr>
          <w:ilvl w:val="3"/>
          <w:numId w:val="195"/>
        </w:numPr>
        <w:rPr>
          <w:rFonts w:eastAsia="SimSun"/>
          <w:lang w:eastAsia="ja-JP"/>
        </w:rPr>
      </w:pPr>
      <w:r w:rsidRPr="006A1144">
        <w:rPr>
          <w:rFonts w:eastAsia="SimSun"/>
          <w:lang w:eastAsia="ja-JP"/>
        </w:rPr>
        <w:lastRenderedPageBreak/>
        <w:t>v_ref = leader_spd</w:t>
      </w:r>
      <w:r w:rsidR="006A1144">
        <w:rPr>
          <w:rFonts w:eastAsia="SimSun"/>
          <w:lang w:eastAsia="ja-JP"/>
        </w:rPr>
        <w:t>.</w:t>
      </w:r>
    </w:p>
    <w:p w14:paraId="403E44EE" w14:textId="403BB0DB" w:rsidR="006A1144" w:rsidRDefault="00F22B36" w:rsidP="006A1144">
      <w:pPr>
        <w:pStyle w:val="ListParagraph"/>
        <w:numPr>
          <w:ilvl w:val="2"/>
          <w:numId w:val="195"/>
        </w:numPr>
        <w:rPr>
          <w:rFonts w:eastAsia="SimSun"/>
          <w:lang w:eastAsia="ja-JP"/>
        </w:rPr>
      </w:pPr>
      <w:r w:rsidRPr="006A1144">
        <w:rPr>
          <w:rFonts w:eastAsia="SimSun"/>
          <w:lang w:eastAsia="ja-JP"/>
        </w:rPr>
        <w:t>Else if (car-following distance &gt; higher bound)</w:t>
      </w:r>
      <w:r w:rsidR="006A1144">
        <w:rPr>
          <w:rFonts w:eastAsia="SimSun"/>
          <w:lang w:eastAsia="ja-JP"/>
        </w:rPr>
        <w:t>:</w:t>
      </w:r>
    </w:p>
    <w:p w14:paraId="2E27D1A2" w14:textId="59533E68" w:rsidR="00F22B36" w:rsidRPr="006A1144" w:rsidRDefault="00F22B36" w:rsidP="006A1144">
      <w:pPr>
        <w:pStyle w:val="ListParagraph"/>
        <w:numPr>
          <w:ilvl w:val="3"/>
          <w:numId w:val="195"/>
        </w:numPr>
        <w:rPr>
          <w:rFonts w:eastAsia="SimSun"/>
          <w:lang w:eastAsia="ja-JP"/>
        </w:rPr>
      </w:pPr>
      <w:r w:rsidRPr="006A1144">
        <w:rPr>
          <w:rFonts w:eastAsia="SimSun"/>
          <w:lang w:eastAsia="ja-JP"/>
        </w:rPr>
        <w:t>v_ref = free flow speed</w:t>
      </w:r>
      <w:r w:rsidR="006A1144">
        <w:rPr>
          <w:rFonts w:eastAsia="SimSun"/>
          <w:lang w:eastAsia="ja-JP"/>
        </w:rPr>
        <w:t>.</w:t>
      </w:r>
    </w:p>
    <w:p w14:paraId="2EAE1C58" w14:textId="20913ECF" w:rsidR="006A1144" w:rsidRDefault="00F22B36" w:rsidP="006A1144">
      <w:pPr>
        <w:pStyle w:val="ListParagraph"/>
        <w:numPr>
          <w:ilvl w:val="2"/>
          <w:numId w:val="195"/>
        </w:numPr>
        <w:rPr>
          <w:rFonts w:eastAsia="SimSun"/>
          <w:lang w:eastAsia="ja-JP"/>
        </w:rPr>
      </w:pPr>
      <w:r w:rsidRPr="00BA3BAD">
        <w:rPr>
          <w:rFonts w:eastAsia="SimSun"/>
          <w:lang w:eastAsia="ja-JP"/>
        </w:rPr>
        <w:t>Else</w:t>
      </w:r>
      <w:r w:rsidR="006A1144">
        <w:rPr>
          <w:rFonts w:eastAsia="SimSun"/>
          <w:lang w:eastAsia="ja-JP"/>
        </w:rPr>
        <w:t>:</w:t>
      </w:r>
    </w:p>
    <w:p w14:paraId="0B8F7581" w14:textId="6C56E89A" w:rsidR="00F22B36" w:rsidRPr="006A1144" w:rsidRDefault="00F22B36" w:rsidP="006A1144">
      <w:pPr>
        <w:pStyle w:val="ListParagraph"/>
        <w:numPr>
          <w:ilvl w:val="3"/>
          <w:numId w:val="195"/>
        </w:numPr>
        <w:rPr>
          <w:rFonts w:eastAsia="SimSun"/>
          <w:lang w:eastAsia="ja-JP"/>
        </w:rPr>
      </w:pPr>
      <w:r w:rsidRPr="006A1144">
        <w:rPr>
          <w:rFonts w:eastAsia="SimSun"/>
          <w:lang w:eastAsia="ja-JP"/>
        </w:rPr>
        <w:t xml:space="preserve">v_ref = leader_spd + (car following distance </w:t>
      </w:r>
      <w:r w:rsidR="006A1144">
        <w:rPr>
          <w:rFonts w:eastAsia="SimSun"/>
          <w:lang w:eastAsia="ja-JP"/>
        </w:rPr>
        <w:t>-</w:t>
      </w:r>
      <w:r w:rsidR="006A1144" w:rsidRPr="006A1144">
        <w:rPr>
          <w:rFonts w:eastAsia="SimSun"/>
          <w:lang w:eastAsia="ja-JP"/>
        </w:rPr>
        <w:t xml:space="preserve"> </w:t>
      </w:r>
      <w:r w:rsidRPr="006A1144">
        <w:rPr>
          <w:rFonts w:eastAsia="SimSun"/>
          <w:lang w:eastAsia="ja-JP"/>
        </w:rPr>
        <w:t xml:space="preserve">lower bound)*(free flow speed - leader_spd) / (higher bound </w:t>
      </w:r>
      <w:r w:rsidR="006A1144">
        <w:rPr>
          <w:rFonts w:eastAsia="SimSun"/>
          <w:lang w:eastAsia="ja-JP"/>
        </w:rPr>
        <w:t>-</w:t>
      </w:r>
      <w:r w:rsidR="006A1144" w:rsidRPr="006A1144">
        <w:rPr>
          <w:rFonts w:eastAsia="SimSun"/>
          <w:lang w:eastAsia="ja-JP"/>
        </w:rPr>
        <w:t xml:space="preserve"> </w:t>
      </w:r>
      <w:r w:rsidRPr="006A1144">
        <w:rPr>
          <w:rFonts w:eastAsia="SimSun"/>
          <w:lang w:eastAsia="ja-JP"/>
        </w:rPr>
        <w:t>lower bound)</w:t>
      </w:r>
      <w:r w:rsidR="006A1144">
        <w:rPr>
          <w:rFonts w:eastAsia="SimSun"/>
          <w:lang w:eastAsia="ja-JP"/>
        </w:rPr>
        <w:t>.</w:t>
      </w:r>
    </w:p>
    <w:p w14:paraId="64CF6512" w14:textId="77777777" w:rsidR="006A1144" w:rsidRDefault="006A1144" w:rsidP="006A1144">
      <w:pPr>
        <w:rPr>
          <w:rFonts w:eastAsia="SimSun"/>
          <w:lang w:eastAsia="ja-JP"/>
        </w:rPr>
      </w:pPr>
    </w:p>
    <w:p w14:paraId="199B7FAD" w14:textId="18AFC5E1" w:rsidR="00F22B36" w:rsidRDefault="00F22B36" w:rsidP="006A1144">
      <w:pPr>
        <w:rPr>
          <w:rFonts w:eastAsia="SimSun"/>
          <w:lang w:eastAsia="ja-JP"/>
        </w:rPr>
      </w:pPr>
      <w:r w:rsidRPr="00BA3BAD">
        <w:rPr>
          <w:rFonts w:eastAsia="SimSun"/>
          <w:lang w:eastAsia="ja-JP"/>
        </w:rPr>
        <w:t>Compute acceleration using the ACC gap regulation model:</w:t>
      </w:r>
    </w:p>
    <w:p w14:paraId="2A46F925" w14:textId="77777777" w:rsidR="006A1144" w:rsidRPr="00BA3BAD" w:rsidRDefault="006A1144" w:rsidP="006A1144">
      <w:pPr>
        <w:rPr>
          <w:rFonts w:eastAsia="SimSun"/>
          <w:lang w:eastAsia="ja-JP"/>
        </w:rPr>
      </w:pPr>
    </w:p>
    <w:p w14:paraId="7D7DD0F5" w14:textId="22485F63" w:rsidR="00F22B36" w:rsidRDefault="00F22B36" w:rsidP="006A1144">
      <w:pPr>
        <w:pStyle w:val="ListParagraph"/>
        <w:numPr>
          <w:ilvl w:val="0"/>
          <w:numId w:val="197"/>
        </w:numPr>
        <w:rPr>
          <w:rFonts w:eastAsia="SimSun"/>
          <w:lang w:eastAsia="ja-JP"/>
        </w:rPr>
      </w:pPr>
      <w:r w:rsidRPr="006A1144">
        <w:rPr>
          <w:rFonts w:eastAsia="SimSun"/>
          <w:lang w:eastAsia="ja-JP"/>
        </w:rPr>
        <w:t xml:space="preserve">des_a = 0.07*(leader_spd </w:t>
      </w:r>
      <w:r w:rsidR="006A1144">
        <w:rPr>
          <w:rFonts w:eastAsia="SimSun"/>
          <w:lang w:eastAsia="ja-JP"/>
        </w:rPr>
        <w:t>-</w:t>
      </w:r>
      <w:r w:rsidR="006A1144" w:rsidRPr="006A1144">
        <w:rPr>
          <w:rFonts w:eastAsia="SimSun"/>
          <w:lang w:eastAsia="ja-JP"/>
        </w:rPr>
        <w:t xml:space="preserve"> </w:t>
      </w:r>
      <w:r w:rsidRPr="006A1144">
        <w:rPr>
          <w:rFonts w:eastAsia="SimSun"/>
          <w:lang w:eastAsia="ja-JP"/>
        </w:rPr>
        <w:t xml:space="preserve">current speed) + 0.23*(car-following distance </w:t>
      </w:r>
      <w:r w:rsidR="006A1144">
        <w:rPr>
          <w:rFonts w:eastAsia="SimSun"/>
          <w:lang w:eastAsia="ja-JP"/>
        </w:rPr>
        <w:t>-</w:t>
      </w:r>
      <w:r w:rsidR="006A1144" w:rsidRPr="006A1144">
        <w:rPr>
          <w:rFonts w:eastAsia="SimSun"/>
          <w:lang w:eastAsia="ja-JP"/>
        </w:rPr>
        <w:t xml:space="preserve"> </w:t>
      </w:r>
      <w:r w:rsidRPr="006A1144">
        <w:rPr>
          <w:rFonts w:eastAsia="SimSun"/>
          <w:lang w:eastAsia="ja-JP"/>
        </w:rPr>
        <w:t>ACC gap)</w:t>
      </w:r>
      <w:r w:rsidR="006A1144">
        <w:rPr>
          <w:rFonts w:eastAsia="SimSun"/>
          <w:lang w:eastAsia="ja-JP"/>
        </w:rPr>
        <w:t>.</w:t>
      </w:r>
    </w:p>
    <w:p w14:paraId="34042BA4" w14:textId="77777777" w:rsidR="006A1144" w:rsidRPr="00407133" w:rsidRDefault="006A1144" w:rsidP="00F96782">
      <w:pPr>
        <w:rPr>
          <w:rFonts w:eastAsia="SimSun"/>
          <w:lang w:eastAsia="ja-JP"/>
        </w:rPr>
      </w:pPr>
    </w:p>
    <w:p w14:paraId="5EC64149" w14:textId="5289E99C" w:rsidR="00F22B36" w:rsidRDefault="00F22B36" w:rsidP="006A1144">
      <w:pPr>
        <w:pStyle w:val="ListParagraph"/>
        <w:numPr>
          <w:ilvl w:val="0"/>
          <w:numId w:val="197"/>
        </w:numPr>
        <w:rPr>
          <w:rFonts w:eastAsia="SimSun"/>
          <w:lang w:eastAsia="ja-JP"/>
        </w:rPr>
      </w:pPr>
      <w:r w:rsidRPr="006A1144">
        <w:rPr>
          <w:rFonts w:eastAsia="SimSun"/>
          <w:lang w:eastAsia="ja-JP"/>
        </w:rPr>
        <w:t>Apply the acceleration bounds des_a = max(min_acc, min(des_a, max_acc))</w:t>
      </w:r>
      <w:r w:rsidR="006A1144">
        <w:rPr>
          <w:rFonts w:eastAsia="SimSun"/>
          <w:lang w:eastAsia="ja-JP"/>
        </w:rPr>
        <w:t>.</w:t>
      </w:r>
    </w:p>
    <w:p w14:paraId="0BA76AC0" w14:textId="6264C6C5" w:rsidR="006A1144" w:rsidRPr="00407133" w:rsidRDefault="006A1144" w:rsidP="00F96782">
      <w:pPr>
        <w:rPr>
          <w:rFonts w:eastAsia="SimSun"/>
          <w:lang w:eastAsia="ja-JP"/>
        </w:rPr>
      </w:pPr>
    </w:p>
    <w:p w14:paraId="76C37824" w14:textId="7D48E085" w:rsidR="00F22B36" w:rsidRPr="006A1144" w:rsidRDefault="00F22B36" w:rsidP="006A1144">
      <w:pPr>
        <w:pStyle w:val="ListParagraph"/>
        <w:numPr>
          <w:ilvl w:val="0"/>
          <w:numId w:val="197"/>
        </w:numPr>
        <w:rPr>
          <w:rFonts w:eastAsia="SimSun"/>
          <w:lang w:eastAsia="ja-JP"/>
        </w:rPr>
      </w:pPr>
      <w:r w:rsidRPr="006A1144">
        <w:rPr>
          <w:rFonts w:eastAsia="SimSun"/>
          <w:lang w:eastAsia="ja-JP"/>
        </w:rPr>
        <w:t>Compute updated speed v_new = current speed + des_a*timestep</w:t>
      </w:r>
      <w:r w:rsidR="006A1144">
        <w:rPr>
          <w:rFonts w:eastAsia="SimSun"/>
          <w:lang w:eastAsia="ja-JP"/>
        </w:rPr>
        <w:t>.</w:t>
      </w:r>
    </w:p>
    <w:p w14:paraId="72BBCB39" w14:textId="77777777" w:rsidR="006A1144" w:rsidRDefault="006A1144" w:rsidP="006A1144">
      <w:pPr>
        <w:rPr>
          <w:rFonts w:eastAsia="SimSun"/>
          <w:lang w:eastAsia="ja-JP"/>
        </w:rPr>
      </w:pPr>
    </w:p>
    <w:p w14:paraId="43E4E920" w14:textId="4B208D2F" w:rsidR="00F22B36" w:rsidRDefault="00F22B36" w:rsidP="006A1144">
      <w:pPr>
        <w:rPr>
          <w:rFonts w:eastAsia="SimSun"/>
          <w:lang w:eastAsia="ja-JP"/>
        </w:rPr>
      </w:pPr>
      <w:r w:rsidRPr="00BA3BAD">
        <w:rPr>
          <w:rFonts w:eastAsia="SimSun"/>
          <w:lang w:eastAsia="ja-JP"/>
        </w:rPr>
        <w:t>If (v_new &gt; v_ref)</w:t>
      </w:r>
      <w:r w:rsidR="006A1144">
        <w:rPr>
          <w:rFonts w:eastAsia="SimSun"/>
          <w:lang w:eastAsia="ja-JP"/>
        </w:rPr>
        <w:t>:</w:t>
      </w:r>
    </w:p>
    <w:p w14:paraId="5597E933" w14:textId="77777777" w:rsidR="006A1144" w:rsidRPr="00BA3BAD" w:rsidRDefault="006A1144" w:rsidP="006A1144">
      <w:pPr>
        <w:rPr>
          <w:rFonts w:eastAsia="SimSun"/>
          <w:lang w:eastAsia="ja-JP"/>
        </w:rPr>
      </w:pPr>
    </w:p>
    <w:p w14:paraId="3FD047C4" w14:textId="716E9706" w:rsidR="00F22B36" w:rsidRDefault="00F22B36" w:rsidP="006A1144">
      <w:pPr>
        <w:pStyle w:val="ListParagraph"/>
        <w:numPr>
          <w:ilvl w:val="0"/>
          <w:numId w:val="198"/>
        </w:numPr>
        <w:rPr>
          <w:rFonts w:eastAsia="SimSun"/>
          <w:lang w:eastAsia="ja-JP"/>
        </w:rPr>
      </w:pPr>
      <w:r w:rsidRPr="006A1144">
        <w:rPr>
          <w:rFonts w:eastAsia="SimSun"/>
          <w:lang w:eastAsia="ja-JP"/>
        </w:rPr>
        <w:t>The gap regulation model gives a too large acceleration, apply speed regulation model:</w:t>
      </w:r>
    </w:p>
    <w:p w14:paraId="3AA4A703" w14:textId="77777777" w:rsidR="006A1144" w:rsidRPr="00407133" w:rsidRDefault="006A1144" w:rsidP="00F96782">
      <w:pPr>
        <w:rPr>
          <w:rFonts w:eastAsia="SimSun"/>
          <w:lang w:eastAsia="ja-JP"/>
        </w:rPr>
      </w:pPr>
    </w:p>
    <w:p w14:paraId="345E0D8F" w14:textId="39E26BA7" w:rsidR="00F22B36" w:rsidRDefault="00F22B36" w:rsidP="006A1144">
      <w:pPr>
        <w:pStyle w:val="ListParagraph"/>
        <w:numPr>
          <w:ilvl w:val="0"/>
          <w:numId w:val="198"/>
        </w:numPr>
        <w:rPr>
          <w:rFonts w:eastAsia="SimSun"/>
          <w:lang w:eastAsia="ja-JP"/>
        </w:rPr>
      </w:pPr>
      <w:r w:rsidRPr="006A1144">
        <w:rPr>
          <w:rFonts w:eastAsia="SimSun"/>
          <w:lang w:eastAsia="ja-JP"/>
        </w:rPr>
        <w:t>a_new = min(a_new, 0.4*(v_ref – current speed))</w:t>
      </w:r>
      <w:r w:rsidR="006A1144">
        <w:rPr>
          <w:rFonts w:eastAsia="SimSun"/>
          <w:lang w:eastAsia="ja-JP"/>
        </w:rPr>
        <w:t>.</w:t>
      </w:r>
    </w:p>
    <w:p w14:paraId="7D0D3B9B" w14:textId="4F052280" w:rsidR="006A1144" w:rsidRPr="00407133" w:rsidRDefault="006A1144" w:rsidP="00F96782">
      <w:pPr>
        <w:rPr>
          <w:rFonts w:eastAsia="SimSun"/>
          <w:lang w:eastAsia="ja-JP"/>
        </w:rPr>
      </w:pPr>
    </w:p>
    <w:p w14:paraId="173AFB3F" w14:textId="4950B142" w:rsidR="00F22B36" w:rsidRPr="006A1144" w:rsidRDefault="00F22B36" w:rsidP="006A1144">
      <w:pPr>
        <w:pStyle w:val="ListParagraph"/>
        <w:numPr>
          <w:ilvl w:val="0"/>
          <w:numId w:val="198"/>
        </w:numPr>
        <w:rPr>
          <w:rFonts w:eastAsia="SimSun"/>
          <w:lang w:eastAsia="ja-JP"/>
        </w:rPr>
      </w:pPr>
      <w:r w:rsidRPr="006A1144">
        <w:rPr>
          <w:rFonts w:eastAsia="SimSun"/>
          <w:lang w:eastAsia="ja-JP"/>
        </w:rPr>
        <w:t>Compute updated speed v_new = current speed + des_a*timestep</w:t>
      </w:r>
      <w:r w:rsidR="006A1144">
        <w:rPr>
          <w:rFonts w:eastAsia="SimSun"/>
          <w:lang w:eastAsia="ja-JP"/>
        </w:rPr>
        <w:t>.</w:t>
      </w:r>
    </w:p>
    <w:p w14:paraId="3D1D6133" w14:textId="77777777" w:rsidR="006A1144" w:rsidRDefault="006A1144" w:rsidP="006A1144">
      <w:pPr>
        <w:rPr>
          <w:rFonts w:eastAsia="SimSun"/>
          <w:lang w:eastAsia="ja-JP"/>
        </w:rPr>
      </w:pPr>
    </w:p>
    <w:p w14:paraId="4CC560A0" w14:textId="6CAF9D6D" w:rsidR="00F22B36" w:rsidRPr="00BA3BAD" w:rsidRDefault="00F22B36" w:rsidP="006A1144">
      <w:pPr>
        <w:rPr>
          <w:rFonts w:eastAsia="SimSun"/>
          <w:lang w:eastAsia="ja-JP"/>
        </w:rPr>
      </w:pPr>
      <w:r w:rsidRPr="00BA3BAD">
        <w:rPr>
          <w:rFonts w:eastAsia="SimSun"/>
          <w:lang w:eastAsia="ja-JP"/>
        </w:rPr>
        <w:t>Compute new position based on v_new and a_new</w:t>
      </w:r>
      <w:r w:rsidR="006A1144">
        <w:rPr>
          <w:rFonts w:eastAsia="SimSun"/>
          <w:lang w:eastAsia="ja-JP"/>
        </w:rPr>
        <w:t>.</w:t>
      </w:r>
    </w:p>
    <w:p w14:paraId="1B0F8243" w14:textId="77777777" w:rsidR="006A1144" w:rsidRDefault="006A1144" w:rsidP="006A1144">
      <w:pPr>
        <w:rPr>
          <w:rFonts w:eastAsia="SimSun"/>
          <w:lang w:eastAsia="ja-JP"/>
        </w:rPr>
      </w:pPr>
    </w:p>
    <w:p w14:paraId="4B18B191" w14:textId="70F6ACE1" w:rsidR="00F22B36" w:rsidRPr="00BA3BAD" w:rsidRDefault="00F22B36" w:rsidP="006A1144">
      <w:pPr>
        <w:rPr>
          <w:rFonts w:eastAsia="SimSun"/>
          <w:lang w:eastAsia="ja-JP"/>
        </w:rPr>
      </w:pPr>
      <w:r w:rsidRPr="00BA3BAD">
        <w:rPr>
          <w:rFonts w:eastAsia="SimSun"/>
          <w:lang w:eastAsia="ja-JP"/>
        </w:rPr>
        <w:t>Return the updated speed and position</w:t>
      </w:r>
      <w:r w:rsidR="006A1144">
        <w:rPr>
          <w:rFonts w:eastAsia="SimSun"/>
          <w:lang w:eastAsia="ja-JP"/>
        </w:rPr>
        <w:t>.</w:t>
      </w:r>
    </w:p>
    <w:p w14:paraId="0D60E08B" w14:textId="77777777" w:rsidR="00F22B36" w:rsidRPr="00BA3BAD" w:rsidRDefault="00F22B36" w:rsidP="006A1144">
      <w:pPr>
        <w:rPr>
          <w:rFonts w:eastAsia="SimSun"/>
          <w:lang w:eastAsia="ja-JP"/>
        </w:rPr>
      </w:pPr>
    </w:p>
    <w:p w14:paraId="5892F84E" w14:textId="7670E93D" w:rsidR="00F22B36" w:rsidRPr="00BA3BAD" w:rsidRDefault="00F22B36" w:rsidP="008B4135">
      <w:pPr>
        <w:pStyle w:val="AppendixL2"/>
      </w:pPr>
      <w:r w:rsidRPr="00BA3BAD">
        <w:t>D.2 C</w:t>
      </w:r>
      <w:r w:rsidR="00A61C92" w:rsidRPr="00BA3BAD">
        <w:t xml:space="preserve">ooperative </w:t>
      </w:r>
      <w:r w:rsidRPr="00BA3BAD">
        <w:t>A</w:t>
      </w:r>
      <w:r w:rsidR="00A61C92" w:rsidRPr="00BA3BAD">
        <w:t xml:space="preserve">daptive </w:t>
      </w:r>
      <w:r w:rsidRPr="00BA3BAD">
        <w:t>C</w:t>
      </w:r>
      <w:r w:rsidR="00A61C92" w:rsidRPr="00BA3BAD">
        <w:t xml:space="preserve">ruise </w:t>
      </w:r>
      <w:r w:rsidRPr="00BA3BAD">
        <w:t>C</w:t>
      </w:r>
      <w:r w:rsidR="00A61C92" w:rsidRPr="00BA3BAD">
        <w:t>ontrol</w:t>
      </w:r>
      <w:r w:rsidRPr="00BA3BAD">
        <w:t xml:space="preserve"> Functions</w:t>
      </w:r>
    </w:p>
    <w:p w14:paraId="1FE84EE0" w14:textId="77777777" w:rsidR="006A1144" w:rsidRDefault="006A1144" w:rsidP="006A1144">
      <w:pPr>
        <w:rPr>
          <w:lang w:eastAsia="ja-JP"/>
        </w:rPr>
      </w:pPr>
    </w:p>
    <w:p w14:paraId="194CB0F0" w14:textId="4F7E5F44" w:rsidR="00F22B36" w:rsidRPr="00BA3BAD" w:rsidRDefault="006A1144" w:rsidP="006A1144">
      <w:pPr>
        <w:rPr>
          <w:lang w:eastAsia="ja-JP"/>
        </w:rPr>
      </w:pPr>
      <w:r>
        <w:rPr>
          <w:lang w:eastAsia="ja-JP"/>
        </w:rPr>
        <w:t>Figure 36 shows t</w:t>
      </w:r>
      <w:r w:rsidR="00F22B36" w:rsidRPr="00BA3BAD">
        <w:rPr>
          <w:lang w:eastAsia="ja-JP"/>
        </w:rPr>
        <w:t xml:space="preserve">he logic flow of the CACC algorithm. All processes in the figure are embedded in an umbrella function named </w:t>
      </w:r>
      <w:r w:rsidR="00F22B36" w:rsidRPr="00BA3BAD">
        <w:rPr>
          <w:i/>
          <w:iCs/>
          <w:lang w:eastAsia="ja-JP"/>
        </w:rPr>
        <w:t>NGSIMPlusACC_CACC_V2VAHM</w:t>
      </w:r>
      <w:r w:rsidR="00F22B36" w:rsidRPr="00BA3BAD">
        <w:rPr>
          <w:lang w:eastAsia="ja-JP"/>
        </w:rPr>
        <w:t xml:space="preserve">. For a CACC vehicle, the PATH framework first determines the driving mode for the subject vehicle with the function </w:t>
      </w:r>
      <w:r w:rsidR="00F22B36" w:rsidRPr="00BA3BAD">
        <w:rPr>
          <w:i/>
          <w:iCs/>
          <w:lang w:eastAsia="ja-JP"/>
        </w:rPr>
        <w:t>determineDrivingModePlusACC_CACC_V2XAHM,</w:t>
      </w:r>
      <w:r w:rsidR="00F22B36" w:rsidRPr="00F96782">
        <w:rPr>
          <w:iCs/>
          <w:lang w:eastAsia="ja-JP"/>
        </w:rPr>
        <w:t xml:space="preserve"> which</w:t>
      </w:r>
      <w:r w:rsidR="00F22B36" w:rsidRPr="00BA3BAD">
        <w:rPr>
          <w:i/>
          <w:iCs/>
          <w:lang w:eastAsia="ja-JP"/>
        </w:rPr>
        <w:t xml:space="preserve"> </w:t>
      </w:r>
      <w:r w:rsidR="00F22B36" w:rsidRPr="00BA3BAD">
        <w:rPr>
          <w:lang w:eastAsia="ja-JP"/>
        </w:rPr>
        <w:t>identifies the driving mode based on the vehicle status in the current step (</w:t>
      </w:r>
      <w:r>
        <w:rPr>
          <w:lang w:eastAsia="ja-JP"/>
        </w:rPr>
        <w:t>f</w:t>
      </w:r>
      <w:r w:rsidR="00F22B36" w:rsidRPr="00BA3BAD">
        <w:rPr>
          <w:lang w:eastAsia="ja-JP"/>
        </w:rPr>
        <w:t>ig</w:t>
      </w:r>
      <w:r w:rsidR="00A61C92" w:rsidRPr="00BA3BAD">
        <w:rPr>
          <w:lang w:eastAsia="ja-JP"/>
        </w:rPr>
        <w:t>ure 37</w:t>
      </w:r>
      <w:r w:rsidR="00F22B36" w:rsidRPr="00BA3BAD">
        <w:rPr>
          <w:lang w:eastAsia="ja-JP"/>
        </w:rPr>
        <w:t>). The driving mode is associated with the CF models to be implemented to update the vehicle status. Similar to the ACC counterpart, the function first checks if it needs to switch to the manually</w:t>
      </w:r>
      <w:r>
        <w:rPr>
          <w:lang w:eastAsia="ja-JP"/>
        </w:rPr>
        <w:t>-</w:t>
      </w:r>
      <w:r w:rsidR="00F22B36" w:rsidRPr="00BA3BAD">
        <w:rPr>
          <w:lang w:eastAsia="ja-JP"/>
        </w:rPr>
        <w:t xml:space="preserve">driven mode. The mode switch takes place if the subject vehicle is willing to yield to a lane changer, </w:t>
      </w:r>
      <w:r>
        <w:rPr>
          <w:lang w:eastAsia="ja-JP"/>
        </w:rPr>
        <w:t>if</w:t>
      </w:r>
      <w:r w:rsidR="00F22B36" w:rsidRPr="00BA3BAD">
        <w:rPr>
          <w:lang w:eastAsia="ja-JP"/>
        </w:rPr>
        <w:t xml:space="preserve"> the vehicle attempts to make a lane change, or there is a collision risk. When there is no need for a switch to the manual mode, the CACC vehicle will adopt either the ACC controller or the CACC controller, depending on whether the preceding vehicle is a normal manually</w:t>
      </w:r>
      <w:r>
        <w:rPr>
          <w:lang w:eastAsia="ja-JP"/>
        </w:rPr>
        <w:t>-</w:t>
      </w:r>
      <w:r w:rsidR="00F22B36" w:rsidRPr="00BA3BAD">
        <w:rPr>
          <w:lang w:eastAsia="ja-JP"/>
        </w:rPr>
        <w:t>driven vehicle or a vehicle with connectivity. In the PATH framework, both CACC vehicles and manually driven vehicles with vehicle awareness devices (VAD</w:t>
      </w:r>
      <w:r>
        <w:rPr>
          <w:lang w:eastAsia="ja-JP"/>
        </w:rPr>
        <w:t>s</w:t>
      </w:r>
      <w:r w:rsidR="00F22B36" w:rsidRPr="00BA3BAD">
        <w:rPr>
          <w:lang w:eastAsia="ja-JP"/>
        </w:rPr>
        <w:t>) are counted as vehicles with connectivity. Those vehicles can serve as CACC string leaders, allowing a following CACC vehicle to adopt the CACC mode. The longitudinal movement update uses</w:t>
      </w:r>
      <w:r>
        <w:rPr>
          <w:lang w:eastAsia="ja-JP"/>
        </w:rPr>
        <w:t xml:space="preserve"> the</w:t>
      </w:r>
      <w:r w:rsidR="00F22B36" w:rsidRPr="00BA3BAD">
        <w:rPr>
          <w:lang w:eastAsia="ja-JP"/>
        </w:rPr>
        <w:t xml:space="preserve"> </w:t>
      </w:r>
      <w:r w:rsidR="00F22B36" w:rsidRPr="00BA3BAD">
        <w:rPr>
          <w:i/>
          <w:iCs/>
          <w:lang w:eastAsia="ja-JP"/>
        </w:rPr>
        <w:t xml:space="preserve">Run_ACC </w:t>
      </w:r>
      <w:r w:rsidR="00F22B36" w:rsidRPr="00BA3BAD">
        <w:rPr>
          <w:lang w:eastAsia="ja-JP"/>
        </w:rPr>
        <w:t>function if the CACC vehicle uses ACC mode, and</w:t>
      </w:r>
      <w:r>
        <w:rPr>
          <w:lang w:eastAsia="ja-JP"/>
        </w:rPr>
        <w:t xml:space="preserve"> the</w:t>
      </w:r>
      <w:r w:rsidR="00F22B36" w:rsidRPr="00BA3BAD">
        <w:rPr>
          <w:lang w:eastAsia="ja-JP"/>
        </w:rPr>
        <w:t xml:space="preserve"> </w:t>
      </w:r>
      <w:r w:rsidR="00F22B36" w:rsidRPr="00F96782">
        <w:rPr>
          <w:i/>
          <w:lang w:eastAsia="ja-JP"/>
        </w:rPr>
        <w:t>Run_CACC</w:t>
      </w:r>
      <w:r w:rsidR="00F22B36" w:rsidRPr="00BA3BAD">
        <w:rPr>
          <w:lang w:eastAsia="ja-JP"/>
        </w:rPr>
        <w:t xml:space="preserve"> function if the CACC mode is applied.</w:t>
      </w:r>
    </w:p>
    <w:p w14:paraId="2E2CB08B" w14:textId="77777777" w:rsidR="00F22B36" w:rsidRPr="00BA3BAD" w:rsidRDefault="00F22B36" w:rsidP="00F22B36">
      <w:pPr>
        <w:spacing w:after="120" w:line="259" w:lineRule="auto"/>
        <w:jc w:val="center"/>
        <w:rPr>
          <w:rFonts w:ascii="Calibri" w:eastAsia="SimSun" w:hAnsi="Calibri" w:cs="Arial"/>
          <w:sz w:val="22"/>
          <w:szCs w:val="22"/>
          <w:lang w:eastAsia="ja-JP"/>
        </w:rPr>
      </w:pPr>
      <w:r w:rsidRPr="00BA3BAD">
        <w:rPr>
          <w:rFonts w:ascii="Calibri" w:eastAsia="SimSun" w:hAnsi="Calibri" w:cs="Arial"/>
          <w:noProof/>
          <w:sz w:val="22"/>
          <w:szCs w:val="22"/>
          <w:lang w:eastAsia="zh-CN"/>
        </w:rPr>
        <w:lastRenderedPageBreak/>
        <w:drawing>
          <wp:inline distT="0" distB="0" distL="0" distR="0" wp14:anchorId="62415A33" wp14:editId="002E3E9B">
            <wp:extent cx="5192700" cy="7924800"/>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94747" cy="7927924"/>
                    </a:xfrm>
                    <a:prstGeom prst="rect">
                      <a:avLst/>
                    </a:prstGeom>
                    <a:noFill/>
                    <a:ln>
                      <a:noFill/>
                    </a:ln>
                  </pic:spPr>
                </pic:pic>
              </a:graphicData>
            </a:graphic>
          </wp:inline>
        </w:drawing>
      </w:r>
    </w:p>
    <w:p w14:paraId="1684A7E3" w14:textId="77777777" w:rsidR="007617F9" w:rsidRPr="00BA3BAD" w:rsidRDefault="007617F9" w:rsidP="007617F9">
      <w:r w:rsidRPr="00BA3BAD">
        <w:t>Source: FHWA</w:t>
      </w:r>
    </w:p>
    <w:p w14:paraId="037D97AC" w14:textId="10D4D88D" w:rsidR="00F22B36" w:rsidRPr="00BA3BAD" w:rsidRDefault="007617F9" w:rsidP="007617F9">
      <w:pPr>
        <w:pStyle w:val="FHWABody"/>
        <w:jc w:val="center"/>
        <w:rPr>
          <w:b/>
          <w:bCs/>
        </w:rPr>
      </w:pPr>
      <w:bookmarkStart w:id="235" w:name="_Toc35778053"/>
      <w:r w:rsidRPr="00BA3BAD">
        <w:rPr>
          <w:b/>
          <w:bCs/>
        </w:rPr>
        <w:lastRenderedPageBreak/>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36</w:t>
      </w:r>
      <w:r w:rsidRPr="00BA3BAD">
        <w:rPr>
          <w:b/>
          <w:bCs/>
          <w:noProof/>
        </w:rPr>
        <w:fldChar w:fldCharType="end"/>
      </w:r>
      <w:r w:rsidRPr="00BA3BAD">
        <w:rPr>
          <w:b/>
          <w:bCs/>
        </w:rPr>
        <w:t xml:space="preserve">. Diagram. </w:t>
      </w:r>
      <w:r w:rsidR="00F22B36" w:rsidRPr="00BA3BAD">
        <w:rPr>
          <w:b/>
          <w:bCs/>
        </w:rPr>
        <w:t xml:space="preserve">Model </w:t>
      </w:r>
      <w:r w:rsidRPr="00BA3BAD">
        <w:rPr>
          <w:b/>
          <w:bCs/>
        </w:rPr>
        <w:t xml:space="preserve">logic flow for </w:t>
      </w:r>
      <w:r w:rsidR="006A1144">
        <w:rPr>
          <w:b/>
          <w:bCs/>
        </w:rPr>
        <w:t>CACC</w:t>
      </w:r>
      <w:r w:rsidRPr="00BA3BAD">
        <w:rPr>
          <w:b/>
          <w:bCs/>
        </w:rPr>
        <w:t xml:space="preserve"> vehicles</w:t>
      </w:r>
      <w:r w:rsidR="00F22B36" w:rsidRPr="00BA3BAD">
        <w:rPr>
          <w:b/>
          <w:bCs/>
        </w:rPr>
        <w:t>.</w:t>
      </w:r>
      <w:bookmarkEnd w:id="235"/>
    </w:p>
    <w:p w14:paraId="0430466E" w14:textId="77777777" w:rsidR="00F22B36" w:rsidRPr="00BA3BAD" w:rsidRDefault="00F22B36" w:rsidP="00F22B36">
      <w:pPr>
        <w:spacing w:after="120" w:line="259" w:lineRule="auto"/>
        <w:jc w:val="center"/>
        <w:rPr>
          <w:rFonts w:ascii="Calibri" w:eastAsia="SimSun" w:hAnsi="Calibri" w:cs="Arial"/>
          <w:sz w:val="22"/>
          <w:szCs w:val="22"/>
          <w:lang w:eastAsia="ja-JP"/>
        </w:rPr>
      </w:pPr>
      <w:r w:rsidRPr="00BA3BAD">
        <w:rPr>
          <w:rFonts w:ascii="Calibri" w:eastAsia="SimSun" w:hAnsi="Calibri" w:cs="Arial"/>
          <w:noProof/>
          <w:sz w:val="22"/>
          <w:szCs w:val="22"/>
          <w:lang w:eastAsia="zh-CN"/>
        </w:rPr>
        <w:drawing>
          <wp:inline distT="0" distB="0" distL="0" distR="0" wp14:anchorId="09247F41" wp14:editId="583283E8">
            <wp:extent cx="5943600" cy="381571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815715"/>
                    </a:xfrm>
                    <a:prstGeom prst="rect">
                      <a:avLst/>
                    </a:prstGeom>
                    <a:noFill/>
                    <a:ln>
                      <a:noFill/>
                    </a:ln>
                  </pic:spPr>
                </pic:pic>
              </a:graphicData>
            </a:graphic>
          </wp:inline>
        </w:drawing>
      </w:r>
    </w:p>
    <w:p w14:paraId="4B0A8C21" w14:textId="77777777" w:rsidR="00F22B36" w:rsidRPr="00BA3BAD" w:rsidRDefault="00F22B36" w:rsidP="00F22B36">
      <w:pPr>
        <w:spacing w:after="120" w:line="259" w:lineRule="auto"/>
        <w:jc w:val="center"/>
        <w:rPr>
          <w:rFonts w:ascii="Calibri" w:eastAsia="SimSun" w:hAnsi="Calibri" w:cs="Arial"/>
          <w:sz w:val="22"/>
          <w:szCs w:val="22"/>
          <w:lang w:eastAsia="ja-JP"/>
        </w:rPr>
      </w:pPr>
    </w:p>
    <w:p w14:paraId="38E30237" w14:textId="77777777" w:rsidR="007617F9" w:rsidRPr="00BA3BAD" w:rsidRDefault="007617F9" w:rsidP="007617F9">
      <w:r w:rsidRPr="00BA3BAD">
        <w:t>Source: FHWA</w:t>
      </w:r>
    </w:p>
    <w:p w14:paraId="6EAEA13B" w14:textId="54F8355D" w:rsidR="00F22B36" w:rsidRPr="00BA3BAD" w:rsidRDefault="007617F9" w:rsidP="007617F9">
      <w:pPr>
        <w:pStyle w:val="FHWABody"/>
        <w:jc w:val="center"/>
        <w:rPr>
          <w:b/>
          <w:bCs/>
        </w:rPr>
      </w:pPr>
      <w:bookmarkStart w:id="236" w:name="_Toc35778054"/>
      <w:r w:rsidRPr="00BA3BAD">
        <w:rPr>
          <w:b/>
          <w:bCs/>
        </w:rPr>
        <w:t xml:space="preserve">Figure </w:t>
      </w:r>
      <w:r w:rsidRPr="00BA3BAD">
        <w:rPr>
          <w:b/>
          <w:bCs/>
        </w:rPr>
        <w:fldChar w:fldCharType="begin"/>
      </w:r>
      <w:r w:rsidRPr="00BA3BAD">
        <w:rPr>
          <w:b/>
          <w:bCs/>
        </w:rPr>
        <w:instrText xml:space="preserve"> SEQ Figure \* ARABIC </w:instrText>
      </w:r>
      <w:r w:rsidRPr="00BA3BAD">
        <w:rPr>
          <w:b/>
          <w:bCs/>
        </w:rPr>
        <w:fldChar w:fldCharType="separate"/>
      </w:r>
      <w:r w:rsidR="00F101B8">
        <w:rPr>
          <w:b/>
          <w:bCs/>
          <w:noProof/>
        </w:rPr>
        <w:t>37</w:t>
      </w:r>
      <w:r w:rsidRPr="00BA3BAD">
        <w:rPr>
          <w:b/>
          <w:bCs/>
          <w:noProof/>
        </w:rPr>
        <w:fldChar w:fldCharType="end"/>
      </w:r>
      <w:r w:rsidRPr="00BA3BAD">
        <w:rPr>
          <w:b/>
          <w:bCs/>
        </w:rPr>
        <w:t xml:space="preserve">. Diagram. </w:t>
      </w:r>
      <w:r w:rsidR="00F22B36" w:rsidRPr="00BA3BAD">
        <w:rPr>
          <w:b/>
          <w:bCs/>
        </w:rPr>
        <w:t>C</w:t>
      </w:r>
      <w:r w:rsidRPr="00BA3BAD">
        <w:rPr>
          <w:b/>
          <w:bCs/>
        </w:rPr>
        <w:t>ar-following</w:t>
      </w:r>
      <w:r w:rsidR="00F22B36" w:rsidRPr="00BA3BAD">
        <w:rPr>
          <w:b/>
          <w:bCs/>
        </w:rPr>
        <w:t xml:space="preserve"> mode determination for </w:t>
      </w:r>
      <w:r w:rsidR="006A1144">
        <w:rPr>
          <w:b/>
          <w:bCs/>
        </w:rPr>
        <w:t>CACC</w:t>
      </w:r>
      <w:r w:rsidRPr="00BA3BAD">
        <w:rPr>
          <w:b/>
          <w:bCs/>
        </w:rPr>
        <w:t xml:space="preserve"> </w:t>
      </w:r>
      <w:r w:rsidR="00F22B36" w:rsidRPr="00BA3BAD">
        <w:rPr>
          <w:b/>
          <w:bCs/>
        </w:rPr>
        <w:t>vehicles.</w:t>
      </w:r>
      <w:bookmarkEnd w:id="236"/>
    </w:p>
    <w:p w14:paraId="3C6C4D12" w14:textId="77777777" w:rsidR="00F22B36" w:rsidRPr="00BA3BAD" w:rsidRDefault="00F22B36" w:rsidP="006A1144">
      <w:pPr>
        <w:rPr>
          <w:rFonts w:eastAsia="SimSun"/>
          <w:lang w:eastAsia="ja-JP"/>
        </w:rPr>
      </w:pPr>
    </w:p>
    <w:p w14:paraId="21D5701A" w14:textId="77777777" w:rsidR="00F22B36" w:rsidRPr="00BA3BAD" w:rsidRDefault="00F22B36" w:rsidP="008B4135">
      <w:pPr>
        <w:pStyle w:val="Heading3"/>
      </w:pPr>
      <w:bookmarkStart w:id="237" w:name="_Toc35778007"/>
      <w:r w:rsidRPr="00BA3BAD">
        <w:t>CACC_CC</w:t>
      </w:r>
      <w:bookmarkEnd w:id="237"/>
    </w:p>
    <w:p w14:paraId="143A50A4" w14:textId="77777777" w:rsidR="00F22B36" w:rsidRPr="00BA3BAD" w:rsidRDefault="00F22B36" w:rsidP="008B4135">
      <w:pPr>
        <w:pStyle w:val="Heading4"/>
        <w:rPr>
          <w:lang w:eastAsia="ja-JP"/>
        </w:rPr>
      </w:pPr>
      <w:r w:rsidRPr="00BA3BAD">
        <w:rPr>
          <w:lang w:eastAsia="ja-JP"/>
        </w:rPr>
        <w:t>Syntax</w:t>
      </w:r>
    </w:p>
    <w:p w14:paraId="1C346A17" w14:textId="77777777" w:rsidR="00F22B36" w:rsidRPr="00BA3BAD" w:rsidRDefault="00F22B36" w:rsidP="006A1144">
      <w:pPr>
        <w:rPr>
          <w:rFonts w:eastAsia="SimSun"/>
          <w:lang w:eastAsia="ja-JP"/>
        </w:rPr>
      </w:pPr>
      <w:r w:rsidRPr="00BA3BAD">
        <w:rPr>
          <w:rFonts w:eastAsia="SimSun"/>
          <w:lang w:eastAsia="ja-JP"/>
        </w:rPr>
        <w:t>double myVehicleDef::CACC_CC()</w:t>
      </w:r>
    </w:p>
    <w:p w14:paraId="21D6A4E9" w14:textId="77777777" w:rsidR="00F22B36" w:rsidRPr="00BA3BAD" w:rsidRDefault="00F22B36" w:rsidP="008B4135">
      <w:pPr>
        <w:pStyle w:val="Heading4"/>
        <w:rPr>
          <w:lang w:eastAsia="ja-JP"/>
        </w:rPr>
      </w:pPr>
      <w:r w:rsidRPr="00BA3BAD">
        <w:rPr>
          <w:lang w:eastAsia="ja-JP"/>
        </w:rPr>
        <w:t>Description</w:t>
      </w:r>
    </w:p>
    <w:p w14:paraId="42814D18" w14:textId="77777777" w:rsidR="00F22B36" w:rsidRPr="00BA3BAD" w:rsidRDefault="00F22B36" w:rsidP="006A1144">
      <w:pPr>
        <w:rPr>
          <w:rFonts w:eastAsia="SimSun"/>
          <w:lang w:eastAsia="ja-JP"/>
        </w:rPr>
      </w:pPr>
      <w:r w:rsidRPr="00BA3BAD">
        <w:rPr>
          <w:rFonts w:eastAsia="SimSun"/>
          <w:lang w:eastAsia="ja-JP"/>
        </w:rPr>
        <w:t>This function runs CF model for a CACC vehicle when it is in the speed regulation mode. The subject vehicle could be either the string leader or the string follower.</w:t>
      </w:r>
    </w:p>
    <w:p w14:paraId="75777260" w14:textId="77777777" w:rsidR="00F22B36" w:rsidRPr="00BA3BAD" w:rsidRDefault="00F22B36" w:rsidP="008B4135">
      <w:pPr>
        <w:pStyle w:val="Heading4"/>
        <w:rPr>
          <w:lang w:eastAsia="ja-JP"/>
        </w:rPr>
      </w:pPr>
      <w:r w:rsidRPr="00BA3BAD">
        <w:rPr>
          <w:lang w:eastAsia="ja-JP"/>
        </w:rPr>
        <w:t>Inputs Arguments</w:t>
      </w:r>
    </w:p>
    <w:p w14:paraId="026BB2DB" w14:textId="77777777" w:rsidR="00F22B36" w:rsidRPr="00BA3BAD" w:rsidRDefault="00F22B36" w:rsidP="006A1144">
      <w:pPr>
        <w:rPr>
          <w:rFonts w:eastAsia="SimSun"/>
          <w:lang w:eastAsia="ja-JP"/>
        </w:rPr>
      </w:pPr>
      <w:r w:rsidRPr="00BA3BAD">
        <w:rPr>
          <w:rFonts w:eastAsia="SimSun"/>
          <w:lang w:eastAsia="ja-JP"/>
        </w:rPr>
        <w:t>None.</w:t>
      </w:r>
    </w:p>
    <w:p w14:paraId="78B93746" w14:textId="77777777" w:rsidR="00F22B36" w:rsidRPr="00BA3BAD" w:rsidRDefault="00F22B36" w:rsidP="008B4135">
      <w:pPr>
        <w:pStyle w:val="Heading4"/>
        <w:rPr>
          <w:lang w:eastAsia="ja-JP"/>
        </w:rPr>
      </w:pPr>
      <w:r w:rsidRPr="00BA3BAD">
        <w:rPr>
          <w:lang w:eastAsia="ja-JP"/>
        </w:rPr>
        <w:t xml:space="preserve">Output Arguments </w:t>
      </w:r>
    </w:p>
    <w:p w14:paraId="748A6FB7" w14:textId="77777777" w:rsidR="00F22B36" w:rsidRPr="00BA3BAD" w:rsidRDefault="00F22B36" w:rsidP="006A1144">
      <w:pPr>
        <w:rPr>
          <w:rFonts w:eastAsia="SimSun"/>
          <w:lang w:eastAsia="ja-JP"/>
        </w:rPr>
      </w:pPr>
      <w:r w:rsidRPr="00BA3BAD">
        <w:rPr>
          <w:rFonts w:eastAsia="SimSun"/>
          <w:lang w:eastAsia="ja-JP"/>
        </w:rPr>
        <w:t>A PositionSpeed struct that stores the new position and speed of the subject vehicle.</w:t>
      </w:r>
    </w:p>
    <w:p w14:paraId="7DECB6FD" w14:textId="77777777" w:rsidR="00F22B36" w:rsidRPr="00BA3BAD" w:rsidRDefault="00F22B36" w:rsidP="008B4135">
      <w:pPr>
        <w:pStyle w:val="Heading4"/>
        <w:rPr>
          <w:lang w:eastAsia="ja-JP"/>
        </w:rPr>
      </w:pPr>
      <w:r w:rsidRPr="00BA3BAD">
        <w:rPr>
          <w:lang w:eastAsia="ja-JP"/>
        </w:rPr>
        <w:t>Pseudo code</w:t>
      </w:r>
    </w:p>
    <w:p w14:paraId="7D34FD52" w14:textId="414996EF" w:rsidR="00F22B36" w:rsidRDefault="00F22B36" w:rsidP="007C0D16">
      <w:pPr>
        <w:rPr>
          <w:rFonts w:eastAsia="SimSun"/>
          <w:lang w:eastAsia="ja-JP"/>
        </w:rPr>
      </w:pPr>
      <w:r w:rsidRPr="00BA3BAD">
        <w:rPr>
          <w:rFonts w:eastAsia="SimSun"/>
          <w:lang w:eastAsia="ja-JP"/>
        </w:rPr>
        <w:t>Compute reference speed:</w:t>
      </w:r>
    </w:p>
    <w:p w14:paraId="3F302D16" w14:textId="77777777" w:rsidR="007C0D16" w:rsidRPr="00BA3BAD" w:rsidRDefault="007C0D16" w:rsidP="007C0D16">
      <w:pPr>
        <w:rPr>
          <w:rFonts w:eastAsia="SimSun"/>
          <w:lang w:eastAsia="ja-JP"/>
        </w:rPr>
      </w:pPr>
    </w:p>
    <w:p w14:paraId="74E724E7" w14:textId="73D6895D" w:rsidR="00F22B36" w:rsidRDefault="00F22B36" w:rsidP="007C0D16">
      <w:pPr>
        <w:pStyle w:val="ListParagraph"/>
        <w:numPr>
          <w:ilvl w:val="0"/>
          <w:numId w:val="200"/>
        </w:numPr>
        <w:rPr>
          <w:rFonts w:eastAsia="SimSun"/>
          <w:lang w:eastAsia="ja-JP"/>
        </w:rPr>
      </w:pPr>
      <w:r w:rsidRPr="007C0D16">
        <w:rPr>
          <w:rFonts w:eastAsia="SimSun"/>
          <w:lang w:eastAsia="ja-JP"/>
        </w:rPr>
        <w:t>Set reference speed v_ref = free flow speed</w:t>
      </w:r>
      <w:r w:rsidR="007C0D16">
        <w:rPr>
          <w:rFonts w:eastAsia="SimSun"/>
          <w:lang w:eastAsia="ja-JP"/>
        </w:rPr>
        <w:t>.</w:t>
      </w:r>
    </w:p>
    <w:p w14:paraId="2AC4CB00" w14:textId="77777777" w:rsidR="007C0D16" w:rsidRPr="007C0D16" w:rsidRDefault="007C0D16" w:rsidP="007C0D16">
      <w:pPr>
        <w:rPr>
          <w:rFonts w:eastAsia="SimSun"/>
          <w:lang w:eastAsia="ja-JP"/>
        </w:rPr>
      </w:pPr>
    </w:p>
    <w:p w14:paraId="5778F4A7" w14:textId="1B9F195B" w:rsidR="007C0D16" w:rsidRPr="007C0D16" w:rsidRDefault="00F22B36" w:rsidP="007C0D16">
      <w:pPr>
        <w:pStyle w:val="ListParagraph"/>
        <w:numPr>
          <w:ilvl w:val="0"/>
          <w:numId w:val="200"/>
        </w:numPr>
        <w:rPr>
          <w:rFonts w:eastAsia="SimSun"/>
          <w:lang w:eastAsia="ja-JP"/>
        </w:rPr>
      </w:pPr>
      <w:r w:rsidRPr="007C0D16">
        <w:rPr>
          <w:rFonts w:eastAsia="SimSun"/>
          <w:lang w:eastAsia="ja-JP"/>
        </w:rPr>
        <w:t>If (preceding vehicle speed spd_pre &lt;= v_ref)</w:t>
      </w:r>
      <w:r w:rsidR="007C0D16">
        <w:rPr>
          <w:rFonts w:eastAsia="SimSun"/>
          <w:lang w:eastAsia="ja-JP"/>
        </w:rPr>
        <w:t>:</w:t>
      </w:r>
    </w:p>
    <w:p w14:paraId="5E574CCE" w14:textId="77777777" w:rsidR="007C0D16" w:rsidRDefault="00F22B36" w:rsidP="007C0D16">
      <w:pPr>
        <w:pStyle w:val="ListParagraph"/>
        <w:numPr>
          <w:ilvl w:val="1"/>
          <w:numId w:val="200"/>
        </w:numPr>
        <w:rPr>
          <w:rFonts w:eastAsia="SimSun"/>
          <w:lang w:eastAsia="ja-JP"/>
        </w:rPr>
      </w:pPr>
      <w:r w:rsidRPr="007C0D16">
        <w:rPr>
          <w:rFonts w:eastAsia="SimSun"/>
          <w:lang w:eastAsia="ja-JP"/>
        </w:rPr>
        <w:t>Set reference speed based on preceding vehicle’s speed and car-following distance (a linear interpolation method is used to get the reference speed):</w:t>
      </w:r>
    </w:p>
    <w:p w14:paraId="31D46C55" w14:textId="0C45F968" w:rsidR="007C0D16" w:rsidRDefault="00F22B36" w:rsidP="007C0D16">
      <w:pPr>
        <w:pStyle w:val="ListParagraph"/>
        <w:numPr>
          <w:ilvl w:val="2"/>
          <w:numId w:val="200"/>
        </w:numPr>
        <w:rPr>
          <w:rFonts w:eastAsia="SimSun"/>
          <w:lang w:eastAsia="ja-JP"/>
        </w:rPr>
      </w:pPr>
      <w:r w:rsidRPr="007C0D16">
        <w:rPr>
          <w:rFonts w:eastAsia="SimSun"/>
          <w:lang w:eastAsia="ja-JP"/>
        </w:rPr>
        <w:t>Compute a lower distance bound = max(3, intra-string gap)</w:t>
      </w:r>
      <w:r w:rsidR="007C0D16">
        <w:rPr>
          <w:rFonts w:eastAsia="SimSun"/>
          <w:lang w:eastAsia="ja-JP"/>
        </w:rPr>
        <w:t>.</w:t>
      </w:r>
    </w:p>
    <w:p w14:paraId="2EE051D2" w14:textId="73A37ACE" w:rsidR="007C0D16" w:rsidRDefault="00F22B36" w:rsidP="007C0D16">
      <w:pPr>
        <w:pStyle w:val="ListParagraph"/>
        <w:numPr>
          <w:ilvl w:val="2"/>
          <w:numId w:val="200"/>
        </w:numPr>
        <w:rPr>
          <w:rFonts w:eastAsia="SimSun"/>
          <w:lang w:eastAsia="ja-JP"/>
        </w:rPr>
      </w:pPr>
      <w:r w:rsidRPr="007C0D16">
        <w:rPr>
          <w:rFonts w:eastAsia="SimSun"/>
          <w:lang w:eastAsia="ja-JP"/>
        </w:rPr>
        <w:t>Compute a higher distance bound = max(12, 4 * intra-string gap)</w:t>
      </w:r>
      <w:r w:rsidR="007C0D16">
        <w:rPr>
          <w:rFonts w:eastAsia="SimSun"/>
          <w:lang w:eastAsia="ja-JP"/>
        </w:rPr>
        <w:t>.</w:t>
      </w:r>
    </w:p>
    <w:p w14:paraId="05887F4B" w14:textId="45F74D7B" w:rsidR="007C0D16" w:rsidRDefault="00F22B36" w:rsidP="007C0D16">
      <w:pPr>
        <w:pStyle w:val="ListParagraph"/>
        <w:numPr>
          <w:ilvl w:val="2"/>
          <w:numId w:val="200"/>
        </w:numPr>
        <w:rPr>
          <w:rFonts w:eastAsia="SimSun"/>
          <w:lang w:eastAsia="ja-JP"/>
        </w:rPr>
      </w:pPr>
      <w:r w:rsidRPr="007C0D16">
        <w:rPr>
          <w:rFonts w:eastAsia="SimSun"/>
          <w:lang w:eastAsia="ja-JP"/>
        </w:rPr>
        <w:t>If (car-following distance &lt;= lower bound)</w:t>
      </w:r>
      <w:r w:rsidR="007C0D16">
        <w:rPr>
          <w:rFonts w:eastAsia="SimSun"/>
          <w:lang w:eastAsia="ja-JP"/>
        </w:rPr>
        <w:t>:</w:t>
      </w:r>
    </w:p>
    <w:p w14:paraId="4331F214" w14:textId="5A679A0E" w:rsidR="007C0D16" w:rsidRDefault="00F22B36" w:rsidP="007C0D16">
      <w:pPr>
        <w:pStyle w:val="ListParagraph"/>
        <w:numPr>
          <w:ilvl w:val="3"/>
          <w:numId w:val="200"/>
        </w:numPr>
        <w:rPr>
          <w:rFonts w:eastAsia="SimSun"/>
          <w:lang w:eastAsia="ja-JP"/>
        </w:rPr>
      </w:pPr>
      <w:r w:rsidRPr="007C0D16">
        <w:rPr>
          <w:rFonts w:eastAsia="SimSun"/>
          <w:lang w:eastAsia="ja-JP"/>
        </w:rPr>
        <w:t>v_ref = leader_spd</w:t>
      </w:r>
      <w:r w:rsidR="007C0D16">
        <w:rPr>
          <w:rFonts w:eastAsia="SimSun"/>
          <w:lang w:eastAsia="ja-JP"/>
        </w:rPr>
        <w:t>.</w:t>
      </w:r>
    </w:p>
    <w:p w14:paraId="027102A1" w14:textId="4918750F" w:rsidR="007C0D16" w:rsidRDefault="00F22B36" w:rsidP="007C0D16">
      <w:pPr>
        <w:pStyle w:val="ListParagraph"/>
        <w:numPr>
          <w:ilvl w:val="2"/>
          <w:numId w:val="200"/>
        </w:numPr>
        <w:rPr>
          <w:rFonts w:eastAsia="SimSun"/>
          <w:lang w:eastAsia="ja-JP"/>
        </w:rPr>
      </w:pPr>
      <w:r w:rsidRPr="007C0D16">
        <w:rPr>
          <w:rFonts w:eastAsia="SimSun"/>
          <w:lang w:eastAsia="ja-JP"/>
        </w:rPr>
        <w:t>Else if (car-following distance &gt; higher bound)</w:t>
      </w:r>
      <w:r w:rsidR="007C0D16">
        <w:rPr>
          <w:rFonts w:eastAsia="SimSun"/>
          <w:lang w:eastAsia="ja-JP"/>
        </w:rPr>
        <w:t>:</w:t>
      </w:r>
    </w:p>
    <w:p w14:paraId="3F3F798A" w14:textId="619F87FA" w:rsidR="007C0D16" w:rsidRDefault="00F22B36" w:rsidP="007C0D16">
      <w:pPr>
        <w:pStyle w:val="ListParagraph"/>
        <w:numPr>
          <w:ilvl w:val="3"/>
          <w:numId w:val="200"/>
        </w:numPr>
        <w:rPr>
          <w:rFonts w:eastAsia="SimSun"/>
          <w:lang w:eastAsia="ja-JP"/>
        </w:rPr>
      </w:pPr>
      <w:r w:rsidRPr="007C0D16">
        <w:rPr>
          <w:rFonts w:eastAsia="SimSun"/>
          <w:lang w:eastAsia="ja-JP"/>
        </w:rPr>
        <w:t>v_ref = free flow speed</w:t>
      </w:r>
      <w:r w:rsidR="007C0D16">
        <w:rPr>
          <w:rFonts w:eastAsia="SimSun"/>
          <w:lang w:eastAsia="ja-JP"/>
        </w:rPr>
        <w:t>.</w:t>
      </w:r>
    </w:p>
    <w:p w14:paraId="21A8C8FD" w14:textId="6631BBDA" w:rsidR="007C0D16" w:rsidRDefault="00F22B36" w:rsidP="007C0D16">
      <w:pPr>
        <w:pStyle w:val="ListParagraph"/>
        <w:numPr>
          <w:ilvl w:val="2"/>
          <w:numId w:val="200"/>
        </w:numPr>
        <w:rPr>
          <w:rFonts w:eastAsia="SimSun"/>
          <w:lang w:eastAsia="ja-JP"/>
        </w:rPr>
      </w:pPr>
      <w:r w:rsidRPr="007C0D16">
        <w:rPr>
          <w:rFonts w:eastAsia="SimSun"/>
          <w:lang w:eastAsia="ja-JP"/>
        </w:rPr>
        <w:t>Else</w:t>
      </w:r>
      <w:r w:rsidR="007C0D16">
        <w:rPr>
          <w:rFonts w:eastAsia="SimSun"/>
          <w:lang w:eastAsia="ja-JP"/>
        </w:rPr>
        <w:t>:</w:t>
      </w:r>
    </w:p>
    <w:p w14:paraId="1031A423" w14:textId="3B8569CD" w:rsidR="00F22B36" w:rsidRPr="007C0D16" w:rsidRDefault="00F22B36" w:rsidP="007C0D16">
      <w:pPr>
        <w:pStyle w:val="ListParagraph"/>
        <w:numPr>
          <w:ilvl w:val="3"/>
          <w:numId w:val="200"/>
        </w:numPr>
        <w:rPr>
          <w:rFonts w:eastAsia="SimSun"/>
          <w:lang w:eastAsia="ja-JP"/>
        </w:rPr>
      </w:pPr>
      <w:r w:rsidRPr="007C0D16">
        <w:rPr>
          <w:rFonts w:eastAsia="SimSun"/>
          <w:lang w:eastAsia="ja-JP"/>
        </w:rPr>
        <w:t xml:space="preserve">v_ref = leader_spd + (car following distance </w:t>
      </w:r>
      <w:r w:rsidR="007C0D16">
        <w:rPr>
          <w:rFonts w:eastAsia="SimSun"/>
          <w:lang w:eastAsia="ja-JP"/>
        </w:rPr>
        <w:t>-</w:t>
      </w:r>
      <w:r w:rsidR="007C0D16" w:rsidRPr="007C0D16">
        <w:rPr>
          <w:rFonts w:eastAsia="SimSun"/>
          <w:lang w:eastAsia="ja-JP"/>
        </w:rPr>
        <w:t xml:space="preserve"> </w:t>
      </w:r>
      <w:r w:rsidRPr="007C0D16">
        <w:rPr>
          <w:rFonts w:eastAsia="SimSun"/>
          <w:lang w:eastAsia="ja-JP"/>
        </w:rPr>
        <w:t xml:space="preserve">lower bound)*(free flow speed - leader_spd) / (higher bound </w:t>
      </w:r>
      <w:r w:rsidR="007C0D16">
        <w:rPr>
          <w:rFonts w:eastAsia="SimSun"/>
          <w:lang w:eastAsia="ja-JP"/>
        </w:rPr>
        <w:t>-</w:t>
      </w:r>
      <w:r w:rsidRPr="007C0D16">
        <w:rPr>
          <w:rFonts w:eastAsia="SimSun"/>
          <w:lang w:eastAsia="ja-JP"/>
        </w:rPr>
        <w:t xml:space="preserve"> lower bound)</w:t>
      </w:r>
      <w:r w:rsidR="007C0D16">
        <w:rPr>
          <w:rFonts w:eastAsia="SimSun"/>
          <w:lang w:eastAsia="ja-JP"/>
        </w:rPr>
        <w:t>.</w:t>
      </w:r>
    </w:p>
    <w:p w14:paraId="1A4B7AD5" w14:textId="77777777" w:rsidR="007C0D16" w:rsidRDefault="007C0D16" w:rsidP="007C0D16">
      <w:pPr>
        <w:rPr>
          <w:rFonts w:eastAsia="SimSun"/>
          <w:lang w:eastAsia="ja-JP"/>
        </w:rPr>
      </w:pPr>
    </w:p>
    <w:p w14:paraId="5B7299E5" w14:textId="283BD370" w:rsidR="00F22B36" w:rsidRDefault="00F22B36" w:rsidP="007C0D16">
      <w:pPr>
        <w:rPr>
          <w:rFonts w:eastAsia="SimSun"/>
          <w:lang w:eastAsia="ja-JP"/>
        </w:rPr>
      </w:pPr>
      <w:r w:rsidRPr="00BA3BAD">
        <w:rPr>
          <w:rFonts w:eastAsia="SimSun"/>
          <w:lang w:eastAsia="ja-JP"/>
        </w:rPr>
        <w:t>Compute acceleration using the speed regulation model:</w:t>
      </w:r>
    </w:p>
    <w:p w14:paraId="1A2B2B1C" w14:textId="77777777" w:rsidR="007C0D16" w:rsidRPr="00BA3BAD" w:rsidRDefault="007C0D16" w:rsidP="007C0D16">
      <w:pPr>
        <w:rPr>
          <w:rFonts w:eastAsia="SimSun"/>
          <w:lang w:eastAsia="ja-JP"/>
        </w:rPr>
      </w:pPr>
    </w:p>
    <w:p w14:paraId="5686D575" w14:textId="1620E039" w:rsidR="00F22B36" w:rsidRDefault="00F22B36" w:rsidP="007C0D16">
      <w:pPr>
        <w:pStyle w:val="ListParagraph"/>
        <w:numPr>
          <w:ilvl w:val="0"/>
          <w:numId w:val="199"/>
        </w:numPr>
        <w:rPr>
          <w:rFonts w:eastAsia="SimSun"/>
          <w:lang w:eastAsia="ja-JP"/>
        </w:rPr>
      </w:pPr>
      <w:r w:rsidRPr="007C0D16">
        <w:rPr>
          <w:rFonts w:eastAsia="SimSun"/>
          <w:lang w:eastAsia="ja-JP"/>
        </w:rPr>
        <w:t>Compute a target acceleration a_new = min(a_new, 0.4*(v_ref – current speed))</w:t>
      </w:r>
      <w:r w:rsidR="007C0D16">
        <w:rPr>
          <w:rFonts w:eastAsia="SimSun"/>
          <w:lang w:eastAsia="ja-JP"/>
        </w:rPr>
        <w:t>.</w:t>
      </w:r>
    </w:p>
    <w:p w14:paraId="6460BFD6" w14:textId="77777777" w:rsidR="007C0D16" w:rsidRPr="007C0D16" w:rsidRDefault="007C0D16" w:rsidP="007C0D16">
      <w:pPr>
        <w:rPr>
          <w:rFonts w:eastAsia="SimSun"/>
          <w:lang w:eastAsia="ja-JP"/>
        </w:rPr>
      </w:pPr>
    </w:p>
    <w:p w14:paraId="0DB7DF98" w14:textId="32365384" w:rsidR="00F22B36" w:rsidRDefault="00F22B36" w:rsidP="007C0D16">
      <w:pPr>
        <w:pStyle w:val="ListParagraph"/>
        <w:numPr>
          <w:ilvl w:val="0"/>
          <w:numId w:val="199"/>
        </w:numPr>
        <w:rPr>
          <w:rFonts w:eastAsia="SimSun"/>
          <w:lang w:eastAsia="ja-JP"/>
        </w:rPr>
      </w:pPr>
      <w:r w:rsidRPr="007C0D16">
        <w:rPr>
          <w:rFonts w:eastAsia="SimSun"/>
          <w:lang w:eastAsia="ja-JP"/>
        </w:rPr>
        <w:t>Apply the acceleration bounds to the target acceleration a_new = max(min_acc, min(a_new, max_acc))</w:t>
      </w:r>
      <w:r w:rsidR="007C0D16">
        <w:rPr>
          <w:rFonts w:eastAsia="SimSun"/>
          <w:lang w:eastAsia="ja-JP"/>
        </w:rPr>
        <w:t>.</w:t>
      </w:r>
    </w:p>
    <w:p w14:paraId="6B030CC2" w14:textId="17FEF76B" w:rsidR="007C0D16" w:rsidRPr="007C0D16" w:rsidRDefault="007C0D16" w:rsidP="007C0D16">
      <w:pPr>
        <w:rPr>
          <w:rFonts w:eastAsia="SimSun"/>
          <w:lang w:eastAsia="ja-JP"/>
        </w:rPr>
      </w:pPr>
    </w:p>
    <w:p w14:paraId="620987E2" w14:textId="3183944B" w:rsidR="00F22B36" w:rsidRPr="007C0D16" w:rsidRDefault="00F22B36" w:rsidP="007C0D16">
      <w:pPr>
        <w:pStyle w:val="ListParagraph"/>
        <w:numPr>
          <w:ilvl w:val="0"/>
          <w:numId w:val="199"/>
        </w:numPr>
        <w:rPr>
          <w:rFonts w:eastAsia="SimSun"/>
          <w:lang w:eastAsia="ja-JP"/>
        </w:rPr>
      </w:pPr>
      <w:r w:rsidRPr="007C0D16">
        <w:rPr>
          <w:rFonts w:eastAsia="SimSun"/>
          <w:lang w:eastAsia="ja-JP"/>
        </w:rPr>
        <w:t>Compute updated speed v_new = current speed + a_new*timestep</w:t>
      </w:r>
      <w:r w:rsidR="007C0D16">
        <w:rPr>
          <w:rFonts w:eastAsia="SimSun"/>
          <w:lang w:eastAsia="ja-JP"/>
        </w:rPr>
        <w:t>.</w:t>
      </w:r>
    </w:p>
    <w:p w14:paraId="07EFDAED" w14:textId="77777777" w:rsidR="007C0D16" w:rsidRDefault="007C0D16" w:rsidP="007C0D16">
      <w:pPr>
        <w:rPr>
          <w:rFonts w:eastAsia="SimSun"/>
          <w:lang w:eastAsia="ja-JP"/>
        </w:rPr>
      </w:pPr>
    </w:p>
    <w:p w14:paraId="22AED5C0" w14:textId="1F88388E" w:rsidR="00F22B36" w:rsidRPr="00BA3BAD" w:rsidRDefault="00F22B36" w:rsidP="007C0D16">
      <w:pPr>
        <w:rPr>
          <w:rFonts w:eastAsia="SimSun"/>
          <w:lang w:eastAsia="ja-JP"/>
        </w:rPr>
      </w:pPr>
      <w:r w:rsidRPr="00BA3BAD">
        <w:rPr>
          <w:rFonts w:eastAsia="SimSun"/>
          <w:lang w:eastAsia="ja-JP"/>
        </w:rPr>
        <w:t>Return the updated speed and position</w:t>
      </w:r>
      <w:r w:rsidR="007C0D16">
        <w:rPr>
          <w:rFonts w:eastAsia="SimSun"/>
          <w:lang w:eastAsia="ja-JP"/>
        </w:rPr>
        <w:t>.</w:t>
      </w:r>
    </w:p>
    <w:p w14:paraId="284AE8C3" w14:textId="77777777" w:rsidR="00F22B36" w:rsidRPr="00BA3BAD" w:rsidRDefault="00F22B36" w:rsidP="007C0D16">
      <w:pPr>
        <w:rPr>
          <w:rFonts w:eastAsia="SimSun"/>
          <w:lang w:eastAsia="ja-JP"/>
        </w:rPr>
      </w:pPr>
    </w:p>
    <w:p w14:paraId="5CD05BA7" w14:textId="77777777" w:rsidR="00F22B36" w:rsidRPr="00BA3BAD" w:rsidRDefault="00F22B36" w:rsidP="008B4135">
      <w:pPr>
        <w:pStyle w:val="Heading3"/>
      </w:pPr>
      <w:bookmarkStart w:id="238" w:name="_Toc35778008"/>
      <w:r w:rsidRPr="00BA3BAD">
        <w:t>CACC_fixed_timegap</w:t>
      </w:r>
      <w:bookmarkEnd w:id="238"/>
    </w:p>
    <w:p w14:paraId="4058F534" w14:textId="77777777" w:rsidR="00F22B36" w:rsidRPr="00BA3BAD" w:rsidRDefault="00F22B36" w:rsidP="008B4135">
      <w:pPr>
        <w:pStyle w:val="Heading4"/>
        <w:rPr>
          <w:lang w:eastAsia="ja-JP"/>
        </w:rPr>
      </w:pPr>
      <w:r w:rsidRPr="00BA3BAD">
        <w:rPr>
          <w:lang w:eastAsia="ja-JP"/>
        </w:rPr>
        <w:t>Syntax</w:t>
      </w:r>
    </w:p>
    <w:p w14:paraId="2FC39612" w14:textId="77777777" w:rsidR="00F22B36" w:rsidRPr="00BA3BAD" w:rsidRDefault="00F22B36" w:rsidP="007C0D16">
      <w:pPr>
        <w:rPr>
          <w:rFonts w:eastAsia="SimSun"/>
          <w:lang w:eastAsia="ja-JP"/>
        </w:rPr>
      </w:pPr>
      <w:r w:rsidRPr="00BA3BAD">
        <w:rPr>
          <w:rFonts w:eastAsia="SimSun"/>
          <w:lang w:eastAsia="ja-JP"/>
        </w:rPr>
        <w:t>double myVehicleDef::CACC_fixed_timegap()</w:t>
      </w:r>
    </w:p>
    <w:p w14:paraId="7D6103A2" w14:textId="77777777" w:rsidR="00F22B36" w:rsidRPr="00BA3BAD" w:rsidRDefault="00F22B36" w:rsidP="008B4135">
      <w:pPr>
        <w:pStyle w:val="Heading4"/>
        <w:rPr>
          <w:lang w:eastAsia="ja-JP"/>
        </w:rPr>
      </w:pPr>
      <w:r w:rsidRPr="00BA3BAD">
        <w:rPr>
          <w:lang w:eastAsia="ja-JP"/>
        </w:rPr>
        <w:t>Description</w:t>
      </w:r>
    </w:p>
    <w:p w14:paraId="0DD5488E" w14:textId="77777777" w:rsidR="00F22B36" w:rsidRPr="00BA3BAD" w:rsidRDefault="00F22B36" w:rsidP="007C0D16">
      <w:pPr>
        <w:rPr>
          <w:rFonts w:eastAsia="SimSun"/>
          <w:lang w:eastAsia="ja-JP"/>
        </w:rPr>
      </w:pPr>
      <w:r w:rsidRPr="00BA3BAD">
        <w:rPr>
          <w:rFonts w:eastAsia="SimSun"/>
          <w:lang w:eastAsia="ja-JP"/>
        </w:rPr>
        <w:t xml:space="preserve">This function runs CF model for a CACC vehicle when it is a string leader in the gap regulation mode. </w:t>
      </w:r>
    </w:p>
    <w:p w14:paraId="4A4D15E0" w14:textId="77777777" w:rsidR="00F22B36" w:rsidRPr="00BA3BAD" w:rsidRDefault="00F22B36" w:rsidP="008B4135">
      <w:pPr>
        <w:pStyle w:val="Heading4"/>
        <w:rPr>
          <w:lang w:eastAsia="ja-JP"/>
        </w:rPr>
      </w:pPr>
      <w:r w:rsidRPr="00BA3BAD">
        <w:rPr>
          <w:lang w:eastAsia="ja-JP"/>
        </w:rPr>
        <w:t>Inputs Arguments</w:t>
      </w:r>
    </w:p>
    <w:p w14:paraId="0A4D0540" w14:textId="77777777" w:rsidR="00F22B36" w:rsidRPr="00BA3BAD" w:rsidRDefault="00F22B36" w:rsidP="007C0D16">
      <w:pPr>
        <w:rPr>
          <w:rFonts w:eastAsia="SimSun"/>
          <w:lang w:eastAsia="ja-JP"/>
        </w:rPr>
      </w:pPr>
      <w:r w:rsidRPr="00BA3BAD">
        <w:rPr>
          <w:rFonts w:eastAsia="SimSun"/>
          <w:lang w:eastAsia="ja-JP"/>
        </w:rPr>
        <w:t>None.</w:t>
      </w:r>
    </w:p>
    <w:p w14:paraId="47CF17AE" w14:textId="77777777" w:rsidR="00F22B36" w:rsidRPr="00BA3BAD" w:rsidRDefault="00F22B36" w:rsidP="008B4135">
      <w:pPr>
        <w:pStyle w:val="Heading4"/>
        <w:rPr>
          <w:lang w:eastAsia="ja-JP"/>
        </w:rPr>
      </w:pPr>
      <w:r w:rsidRPr="00BA3BAD">
        <w:rPr>
          <w:lang w:eastAsia="ja-JP"/>
        </w:rPr>
        <w:t xml:space="preserve">Output Arguments </w:t>
      </w:r>
    </w:p>
    <w:p w14:paraId="6ECC4739" w14:textId="77777777" w:rsidR="00F22B36" w:rsidRPr="00BA3BAD" w:rsidRDefault="00F22B36" w:rsidP="007C0D16">
      <w:pPr>
        <w:rPr>
          <w:rFonts w:eastAsia="SimSun"/>
          <w:lang w:eastAsia="ja-JP"/>
        </w:rPr>
      </w:pPr>
      <w:r w:rsidRPr="00BA3BAD">
        <w:rPr>
          <w:rFonts w:eastAsia="SimSun"/>
          <w:lang w:eastAsia="ja-JP"/>
        </w:rPr>
        <w:t>A PositionSpeed struct that stores the new position and speed of the subject vehicle.</w:t>
      </w:r>
    </w:p>
    <w:p w14:paraId="2DD54DD2" w14:textId="77777777" w:rsidR="00F22B36" w:rsidRPr="00BA3BAD" w:rsidRDefault="00F22B36" w:rsidP="008B4135">
      <w:pPr>
        <w:pStyle w:val="Heading4"/>
        <w:rPr>
          <w:lang w:eastAsia="ja-JP"/>
        </w:rPr>
      </w:pPr>
      <w:r w:rsidRPr="00BA3BAD">
        <w:rPr>
          <w:lang w:eastAsia="ja-JP"/>
        </w:rPr>
        <w:t>Pseudo code</w:t>
      </w:r>
    </w:p>
    <w:p w14:paraId="6B172B5B" w14:textId="0838BD9C" w:rsidR="00F22B36" w:rsidRPr="00BA3BAD" w:rsidRDefault="00F22B36" w:rsidP="007C0D16">
      <w:pPr>
        <w:rPr>
          <w:rFonts w:eastAsia="SimSun"/>
          <w:lang w:eastAsia="ja-JP"/>
        </w:rPr>
      </w:pPr>
      <w:r w:rsidRPr="00BA3BAD">
        <w:rPr>
          <w:rFonts w:eastAsia="SimSun"/>
          <w:lang w:eastAsia="ja-JP"/>
        </w:rPr>
        <w:t xml:space="preserve">Compute CACC leader gap = inter-string gap + (intra-string gap </w:t>
      </w:r>
      <w:r w:rsidR="007C0D16">
        <w:rPr>
          <w:rFonts w:eastAsia="SimSun"/>
          <w:lang w:eastAsia="ja-JP"/>
        </w:rPr>
        <w:t>-</w:t>
      </w:r>
      <w:r w:rsidRPr="00BA3BAD">
        <w:rPr>
          <w:rFonts w:eastAsia="SimSun"/>
          <w:lang w:eastAsia="ja-JP"/>
        </w:rPr>
        <w:t xml:space="preserve"> inter-string gap)*( relaxation time - time elapsed since last follower-leader switch) / relaxation time</w:t>
      </w:r>
      <w:r w:rsidR="007C0D16">
        <w:rPr>
          <w:rFonts w:eastAsia="SimSun"/>
          <w:lang w:eastAsia="ja-JP"/>
        </w:rPr>
        <w:t>.</w:t>
      </w:r>
    </w:p>
    <w:p w14:paraId="5771E72C" w14:textId="77777777" w:rsidR="007C0D16" w:rsidRDefault="007C0D16" w:rsidP="007C0D16">
      <w:pPr>
        <w:rPr>
          <w:rFonts w:eastAsia="SimSun"/>
          <w:lang w:eastAsia="ja-JP"/>
        </w:rPr>
      </w:pPr>
    </w:p>
    <w:p w14:paraId="72E7397E" w14:textId="7546A09D" w:rsidR="00F22B36" w:rsidRDefault="00F22B36" w:rsidP="007C0D16">
      <w:pPr>
        <w:rPr>
          <w:rFonts w:eastAsia="SimSun"/>
          <w:lang w:eastAsia="ja-JP"/>
        </w:rPr>
      </w:pPr>
      <w:r w:rsidRPr="00BA3BAD">
        <w:rPr>
          <w:rFonts w:eastAsia="SimSun"/>
          <w:lang w:eastAsia="ja-JP"/>
        </w:rPr>
        <w:lastRenderedPageBreak/>
        <w:t>Compute reference speed:</w:t>
      </w:r>
    </w:p>
    <w:p w14:paraId="318C9DF3" w14:textId="77777777" w:rsidR="007C0D16" w:rsidRPr="00BA3BAD" w:rsidRDefault="007C0D16" w:rsidP="007C0D16">
      <w:pPr>
        <w:rPr>
          <w:rFonts w:eastAsia="SimSun"/>
          <w:lang w:eastAsia="ja-JP"/>
        </w:rPr>
      </w:pPr>
    </w:p>
    <w:p w14:paraId="2B95854B" w14:textId="0B0D6BA4" w:rsidR="00F22B36" w:rsidRDefault="00F22B36" w:rsidP="007C0D16">
      <w:pPr>
        <w:pStyle w:val="ListParagraph"/>
        <w:numPr>
          <w:ilvl w:val="0"/>
          <w:numId w:val="202"/>
        </w:numPr>
        <w:rPr>
          <w:rFonts w:eastAsia="SimSun"/>
          <w:lang w:eastAsia="ja-JP"/>
        </w:rPr>
      </w:pPr>
      <w:r w:rsidRPr="007C0D16">
        <w:rPr>
          <w:rFonts w:eastAsia="SimSun"/>
          <w:lang w:eastAsia="ja-JP"/>
        </w:rPr>
        <w:t>Set reference speed v_ref = free flow speed</w:t>
      </w:r>
      <w:r w:rsidR="007C0D16">
        <w:rPr>
          <w:rFonts w:eastAsia="SimSun"/>
          <w:lang w:eastAsia="ja-JP"/>
        </w:rPr>
        <w:t>.</w:t>
      </w:r>
    </w:p>
    <w:p w14:paraId="2D9F19F1" w14:textId="77777777" w:rsidR="007C0D16" w:rsidRPr="007C0D16" w:rsidRDefault="007C0D16" w:rsidP="007C0D16">
      <w:pPr>
        <w:rPr>
          <w:rFonts w:eastAsia="SimSun"/>
          <w:lang w:eastAsia="ja-JP"/>
        </w:rPr>
      </w:pPr>
    </w:p>
    <w:p w14:paraId="2346C40B" w14:textId="1CA2667A" w:rsidR="007C0D16" w:rsidRDefault="00F22B36" w:rsidP="007C0D16">
      <w:pPr>
        <w:pStyle w:val="ListParagraph"/>
        <w:numPr>
          <w:ilvl w:val="0"/>
          <w:numId w:val="202"/>
        </w:numPr>
        <w:rPr>
          <w:rFonts w:eastAsia="SimSun"/>
          <w:lang w:eastAsia="ja-JP"/>
        </w:rPr>
      </w:pPr>
      <w:r w:rsidRPr="007C0D16">
        <w:rPr>
          <w:rFonts w:eastAsia="SimSun"/>
          <w:lang w:eastAsia="ja-JP"/>
        </w:rPr>
        <w:t>If (preceding vehicle speed spd_pre &lt;= v_ref)</w:t>
      </w:r>
      <w:r w:rsidR="007C0D16">
        <w:rPr>
          <w:rFonts w:eastAsia="SimSun"/>
          <w:lang w:eastAsia="ja-JP"/>
        </w:rPr>
        <w:t>:</w:t>
      </w:r>
    </w:p>
    <w:p w14:paraId="6F7F00A4" w14:textId="671CD9C3" w:rsidR="007C0D16" w:rsidRPr="007C0D16" w:rsidRDefault="007C0D16" w:rsidP="007C0D16">
      <w:pPr>
        <w:rPr>
          <w:rFonts w:eastAsia="SimSun"/>
          <w:lang w:eastAsia="ja-JP"/>
        </w:rPr>
      </w:pPr>
    </w:p>
    <w:p w14:paraId="2694C1D3" w14:textId="77777777" w:rsidR="007C0D16" w:rsidRDefault="00F22B36" w:rsidP="007C0D16">
      <w:pPr>
        <w:pStyle w:val="ListParagraph"/>
        <w:numPr>
          <w:ilvl w:val="1"/>
          <w:numId w:val="202"/>
        </w:numPr>
        <w:rPr>
          <w:rFonts w:eastAsia="SimSun"/>
          <w:lang w:eastAsia="ja-JP"/>
        </w:rPr>
      </w:pPr>
      <w:r w:rsidRPr="007C0D16">
        <w:rPr>
          <w:rFonts w:eastAsia="SimSun"/>
          <w:lang w:eastAsia="ja-JP"/>
        </w:rPr>
        <w:t>Set reference speed based on preceding vehicle’s speed and car-following distance (a linear interpolation method is used to get the reference speed):</w:t>
      </w:r>
    </w:p>
    <w:p w14:paraId="334BB701" w14:textId="03CEBEE0" w:rsidR="007C0D16" w:rsidRDefault="00F22B36" w:rsidP="007C0D16">
      <w:pPr>
        <w:pStyle w:val="ListParagraph"/>
        <w:numPr>
          <w:ilvl w:val="2"/>
          <w:numId w:val="202"/>
        </w:numPr>
        <w:rPr>
          <w:rFonts w:eastAsia="SimSun"/>
          <w:lang w:eastAsia="ja-JP"/>
        </w:rPr>
      </w:pPr>
      <w:r w:rsidRPr="007C0D16">
        <w:rPr>
          <w:rFonts w:eastAsia="SimSun"/>
          <w:lang w:eastAsia="ja-JP"/>
        </w:rPr>
        <w:t>Compute a lower distance bound = max(3, intra-string gap)</w:t>
      </w:r>
      <w:r w:rsidR="007C0D16">
        <w:rPr>
          <w:rFonts w:eastAsia="SimSun"/>
          <w:lang w:eastAsia="ja-JP"/>
        </w:rPr>
        <w:t>.</w:t>
      </w:r>
    </w:p>
    <w:p w14:paraId="0B240617" w14:textId="6E507C20" w:rsidR="007C0D16" w:rsidRDefault="00F22B36" w:rsidP="007C0D16">
      <w:pPr>
        <w:pStyle w:val="ListParagraph"/>
        <w:numPr>
          <w:ilvl w:val="2"/>
          <w:numId w:val="202"/>
        </w:numPr>
        <w:rPr>
          <w:rFonts w:eastAsia="SimSun"/>
          <w:lang w:eastAsia="ja-JP"/>
        </w:rPr>
      </w:pPr>
      <w:r w:rsidRPr="007C0D16">
        <w:rPr>
          <w:rFonts w:eastAsia="SimSun"/>
          <w:lang w:eastAsia="ja-JP"/>
        </w:rPr>
        <w:t>Compute a higher distance bound = max(12, 4 * intra-string gap)</w:t>
      </w:r>
      <w:r w:rsidR="007C0D16">
        <w:rPr>
          <w:rFonts w:eastAsia="SimSun"/>
          <w:lang w:eastAsia="ja-JP"/>
        </w:rPr>
        <w:t>.</w:t>
      </w:r>
    </w:p>
    <w:p w14:paraId="098D8ADB" w14:textId="4A46D172" w:rsidR="007C0D16" w:rsidRDefault="00F22B36" w:rsidP="007C0D16">
      <w:pPr>
        <w:pStyle w:val="ListParagraph"/>
        <w:numPr>
          <w:ilvl w:val="2"/>
          <w:numId w:val="202"/>
        </w:numPr>
        <w:rPr>
          <w:rFonts w:eastAsia="SimSun"/>
          <w:lang w:eastAsia="ja-JP"/>
        </w:rPr>
      </w:pPr>
      <w:r w:rsidRPr="007C0D16">
        <w:rPr>
          <w:rFonts w:eastAsia="SimSun"/>
          <w:lang w:eastAsia="ja-JP"/>
        </w:rPr>
        <w:t>If (car-following distance &lt;= lower bound)</w:t>
      </w:r>
      <w:r w:rsidR="007C0D16">
        <w:rPr>
          <w:rFonts w:eastAsia="SimSun"/>
          <w:lang w:eastAsia="ja-JP"/>
        </w:rPr>
        <w:t>:</w:t>
      </w:r>
    </w:p>
    <w:p w14:paraId="0B8FA3BC" w14:textId="477532A4" w:rsidR="007C0D16" w:rsidRDefault="00F22B36" w:rsidP="007C0D16">
      <w:pPr>
        <w:pStyle w:val="ListParagraph"/>
        <w:numPr>
          <w:ilvl w:val="3"/>
          <w:numId w:val="202"/>
        </w:numPr>
        <w:rPr>
          <w:rFonts w:eastAsia="SimSun"/>
          <w:lang w:eastAsia="ja-JP"/>
        </w:rPr>
      </w:pPr>
      <w:r w:rsidRPr="007C0D16">
        <w:rPr>
          <w:rFonts w:eastAsia="SimSun"/>
          <w:lang w:eastAsia="ja-JP"/>
        </w:rPr>
        <w:t>v_ref = leader_spd</w:t>
      </w:r>
      <w:r w:rsidR="007C0D16">
        <w:rPr>
          <w:rFonts w:eastAsia="SimSun"/>
          <w:lang w:eastAsia="ja-JP"/>
        </w:rPr>
        <w:t>.</w:t>
      </w:r>
    </w:p>
    <w:p w14:paraId="63CA6345" w14:textId="34E2A1E8" w:rsidR="007C0D16" w:rsidRDefault="00F22B36" w:rsidP="007C0D16">
      <w:pPr>
        <w:pStyle w:val="ListParagraph"/>
        <w:numPr>
          <w:ilvl w:val="2"/>
          <w:numId w:val="202"/>
        </w:numPr>
        <w:rPr>
          <w:rFonts w:eastAsia="SimSun"/>
          <w:lang w:eastAsia="ja-JP"/>
        </w:rPr>
      </w:pPr>
      <w:r w:rsidRPr="007C0D16">
        <w:rPr>
          <w:rFonts w:eastAsia="SimSun"/>
          <w:lang w:eastAsia="ja-JP"/>
        </w:rPr>
        <w:t>Else if (car-following distance &gt; higher bound)</w:t>
      </w:r>
      <w:r w:rsidR="007C0D16">
        <w:rPr>
          <w:rFonts w:eastAsia="SimSun"/>
          <w:lang w:eastAsia="ja-JP"/>
        </w:rPr>
        <w:t>:</w:t>
      </w:r>
    </w:p>
    <w:p w14:paraId="00D5B091" w14:textId="2B7CF1FA" w:rsidR="007C0D16" w:rsidRDefault="00F22B36" w:rsidP="007C0D16">
      <w:pPr>
        <w:pStyle w:val="ListParagraph"/>
        <w:numPr>
          <w:ilvl w:val="3"/>
          <w:numId w:val="202"/>
        </w:numPr>
        <w:rPr>
          <w:rFonts w:eastAsia="SimSun"/>
          <w:lang w:eastAsia="ja-JP"/>
        </w:rPr>
      </w:pPr>
      <w:r w:rsidRPr="007C0D16">
        <w:rPr>
          <w:rFonts w:eastAsia="SimSun"/>
          <w:lang w:eastAsia="ja-JP"/>
        </w:rPr>
        <w:t>v_ref = free flow speed</w:t>
      </w:r>
      <w:r w:rsidR="007C0D16">
        <w:rPr>
          <w:rFonts w:eastAsia="SimSun"/>
          <w:lang w:eastAsia="ja-JP"/>
        </w:rPr>
        <w:t>.</w:t>
      </w:r>
    </w:p>
    <w:p w14:paraId="7945D582" w14:textId="156DC884" w:rsidR="007C0D16" w:rsidRDefault="00F22B36" w:rsidP="007C0D16">
      <w:pPr>
        <w:pStyle w:val="ListParagraph"/>
        <w:numPr>
          <w:ilvl w:val="2"/>
          <w:numId w:val="202"/>
        </w:numPr>
        <w:rPr>
          <w:rFonts w:eastAsia="SimSun"/>
          <w:lang w:eastAsia="ja-JP"/>
        </w:rPr>
      </w:pPr>
      <w:r w:rsidRPr="007C0D16">
        <w:rPr>
          <w:rFonts w:eastAsia="SimSun"/>
          <w:lang w:eastAsia="ja-JP"/>
        </w:rPr>
        <w:t>Else</w:t>
      </w:r>
      <w:r w:rsidR="007C0D16">
        <w:rPr>
          <w:rFonts w:eastAsia="SimSun"/>
          <w:lang w:eastAsia="ja-JP"/>
        </w:rPr>
        <w:t>:</w:t>
      </w:r>
    </w:p>
    <w:p w14:paraId="0B224EB4" w14:textId="3A79A132" w:rsidR="00F22B36" w:rsidRPr="007C0D16" w:rsidRDefault="00F22B36" w:rsidP="007C0D16">
      <w:pPr>
        <w:pStyle w:val="ListParagraph"/>
        <w:numPr>
          <w:ilvl w:val="3"/>
          <w:numId w:val="202"/>
        </w:numPr>
        <w:rPr>
          <w:rFonts w:eastAsia="SimSun"/>
          <w:lang w:eastAsia="ja-JP"/>
        </w:rPr>
      </w:pPr>
      <w:r w:rsidRPr="007C0D16">
        <w:rPr>
          <w:rFonts w:eastAsia="SimSun"/>
          <w:lang w:eastAsia="ja-JP"/>
        </w:rPr>
        <w:t xml:space="preserve">v_ref = leader_spd + (car following distance </w:t>
      </w:r>
      <w:r w:rsidR="007C0D16">
        <w:rPr>
          <w:rFonts w:eastAsia="SimSun"/>
          <w:lang w:eastAsia="ja-JP"/>
        </w:rPr>
        <w:t>-</w:t>
      </w:r>
      <w:r w:rsidRPr="007C0D16">
        <w:rPr>
          <w:rFonts w:eastAsia="SimSun"/>
          <w:lang w:eastAsia="ja-JP"/>
        </w:rPr>
        <w:t xml:space="preserve"> lower bound)*(free flow speed - leader_spd) / (higher bound </w:t>
      </w:r>
      <w:r w:rsidR="007C0D16">
        <w:rPr>
          <w:rFonts w:eastAsia="SimSun"/>
          <w:lang w:eastAsia="ja-JP"/>
        </w:rPr>
        <w:t>-</w:t>
      </w:r>
      <w:r w:rsidRPr="007C0D16">
        <w:rPr>
          <w:rFonts w:eastAsia="SimSun"/>
          <w:lang w:eastAsia="ja-JP"/>
        </w:rPr>
        <w:t xml:space="preserve"> lower bound)</w:t>
      </w:r>
      <w:r w:rsidR="007C0D16">
        <w:rPr>
          <w:rFonts w:eastAsia="SimSun"/>
          <w:lang w:eastAsia="ja-JP"/>
        </w:rPr>
        <w:t>.</w:t>
      </w:r>
    </w:p>
    <w:p w14:paraId="5B164731" w14:textId="77777777" w:rsidR="007C0D16" w:rsidRDefault="007C0D16" w:rsidP="007C0D16">
      <w:pPr>
        <w:rPr>
          <w:rFonts w:eastAsia="SimSun"/>
          <w:lang w:eastAsia="ja-JP"/>
        </w:rPr>
      </w:pPr>
    </w:p>
    <w:p w14:paraId="3E31F48E" w14:textId="216A6353" w:rsidR="00F22B36" w:rsidRDefault="00F22B36" w:rsidP="007C0D16">
      <w:pPr>
        <w:rPr>
          <w:rFonts w:eastAsia="SimSun"/>
          <w:lang w:eastAsia="ja-JP"/>
        </w:rPr>
      </w:pPr>
      <w:r w:rsidRPr="00BA3BAD">
        <w:rPr>
          <w:rFonts w:eastAsia="SimSun"/>
          <w:lang w:eastAsia="ja-JP"/>
        </w:rPr>
        <w:t>Compute acceleration using the CACC gap regulation model:</w:t>
      </w:r>
    </w:p>
    <w:p w14:paraId="09713827" w14:textId="77777777" w:rsidR="007C0D16" w:rsidRPr="00BA3BAD" w:rsidRDefault="007C0D16" w:rsidP="007C0D16">
      <w:pPr>
        <w:rPr>
          <w:rFonts w:eastAsia="SimSun"/>
          <w:lang w:eastAsia="ja-JP"/>
        </w:rPr>
      </w:pPr>
    </w:p>
    <w:p w14:paraId="1D7FC906" w14:textId="6729D201" w:rsidR="00F22B36" w:rsidRDefault="00F22B36" w:rsidP="007C0D16">
      <w:pPr>
        <w:pStyle w:val="ListParagraph"/>
        <w:numPr>
          <w:ilvl w:val="0"/>
          <w:numId w:val="201"/>
        </w:numPr>
        <w:rPr>
          <w:rFonts w:eastAsia="SimSun"/>
          <w:lang w:eastAsia="ja-JP"/>
        </w:rPr>
      </w:pPr>
      <w:r w:rsidRPr="007C0D16">
        <w:rPr>
          <w:rFonts w:eastAsia="SimSun"/>
          <w:lang w:eastAsia="ja-JP"/>
        </w:rPr>
        <w:t xml:space="preserve">Time gap error ek = distance to leader </w:t>
      </w:r>
      <w:r w:rsidR="007C0D16">
        <w:rPr>
          <w:rFonts w:eastAsia="SimSun"/>
          <w:lang w:eastAsia="ja-JP"/>
        </w:rPr>
        <w:t>-</w:t>
      </w:r>
      <w:r w:rsidRPr="007C0D16">
        <w:rPr>
          <w:rFonts w:eastAsia="SimSun"/>
          <w:lang w:eastAsia="ja-JP"/>
        </w:rPr>
        <w:t xml:space="preserve"> CACC leader gap*current speed</w:t>
      </w:r>
      <w:r w:rsidR="007C0D16">
        <w:rPr>
          <w:rFonts w:eastAsia="SimSun"/>
          <w:lang w:eastAsia="ja-JP"/>
        </w:rPr>
        <w:t>.</w:t>
      </w:r>
    </w:p>
    <w:p w14:paraId="0C19899D" w14:textId="18D5789C" w:rsidR="007C0D16" w:rsidRPr="007C0D16" w:rsidRDefault="007C0D16" w:rsidP="007C0D16">
      <w:pPr>
        <w:rPr>
          <w:rFonts w:eastAsia="SimSun"/>
          <w:lang w:eastAsia="ja-JP"/>
        </w:rPr>
      </w:pPr>
    </w:p>
    <w:p w14:paraId="4A4FB210" w14:textId="4A6A5E35" w:rsidR="00F22B36" w:rsidRDefault="00F22B36" w:rsidP="007C0D16">
      <w:pPr>
        <w:pStyle w:val="ListParagraph"/>
        <w:numPr>
          <w:ilvl w:val="0"/>
          <w:numId w:val="201"/>
        </w:numPr>
        <w:rPr>
          <w:rFonts w:eastAsia="SimSun"/>
          <w:lang w:eastAsia="ja-JP"/>
        </w:rPr>
      </w:pPr>
      <w:r w:rsidRPr="007C0D16">
        <w:rPr>
          <w:rFonts w:eastAsia="SimSun"/>
          <w:lang w:eastAsia="ja-JP"/>
        </w:rPr>
        <w:t xml:space="preserve">Speed error ek_dot = preceding vehicle speed </w:t>
      </w:r>
      <w:r w:rsidR="007C0D16">
        <w:rPr>
          <w:rFonts w:eastAsia="SimSun"/>
          <w:lang w:eastAsia="ja-JP"/>
        </w:rPr>
        <w:t>-</w:t>
      </w:r>
      <w:r w:rsidRPr="007C0D16">
        <w:rPr>
          <w:rFonts w:eastAsia="SimSun"/>
          <w:lang w:eastAsia="ja-JP"/>
        </w:rPr>
        <w:t xml:space="preserve"> current speed - CACC leader gap *current acceleration</w:t>
      </w:r>
      <w:r w:rsidR="007C0D16">
        <w:rPr>
          <w:rFonts w:eastAsia="SimSun"/>
          <w:lang w:eastAsia="ja-JP"/>
        </w:rPr>
        <w:t>.</w:t>
      </w:r>
    </w:p>
    <w:p w14:paraId="3F440B1E" w14:textId="37BDCF73" w:rsidR="007C0D16" w:rsidRPr="007C0D16" w:rsidRDefault="007C0D16" w:rsidP="007C0D16">
      <w:pPr>
        <w:rPr>
          <w:rFonts w:eastAsia="SimSun"/>
          <w:lang w:eastAsia="ja-JP"/>
        </w:rPr>
      </w:pPr>
    </w:p>
    <w:p w14:paraId="6E6EE335" w14:textId="47D3568F" w:rsidR="00F22B36" w:rsidRDefault="00F22B36" w:rsidP="007C0D16">
      <w:pPr>
        <w:pStyle w:val="ListParagraph"/>
        <w:numPr>
          <w:ilvl w:val="0"/>
          <w:numId w:val="201"/>
        </w:numPr>
        <w:rPr>
          <w:rFonts w:eastAsia="SimSun"/>
          <w:lang w:eastAsia="ja-JP"/>
        </w:rPr>
      </w:pPr>
      <w:r w:rsidRPr="007C0D16">
        <w:rPr>
          <w:rFonts w:eastAsia="SimSun"/>
          <w:lang w:eastAsia="ja-JP"/>
        </w:rPr>
        <w:t>Target speed Vk = current speed + 0.45*ek + 0.0125*ek_dot</w:t>
      </w:r>
      <w:r w:rsidR="007C0D16">
        <w:rPr>
          <w:rFonts w:eastAsia="SimSun"/>
          <w:lang w:eastAsia="ja-JP"/>
        </w:rPr>
        <w:t>.</w:t>
      </w:r>
    </w:p>
    <w:p w14:paraId="23586735" w14:textId="7BB0C95F" w:rsidR="007C0D16" w:rsidRPr="007C0D16" w:rsidRDefault="007C0D16" w:rsidP="007C0D16">
      <w:pPr>
        <w:rPr>
          <w:rFonts w:eastAsia="SimSun"/>
          <w:lang w:eastAsia="ja-JP"/>
        </w:rPr>
      </w:pPr>
    </w:p>
    <w:p w14:paraId="2F0F4877" w14:textId="0CF419C4" w:rsidR="00F22B36" w:rsidRPr="007C0D16" w:rsidRDefault="00F22B36" w:rsidP="007C0D16">
      <w:pPr>
        <w:pStyle w:val="ListParagraph"/>
        <w:numPr>
          <w:ilvl w:val="0"/>
          <w:numId w:val="201"/>
        </w:numPr>
        <w:rPr>
          <w:rFonts w:eastAsia="SimSun"/>
          <w:lang w:eastAsia="ja-JP"/>
        </w:rPr>
      </w:pPr>
      <w:r w:rsidRPr="007C0D16">
        <w:rPr>
          <w:rFonts w:eastAsia="SimSun"/>
          <w:lang w:eastAsia="ja-JP"/>
        </w:rPr>
        <w:t>If (Vk &gt; v_ref)</w:t>
      </w:r>
      <w:r w:rsidR="007C0D16">
        <w:rPr>
          <w:rFonts w:eastAsia="SimSun"/>
          <w:lang w:eastAsia="ja-JP"/>
        </w:rPr>
        <w:t>:</w:t>
      </w:r>
    </w:p>
    <w:p w14:paraId="785BB965" w14:textId="1EF64C73" w:rsidR="00F22B36" w:rsidRDefault="00F22B36" w:rsidP="007C0D16">
      <w:pPr>
        <w:pStyle w:val="ListParagraph"/>
        <w:numPr>
          <w:ilvl w:val="1"/>
          <w:numId w:val="201"/>
        </w:numPr>
        <w:rPr>
          <w:rFonts w:eastAsia="SimSun"/>
          <w:lang w:eastAsia="ja-JP"/>
        </w:rPr>
      </w:pPr>
      <w:r w:rsidRPr="007C0D16">
        <w:rPr>
          <w:rFonts w:eastAsia="SimSun"/>
          <w:lang w:eastAsia="ja-JP"/>
        </w:rPr>
        <w:t>Set Vk = v_ref</w:t>
      </w:r>
      <w:r w:rsidR="007C0D16">
        <w:rPr>
          <w:rFonts w:eastAsia="SimSun"/>
          <w:lang w:eastAsia="ja-JP"/>
        </w:rPr>
        <w:t>.</w:t>
      </w:r>
    </w:p>
    <w:p w14:paraId="6D294B57" w14:textId="77777777" w:rsidR="007C0D16" w:rsidRPr="007C0D16" w:rsidRDefault="007C0D16" w:rsidP="007C0D16">
      <w:pPr>
        <w:rPr>
          <w:rFonts w:eastAsia="SimSun"/>
          <w:lang w:eastAsia="ja-JP"/>
        </w:rPr>
      </w:pPr>
    </w:p>
    <w:p w14:paraId="71E4526C" w14:textId="6DACFC08" w:rsidR="00F22B36" w:rsidRDefault="00F22B36" w:rsidP="007C0D16">
      <w:pPr>
        <w:pStyle w:val="ListParagraph"/>
        <w:numPr>
          <w:ilvl w:val="0"/>
          <w:numId w:val="201"/>
        </w:numPr>
        <w:rPr>
          <w:rFonts w:eastAsia="SimSun"/>
          <w:lang w:eastAsia="ja-JP"/>
        </w:rPr>
      </w:pPr>
      <w:r w:rsidRPr="007C0D16">
        <w:rPr>
          <w:rFonts w:eastAsia="SimSun"/>
          <w:lang w:eastAsia="ja-JP"/>
        </w:rPr>
        <w:t>Target acceleration des_a = (Vk -current speed) / timestamp</w:t>
      </w:r>
      <w:r w:rsidR="007C0D16">
        <w:rPr>
          <w:rFonts w:eastAsia="SimSun"/>
          <w:lang w:eastAsia="ja-JP"/>
        </w:rPr>
        <w:t>.</w:t>
      </w:r>
    </w:p>
    <w:p w14:paraId="56F9DE2A" w14:textId="77777777" w:rsidR="007C0D16" w:rsidRPr="007C0D16" w:rsidRDefault="007C0D16" w:rsidP="007C0D16">
      <w:pPr>
        <w:rPr>
          <w:rFonts w:eastAsia="SimSun"/>
          <w:lang w:eastAsia="ja-JP"/>
        </w:rPr>
      </w:pPr>
    </w:p>
    <w:p w14:paraId="5F3AE774" w14:textId="5292263F" w:rsidR="00F22B36" w:rsidRDefault="00F22B36" w:rsidP="007C0D16">
      <w:pPr>
        <w:pStyle w:val="ListParagraph"/>
        <w:numPr>
          <w:ilvl w:val="0"/>
          <w:numId w:val="201"/>
        </w:numPr>
        <w:rPr>
          <w:rFonts w:eastAsia="SimSun"/>
          <w:lang w:eastAsia="ja-JP"/>
        </w:rPr>
      </w:pPr>
      <w:r w:rsidRPr="007C0D16">
        <w:rPr>
          <w:rFonts w:eastAsia="SimSun"/>
          <w:lang w:eastAsia="ja-JP"/>
        </w:rPr>
        <w:t>Apply the acceleration bounds des_a = max(min_acc, min(des_a, max_acc))</w:t>
      </w:r>
      <w:r w:rsidR="007C0D16">
        <w:rPr>
          <w:rFonts w:eastAsia="SimSun"/>
          <w:lang w:eastAsia="ja-JP"/>
        </w:rPr>
        <w:t>.</w:t>
      </w:r>
    </w:p>
    <w:p w14:paraId="6EC60CF0" w14:textId="224E83B3" w:rsidR="007C0D16" w:rsidRPr="007C0D16" w:rsidRDefault="007C0D16" w:rsidP="007C0D16">
      <w:pPr>
        <w:rPr>
          <w:rFonts w:eastAsia="SimSun"/>
          <w:lang w:eastAsia="ja-JP"/>
        </w:rPr>
      </w:pPr>
    </w:p>
    <w:p w14:paraId="71CE2E78" w14:textId="617226FD" w:rsidR="00F22B36" w:rsidRPr="007C0D16" w:rsidRDefault="00F22B36" w:rsidP="007C0D16">
      <w:pPr>
        <w:pStyle w:val="ListParagraph"/>
        <w:numPr>
          <w:ilvl w:val="0"/>
          <w:numId w:val="201"/>
        </w:numPr>
        <w:rPr>
          <w:rFonts w:eastAsia="SimSun"/>
          <w:lang w:eastAsia="ja-JP"/>
        </w:rPr>
      </w:pPr>
      <w:r w:rsidRPr="007C0D16">
        <w:rPr>
          <w:rFonts w:eastAsia="SimSun"/>
          <w:lang w:eastAsia="ja-JP"/>
        </w:rPr>
        <w:t>Compute updated speed v_new = current speed + des_a*timestep</w:t>
      </w:r>
      <w:r w:rsidR="007C0D16">
        <w:rPr>
          <w:rFonts w:eastAsia="SimSun"/>
          <w:lang w:eastAsia="ja-JP"/>
        </w:rPr>
        <w:t>.</w:t>
      </w:r>
    </w:p>
    <w:p w14:paraId="75272C16" w14:textId="77777777" w:rsidR="007C0D16" w:rsidRDefault="007C0D16" w:rsidP="007C0D16">
      <w:pPr>
        <w:rPr>
          <w:rFonts w:eastAsia="SimSun"/>
          <w:lang w:eastAsia="ja-JP"/>
        </w:rPr>
      </w:pPr>
    </w:p>
    <w:p w14:paraId="0DD9AFED" w14:textId="538BEEB0" w:rsidR="00F22B36" w:rsidRPr="00BA3BAD" w:rsidRDefault="00F22B36" w:rsidP="007C0D16">
      <w:pPr>
        <w:rPr>
          <w:rFonts w:eastAsia="SimSun"/>
          <w:lang w:eastAsia="ja-JP"/>
        </w:rPr>
      </w:pPr>
      <w:r w:rsidRPr="00BA3BAD">
        <w:rPr>
          <w:rFonts w:eastAsia="SimSun"/>
          <w:lang w:eastAsia="ja-JP"/>
        </w:rPr>
        <w:t>Return the updated speed and position</w:t>
      </w:r>
      <w:r w:rsidR="007C0D16">
        <w:rPr>
          <w:rFonts w:eastAsia="SimSun"/>
          <w:lang w:eastAsia="ja-JP"/>
        </w:rPr>
        <w:t>.</w:t>
      </w:r>
    </w:p>
    <w:p w14:paraId="733ED429" w14:textId="77777777" w:rsidR="00F22B36" w:rsidRPr="00BA3BAD" w:rsidRDefault="00F22B36" w:rsidP="007C0D16">
      <w:pPr>
        <w:rPr>
          <w:rFonts w:eastAsia="SimSun"/>
          <w:lang w:eastAsia="ja-JP"/>
        </w:rPr>
      </w:pPr>
    </w:p>
    <w:p w14:paraId="4C5E2A85" w14:textId="77777777" w:rsidR="00F22B36" w:rsidRPr="00BA3BAD" w:rsidRDefault="00F22B36" w:rsidP="008B4135">
      <w:pPr>
        <w:pStyle w:val="Heading3"/>
      </w:pPr>
      <w:bookmarkStart w:id="239" w:name="_Toc35778009"/>
      <w:r w:rsidRPr="00BA3BAD">
        <w:t>CACC_mode_switch</w:t>
      </w:r>
      <w:bookmarkEnd w:id="239"/>
    </w:p>
    <w:p w14:paraId="53921372" w14:textId="77777777" w:rsidR="00F22B36" w:rsidRPr="00BA3BAD" w:rsidRDefault="00F22B36" w:rsidP="008B4135">
      <w:pPr>
        <w:pStyle w:val="Heading4"/>
        <w:rPr>
          <w:lang w:eastAsia="ja-JP"/>
        </w:rPr>
      </w:pPr>
      <w:r w:rsidRPr="00BA3BAD">
        <w:rPr>
          <w:lang w:eastAsia="ja-JP"/>
        </w:rPr>
        <w:t>Syntax</w:t>
      </w:r>
    </w:p>
    <w:p w14:paraId="2600E22B" w14:textId="77777777" w:rsidR="00F22B36" w:rsidRPr="00BA3BAD" w:rsidRDefault="00F22B36" w:rsidP="007C0D16">
      <w:pPr>
        <w:rPr>
          <w:rFonts w:eastAsia="SimSun"/>
          <w:lang w:eastAsia="ja-JP"/>
        </w:rPr>
      </w:pPr>
      <w:r w:rsidRPr="00BA3BAD">
        <w:rPr>
          <w:rFonts w:eastAsia="SimSun"/>
          <w:lang w:eastAsia="ja-JP"/>
        </w:rPr>
        <w:t>double myVehicleDef::CACC_mode_switch()</w:t>
      </w:r>
    </w:p>
    <w:p w14:paraId="0AF158BA" w14:textId="77777777" w:rsidR="00F22B36" w:rsidRPr="00BA3BAD" w:rsidRDefault="00F22B36" w:rsidP="008B4135">
      <w:pPr>
        <w:pStyle w:val="Heading4"/>
        <w:rPr>
          <w:lang w:eastAsia="ja-JP"/>
        </w:rPr>
      </w:pPr>
      <w:r w:rsidRPr="00BA3BAD">
        <w:rPr>
          <w:lang w:eastAsia="ja-JP"/>
        </w:rPr>
        <w:lastRenderedPageBreak/>
        <w:t>Description</w:t>
      </w:r>
    </w:p>
    <w:p w14:paraId="67E58786" w14:textId="77777777" w:rsidR="00F22B36" w:rsidRPr="00BA3BAD" w:rsidRDefault="00F22B36" w:rsidP="007C0D16">
      <w:pPr>
        <w:rPr>
          <w:rFonts w:eastAsia="SimSun"/>
          <w:lang w:eastAsia="ja-JP"/>
        </w:rPr>
      </w:pPr>
      <w:r w:rsidRPr="00BA3BAD">
        <w:rPr>
          <w:rFonts w:eastAsia="SimSun"/>
          <w:lang w:eastAsia="ja-JP"/>
        </w:rPr>
        <w:t>This function determines the mode of the CACC controller. The function considers the following conditions to maintain a stable string operation. First, it keeps the current mode when a subject vehicle is in the last section of the study network. This helps create a stable traffic flow when vehicles in a string are about to leave the network. Without this consideration, the CACC strings would switch string leaders and followers frequently, leading to large traffic disturbances. Second, it introduces a hysteresis when the subject vehicle approaches the preceding vehicle. The hysteresis control uses a lower distance bound and a higher distance bound. When the car following distance is larger than the higher bound, the controller adopts the speed regulation mode to perform a free flow travel. When the car following distance is lower than the lower bound, the controller uses the gap regulation mode to achieve a safe car-following. In addition, the CACC controller will apply the previous driving mode when the car following distance fluctuates between the lower and higher bound. This treatment can avoid frequent mode switches between the speed and gap regulation mode when the vehicle gradually approaches the preceding vehicle. Third, this function considers the case where a VAD vehicle is the string leader. It then assigns the string follower mode to the subject vehicle, instead of ACC mode. Finally, the function also considers the string length limit. It will not assign the string follower mode to the subject vehicle if the string length reaches to the limit. The subject will become a string leader when the preceding string does not have available room.</w:t>
      </w:r>
    </w:p>
    <w:p w14:paraId="6B8D031B" w14:textId="77777777" w:rsidR="00F22B36" w:rsidRPr="00BA3BAD" w:rsidRDefault="00F22B36" w:rsidP="008B4135">
      <w:pPr>
        <w:pStyle w:val="Heading4"/>
        <w:rPr>
          <w:lang w:eastAsia="ja-JP"/>
        </w:rPr>
      </w:pPr>
      <w:r w:rsidRPr="00BA3BAD">
        <w:rPr>
          <w:lang w:eastAsia="ja-JP"/>
        </w:rPr>
        <w:t>Inputs Arguments</w:t>
      </w:r>
    </w:p>
    <w:p w14:paraId="1BBD2470" w14:textId="77777777" w:rsidR="00F22B36" w:rsidRPr="00BA3BAD" w:rsidRDefault="00F22B36" w:rsidP="007C0D16">
      <w:pPr>
        <w:rPr>
          <w:rFonts w:eastAsia="SimSun"/>
          <w:lang w:eastAsia="ja-JP"/>
        </w:rPr>
      </w:pPr>
      <w:r w:rsidRPr="00BA3BAD">
        <w:rPr>
          <w:rFonts w:eastAsia="SimSun"/>
          <w:lang w:eastAsia="ja-JP"/>
        </w:rPr>
        <w:t>None.</w:t>
      </w:r>
    </w:p>
    <w:p w14:paraId="422B9974" w14:textId="77777777" w:rsidR="00F22B36" w:rsidRPr="00BA3BAD" w:rsidRDefault="00F22B36" w:rsidP="008B4135">
      <w:pPr>
        <w:pStyle w:val="Heading4"/>
        <w:rPr>
          <w:lang w:eastAsia="ja-JP"/>
        </w:rPr>
      </w:pPr>
      <w:r w:rsidRPr="00BA3BAD">
        <w:rPr>
          <w:lang w:eastAsia="ja-JP"/>
        </w:rPr>
        <w:t xml:space="preserve">Output Arguments </w:t>
      </w:r>
    </w:p>
    <w:p w14:paraId="1DAADCE5" w14:textId="77777777" w:rsidR="00F22B36" w:rsidRPr="00BA3BAD" w:rsidRDefault="00F22B36" w:rsidP="007C0D16">
      <w:pPr>
        <w:rPr>
          <w:rFonts w:eastAsia="SimSun"/>
          <w:lang w:eastAsia="ja-JP"/>
        </w:rPr>
      </w:pPr>
      <w:r w:rsidRPr="00BA3BAD">
        <w:rPr>
          <w:rFonts w:eastAsia="SimSun"/>
          <w:lang w:eastAsia="ja-JP"/>
        </w:rPr>
        <w:t xml:space="preserve">An integer indicating the driving mode of the subject vehicle. There are three possible modes: string leader speed regulation, string leader gap regulation, and string follower mode. The string follower also adopts the speed regulation and gap regulation mode. It only applies the speed regulation when there is no preceding vehicle. Since it is easy to check the existence of the preceding vehicle when updating the CF status, this function does not distinct follower speed regulation and follower gap regulation mode for simplifying the output. </w:t>
      </w:r>
    </w:p>
    <w:p w14:paraId="3EE90A4B" w14:textId="77777777" w:rsidR="00F22B36" w:rsidRPr="00BA3BAD" w:rsidRDefault="00F22B36" w:rsidP="008B4135">
      <w:pPr>
        <w:pStyle w:val="Heading4"/>
        <w:rPr>
          <w:lang w:eastAsia="ja-JP"/>
        </w:rPr>
      </w:pPr>
      <w:r w:rsidRPr="00BA3BAD">
        <w:rPr>
          <w:lang w:eastAsia="ja-JP"/>
        </w:rPr>
        <w:t>Pseudo code</w:t>
      </w:r>
    </w:p>
    <w:p w14:paraId="0D3CB591" w14:textId="2B6B07D3" w:rsidR="00F22B36" w:rsidRDefault="00F22B36" w:rsidP="007C0D16">
      <w:pPr>
        <w:rPr>
          <w:rFonts w:eastAsia="SimSun"/>
          <w:lang w:eastAsia="ja-JP"/>
        </w:rPr>
      </w:pPr>
      <w:r w:rsidRPr="00BA3BAD">
        <w:rPr>
          <w:rFonts w:eastAsia="SimSun"/>
          <w:lang w:eastAsia="ja-JP"/>
        </w:rPr>
        <w:t>If (there is no leader)</w:t>
      </w:r>
      <w:r w:rsidR="006E439C">
        <w:rPr>
          <w:rFonts w:eastAsia="SimSun"/>
          <w:lang w:eastAsia="ja-JP"/>
        </w:rPr>
        <w:t>:</w:t>
      </w:r>
    </w:p>
    <w:p w14:paraId="3B4E8FDF" w14:textId="77777777" w:rsidR="007C0D16" w:rsidRPr="00BA3BAD" w:rsidRDefault="007C0D16" w:rsidP="007C0D16">
      <w:pPr>
        <w:rPr>
          <w:rFonts w:eastAsia="SimSun"/>
          <w:lang w:eastAsia="ja-JP"/>
        </w:rPr>
      </w:pPr>
    </w:p>
    <w:p w14:paraId="76C82C9C" w14:textId="35FA95E8" w:rsidR="007C0D16" w:rsidRDefault="00F22B36" w:rsidP="007C0D16">
      <w:pPr>
        <w:pStyle w:val="ListParagraph"/>
        <w:numPr>
          <w:ilvl w:val="0"/>
          <w:numId w:val="204"/>
        </w:numPr>
        <w:rPr>
          <w:rFonts w:eastAsia="SimSun"/>
          <w:lang w:eastAsia="ja-JP"/>
        </w:rPr>
      </w:pPr>
      <w:r w:rsidRPr="007C0D16">
        <w:rPr>
          <w:rFonts w:eastAsia="SimSun"/>
          <w:lang w:eastAsia="ja-JP"/>
        </w:rPr>
        <w:t>If (current section is the last section)</w:t>
      </w:r>
      <w:r w:rsidR="006E439C">
        <w:rPr>
          <w:rFonts w:eastAsia="SimSun"/>
          <w:lang w:eastAsia="ja-JP"/>
        </w:rPr>
        <w:t>:</w:t>
      </w:r>
    </w:p>
    <w:p w14:paraId="7852A39B" w14:textId="2ACEBECA" w:rsidR="007C0D16" w:rsidRDefault="00F22B36" w:rsidP="007C0D16">
      <w:pPr>
        <w:pStyle w:val="ListParagraph"/>
        <w:numPr>
          <w:ilvl w:val="1"/>
          <w:numId w:val="204"/>
        </w:numPr>
        <w:rPr>
          <w:rFonts w:eastAsia="SimSun"/>
          <w:lang w:eastAsia="ja-JP"/>
        </w:rPr>
      </w:pPr>
      <w:r w:rsidRPr="007C0D16">
        <w:rPr>
          <w:rFonts w:eastAsia="SimSun"/>
          <w:lang w:eastAsia="ja-JP"/>
        </w:rPr>
        <w:t>If (subject vehicle is currently a CACC string leader)</w:t>
      </w:r>
      <w:r w:rsidR="006E439C">
        <w:rPr>
          <w:rFonts w:eastAsia="SimSun"/>
          <w:lang w:eastAsia="ja-JP"/>
        </w:rPr>
        <w:t>:</w:t>
      </w:r>
    </w:p>
    <w:p w14:paraId="2856865D" w14:textId="7EDD3BFC" w:rsidR="007C0D16" w:rsidRDefault="00F22B36" w:rsidP="007C0D16">
      <w:pPr>
        <w:pStyle w:val="ListParagraph"/>
        <w:numPr>
          <w:ilvl w:val="2"/>
          <w:numId w:val="204"/>
        </w:numPr>
        <w:rPr>
          <w:rFonts w:eastAsia="SimSun"/>
          <w:lang w:eastAsia="ja-JP"/>
        </w:rPr>
      </w:pPr>
      <w:r w:rsidRPr="007C0D16">
        <w:rPr>
          <w:rFonts w:eastAsia="SimSun"/>
          <w:lang w:eastAsia="ja-JP"/>
        </w:rPr>
        <w:t>Return string leader speed regulation mode</w:t>
      </w:r>
      <w:r w:rsidR="006E439C">
        <w:rPr>
          <w:rFonts w:eastAsia="SimSun"/>
          <w:lang w:eastAsia="ja-JP"/>
        </w:rPr>
        <w:t>.</w:t>
      </w:r>
    </w:p>
    <w:p w14:paraId="07BC18C4" w14:textId="0B5861CC" w:rsidR="007C0D16" w:rsidRDefault="00F22B36" w:rsidP="007C0D16">
      <w:pPr>
        <w:pStyle w:val="ListParagraph"/>
        <w:numPr>
          <w:ilvl w:val="1"/>
          <w:numId w:val="204"/>
        </w:numPr>
        <w:rPr>
          <w:rFonts w:eastAsia="SimSun"/>
          <w:lang w:eastAsia="ja-JP"/>
        </w:rPr>
      </w:pPr>
      <w:r w:rsidRPr="007C0D16">
        <w:rPr>
          <w:rFonts w:eastAsia="SimSun"/>
          <w:lang w:eastAsia="ja-JP"/>
        </w:rPr>
        <w:t>Else</w:t>
      </w:r>
      <w:r w:rsidR="006E439C">
        <w:rPr>
          <w:rFonts w:eastAsia="SimSun"/>
          <w:lang w:eastAsia="ja-JP"/>
        </w:rPr>
        <w:t>:</w:t>
      </w:r>
    </w:p>
    <w:p w14:paraId="2B3A018E" w14:textId="115C93F5" w:rsidR="00F22B36" w:rsidRDefault="00F22B36" w:rsidP="007C0D16">
      <w:pPr>
        <w:pStyle w:val="ListParagraph"/>
        <w:numPr>
          <w:ilvl w:val="2"/>
          <w:numId w:val="204"/>
        </w:numPr>
        <w:rPr>
          <w:rFonts w:eastAsia="SimSun"/>
          <w:lang w:eastAsia="ja-JP"/>
        </w:rPr>
      </w:pPr>
      <w:r w:rsidRPr="007C0D16">
        <w:rPr>
          <w:rFonts w:eastAsia="SimSun"/>
          <w:lang w:eastAsia="ja-JP"/>
        </w:rPr>
        <w:t>Return current mode, keeping the current mode until the subject vehicle leaves the network</w:t>
      </w:r>
      <w:r w:rsidR="006E439C">
        <w:rPr>
          <w:rFonts w:eastAsia="SimSun"/>
          <w:lang w:eastAsia="ja-JP"/>
        </w:rPr>
        <w:t>.</w:t>
      </w:r>
    </w:p>
    <w:p w14:paraId="27A4EA0F" w14:textId="77777777" w:rsidR="006E439C" w:rsidRPr="00407133" w:rsidRDefault="006E439C" w:rsidP="00F96782">
      <w:pPr>
        <w:rPr>
          <w:rFonts w:eastAsia="SimSun"/>
          <w:lang w:eastAsia="ja-JP"/>
        </w:rPr>
      </w:pPr>
    </w:p>
    <w:p w14:paraId="62525A79" w14:textId="22CC190B" w:rsidR="007C0D16" w:rsidRDefault="00F22B36" w:rsidP="007C0D16">
      <w:pPr>
        <w:pStyle w:val="ListParagraph"/>
        <w:numPr>
          <w:ilvl w:val="0"/>
          <w:numId w:val="205"/>
        </w:numPr>
        <w:rPr>
          <w:rFonts w:eastAsia="SimSun"/>
          <w:lang w:eastAsia="ja-JP"/>
        </w:rPr>
      </w:pPr>
      <w:r w:rsidRPr="007C0D16">
        <w:rPr>
          <w:rFonts w:eastAsia="SimSun"/>
          <w:lang w:eastAsia="ja-JP"/>
        </w:rPr>
        <w:t>Else</w:t>
      </w:r>
      <w:r w:rsidR="006E439C">
        <w:rPr>
          <w:rFonts w:eastAsia="SimSun"/>
          <w:lang w:eastAsia="ja-JP"/>
        </w:rPr>
        <w:t>:</w:t>
      </w:r>
    </w:p>
    <w:p w14:paraId="06DC8DDD" w14:textId="2AB9EEA7" w:rsidR="00F22B36" w:rsidRPr="007C0D16" w:rsidRDefault="00F22B36" w:rsidP="007C0D16">
      <w:pPr>
        <w:pStyle w:val="ListParagraph"/>
        <w:numPr>
          <w:ilvl w:val="1"/>
          <w:numId w:val="205"/>
        </w:numPr>
        <w:rPr>
          <w:rFonts w:eastAsia="SimSun"/>
          <w:lang w:eastAsia="ja-JP"/>
        </w:rPr>
      </w:pPr>
      <w:r w:rsidRPr="007C0D16">
        <w:rPr>
          <w:rFonts w:eastAsia="SimSun"/>
          <w:lang w:eastAsia="ja-JP"/>
        </w:rPr>
        <w:t>Return string leader speed regulation mode</w:t>
      </w:r>
      <w:r w:rsidR="006E439C">
        <w:rPr>
          <w:rFonts w:eastAsia="SimSun"/>
          <w:lang w:eastAsia="ja-JP"/>
        </w:rPr>
        <w:t>.</w:t>
      </w:r>
    </w:p>
    <w:p w14:paraId="14AD6E88" w14:textId="77777777" w:rsidR="007C0D16" w:rsidRDefault="007C0D16" w:rsidP="007C0D16">
      <w:pPr>
        <w:rPr>
          <w:rFonts w:eastAsia="SimSun"/>
          <w:lang w:eastAsia="ja-JP"/>
        </w:rPr>
      </w:pPr>
    </w:p>
    <w:p w14:paraId="563B0D28" w14:textId="5D7F563C" w:rsidR="00F22B36" w:rsidRDefault="00F22B36" w:rsidP="007C0D16">
      <w:pPr>
        <w:rPr>
          <w:rFonts w:eastAsia="SimSun"/>
          <w:lang w:eastAsia="ja-JP"/>
        </w:rPr>
      </w:pPr>
      <w:r w:rsidRPr="00BA3BAD">
        <w:rPr>
          <w:rFonts w:eastAsia="SimSun"/>
          <w:lang w:eastAsia="ja-JP"/>
        </w:rPr>
        <w:t>Else</w:t>
      </w:r>
      <w:r w:rsidR="006E439C">
        <w:rPr>
          <w:rFonts w:eastAsia="SimSun"/>
          <w:lang w:eastAsia="ja-JP"/>
        </w:rPr>
        <w:t>:</w:t>
      </w:r>
    </w:p>
    <w:p w14:paraId="1E4EA051" w14:textId="77777777" w:rsidR="007C0D16" w:rsidRPr="00BA3BAD" w:rsidRDefault="007C0D16" w:rsidP="007C0D16">
      <w:pPr>
        <w:rPr>
          <w:rFonts w:eastAsia="SimSun"/>
          <w:lang w:eastAsia="ja-JP"/>
        </w:rPr>
      </w:pPr>
    </w:p>
    <w:p w14:paraId="7E65B92C" w14:textId="211D3775" w:rsidR="007C0D16" w:rsidRDefault="00F22B36" w:rsidP="007C0D16">
      <w:pPr>
        <w:pStyle w:val="ListParagraph"/>
        <w:numPr>
          <w:ilvl w:val="0"/>
          <w:numId w:val="206"/>
        </w:numPr>
        <w:rPr>
          <w:rFonts w:eastAsia="SimSun"/>
          <w:lang w:eastAsia="ja-JP"/>
        </w:rPr>
      </w:pPr>
      <w:r w:rsidRPr="007C0D16">
        <w:rPr>
          <w:rFonts w:eastAsia="SimSun"/>
          <w:lang w:eastAsia="ja-JP"/>
        </w:rPr>
        <w:t>If (distance to preceding vehicle &gt; an upper bound of the detection range)</w:t>
      </w:r>
      <w:r w:rsidR="006E439C">
        <w:rPr>
          <w:rFonts w:eastAsia="SimSun"/>
          <w:lang w:eastAsia="ja-JP"/>
        </w:rPr>
        <w:t>:</w:t>
      </w:r>
    </w:p>
    <w:p w14:paraId="406C337B" w14:textId="26D30E3F" w:rsidR="00F22B36" w:rsidRDefault="00F22B36" w:rsidP="007C0D16">
      <w:pPr>
        <w:pStyle w:val="ListParagraph"/>
        <w:numPr>
          <w:ilvl w:val="1"/>
          <w:numId w:val="206"/>
        </w:numPr>
        <w:rPr>
          <w:rFonts w:eastAsia="SimSun"/>
          <w:lang w:eastAsia="ja-JP"/>
        </w:rPr>
      </w:pPr>
      <w:r w:rsidRPr="007C0D16">
        <w:rPr>
          <w:rFonts w:eastAsia="SimSun"/>
          <w:lang w:eastAsia="ja-JP"/>
        </w:rPr>
        <w:lastRenderedPageBreak/>
        <w:t>Return string leader speed regulation mode</w:t>
      </w:r>
      <w:r w:rsidR="006E439C">
        <w:rPr>
          <w:rFonts w:eastAsia="SimSun"/>
          <w:lang w:eastAsia="ja-JP"/>
        </w:rPr>
        <w:t>.</w:t>
      </w:r>
    </w:p>
    <w:p w14:paraId="142B46C8" w14:textId="77777777" w:rsidR="007C0D16" w:rsidRPr="007C0D16" w:rsidRDefault="007C0D16" w:rsidP="007C0D16">
      <w:pPr>
        <w:rPr>
          <w:rFonts w:eastAsia="SimSun"/>
          <w:lang w:eastAsia="ja-JP"/>
        </w:rPr>
      </w:pPr>
    </w:p>
    <w:p w14:paraId="540BA043" w14:textId="49B3FE77" w:rsidR="007C0D16" w:rsidRDefault="00F22B36" w:rsidP="007C0D16">
      <w:pPr>
        <w:pStyle w:val="ListParagraph"/>
        <w:numPr>
          <w:ilvl w:val="0"/>
          <w:numId w:val="207"/>
        </w:numPr>
        <w:rPr>
          <w:rFonts w:eastAsia="SimSun"/>
          <w:lang w:eastAsia="ja-JP"/>
        </w:rPr>
      </w:pPr>
      <w:r w:rsidRPr="007C0D16">
        <w:rPr>
          <w:rFonts w:eastAsia="SimSun"/>
          <w:lang w:eastAsia="ja-JP"/>
        </w:rPr>
        <w:t>Else if (distance to preceding vehicle &gt; an lower bound of the detection range)</w:t>
      </w:r>
      <w:r w:rsidR="006E439C">
        <w:rPr>
          <w:rFonts w:eastAsia="SimSun"/>
          <w:lang w:eastAsia="ja-JP"/>
        </w:rPr>
        <w:t>:</w:t>
      </w:r>
    </w:p>
    <w:p w14:paraId="4F31BAA7" w14:textId="5FEA5CD5" w:rsidR="007C0D16" w:rsidRDefault="00F22B36" w:rsidP="007C0D16">
      <w:pPr>
        <w:pStyle w:val="ListParagraph"/>
        <w:numPr>
          <w:ilvl w:val="1"/>
          <w:numId w:val="207"/>
        </w:numPr>
        <w:rPr>
          <w:rFonts w:eastAsia="SimSun"/>
          <w:lang w:eastAsia="ja-JP"/>
        </w:rPr>
      </w:pPr>
      <w:r w:rsidRPr="007C0D16">
        <w:rPr>
          <w:rFonts w:eastAsia="SimSun"/>
          <w:lang w:eastAsia="ja-JP"/>
        </w:rPr>
        <w:t>If (subject vehicle is currently a CACC string leader in speed regulation mode)</w:t>
      </w:r>
      <w:r w:rsidR="006E439C">
        <w:rPr>
          <w:rFonts w:eastAsia="SimSun"/>
          <w:lang w:eastAsia="ja-JP"/>
        </w:rPr>
        <w:t>:</w:t>
      </w:r>
    </w:p>
    <w:p w14:paraId="7C7C9F8B" w14:textId="3A9D232A" w:rsidR="007C0D16" w:rsidRDefault="00F22B36" w:rsidP="007C0D16">
      <w:pPr>
        <w:pStyle w:val="ListParagraph"/>
        <w:numPr>
          <w:ilvl w:val="2"/>
          <w:numId w:val="207"/>
        </w:numPr>
        <w:rPr>
          <w:rFonts w:eastAsia="SimSun"/>
          <w:lang w:eastAsia="ja-JP"/>
        </w:rPr>
      </w:pPr>
      <w:r w:rsidRPr="007C0D16">
        <w:rPr>
          <w:rFonts w:eastAsia="SimSun"/>
          <w:lang w:eastAsia="ja-JP"/>
        </w:rPr>
        <w:t>Return string leader speed regulation mode</w:t>
      </w:r>
      <w:r w:rsidR="006E439C">
        <w:rPr>
          <w:rFonts w:eastAsia="SimSun"/>
          <w:lang w:eastAsia="ja-JP"/>
        </w:rPr>
        <w:t>.</w:t>
      </w:r>
    </w:p>
    <w:p w14:paraId="4CD257AF" w14:textId="403D0391" w:rsidR="007C0D16" w:rsidRDefault="00F22B36" w:rsidP="007C0D16">
      <w:pPr>
        <w:pStyle w:val="ListParagraph"/>
        <w:numPr>
          <w:ilvl w:val="1"/>
          <w:numId w:val="207"/>
        </w:numPr>
        <w:rPr>
          <w:rFonts w:eastAsia="SimSun"/>
          <w:lang w:eastAsia="ja-JP"/>
        </w:rPr>
      </w:pPr>
      <w:r w:rsidRPr="007C0D16">
        <w:rPr>
          <w:rFonts w:eastAsia="SimSun"/>
          <w:lang w:eastAsia="ja-JP"/>
        </w:rPr>
        <w:t>Else if (subject vehicle is currently a CACC string leader in gap regulation mode)</w:t>
      </w:r>
      <w:r w:rsidR="006E439C">
        <w:rPr>
          <w:rFonts w:eastAsia="SimSun"/>
          <w:lang w:eastAsia="ja-JP"/>
        </w:rPr>
        <w:t>:</w:t>
      </w:r>
    </w:p>
    <w:p w14:paraId="0740B478" w14:textId="6BF82CCE" w:rsidR="007C0D16" w:rsidRDefault="00F22B36" w:rsidP="007C0D16">
      <w:pPr>
        <w:pStyle w:val="ListParagraph"/>
        <w:numPr>
          <w:ilvl w:val="2"/>
          <w:numId w:val="207"/>
        </w:numPr>
        <w:rPr>
          <w:rFonts w:eastAsia="SimSun"/>
          <w:lang w:eastAsia="ja-JP"/>
        </w:rPr>
      </w:pPr>
      <w:r w:rsidRPr="007C0D16">
        <w:rPr>
          <w:rFonts w:eastAsia="SimSun"/>
          <w:lang w:eastAsia="ja-JP"/>
        </w:rPr>
        <w:t>Return string leader gap regulation mode</w:t>
      </w:r>
      <w:r w:rsidR="006E439C">
        <w:rPr>
          <w:rFonts w:eastAsia="SimSun"/>
          <w:lang w:eastAsia="ja-JP"/>
        </w:rPr>
        <w:t>.</w:t>
      </w:r>
    </w:p>
    <w:p w14:paraId="08EC5CEB" w14:textId="7636403A" w:rsidR="007C0D16" w:rsidRDefault="00F22B36" w:rsidP="007C0D16">
      <w:pPr>
        <w:pStyle w:val="ListParagraph"/>
        <w:numPr>
          <w:ilvl w:val="1"/>
          <w:numId w:val="207"/>
        </w:numPr>
        <w:rPr>
          <w:rFonts w:eastAsia="SimSun"/>
          <w:lang w:eastAsia="ja-JP"/>
        </w:rPr>
      </w:pPr>
      <w:r w:rsidRPr="007C0D16">
        <w:rPr>
          <w:rFonts w:eastAsia="SimSun"/>
          <w:lang w:eastAsia="ja-JP"/>
        </w:rPr>
        <w:t>Else</w:t>
      </w:r>
      <w:r w:rsidR="006E439C">
        <w:rPr>
          <w:rFonts w:eastAsia="SimSun"/>
          <w:lang w:eastAsia="ja-JP"/>
        </w:rPr>
        <w:t>:</w:t>
      </w:r>
    </w:p>
    <w:p w14:paraId="34BA36DE" w14:textId="49FA61D6" w:rsidR="00F22B36" w:rsidRDefault="00F22B36" w:rsidP="007C0D16">
      <w:pPr>
        <w:pStyle w:val="ListParagraph"/>
        <w:numPr>
          <w:ilvl w:val="2"/>
          <w:numId w:val="207"/>
        </w:numPr>
        <w:rPr>
          <w:rFonts w:eastAsia="SimSun"/>
          <w:lang w:eastAsia="ja-JP"/>
        </w:rPr>
      </w:pPr>
      <w:r w:rsidRPr="007C0D16">
        <w:rPr>
          <w:rFonts w:eastAsia="SimSun"/>
          <w:lang w:eastAsia="ja-JP"/>
        </w:rPr>
        <w:t>Return string follower mode</w:t>
      </w:r>
      <w:r w:rsidR="006E439C">
        <w:rPr>
          <w:rFonts w:eastAsia="SimSun"/>
          <w:lang w:eastAsia="ja-JP"/>
        </w:rPr>
        <w:t>.</w:t>
      </w:r>
    </w:p>
    <w:p w14:paraId="61B4EE19" w14:textId="77777777" w:rsidR="007C0D16" w:rsidRPr="007C0D16" w:rsidRDefault="007C0D16" w:rsidP="007C0D16">
      <w:pPr>
        <w:rPr>
          <w:rFonts w:eastAsia="SimSun"/>
          <w:lang w:eastAsia="ja-JP"/>
        </w:rPr>
      </w:pPr>
    </w:p>
    <w:p w14:paraId="151FD027" w14:textId="1EFC97BB" w:rsidR="007C0D16" w:rsidRDefault="00F22B36" w:rsidP="007C0D16">
      <w:pPr>
        <w:pStyle w:val="ListParagraph"/>
        <w:numPr>
          <w:ilvl w:val="0"/>
          <w:numId w:val="209"/>
        </w:numPr>
        <w:rPr>
          <w:rFonts w:eastAsia="SimSun"/>
          <w:lang w:eastAsia="ja-JP"/>
        </w:rPr>
      </w:pPr>
      <w:r w:rsidRPr="007C0D16">
        <w:rPr>
          <w:rFonts w:eastAsia="SimSun"/>
          <w:lang w:eastAsia="ja-JP"/>
        </w:rPr>
        <w:t>Else</w:t>
      </w:r>
      <w:r w:rsidR="006E439C">
        <w:rPr>
          <w:rFonts w:eastAsia="SimSun"/>
          <w:lang w:eastAsia="ja-JP"/>
        </w:rPr>
        <w:t>:</w:t>
      </w:r>
    </w:p>
    <w:p w14:paraId="3E48F609" w14:textId="1971D7E1" w:rsidR="007C0D16" w:rsidRDefault="00F22B36" w:rsidP="007C0D16">
      <w:pPr>
        <w:pStyle w:val="ListParagraph"/>
        <w:numPr>
          <w:ilvl w:val="1"/>
          <w:numId w:val="209"/>
        </w:numPr>
        <w:rPr>
          <w:rFonts w:eastAsia="SimSun"/>
          <w:lang w:eastAsia="ja-JP"/>
        </w:rPr>
      </w:pPr>
      <w:r w:rsidRPr="007C0D16">
        <w:rPr>
          <w:rFonts w:eastAsia="SimSun"/>
          <w:lang w:eastAsia="ja-JP"/>
        </w:rPr>
        <w:t>If (subject vehicle currently not in CACC string)</w:t>
      </w:r>
      <w:r w:rsidR="006E439C">
        <w:rPr>
          <w:rFonts w:eastAsia="SimSun"/>
          <w:lang w:eastAsia="ja-JP"/>
        </w:rPr>
        <w:t>:</w:t>
      </w:r>
    </w:p>
    <w:p w14:paraId="527A5BCC" w14:textId="4BB79259" w:rsidR="007C0D16" w:rsidRDefault="00F22B36" w:rsidP="007C0D16">
      <w:pPr>
        <w:pStyle w:val="ListParagraph"/>
        <w:numPr>
          <w:ilvl w:val="2"/>
          <w:numId w:val="209"/>
        </w:numPr>
        <w:rPr>
          <w:rFonts w:eastAsia="SimSun"/>
          <w:lang w:eastAsia="ja-JP"/>
        </w:rPr>
      </w:pPr>
      <w:r w:rsidRPr="007C0D16">
        <w:rPr>
          <w:rFonts w:eastAsia="SimSun"/>
          <w:lang w:eastAsia="ja-JP"/>
        </w:rPr>
        <w:t>If (preceding vehicle is a VAD vehicle)</w:t>
      </w:r>
      <w:r w:rsidR="006E439C">
        <w:rPr>
          <w:rFonts w:eastAsia="SimSun"/>
          <w:lang w:eastAsia="ja-JP"/>
        </w:rPr>
        <w:t>:</w:t>
      </w:r>
    </w:p>
    <w:p w14:paraId="0A90DAF3" w14:textId="1D26665A" w:rsidR="007C0D16" w:rsidRDefault="00F22B36" w:rsidP="007C0D16">
      <w:pPr>
        <w:pStyle w:val="ListParagraph"/>
        <w:numPr>
          <w:ilvl w:val="3"/>
          <w:numId w:val="209"/>
        </w:numPr>
        <w:rPr>
          <w:rFonts w:eastAsia="SimSun"/>
          <w:lang w:eastAsia="ja-JP"/>
        </w:rPr>
      </w:pPr>
      <w:r w:rsidRPr="007C0D16">
        <w:rPr>
          <w:rFonts w:eastAsia="SimSun"/>
          <w:lang w:eastAsia="ja-JP"/>
        </w:rPr>
        <w:t>Return string follower mode</w:t>
      </w:r>
      <w:r w:rsidR="006E439C">
        <w:rPr>
          <w:rFonts w:eastAsia="SimSun"/>
          <w:lang w:eastAsia="ja-JP"/>
        </w:rPr>
        <w:t>.</w:t>
      </w:r>
    </w:p>
    <w:p w14:paraId="146314FA" w14:textId="664CB780" w:rsidR="007C0D16" w:rsidRDefault="00F22B36" w:rsidP="007C0D16">
      <w:pPr>
        <w:pStyle w:val="ListParagraph"/>
        <w:numPr>
          <w:ilvl w:val="2"/>
          <w:numId w:val="209"/>
        </w:numPr>
        <w:rPr>
          <w:rFonts w:eastAsia="SimSun"/>
          <w:lang w:eastAsia="ja-JP"/>
        </w:rPr>
      </w:pPr>
      <w:r w:rsidRPr="007C0D16">
        <w:rPr>
          <w:rFonts w:eastAsia="SimSun"/>
          <w:lang w:eastAsia="ja-JP"/>
        </w:rPr>
        <w:t>Else</w:t>
      </w:r>
      <w:r w:rsidR="006E439C">
        <w:rPr>
          <w:rFonts w:eastAsia="SimSun"/>
          <w:lang w:eastAsia="ja-JP"/>
        </w:rPr>
        <w:t>:</w:t>
      </w:r>
    </w:p>
    <w:p w14:paraId="5D169411" w14:textId="2DC1262E" w:rsidR="00F22B36" w:rsidRPr="007C0D16" w:rsidRDefault="00F22B36" w:rsidP="007C0D16">
      <w:pPr>
        <w:pStyle w:val="ListParagraph"/>
        <w:numPr>
          <w:ilvl w:val="3"/>
          <w:numId w:val="209"/>
        </w:numPr>
        <w:rPr>
          <w:rFonts w:eastAsia="SimSun"/>
          <w:lang w:eastAsia="ja-JP"/>
        </w:rPr>
      </w:pPr>
      <w:r w:rsidRPr="007C0D16">
        <w:rPr>
          <w:rFonts w:eastAsia="SimSun"/>
          <w:lang w:eastAsia="ja-JP"/>
        </w:rPr>
        <w:t>Return string leader speed regulation mode</w:t>
      </w:r>
      <w:r w:rsidR="006E439C">
        <w:rPr>
          <w:rFonts w:eastAsia="SimSun"/>
          <w:lang w:eastAsia="ja-JP"/>
        </w:rPr>
        <w:t>.</w:t>
      </w:r>
    </w:p>
    <w:p w14:paraId="1DBA706A" w14:textId="77777777" w:rsidR="006E439C" w:rsidRDefault="006E439C" w:rsidP="006E439C">
      <w:pPr>
        <w:rPr>
          <w:rFonts w:eastAsia="SimSun"/>
          <w:lang w:eastAsia="ja-JP"/>
        </w:rPr>
      </w:pPr>
    </w:p>
    <w:p w14:paraId="4761634D" w14:textId="530905E8" w:rsidR="006E439C" w:rsidRDefault="006E439C" w:rsidP="006E439C">
      <w:pPr>
        <w:pStyle w:val="ListParagraph"/>
        <w:numPr>
          <w:ilvl w:val="0"/>
          <w:numId w:val="16"/>
        </w:numPr>
        <w:rPr>
          <w:rFonts w:eastAsia="SimSun"/>
          <w:lang w:eastAsia="ja-JP"/>
        </w:rPr>
      </w:pPr>
      <w:r w:rsidRPr="007C0D16">
        <w:rPr>
          <w:rFonts w:eastAsia="SimSun"/>
          <w:lang w:eastAsia="ja-JP"/>
        </w:rPr>
        <w:t>Else</w:t>
      </w:r>
      <w:r>
        <w:rPr>
          <w:rFonts w:eastAsia="SimSun"/>
          <w:lang w:eastAsia="ja-JP"/>
        </w:rPr>
        <w:t>:</w:t>
      </w:r>
    </w:p>
    <w:p w14:paraId="689A5F5A" w14:textId="3EEABE78" w:rsidR="006E439C" w:rsidRDefault="00F22B36" w:rsidP="006E439C">
      <w:pPr>
        <w:pStyle w:val="ListParagraph"/>
        <w:numPr>
          <w:ilvl w:val="1"/>
          <w:numId w:val="16"/>
        </w:numPr>
        <w:rPr>
          <w:rFonts w:eastAsia="SimSun"/>
          <w:lang w:eastAsia="ja-JP"/>
        </w:rPr>
      </w:pPr>
      <w:r w:rsidRPr="006E439C">
        <w:rPr>
          <w:rFonts w:eastAsia="SimSun"/>
          <w:lang w:eastAsia="ja-JP"/>
        </w:rPr>
        <w:t>If (the preceding vehicle in CACC string AND string length &gt; length limit)</w:t>
      </w:r>
      <w:r w:rsidR="006E439C">
        <w:rPr>
          <w:rFonts w:eastAsia="SimSun"/>
          <w:lang w:eastAsia="ja-JP"/>
        </w:rPr>
        <w:t>:</w:t>
      </w:r>
    </w:p>
    <w:p w14:paraId="1AA60877" w14:textId="5FC46F7C" w:rsidR="006E439C" w:rsidRDefault="00F22B36" w:rsidP="006E439C">
      <w:pPr>
        <w:pStyle w:val="ListParagraph"/>
        <w:numPr>
          <w:ilvl w:val="2"/>
          <w:numId w:val="16"/>
        </w:numPr>
        <w:rPr>
          <w:rFonts w:eastAsia="SimSun"/>
          <w:lang w:eastAsia="ja-JP"/>
        </w:rPr>
      </w:pPr>
      <w:r w:rsidRPr="006E439C">
        <w:rPr>
          <w:rFonts w:eastAsia="SimSun"/>
          <w:lang w:eastAsia="ja-JP"/>
        </w:rPr>
        <w:t>Return string leader gap regulation mode</w:t>
      </w:r>
      <w:r w:rsidR="006E439C">
        <w:rPr>
          <w:rFonts w:eastAsia="SimSun"/>
          <w:lang w:eastAsia="ja-JP"/>
        </w:rPr>
        <w:t>.</w:t>
      </w:r>
    </w:p>
    <w:p w14:paraId="0AF52407" w14:textId="1967A4BB" w:rsidR="006E439C" w:rsidRDefault="00F22B36" w:rsidP="006E439C">
      <w:pPr>
        <w:pStyle w:val="ListParagraph"/>
        <w:numPr>
          <w:ilvl w:val="1"/>
          <w:numId w:val="16"/>
        </w:numPr>
        <w:rPr>
          <w:rFonts w:eastAsia="SimSun"/>
          <w:lang w:eastAsia="ja-JP"/>
        </w:rPr>
      </w:pPr>
      <w:r w:rsidRPr="006E439C">
        <w:rPr>
          <w:rFonts w:eastAsia="SimSun"/>
          <w:lang w:eastAsia="ja-JP"/>
        </w:rPr>
        <w:t>Else</w:t>
      </w:r>
      <w:r w:rsidR="006E439C">
        <w:rPr>
          <w:rFonts w:eastAsia="SimSun"/>
          <w:lang w:eastAsia="ja-JP"/>
        </w:rPr>
        <w:t>:</w:t>
      </w:r>
    </w:p>
    <w:p w14:paraId="2F6BC634" w14:textId="788A9E30" w:rsidR="006E439C" w:rsidRDefault="00F22B36" w:rsidP="006E439C">
      <w:pPr>
        <w:pStyle w:val="ListParagraph"/>
        <w:numPr>
          <w:ilvl w:val="2"/>
          <w:numId w:val="16"/>
        </w:numPr>
        <w:rPr>
          <w:rFonts w:eastAsia="SimSun"/>
          <w:lang w:eastAsia="ja-JP"/>
        </w:rPr>
      </w:pPr>
      <w:r w:rsidRPr="006E439C">
        <w:rPr>
          <w:rFonts w:eastAsia="SimSun"/>
          <w:lang w:eastAsia="ja-JP"/>
        </w:rPr>
        <w:t>If (preceding vehicle is a VAD vehicle)</w:t>
      </w:r>
      <w:r w:rsidR="006E439C">
        <w:rPr>
          <w:rFonts w:eastAsia="SimSun"/>
          <w:lang w:eastAsia="ja-JP"/>
        </w:rPr>
        <w:t>:</w:t>
      </w:r>
    </w:p>
    <w:p w14:paraId="612713FB" w14:textId="55673FB2" w:rsidR="006E439C" w:rsidRDefault="00F22B36" w:rsidP="006E439C">
      <w:pPr>
        <w:pStyle w:val="ListParagraph"/>
        <w:numPr>
          <w:ilvl w:val="3"/>
          <w:numId w:val="16"/>
        </w:numPr>
        <w:rPr>
          <w:rFonts w:eastAsia="SimSun"/>
          <w:lang w:eastAsia="ja-JP"/>
        </w:rPr>
      </w:pPr>
      <w:r w:rsidRPr="006E439C">
        <w:rPr>
          <w:rFonts w:eastAsia="SimSun"/>
          <w:lang w:eastAsia="ja-JP"/>
        </w:rPr>
        <w:t>Return string follower mode</w:t>
      </w:r>
      <w:r w:rsidR="006E439C">
        <w:rPr>
          <w:rFonts w:eastAsia="SimSun"/>
          <w:lang w:eastAsia="ja-JP"/>
        </w:rPr>
        <w:t>.</w:t>
      </w:r>
    </w:p>
    <w:p w14:paraId="3B390727" w14:textId="238C98FF" w:rsidR="006E439C" w:rsidRDefault="00F22B36" w:rsidP="006E439C">
      <w:pPr>
        <w:pStyle w:val="ListParagraph"/>
        <w:numPr>
          <w:ilvl w:val="2"/>
          <w:numId w:val="16"/>
        </w:numPr>
        <w:rPr>
          <w:rFonts w:eastAsia="SimSun"/>
          <w:lang w:eastAsia="ja-JP"/>
        </w:rPr>
      </w:pPr>
      <w:r w:rsidRPr="006E439C">
        <w:rPr>
          <w:rFonts w:eastAsia="SimSun"/>
          <w:lang w:eastAsia="ja-JP"/>
        </w:rPr>
        <w:t>Else</w:t>
      </w:r>
      <w:r w:rsidR="006E439C">
        <w:rPr>
          <w:rFonts w:eastAsia="SimSun"/>
          <w:lang w:eastAsia="ja-JP"/>
        </w:rPr>
        <w:t>:</w:t>
      </w:r>
    </w:p>
    <w:p w14:paraId="53007632" w14:textId="4B01B52B" w:rsidR="00F22B36" w:rsidRPr="006E439C" w:rsidRDefault="00F22B36" w:rsidP="006E439C">
      <w:pPr>
        <w:pStyle w:val="ListParagraph"/>
        <w:numPr>
          <w:ilvl w:val="3"/>
          <w:numId w:val="16"/>
        </w:numPr>
        <w:rPr>
          <w:rFonts w:eastAsia="SimSun"/>
          <w:lang w:eastAsia="ja-JP"/>
        </w:rPr>
      </w:pPr>
      <w:r w:rsidRPr="006E439C">
        <w:rPr>
          <w:rFonts w:eastAsia="SimSun"/>
          <w:lang w:eastAsia="ja-JP"/>
        </w:rPr>
        <w:t>Return string leader speed regulation mode</w:t>
      </w:r>
      <w:r w:rsidR="006E439C">
        <w:rPr>
          <w:rFonts w:eastAsia="SimSun"/>
          <w:lang w:eastAsia="ja-JP"/>
        </w:rPr>
        <w:t>.</w:t>
      </w:r>
    </w:p>
    <w:p w14:paraId="53C32C1D" w14:textId="77777777" w:rsidR="00F22B36" w:rsidRPr="00BA3BAD" w:rsidRDefault="00F22B36" w:rsidP="006E439C">
      <w:pPr>
        <w:rPr>
          <w:rFonts w:eastAsia="SimSun"/>
          <w:lang w:eastAsia="ja-JP"/>
        </w:rPr>
      </w:pPr>
    </w:p>
    <w:p w14:paraId="0180271C" w14:textId="77777777" w:rsidR="00F22B36" w:rsidRPr="00BA3BAD" w:rsidRDefault="00F22B36" w:rsidP="008B4135">
      <w:pPr>
        <w:pStyle w:val="Heading3"/>
      </w:pPr>
      <w:bookmarkStart w:id="240" w:name="_Toc35778010"/>
      <w:r w:rsidRPr="00BA3BAD">
        <w:t>CACC_veh_model</w:t>
      </w:r>
      <w:bookmarkEnd w:id="240"/>
    </w:p>
    <w:p w14:paraId="2C691718" w14:textId="77777777" w:rsidR="00F22B36" w:rsidRPr="00BA3BAD" w:rsidRDefault="00F22B36" w:rsidP="008B4135">
      <w:pPr>
        <w:pStyle w:val="Heading4"/>
        <w:rPr>
          <w:lang w:eastAsia="ja-JP"/>
        </w:rPr>
      </w:pPr>
      <w:r w:rsidRPr="00BA3BAD">
        <w:rPr>
          <w:lang w:eastAsia="ja-JP"/>
        </w:rPr>
        <w:t>Syntax</w:t>
      </w:r>
    </w:p>
    <w:p w14:paraId="56A7B6DB" w14:textId="77777777" w:rsidR="00F22B36" w:rsidRPr="00BA3BAD" w:rsidRDefault="00F22B36" w:rsidP="006E439C">
      <w:pPr>
        <w:rPr>
          <w:rFonts w:eastAsia="SimSun"/>
          <w:lang w:eastAsia="ja-JP"/>
        </w:rPr>
      </w:pPr>
      <w:r w:rsidRPr="00BA3BAD">
        <w:rPr>
          <w:rFonts w:eastAsia="SimSun"/>
          <w:lang w:eastAsia="ja-JP"/>
        </w:rPr>
        <w:t>double myVehicleDef::CACC_veh_model()</w:t>
      </w:r>
    </w:p>
    <w:p w14:paraId="7B1ECB4E" w14:textId="77777777" w:rsidR="00F22B36" w:rsidRPr="00BA3BAD" w:rsidRDefault="00F22B36" w:rsidP="008B4135">
      <w:pPr>
        <w:pStyle w:val="Heading4"/>
        <w:rPr>
          <w:lang w:eastAsia="ja-JP"/>
        </w:rPr>
      </w:pPr>
      <w:r w:rsidRPr="00BA3BAD">
        <w:rPr>
          <w:lang w:eastAsia="ja-JP"/>
        </w:rPr>
        <w:t>Description</w:t>
      </w:r>
    </w:p>
    <w:p w14:paraId="676A6C77" w14:textId="77777777" w:rsidR="00F22B36" w:rsidRPr="00BA3BAD" w:rsidRDefault="00F22B36" w:rsidP="006E439C">
      <w:pPr>
        <w:rPr>
          <w:rFonts w:eastAsia="SimSun"/>
          <w:lang w:eastAsia="ja-JP"/>
        </w:rPr>
      </w:pPr>
      <w:r w:rsidRPr="00BA3BAD">
        <w:rPr>
          <w:rFonts w:eastAsia="SimSun"/>
          <w:lang w:eastAsia="ja-JP"/>
        </w:rPr>
        <w:t xml:space="preserve">This function runs CF model for a CACC vehicle when it is a string follower in the gap regulation mode. </w:t>
      </w:r>
    </w:p>
    <w:p w14:paraId="78CFF841" w14:textId="77777777" w:rsidR="00F22B36" w:rsidRPr="00BA3BAD" w:rsidRDefault="00F22B36" w:rsidP="008B4135">
      <w:pPr>
        <w:pStyle w:val="Heading4"/>
        <w:rPr>
          <w:lang w:eastAsia="ja-JP"/>
        </w:rPr>
      </w:pPr>
      <w:r w:rsidRPr="00BA3BAD">
        <w:rPr>
          <w:lang w:eastAsia="ja-JP"/>
        </w:rPr>
        <w:t>Inputs Arguments</w:t>
      </w:r>
    </w:p>
    <w:p w14:paraId="5D73CC73" w14:textId="77777777" w:rsidR="00F22B36" w:rsidRPr="00BA3BAD" w:rsidRDefault="00F22B36" w:rsidP="006E439C">
      <w:pPr>
        <w:rPr>
          <w:rFonts w:eastAsia="SimSun"/>
          <w:lang w:eastAsia="ja-JP"/>
        </w:rPr>
      </w:pPr>
      <w:r w:rsidRPr="00BA3BAD">
        <w:rPr>
          <w:rFonts w:eastAsia="SimSun"/>
          <w:lang w:eastAsia="ja-JP"/>
        </w:rPr>
        <w:t>None.</w:t>
      </w:r>
    </w:p>
    <w:p w14:paraId="3E7734EA" w14:textId="77777777" w:rsidR="00F22B36" w:rsidRPr="00BA3BAD" w:rsidRDefault="00F22B36" w:rsidP="008B4135">
      <w:pPr>
        <w:pStyle w:val="Heading4"/>
        <w:rPr>
          <w:lang w:eastAsia="ja-JP"/>
        </w:rPr>
      </w:pPr>
      <w:r w:rsidRPr="00BA3BAD">
        <w:rPr>
          <w:lang w:eastAsia="ja-JP"/>
        </w:rPr>
        <w:t xml:space="preserve">Output Arguments </w:t>
      </w:r>
    </w:p>
    <w:p w14:paraId="7E35C660" w14:textId="77777777" w:rsidR="00F22B36" w:rsidRPr="00BA3BAD" w:rsidRDefault="00F22B36" w:rsidP="006E439C">
      <w:pPr>
        <w:rPr>
          <w:rFonts w:eastAsia="SimSun"/>
          <w:lang w:eastAsia="ja-JP"/>
        </w:rPr>
      </w:pPr>
      <w:r w:rsidRPr="00BA3BAD">
        <w:rPr>
          <w:rFonts w:eastAsia="SimSun"/>
          <w:lang w:eastAsia="ja-JP"/>
        </w:rPr>
        <w:t>A PositionSpeed struct that stores the new position and speed of the subject vehicle.</w:t>
      </w:r>
    </w:p>
    <w:p w14:paraId="70085B1D" w14:textId="77777777" w:rsidR="00F22B36" w:rsidRPr="00BA3BAD" w:rsidRDefault="00F22B36" w:rsidP="008B4135">
      <w:pPr>
        <w:pStyle w:val="Heading4"/>
        <w:rPr>
          <w:lang w:eastAsia="ja-JP"/>
        </w:rPr>
      </w:pPr>
      <w:r w:rsidRPr="00BA3BAD">
        <w:rPr>
          <w:lang w:eastAsia="ja-JP"/>
        </w:rPr>
        <w:t>Pseudo code</w:t>
      </w:r>
    </w:p>
    <w:p w14:paraId="0B9C6CB0" w14:textId="204DA483" w:rsidR="00F22B36" w:rsidRDefault="00F22B36" w:rsidP="006E439C">
      <w:pPr>
        <w:rPr>
          <w:rFonts w:eastAsia="SimSun"/>
          <w:lang w:eastAsia="ja-JP"/>
        </w:rPr>
      </w:pPr>
      <w:r w:rsidRPr="00BA3BAD">
        <w:rPr>
          <w:rFonts w:eastAsia="SimSun"/>
          <w:lang w:eastAsia="ja-JP"/>
        </w:rPr>
        <w:t xml:space="preserve">Compute CACC follower gap = intra-string gap + (inter-string gap </w:t>
      </w:r>
      <w:r w:rsidR="006E439C">
        <w:rPr>
          <w:rFonts w:eastAsia="SimSun"/>
          <w:lang w:eastAsia="ja-JP"/>
        </w:rPr>
        <w:t>-</w:t>
      </w:r>
      <w:r w:rsidR="006E439C" w:rsidRPr="00BA3BAD">
        <w:rPr>
          <w:rFonts w:eastAsia="SimSun"/>
          <w:lang w:eastAsia="ja-JP"/>
        </w:rPr>
        <w:t xml:space="preserve"> </w:t>
      </w:r>
      <w:r w:rsidRPr="00BA3BAD">
        <w:rPr>
          <w:rFonts w:eastAsia="SimSun"/>
          <w:lang w:eastAsia="ja-JP"/>
        </w:rPr>
        <w:t>intra-string gap) * (relaxation time - time elapsed since last leader-follower switch) / relaxation time</w:t>
      </w:r>
      <w:r w:rsidR="006E439C">
        <w:rPr>
          <w:rFonts w:eastAsia="SimSun"/>
          <w:lang w:eastAsia="ja-JP"/>
        </w:rPr>
        <w:t>.</w:t>
      </w:r>
    </w:p>
    <w:p w14:paraId="43B41023" w14:textId="77777777" w:rsidR="006E439C" w:rsidRPr="00BA3BAD" w:rsidRDefault="006E439C" w:rsidP="006E439C">
      <w:pPr>
        <w:rPr>
          <w:rFonts w:eastAsia="SimSun"/>
          <w:lang w:eastAsia="ja-JP"/>
        </w:rPr>
      </w:pPr>
    </w:p>
    <w:p w14:paraId="49D53DB1" w14:textId="746998DD" w:rsidR="006E439C" w:rsidRDefault="00F22B36" w:rsidP="006E439C">
      <w:pPr>
        <w:rPr>
          <w:rFonts w:eastAsia="SimSun"/>
          <w:lang w:eastAsia="ja-JP"/>
        </w:rPr>
      </w:pPr>
      <w:r w:rsidRPr="00BA3BAD">
        <w:rPr>
          <w:rFonts w:eastAsia="SimSun"/>
          <w:lang w:eastAsia="ja-JP"/>
        </w:rPr>
        <w:t>Compute reference speed:</w:t>
      </w:r>
    </w:p>
    <w:p w14:paraId="1F2C98B5" w14:textId="77777777" w:rsidR="006E439C" w:rsidRPr="00BA3BAD" w:rsidRDefault="006E439C" w:rsidP="006E439C">
      <w:pPr>
        <w:rPr>
          <w:rFonts w:eastAsia="SimSun"/>
          <w:lang w:eastAsia="ja-JP"/>
        </w:rPr>
      </w:pPr>
    </w:p>
    <w:p w14:paraId="7165B5EC" w14:textId="72E28674" w:rsidR="00F22B36" w:rsidRDefault="00F22B36" w:rsidP="006E439C">
      <w:pPr>
        <w:pStyle w:val="ListParagraph"/>
        <w:numPr>
          <w:ilvl w:val="0"/>
          <w:numId w:val="211"/>
        </w:numPr>
        <w:rPr>
          <w:rFonts w:eastAsia="SimSun"/>
          <w:lang w:eastAsia="ja-JP"/>
        </w:rPr>
      </w:pPr>
      <w:r w:rsidRPr="006E439C">
        <w:rPr>
          <w:rFonts w:eastAsia="SimSun"/>
          <w:lang w:eastAsia="ja-JP"/>
        </w:rPr>
        <w:t>Set reference speed v_ref = free flow speed</w:t>
      </w:r>
      <w:r w:rsidR="006E439C">
        <w:rPr>
          <w:rFonts w:eastAsia="SimSun"/>
          <w:lang w:eastAsia="ja-JP"/>
        </w:rPr>
        <w:t>.</w:t>
      </w:r>
    </w:p>
    <w:p w14:paraId="1CFE438D" w14:textId="77777777" w:rsidR="006E439C" w:rsidRPr="006E439C" w:rsidRDefault="006E439C" w:rsidP="006E439C">
      <w:pPr>
        <w:rPr>
          <w:rFonts w:eastAsia="SimSun"/>
          <w:lang w:eastAsia="ja-JP"/>
        </w:rPr>
      </w:pPr>
    </w:p>
    <w:p w14:paraId="7CE9F2F6" w14:textId="5DACF4C1" w:rsidR="006E439C" w:rsidRPr="006E439C" w:rsidRDefault="00F22B36" w:rsidP="006E439C">
      <w:pPr>
        <w:pStyle w:val="ListParagraph"/>
        <w:numPr>
          <w:ilvl w:val="0"/>
          <w:numId w:val="211"/>
        </w:numPr>
        <w:rPr>
          <w:rFonts w:eastAsia="SimSun"/>
          <w:lang w:eastAsia="ja-JP"/>
        </w:rPr>
      </w:pPr>
      <w:r w:rsidRPr="006E439C">
        <w:rPr>
          <w:rFonts w:eastAsia="SimSun"/>
          <w:lang w:eastAsia="ja-JP"/>
        </w:rPr>
        <w:t xml:space="preserve">If (subject vehicle switches from leader to follower </w:t>
      </w:r>
      <w:r w:rsidR="006E439C">
        <w:rPr>
          <w:rFonts w:eastAsia="SimSun"/>
          <w:lang w:eastAsia="ja-JP"/>
        </w:rPr>
        <w:t>and</w:t>
      </w:r>
      <w:r w:rsidR="006E439C" w:rsidRPr="006E439C">
        <w:rPr>
          <w:rFonts w:eastAsia="SimSun"/>
          <w:lang w:eastAsia="ja-JP"/>
        </w:rPr>
        <w:t xml:space="preserve"> </w:t>
      </w:r>
      <w:r w:rsidRPr="006E439C">
        <w:rPr>
          <w:rFonts w:eastAsia="SimSun"/>
          <w:lang w:eastAsia="ja-JP"/>
        </w:rPr>
        <w:t>time elapsed since last switch &lt; relaxation time)</w:t>
      </w:r>
      <w:r w:rsidR="006E439C">
        <w:rPr>
          <w:rFonts w:eastAsia="SimSun"/>
          <w:lang w:eastAsia="ja-JP"/>
        </w:rPr>
        <w:t>:</w:t>
      </w:r>
    </w:p>
    <w:p w14:paraId="4FA5E1A1" w14:textId="076E638C" w:rsidR="00F22B36" w:rsidRPr="006E439C" w:rsidRDefault="00F22B36" w:rsidP="006E439C">
      <w:pPr>
        <w:pStyle w:val="ListParagraph"/>
        <w:numPr>
          <w:ilvl w:val="1"/>
          <w:numId w:val="211"/>
        </w:numPr>
        <w:rPr>
          <w:rFonts w:eastAsia="SimSun"/>
          <w:lang w:eastAsia="ja-JP"/>
        </w:rPr>
      </w:pPr>
      <w:r w:rsidRPr="006E439C">
        <w:rPr>
          <w:rFonts w:eastAsia="SimSun"/>
          <w:lang w:eastAsia="ja-JP"/>
        </w:rPr>
        <w:t>Set v_ref = preceding vehicle speed + 2, preventing the subject vehicle from braking aggressively</w:t>
      </w:r>
      <w:r w:rsidR="006E439C">
        <w:rPr>
          <w:rFonts w:eastAsia="SimSun"/>
          <w:lang w:eastAsia="ja-JP"/>
        </w:rPr>
        <w:t>.</w:t>
      </w:r>
    </w:p>
    <w:p w14:paraId="782D2CC2" w14:textId="77777777" w:rsidR="006E439C" w:rsidRDefault="006E439C" w:rsidP="006E439C">
      <w:pPr>
        <w:rPr>
          <w:rFonts w:eastAsia="SimSun"/>
          <w:lang w:eastAsia="ja-JP"/>
        </w:rPr>
      </w:pPr>
    </w:p>
    <w:p w14:paraId="3B9A1111" w14:textId="12305889" w:rsidR="006E439C" w:rsidRDefault="00F22B36" w:rsidP="006E439C">
      <w:pPr>
        <w:pStyle w:val="ListParagraph"/>
        <w:numPr>
          <w:ilvl w:val="0"/>
          <w:numId w:val="212"/>
        </w:numPr>
        <w:rPr>
          <w:rFonts w:eastAsia="SimSun"/>
          <w:lang w:eastAsia="ja-JP"/>
        </w:rPr>
      </w:pPr>
      <w:r w:rsidRPr="006E439C">
        <w:rPr>
          <w:rFonts w:eastAsia="SimSun"/>
          <w:lang w:eastAsia="ja-JP"/>
        </w:rPr>
        <w:t>If (preceding vehicle speed spd_pre &lt;= v_ref)</w:t>
      </w:r>
      <w:r w:rsidR="006E439C">
        <w:rPr>
          <w:rFonts w:eastAsia="SimSun"/>
          <w:lang w:eastAsia="ja-JP"/>
        </w:rPr>
        <w:t>:</w:t>
      </w:r>
    </w:p>
    <w:p w14:paraId="6956C395" w14:textId="77777777" w:rsidR="006E439C" w:rsidRDefault="00F22B36" w:rsidP="006E439C">
      <w:pPr>
        <w:pStyle w:val="ListParagraph"/>
        <w:numPr>
          <w:ilvl w:val="1"/>
          <w:numId w:val="212"/>
        </w:numPr>
        <w:rPr>
          <w:rFonts w:eastAsia="SimSun"/>
          <w:lang w:eastAsia="ja-JP"/>
        </w:rPr>
      </w:pPr>
      <w:r w:rsidRPr="006E439C">
        <w:rPr>
          <w:rFonts w:eastAsia="SimSun"/>
          <w:lang w:eastAsia="ja-JP"/>
        </w:rPr>
        <w:t>Set reference speed based on preceding vehicle’s speed and car-following distance (a linear interpolation method is used to get the reference speed):</w:t>
      </w:r>
    </w:p>
    <w:p w14:paraId="775E218B" w14:textId="365C2888" w:rsidR="006E439C" w:rsidRDefault="00F22B36" w:rsidP="006E439C">
      <w:pPr>
        <w:pStyle w:val="ListParagraph"/>
        <w:numPr>
          <w:ilvl w:val="2"/>
          <w:numId w:val="212"/>
        </w:numPr>
        <w:rPr>
          <w:rFonts w:eastAsia="SimSun"/>
          <w:lang w:eastAsia="ja-JP"/>
        </w:rPr>
      </w:pPr>
      <w:r w:rsidRPr="006E439C">
        <w:rPr>
          <w:rFonts w:eastAsia="SimSun"/>
          <w:lang w:eastAsia="ja-JP"/>
        </w:rPr>
        <w:t xml:space="preserve">Compute a lower distance bound = max(3, intra-string gap) </w:t>
      </w:r>
      <w:r w:rsidR="00855A57">
        <w:rPr>
          <w:rFonts w:eastAsia="SimSun"/>
          <w:lang w:eastAsia="ja-JP"/>
        </w:rPr>
        <w:t>.</w:t>
      </w:r>
    </w:p>
    <w:p w14:paraId="0296905E" w14:textId="5EBC5A67" w:rsidR="006E439C" w:rsidRDefault="00F22B36" w:rsidP="006E439C">
      <w:pPr>
        <w:pStyle w:val="ListParagraph"/>
        <w:numPr>
          <w:ilvl w:val="2"/>
          <w:numId w:val="212"/>
        </w:numPr>
        <w:rPr>
          <w:rFonts w:eastAsia="SimSun"/>
          <w:lang w:eastAsia="ja-JP"/>
        </w:rPr>
      </w:pPr>
      <w:r w:rsidRPr="006E439C">
        <w:rPr>
          <w:rFonts w:eastAsia="SimSun"/>
          <w:lang w:eastAsia="ja-JP"/>
        </w:rPr>
        <w:t>Compute a higher distance bound = max(12, 4 * intra-string gap)</w:t>
      </w:r>
      <w:r w:rsidR="00855A57">
        <w:rPr>
          <w:rFonts w:eastAsia="SimSun"/>
          <w:lang w:eastAsia="ja-JP"/>
        </w:rPr>
        <w:t>.</w:t>
      </w:r>
    </w:p>
    <w:p w14:paraId="59EE6E7C" w14:textId="5BB7C3B2" w:rsidR="006E439C" w:rsidRDefault="00F22B36" w:rsidP="006E439C">
      <w:pPr>
        <w:pStyle w:val="ListParagraph"/>
        <w:numPr>
          <w:ilvl w:val="2"/>
          <w:numId w:val="212"/>
        </w:numPr>
        <w:rPr>
          <w:rFonts w:eastAsia="SimSun"/>
          <w:lang w:eastAsia="ja-JP"/>
        </w:rPr>
      </w:pPr>
      <w:r w:rsidRPr="006E439C">
        <w:rPr>
          <w:rFonts w:eastAsia="SimSun"/>
          <w:lang w:eastAsia="ja-JP"/>
        </w:rPr>
        <w:t>If (car-following distance &lt;= lower bound)</w:t>
      </w:r>
      <w:r w:rsidR="00855A57">
        <w:rPr>
          <w:rFonts w:eastAsia="SimSun"/>
          <w:lang w:eastAsia="ja-JP"/>
        </w:rPr>
        <w:t>:</w:t>
      </w:r>
    </w:p>
    <w:p w14:paraId="01353C0E" w14:textId="6301B5C9" w:rsidR="006E439C" w:rsidRDefault="00F22B36" w:rsidP="006E439C">
      <w:pPr>
        <w:pStyle w:val="ListParagraph"/>
        <w:numPr>
          <w:ilvl w:val="3"/>
          <w:numId w:val="212"/>
        </w:numPr>
        <w:rPr>
          <w:rFonts w:eastAsia="SimSun"/>
          <w:lang w:eastAsia="ja-JP"/>
        </w:rPr>
      </w:pPr>
      <w:r w:rsidRPr="006E439C">
        <w:rPr>
          <w:rFonts w:eastAsia="SimSun"/>
          <w:lang w:eastAsia="ja-JP"/>
        </w:rPr>
        <w:t>v_ref = leader_spd</w:t>
      </w:r>
      <w:r w:rsidR="00855A57">
        <w:rPr>
          <w:rFonts w:eastAsia="SimSun"/>
          <w:lang w:eastAsia="ja-JP"/>
        </w:rPr>
        <w:t>.</w:t>
      </w:r>
    </w:p>
    <w:p w14:paraId="6D2EF153" w14:textId="7937003C" w:rsidR="006E439C" w:rsidRDefault="00F22B36" w:rsidP="006E439C">
      <w:pPr>
        <w:pStyle w:val="ListParagraph"/>
        <w:numPr>
          <w:ilvl w:val="2"/>
          <w:numId w:val="212"/>
        </w:numPr>
        <w:rPr>
          <w:rFonts w:eastAsia="SimSun"/>
          <w:lang w:eastAsia="ja-JP"/>
        </w:rPr>
      </w:pPr>
      <w:r w:rsidRPr="006E439C">
        <w:rPr>
          <w:rFonts w:eastAsia="SimSun"/>
          <w:lang w:eastAsia="ja-JP"/>
        </w:rPr>
        <w:t>Else if (car-following distance &gt; higher bound)</w:t>
      </w:r>
      <w:r w:rsidR="00855A57">
        <w:rPr>
          <w:rFonts w:eastAsia="SimSun"/>
          <w:lang w:eastAsia="ja-JP"/>
        </w:rPr>
        <w:t>:</w:t>
      </w:r>
    </w:p>
    <w:p w14:paraId="67CEC486" w14:textId="24D4AD6F" w:rsidR="006E439C" w:rsidRDefault="00F22B36" w:rsidP="006E439C">
      <w:pPr>
        <w:pStyle w:val="ListParagraph"/>
        <w:numPr>
          <w:ilvl w:val="3"/>
          <w:numId w:val="212"/>
        </w:numPr>
        <w:rPr>
          <w:rFonts w:eastAsia="SimSun"/>
          <w:lang w:eastAsia="ja-JP"/>
        </w:rPr>
      </w:pPr>
      <w:r w:rsidRPr="006E439C">
        <w:rPr>
          <w:rFonts w:eastAsia="SimSun"/>
          <w:lang w:eastAsia="ja-JP"/>
        </w:rPr>
        <w:t>v_ref = free flow speed</w:t>
      </w:r>
      <w:r w:rsidR="00855A57">
        <w:rPr>
          <w:rFonts w:eastAsia="SimSun"/>
          <w:lang w:eastAsia="ja-JP"/>
        </w:rPr>
        <w:t>.</w:t>
      </w:r>
    </w:p>
    <w:p w14:paraId="4946B5A7" w14:textId="59539E12" w:rsidR="006E439C" w:rsidRDefault="00F22B36" w:rsidP="006E439C">
      <w:pPr>
        <w:pStyle w:val="ListParagraph"/>
        <w:numPr>
          <w:ilvl w:val="2"/>
          <w:numId w:val="212"/>
        </w:numPr>
        <w:rPr>
          <w:rFonts w:eastAsia="SimSun"/>
          <w:lang w:eastAsia="ja-JP"/>
        </w:rPr>
      </w:pPr>
      <w:r w:rsidRPr="006E439C">
        <w:rPr>
          <w:rFonts w:eastAsia="SimSun"/>
          <w:lang w:eastAsia="ja-JP"/>
        </w:rPr>
        <w:t>Else</w:t>
      </w:r>
      <w:r w:rsidR="00855A57">
        <w:rPr>
          <w:rFonts w:eastAsia="SimSun"/>
          <w:lang w:eastAsia="ja-JP"/>
        </w:rPr>
        <w:t>:</w:t>
      </w:r>
    </w:p>
    <w:p w14:paraId="57CDF0AD" w14:textId="2826F091" w:rsidR="00F22B36" w:rsidRPr="006E439C" w:rsidRDefault="00F22B36" w:rsidP="006E439C">
      <w:pPr>
        <w:pStyle w:val="ListParagraph"/>
        <w:numPr>
          <w:ilvl w:val="3"/>
          <w:numId w:val="212"/>
        </w:numPr>
        <w:rPr>
          <w:rFonts w:eastAsia="SimSun"/>
          <w:lang w:eastAsia="ja-JP"/>
        </w:rPr>
      </w:pPr>
      <w:r w:rsidRPr="006E439C">
        <w:rPr>
          <w:rFonts w:eastAsia="SimSun"/>
          <w:lang w:eastAsia="ja-JP"/>
        </w:rPr>
        <w:t xml:space="preserve">v_ref = leader_spd + (car following distance </w:t>
      </w:r>
      <w:r w:rsidR="00855A57">
        <w:rPr>
          <w:rFonts w:eastAsia="SimSun"/>
          <w:lang w:eastAsia="ja-JP"/>
        </w:rPr>
        <w:t>-</w:t>
      </w:r>
      <w:r w:rsidR="00855A57" w:rsidRPr="006E439C">
        <w:rPr>
          <w:rFonts w:eastAsia="SimSun"/>
          <w:lang w:eastAsia="ja-JP"/>
        </w:rPr>
        <w:t xml:space="preserve"> </w:t>
      </w:r>
      <w:r w:rsidRPr="006E439C">
        <w:rPr>
          <w:rFonts w:eastAsia="SimSun"/>
          <w:lang w:eastAsia="ja-JP"/>
        </w:rPr>
        <w:t xml:space="preserve">lower bound)*(free flow speed - leader_spd) / (higher bound </w:t>
      </w:r>
      <w:r w:rsidR="00855A57">
        <w:rPr>
          <w:rFonts w:eastAsia="SimSun"/>
          <w:lang w:eastAsia="ja-JP"/>
        </w:rPr>
        <w:t>-</w:t>
      </w:r>
      <w:r w:rsidR="00855A57" w:rsidRPr="006E439C">
        <w:rPr>
          <w:rFonts w:eastAsia="SimSun"/>
          <w:lang w:eastAsia="ja-JP"/>
        </w:rPr>
        <w:t xml:space="preserve"> </w:t>
      </w:r>
      <w:r w:rsidRPr="006E439C">
        <w:rPr>
          <w:rFonts w:eastAsia="SimSun"/>
          <w:lang w:eastAsia="ja-JP"/>
        </w:rPr>
        <w:t>lower bound)</w:t>
      </w:r>
      <w:r w:rsidR="00855A57">
        <w:rPr>
          <w:rFonts w:eastAsia="SimSun"/>
          <w:lang w:eastAsia="ja-JP"/>
        </w:rPr>
        <w:t>.</w:t>
      </w:r>
    </w:p>
    <w:p w14:paraId="42E5F0A1" w14:textId="77777777" w:rsidR="006E439C" w:rsidRDefault="006E439C" w:rsidP="006E439C">
      <w:pPr>
        <w:rPr>
          <w:rFonts w:eastAsia="SimSun"/>
          <w:lang w:eastAsia="ja-JP"/>
        </w:rPr>
      </w:pPr>
    </w:p>
    <w:p w14:paraId="1296F02C" w14:textId="7AE7AE0A" w:rsidR="00F22B36" w:rsidRDefault="00F22B36" w:rsidP="006E439C">
      <w:pPr>
        <w:rPr>
          <w:rFonts w:eastAsia="SimSun"/>
          <w:lang w:eastAsia="ja-JP"/>
        </w:rPr>
      </w:pPr>
      <w:r w:rsidRPr="00BA3BAD">
        <w:rPr>
          <w:rFonts w:eastAsia="SimSun"/>
          <w:lang w:eastAsia="ja-JP"/>
        </w:rPr>
        <w:t>Compute acceleration using the CACC gap regulation model:</w:t>
      </w:r>
    </w:p>
    <w:p w14:paraId="250CBE61" w14:textId="77777777" w:rsidR="006E439C" w:rsidRPr="00BA3BAD" w:rsidRDefault="006E439C" w:rsidP="006E439C">
      <w:pPr>
        <w:rPr>
          <w:rFonts w:eastAsia="SimSun"/>
          <w:lang w:eastAsia="ja-JP"/>
        </w:rPr>
      </w:pPr>
    </w:p>
    <w:p w14:paraId="43887ADC" w14:textId="78E7AA23" w:rsidR="00F22B36" w:rsidRDefault="00F22B36" w:rsidP="006E439C">
      <w:pPr>
        <w:pStyle w:val="ListParagraph"/>
        <w:numPr>
          <w:ilvl w:val="0"/>
          <w:numId w:val="210"/>
        </w:numPr>
        <w:rPr>
          <w:rFonts w:eastAsia="SimSun"/>
          <w:lang w:eastAsia="ja-JP"/>
        </w:rPr>
      </w:pPr>
      <w:r w:rsidRPr="006E439C">
        <w:rPr>
          <w:rFonts w:eastAsia="SimSun"/>
          <w:lang w:eastAsia="ja-JP"/>
        </w:rPr>
        <w:t xml:space="preserve">Time gap error ek = distance to leader </w:t>
      </w:r>
      <w:r w:rsidR="00855A57">
        <w:rPr>
          <w:rFonts w:eastAsia="SimSun"/>
          <w:lang w:eastAsia="ja-JP"/>
        </w:rPr>
        <w:t>-</w:t>
      </w:r>
      <w:r w:rsidRPr="006E439C">
        <w:rPr>
          <w:rFonts w:eastAsia="SimSun"/>
          <w:lang w:eastAsia="ja-JP"/>
        </w:rPr>
        <w:t xml:space="preserve"> CACC follower gap*current speed</w:t>
      </w:r>
      <w:r w:rsidR="00855A57">
        <w:rPr>
          <w:rFonts w:eastAsia="SimSun"/>
          <w:lang w:eastAsia="ja-JP"/>
        </w:rPr>
        <w:t>.</w:t>
      </w:r>
    </w:p>
    <w:p w14:paraId="395F7FB1" w14:textId="77777777" w:rsidR="006E439C" w:rsidRPr="006E439C" w:rsidRDefault="006E439C" w:rsidP="006E439C">
      <w:pPr>
        <w:rPr>
          <w:rFonts w:eastAsia="SimSun"/>
          <w:lang w:eastAsia="ja-JP"/>
        </w:rPr>
      </w:pPr>
    </w:p>
    <w:p w14:paraId="65DE3092" w14:textId="6A76FB25" w:rsidR="00F22B36" w:rsidRDefault="00F22B36" w:rsidP="006E439C">
      <w:pPr>
        <w:pStyle w:val="ListParagraph"/>
        <w:numPr>
          <w:ilvl w:val="0"/>
          <w:numId w:val="210"/>
        </w:numPr>
        <w:rPr>
          <w:rFonts w:eastAsia="SimSun"/>
          <w:lang w:eastAsia="ja-JP"/>
        </w:rPr>
      </w:pPr>
      <w:r w:rsidRPr="006E439C">
        <w:rPr>
          <w:rFonts w:eastAsia="SimSun"/>
          <w:lang w:eastAsia="ja-JP"/>
        </w:rPr>
        <w:t xml:space="preserve">Speed error ek_dot = preceding vehicle speed </w:t>
      </w:r>
      <w:r w:rsidR="00855A57">
        <w:rPr>
          <w:rFonts w:eastAsia="SimSun"/>
          <w:lang w:eastAsia="ja-JP"/>
        </w:rPr>
        <w:t>-</w:t>
      </w:r>
      <w:r w:rsidRPr="006E439C">
        <w:rPr>
          <w:rFonts w:eastAsia="SimSun"/>
          <w:lang w:eastAsia="ja-JP"/>
        </w:rPr>
        <w:t xml:space="preserve"> current speed - CACC leader gap *current acceleration</w:t>
      </w:r>
      <w:r w:rsidR="00855A57">
        <w:rPr>
          <w:rFonts w:eastAsia="SimSun"/>
          <w:lang w:eastAsia="ja-JP"/>
        </w:rPr>
        <w:t>.</w:t>
      </w:r>
    </w:p>
    <w:p w14:paraId="4A8A0E2C" w14:textId="793E9BD1" w:rsidR="006E439C" w:rsidRPr="006E439C" w:rsidRDefault="006E439C" w:rsidP="006E439C">
      <w:pPr>
        <w:rPr>
          <w:rFonts w:eastAsia="SimSun"/>
          <w:lang w:eastAsia="ja-JP"/>
        </w:rPr>
      </w:pPr>
    </w:p>
    <w:p w14:paraId="17FA4B66" w14:textId="7C92C705" w:rsidR="00F22B36" w:rsidRDefault="00F22B36" w:rsidP="006E439C">
      <w:pPr>
        <w:pStyle w:val="ListParagraph"/>
        <w:numPr>
          <w:ilvl w:val="0"/>
          <w:numId w:val="210"/>
        </w:numPr>
        <w:rPr>
          <w:rFonts w:eastAsia="SimSun"/>
          <w:lang w:eastAsia="ja-JP"/>
        </w:rPr>
      </w:pPr>
      <w:r w:rsidRPr="006E439C">
        <w:rPr>
          <w:rFonts w:eastAsia="SimSun"/>
          <w:lang w:eastAsia="ja-JP"/>
        </w:rPr>
        <w:t>Target speed Vk = current speed + 0.45*ek + 0.0125*ek_dot</w:t>
      </w:r>
      <w:r w:rsidR="00855A57">
        <w:rPr>
          <w:rFonts w:eastAsia="SimSun"/>
          <w:lang w:eastAsia="ja-JP"/>
        </w:rPr>
        <w:t>.</w:t>
      </w:r>
    </w:p>
    <w:p w14:paraId="48D2AD66" w14:textId="3B26EA1F" w:rsidR="006E439C" w:rsidRPr="006E439C" w:rsidRDefault="006E439C" w:rsidP="006E439C">
      <w:pPr>
        <w:rPr>
          <w:rFonts w:eastAsia="SimSun"/>
          <w:lang w:eastAsia="ja-JP"/>
        </w:rPr>
      </w:pPr>
    </w:p>
    <w:p w14:paraId="6810FDD6" w14:textId="4F81267F" w:rsidR="006E439C" w:rsidRDefault="00F22B36" w:rsidP="006E439C">
      <w:pPr>
        <w:pStyle w:val="ListParagraph"/>
        <w:numPr>
          <w:ilvl w:val="0"/>
          <w:numId w:val="210"/>
        </w:numPr>
        <w:rPr>
          <w:rFonts w:eastAsia="SimSun"/>
          <w:lang w:eastAsia="ja-JP"/>
        </w:rPr>
      </w:pPr>
      <w:r w:rsidRPr="006E439C">
        <w:rPr>
          <w:rFonts w:eastAsia="SimSun"/>
          <w:lang w:eastAsia="ja-JP"/>
        </w:rPr>
        <w:t>If (Vk &gt; v_ref)</w:t>
      </w:r>
      <w:r w:rsidR="00855A57">
        <w:rPr>
          <w:rFonts w:eastAsia="SimSun"/>
          <w:lang w:eastAsia="ja-JP"/>
        </w:rPr>
        <w:t>:</w:t>
      </w:r>
    </w:p>
    <w:p w14:paraId="3126D915" w14:textId="551E5E19" w:rsidR="00F22B36" w:rsidRDefault="00F22B36" w:rsidP="006E439C">
      <w:pPr>
        <w:pStyle w:val="ListParagraph"/>
        <w:numPr>
          <w:ilvl w:val="1"/>
          <w:numId w:val="210"/>
        </w:numPr>
        <w:rPr>
          <w:rFonts w:eastAsia="SimSun"/>
          <w:lang w:eastAsia="ja-JP"/>
        </w:rPr>
      </w:pPr>
      <w:r w:rsidRPr="006E439C">
        <w:rPr>
          <w:rFonts w:eastAsia="SimSun"/>
          <w:lang w:eastAsia="ja-JP"/>
        </w:rPr>
        <w:t>Set Vk = v_ref</w:t>
      </w:r>
      <w:r w:rsidR="00855A57">
        <w:rPr>
          <w:rFonts w:eastAsia="SimSun"/>
          <w:lang w:eastAsia="ja-JP"/>
        </w:rPr>
        <w:t>.</w:t>
      </w:r>
    </w:p>
    <w:p w14:paraId="632756C8" w14:textId="77777777" w:rsidR="006E439C" w:rsidRPr="006E439C" w:rsidRDefault="006E439C" w:rsidP="006E439C">
      <w:pPr>
        <w:rPr>
          <w:rFonts w:eastAsia="SimSun"/>
          <w:lang w:eastAsia="ja-JP"/>
        </w:rPr>
      </w:pPr>
    </w:p>
    <w:p w14:paraId="3A62D212" w14:textId="718DB326" w:rsidR="00F22B36" w:rsidRDefault="00F22B36" w:rsidP="006E439C">
      <w:pPr>
        <w:pStyle w:val="ListParagraph"/>
        <w:numPr>
          <w:ilvl w:val="0"/>
          <w:numId w:val="210"/>
        </w:numPr>
        <w:rPr>
          <w:rFonts w:eastAsia="SimSun"/>
          <w:lang w:eastAsia="ja-JP"/>
        </w:rPr>
      </w:pPr>
      <w:r w:rsidRPr="006E439C">
        <w:rPr>
          <w:rFonts w:eastAsia="SimSun"/>
          <w:lang w:eastAsia="ja-JP"/>
        </w:rPr>
        <w:t>Target acceleration des_a = (Vk -</w:t>
      </w:r>
      <w:r w:rsidR="00855A57">
        <w:rPr>
          <w:rFonts w:eastAsia="SimSun"/>
          <w:lang w:eastAsia="ja-JP"/>
        </w:rPr>
        <w:t xml:space="preserve"> </w:t>
      </w:r>
      <w:r w:rsidRPr="006E439C">
        <w:rPr>
          <w:rFonts w:eastAsia="SimSun"/>
          <w:lang w:eastAsia="ja-JP"/>
        </w:rPr>
        <w:t>current speed) / timestamp</w:t>
      </w:r>
      <w:r w:rsidR="00855A57">
        <w:rPr>
          <w:rFonts w:eastAsia="SimSun"/>
          <w:lang w:eastAsia="ja-JP"/>
        </w:rPr>
        <w:t>.</w:t>
      </w:r>
    </w:p>
    <w:p w14:paraId="390D743C" w14:textId="77777777" w:rsidR="006E439C" w:rsidRPr="006E439C" w:rsidRDefault="006E439C" w:rsidP="006E439C">
      <w:pPr>
        <w:rPr>
          <w:rFonts w:eastAsia="SimSun"/>
          <w:lang w:eastAsia="ja-JP"/>
        </w:rPr>
      </w:pPr>
    </w:p>
    <w:p w14:paraId="7C21D567" w14:textId="45C3EC89" w:rsidR="00F22B36" w:rsidRDefault="00F22B36" w:rsidP="006E439C">
      <w:pPr>
        <w:pStyle w:val="ListParagraph"/>
        <w:numPr>
          <w:ilvl w:val="0"/>
          <w:numId w:val="210"/>
        </w:numPr>
        <w:rPr>
          <w:rFonts w:eastAsia="SimSun"/>
          <w:lang w:eastAsia="ja-JP"/>
        </w:rPr>
      </w:pPr>
      <w:r w:rsidRPr="006E439C">
        <w:rPr>
          <w:rFonts w:eastAsia="SimSun"/>
          <w:lang w:eastAsia="ja-JP"/>
        </w:rPr>
        <w:t>Apply the acceleration bounds des_a = max(min_acc, min(des_a, max_acc))</w:t>
      </w:r>
      <w:r w:rsidR="00855A57">
        <w:rPr>
          <w:rFonts w:eastAsia="SimSun"/>
          <w:lang w:eastAsia="ja-JP"/>
        </w:rPr>
        <w:t>.</w:t>
      </w:r>
    </w:p>
    <w:p w14:paraId="5C5B3F6C" w14:textId="329BFA34" w:rsidR="006E439C" w:rsidRPr="006E439C" w:rsidRDefault="006E439C" w:rsidP="006E439C">
      <w:pPr>
        <w:rPr>
          <w:rFonts w:eastAsia="SimSun"/>
          <w:lang w:eastAsia="ja-JP"/>
        </w:rPr>
      </w:pPr>
    </w:p>
    <w:p w14:paraId="3904BA98" w14:textId="3AFAC8D6" w:rsidR="00F22B36" w:rsidRPr="006E439C" w:rsidRDefault="00F22B36" w:rsidP="006E439C">
      <w:pPr>
        <w:pStyle w:val="ListParagraph"/>
        <w:numPr>
          <w:ilvl w:val="0"/>
          <w:numId w:val="210"/>
        </w:numPr>
        <w:rPr>
          <w:rFonts w:eastAsia="SimSun"/>
          <w:lang w:eastAsia="ja-JP"/>
        </w:rPr>
      </w:pPr>
      <w:r w:rsidRPr="006E439C">
        <w:rPr>
          <w:rFonts w:eastAsia="SimSun"/>
          <w:lang w:eastAsia="ja-JP"/>
        </w:rPr>
        <w:t>Compute updated speed v_new = current speed + des_a*timestep</w:t>
      </w:r>
      <w:r w:rsidR="00855A57">
        <w:rPr>
          <w:rFonts w:eastAsia="SimSun"/>
          <w:lang w:eastAsia="ja-JP"/>
        </w:rPr>
        <w:t>.</w:t>
      </w:r>
    </w:p>
    <w:p w14:paraId="6C5A488D" w14:textId="77777777" w:rsidR="006E439C" w:rsidRDefault="006E439C" w:rsidP="006E439C">
      <w:pPr>
        <w:rPr>
          <w:rFonts w:eastAsia="SimSun"/>
          <w:lang w:eastAsia="ja-JP"/>
        </w:rPr>
      </w:pPr>
    </w:p>
    <w:p w14:paraId="05771B89" w14:textId="21B56F6D" w:rsidR="00F22B36" w:rsidRPr="00BA3BAD" w:rsidRDefault="00F22B36" w:rsidP="006E439C">
      <w:pPr>
        <w:rPr>
          <w:rFonts w:eastAsia="SimSun"/>
          <w:lang w:eastAsia="ja-JP"/>
        </w:rPr>
      </w:pPr>
      <w:r w:rsidRPr="00BA3BAD">
        <w:rPr>
          <w:rFonts w:eastAsia="SimSun"/>
          <w:lang w:eastAsia="ja-JP"/>
        </w:rPr>
        <w:t>Return the updated speed and position</w:t>
      </w:r>
      <w:r w:rsidR="00855A57">
        <w:rPr>
          <w:rFonts w:eastAsia="SimSun"/>
          <w:lang w:eastAsia="ja-JP"/>
        </w:rPr>
        <w:t>.</w:t>
      </w:r>
    </w:p>
    <w:p w14:paraId="456800BB" w14:textId="77777777" w:rsidR="00F22B36" w:rsidRPr="00BA3BAD" w:rsidRDefault="00F22B36" w:rsidP="00855A57">
      <w:pPr>
        <w:rPr>
          <w:rFonts w:eastAsia="SimSun"/>
          <w:lang w:eastAsia="ja-JP"/>
        </w:rPr>
      </w:pPr>
    </w:p>
    <w:p w14:paraId="41F0D4FC" w14:textId="77777777" w:rsidR="00F22B36" w:rsidRPr="00BA3BAD" w:rsidRDefault="00F22B36" w:rsidP="008B4135">
      <w:pPr>
        <w:pStyle w:val="Heading3"/>
      </w:pPr>
      <w:bookmarkStart w:id="241" w:name="_Toc35778011"/>
      <w:r w:rsidRPr="00BA3BAD">
        <w:t>determineDrivingModePlusACC_CACC_V2XAHM</w:t>
      </w:r>
      <w:bookmarkEnd w:id="241"/>
      <w:r w:rsidRPr="00BA3BAD">
        <w:t xml:space="preserve"> </w:t>
      </w:r>
    </w:p>
    <w:p w14:paraId="4F279339" w14:textId="77777777" w:rsidR="00F22B36" w:rsidRPr="00BA3BAD" w:rsidRDefault="00F22B36" w:rsidP="008B4135">
      <w:pPr>
        <w:pStyle w:val="Heading4"/>
        <w:rPr>
          <w:lang w:eastAsia="ja-JP"/>
        </w:rPr>
      </w:pPr>
      <w:r w:rsidRPr="00BA3BAD">
        <w:rPr>
          <w:lang w:eastAsia="ja-JP"/>
        </w:rPr>
        <w:t>Syntax</w:t>
      </w:r>
    </w:p>
    <w:p w14:paraId="3C47DD14" w14:textId="77777777" w:rsidR="00F22B36" w:rsidRPr="00BA3BAD" w:rsidRDefault="00F22B36" w:rsidP="00855A57">
      <w:pPr>
        <w:rPr>
          <w:rFonts w:eastAsia="SimSun"/>
          <w:lang w:eastAsia="ja-JP"/>
        </w:rPr>
      </w:pPr>
      <w:r w:rsidRPr="00BA3BAD">
        <w:rPr>
          <w:rFonts w:eastAsia="SimSun"/>
          <w:lang w:eastAsia="ja-JP"/>
        </w:rPr>
        <w:t>int myVehicleDef::determineDrivingModePlusACC()</w:t>
      </w:r>
    </w:p>
    <w:p w14:paraId="2BF92D45" w14:textId="77777777" w:rsidR="00F22B36" w:rsidRPr="00BA3BAD" w:rsidRDefault="00F22B36" w:rsidP="008B4135">
      <w:pPr>
        <w:pStyle w:val="Heading4"/>
        <w:rPr>
          <w:lang w:eastAsia="ja-JP"/>
        </w:rPr>
      </w:pPr>
      <w:r w:rsidRPr="00BA3BAD">
        <w:rPr>
          <w:lang w:eastAsia="ja-JP"/>
        </w:rPr>
        <w:lastRenderedPageBreak/>
        <w:t>Description</w:t>
      </w:r>
    </w:p>
    <w:p w14:paraId="114A8437" w14:textId="07818C83" w:rsidR="00F22B36" w:rsidRPr="00BA3BAD" w:rsidRDefault="00F22B36" w:rsidP="00855A57">
      <w:pPr>
        <w:rPr>
          <w:rFonts w:eastAsia="SimSun"/>
          <w:lang w:eastAsia="ja-JP"/>
        </w:rPr>
      </w:pPr>
      <w:r w:rsidRPr="00BA3BAD">
        <w:rPr>
          <w:rFonts w:eastAsia="SimSun"/>
          <w:lang w:eastAsia="ja-JP"/>
        </w:rPr>
        <w:t xml:space="preserve">This function determines the driving mode of a CACC vehicle at the current update interval (see </w:t>
      </w:r>
      <w:r w:rsidR="00855A57">
        <w:rPr>
          <w:rFonts w:eastAsia="SimSun"/>
          <w:lang w:eastAsia="ja-JP"/>
        </w:rPr>
        <w:t>figure</w:t>
      </w:r>
      <w:r w:rsidRPr="00BA3BAD">
        <w:rPr>
          <w:rFonts w:eastAsia="SimSun"/>
          <w:lang w:eastAsia="ja-JP"/>
        </w:rPr>
        <w:t xml:space="preserve"> D4 for the logic flow). </w:t>
      </w:r>
    </w:p>
    <w:p w14:paraId="72BEE4C7" w14:textId="77777777" w:rsidR="00F22B36" w:rsidRPr="00BA3BAD" w:rsidRDefault="00F22B36" w:rsidP="008B4135">
      <w:pPr>
        <w:pStyle w:val="Heading4"/>
        <w:rPr>
          <w:lang w:eastAsia="ja-JP"/>
        </w:rPr>
      </w:pPr>
      <w:r w:rsidRPr="00BA3BAD">
        <w:rPr>
          <w:lang w:eastAsia="ja-JP"/>
        </w:rPr>
        <w:t>Inputs Arguments</w:t>
      </w:r>
    </w:p>
    <w:p w14:paraId="205BAC58" w14:textId="77777777" w:rsidR="00F22B36" w:rsidRPr="00BA3BAD" w:rsidRDefault="00F22B36" w:rsidP="00855A57">
      <w:pPr>
        <w:rPr>
          <w:rFonts w:eastAsia="SimSun"/>
          <w:lang w:eastAsia="ja-JP"/>
        </w:rPr>
      </w:pPr>
      <w:r w:rsidRPr="00BA3BAD">
        <w:rPr>
          <w:rFonts w:eastAsia="SimSun"/>
          <w:lang w:eastAsia="ja-JP"/>
        </w:rPr>
        <w:t>None.</w:t>
      </w:r>
    </w:p>
    <w:p w14:paraId="77EF5DCB" w14:textId="77777777" w:rsidR="00F22B36" w:rsidRPr="00BA3BAD" w:rsidRDefault="00F22B36" w:rsidP="008B4135">
      <w:pPr>
        <w:pStyle w:val="Heading4"/>
        <w:rPr>
          <w:lang w:eastAsia="ja-JP"/>
        </w:rPr>
      </w:pPr>
      <w:r w:rsidRPr="00BA3BAD">
        <w:rPr>
          <w:lang w:eastAsia="ja-JP"/>
        </w:rPr>
        <w:t xml:space="preserve">Output Arguments </w:t>
      </w:r>
    </w:p>
    <w:p w14:paraId="34EE2CEF" w14:textId="77777777" w:rsidR="00F22B36" w:rsidRPr="00BA3BAD" w:rsidRDefault="00F22B36" w:rsidP="00855A57">
      <w:pPr>
        <w:rPr>
          <w:rFonts w:eastAsia="SimSun"/>
          <w:lang w:eastAsia="ja-JP"/>
        </w:rPr>
      </w:pPr>
      <w:r w:rsidRPr="00BA3BAD">
        <w:rPr>
          <w:rFonts w:eastAsia="SimSun"/>
          <w:lang w:eastAsia="ja-JP"/>
        </w:rPr>
        <w:t>None.</w:t>
      </w:r>
    </w:p>
    <w:p w14:paraId="303E8DCA" w14:textId="77777777" w:rsidR="00F22B36" w:rsidRPr="00BA3BAD" w:rsidRDefault="00F22B36" w:rsidP="008B4135">
      <w:pPr>
        <w:pStyle w:val="Heading4"/>
        <w:rPr>
          <w:lang w:eastAsia="ja-JP"/>
        </w:rPr>
      </w:pPr>
      <w:r w:rsidRPr="00BA3BAD">
        <w:rPr>
          <w:lang w:eastAsia="ja-JP"/>
        </w:rPr>
        <w:t>Sub-functions</w:t>
      </w:r>
    </w:p>
    <w:p w14:paraId="6AD2445D" w14:textId="77777777" w:rsidR="00F22B36" w:rsidRPr="00BA3BAD" w:rsidRDefault="00F22B36" w:rsidP="00855A57">
      <w:pPr>
        <w:rPr>
          <w:rFonts w:eastAsia="SimSun"/>
          <w:lang w:eastAsia="ja-JP"/>
        </w:rPr>
      </w:pPr>
      <w:r w:rsidRPr="00BA3BAD">
        <w:rPr>
          <w:rFonts w:eastAsia="SimSun"/>
          <w:lang w:eastAsia="ja-JP"/>
        </w:rPr>
        <w:t>DetermineLcOrMergeOrCoopOrACC0rCACC_0729 ()</w:t>
      </w:r>
    </w:p>
    <w:p w14:paraId="2F2ED7EF" w14:textId="77777777" w:rsidR="00855A57" w:rsidRDefault="00855A57" w:rsidP="00855A57">
      <w:pPr>
        <w:rPr>
          <w:rFonts w:eastAsia="SimSun"/>
          <w:lang w:eastAsia="ja-JP"/>
        </w:rPr>
      </w:pPr>
    </w:p>
    <w:p w14:paraId="1F9596A7" w14:textId="637589A8" w:rsidR="00F22B36" w:rsidRPr="00BA3BAD" w:rsidRDefault="00F22B36" w:rsidP="00855A57">
      <w:pPr>
        <w:rPr>
          <w:rFonts w:eastAsia="SimSun"/>
          <w:lang w:eastAsia="ja-JP"/>
        </w:rPr>
      </w:pPr>
      <w:r w:rsidRPr="00BA3BAD">
        <w:rPr>
          <w:rFonts w:eastAsia="SimSun"/>
          <w:lang w:eastAsia="ja-JP"/>
        </w:rPr>
        <w:t>DetermineLcOrMergeOrCoop()</w:t>
      </w:r>
    </w:p>
    <w:p w14:paraId="2D665D64" w14:textId="77777777" w:rsidR="00855A57" w:rsidRDefault="00855A57" w:rsidP="00855A57">
      <w:pPr>
        <w:rPr>
          <w:rFonts w:eastAsia="SimSun"/>
          <w:lang w:eastAsia="ja-JP"/>
        </w:rPr>
      </w:pPr>
    </w:p>
    <w:p w14:paraId="48C149AD" w14:textId="1B87376F" w:rsidR="00F22B36" w:rsidRPr="00BA3BAD" w:rsidRDefault="00F22B36" w:rsidP="00855A57">
      <w:pPr>
        <w:rPr>
          <w:rFonts w:eastAsia="SimSun"/>
          <w:lang w:eastAsia="ja-JP"/>
        </w:rPr>
      </w:pPr>
      <w:r w:rsidRPr="00BA3BAD">
        <w:rPr>
          <w:rFonts w:eastAsia="SimSun"/>
          <w:lang w:eastAsia="ja-JP"/>
        </w:rPr>
        <w:t>Determine2ndLcAfterLc()</w:t>
      </w:r>
    </w:p>
    <w:p w14:paraId="70F96D24" w14:textId="77777777" w:rsidR="00855A57" w:rsidRDefault="00855A57" w:rsidP="00855A57">
      <w:pPr>
        <w:rPr>
          <w:rFonts w:eastAsia="SimSun"/>
          <w:lang w:eastAsia="ja-JP"/>
        </w:rPr>
      </w:pPr>
    </w:p>
    <w:p w14:paraId="3A3456DA" w14:textId="66694E9B" w:rsidR="00F22B36" w:rsidRPr="00BA3BAD" w:rsidRDefault="00F22B36" w:rsidP="00855A57">
      <w:pPr>
        <w:rPr>
          <w:rFonts w:eastAsia="SimSun"/>
          <w:lang w:eastAsia="ja-JP"/>
        </w:rPr>
      </w:pPr>
      <w:r w:rsidRPr="00BA3BAD">
        <w:rPr>
          <w:rFonts w:eastAsia="SimSun"/>
          <w:lang w:eastAsia="ja-JP"/>
        </w:rPr>
        <w:t>determineCoopOrLc()</w:t>
      </w:r>
    </w:p>
    <w:p w14:paraId="5F6B01BD" w14:textId="77777777" w:rsidR="00855A57" w:rsidRDefault="00855A57" w:rsidP="00855A57">
      <w:pPr>
        <w:rPr>
          <w:rFonts w:eastAsia="SimSun"/>
          <w:lang w:eastAsia="ja-JP"/>
        </w:rPr>
      </w:pPr>
    </w:p>
    <w:p w14:paraId="04F4BD58" w14:textId="1A3E3459" w:rsidR="00F22B36" w:rsidRPr="00BA3BAD" w:rsidRDefault="00F22B36" w:rsidP="00855A57">
      <w:pPr>
        <w:rPr>
          <w:rFonts w:eastAsia="SimSun"/>
          <w:lang w:eastAsia="ja-JP"/>
        </w:rPr>
      </w:pPr>
      <w:r w:rsidRPr="00BA3BAD">
        <w:rPr>
          <w:rFonts w:eastAsia="SimSun"/>
          <w:lang w:eastAsia="ja-JP"/>
        </w:rPr>
        <w:t>DetermineReceiveOrLcOrCoop()</w:t>
      </w:r>
    </w:p>
    <w:p w14:paraId="6732A0AC" w14:textId="77777777" w:rsidR="00855A57" w:rsidRDefault="00855A57" w:rsidP="00855A57">
      <w:pPr>
        <w:rPr>
          <w:rFonts w:eastAsia="SimSun"/>
          <w:lang w:eastAsia="ja-JP"/>
        </w:rPr>
      </w:pPr>
    </w:p>
    <w:p w14:paraId="3C108BC5" w14:textId="416F5592" w:rsidR="00F22B36" w:rsidRPr="00BA3BAD" w:rsidRDefault="00F22B36" w:rsidP="00855A57">
      <w:pPr>
        <w:rPr>
          <w:rFonts w:eastAsia="SimSun"/>
          <w:lang w:eastAsia="ja-JP"/>
        </w:rPr>
      </w:pPr>
      <w:r w:rsidRPr="00BA3BAD">
        <w:rPr>
          <w:rFonts w:eastAsia="SimSun"/>
          <w:lang w:eastAsia="ja-JP"/>
        </w:rPr>
        <w:t>determineGapOrGiveup()</w:t>
      </w:r>
    </w:p>
    <w:p w14:paraId="61CEE440" w14:textId="77777777" w:rsidR="00F22B36" w:rsidRPr="00BA3BAD" w:rsidRDefault="00F22B36" w:rsidP="008B4135">
      <w:pPr>
        <w:pStyle w:val="Heading4"/>
        <w:rPr>
          <w:lang w:eastAsia="ja-JP"/>
        </w:rPr>
      </w:pPr>
      <w:r w:rsidRPr="00BA3BAD">
        <w:rPr>
          <w:lang w:eastAsia="ja-JP"/>
        </w:rPr>
        <w:t>Pseudo code</w:t>
      </w:r>
    </w:p>
    <w:p w14:paraId="5917435D" w14:textId="3005E72A" w:rsidR="00F22B36" w:rsidRDefault="00F22B36" w:rsidP="00855A57">
      <w:pPr>
        <w:rPr>
          <w:rFonts w:eastAsia="SimSun"/>
          <w:lang w:eastAsia="ja-JP"/>
        </w:rPr>
      </w:pPr>
      <w:r w:rsidRPr="00BA3BAD">
        <w:rPr>
          <w:rFonts w:eastAsia="SimSun"/>
          <w:lang w:eastAsia="ja-JP"/>
        </w:rPr>
        <w:t>If (the subject vehicle is within a node, e.g., intersection):</w:t>
      </w:r>
    </w:p>
    <w:p w14:paraId="6D8200E2" w14:textId="77777777" w:rsidR="00855A57" w:rsidRPr="00BA3BAD" w:rsidRDefault="00855A57" w:rsidP="00855A57">
      <w:pPr>
        <w:rPr>
          <w:rFonts w:eastAsia="SimSun"/>
          <w:lang w:eastAsia="ja-JP"/>
        </w:rPr>
      </w:pPr>
    </w:p>
    <w:p w14:paraId="6C803800" w14:textId="0FF8344A" w:rsidR="00F22B36" w:rsidRPr="00855A57" w:rsidRDefault="00F22B36" w:rsidP="00855A57">
      <w:pPr>
        <w:pStyle w:val="ListParagraph"/>
        <w:numPr>
          <w:ilvl w:val="0"/>
          <w:numId w:val="214"/>
        </w:numPr>
        <w:rPr>
          <w:rFonts w:eastAsia="SimSun"/>
          <w:lang w:eastAsia="ja-JP"/>
        </w:rPr>
      </w:pPr>
      <w:r w:rsidRPr="00855A57">
        <w:rPr>
          <w:rFonts w:eastAsia="SimSun"/>
          <w:lang w:eastAsia="ja-JP"/>
        </w:rPr>
        <w:t>If previous mode is BCF</w:t>
      </w:r>
      <w:r w:rsidR="00855A57">
        <w:rPr>
          <w:rFonts w:eastAsia="SimSun"/>
          <w:lang w:eastAsia="ja-JP"/>
        </w:rPr>
        <w:t>:</w:t>
      </w:r>
    </w:p>
    <w:p w14:paraId="0DF14373" w14:textId="2D176B77" w:rsidR="00F22B36" w:rsidRPr="00855A57" w:rsidRDefault="00F22B36" w:rsidP="00855A57">
      <w:pPr>
        <w:pStyle w:val="ListParagraph"/>
        <w:numPr>
          <w:ilvl w:val="1"/>
          <w:numId w:val="214"/>
        </w:numPr>
        <w:rPr>
          <w:rFonts w:eastAsia="SimSun"/>
          <w:lang w:eastAsia="ja-JP"/>
        </w:rPr>
      </w:pPr>
      <w:r w:rsidRPr="00855A57">
        <w:rPr>
          <w:rFonts w:eastAsia="SimSun"/>
          <w:lang w:eastAsia="ja-JP"/>
        </w:rPr>
        <w:t>Set mode to CF</w:t>
      </w:r>
      <w:r w:rsidR="00855A57">
        <w:rPr>
          <w:rFonts w:eastAsia="SimSun"/>
          <w:lang w:eastAsia="ja-JP"/>
        </w:rPr>
        <w:t>.</w:t>
      </w:r>
    </w:p>
    <w:p w14:paraId="7BB55888" w14:textId="2BC261D7" w:rsidR="00F22B36" w:rsidRPr="00855A57" w:rsidRDefault="00F22B36" w:rsidP="00855A57">
      <w:pPr>
        <w:pStyle w:val="ListParagraph"/>
        <w:numPr>
          <w:ilvl w:val="0"/>
          <w:numId w:val="214"/>
        </w:numPr>
        <w:rPr>
          <w:rFonts w:eastAsia="SimSun"/>
          <w:lang w:eastAsia="ja-JP"/>
        </w:rPr>
      </w:pPr>
      <w:r w:rsidRPr="00855A57">
        <w:rPr>
          <w:rFonts w:eastAsia="SimSun"/>
          <w:lang w:eastAsia="ja-JP"/>
        </w:rPr>
        <w:t>Else</w:t>
      </w:r>
      <w:r w:rsidR="00855A57">
        <w:rPr>
          <w:rFonts w:eastAsia="SimSun"/>
          <w:lang w:eastAsia="ja-JP"/>
        </w:rPr>
        <w:t>:</w:t>
      </w:r>
    </w:p>
    <w:p w14:paraId="77125DBA" w14:textId="3FFAC549" w:rsidR="00F22B36" w:rsidRPr="00855A57" w:rsidRDefault="00F22B36" w:rsidP="00855A57">
      <w:pPr>
        <w:pStyle w:val="ListParagraph"/>
        <w:numPr>
          <w:ilvl w:val="1"/>
          <w:numId w:val="214"/>
        </w:numPr>
        <w:rPr>
          <w:rFonts w:eastAsia="SimSun"/>
          <w:lang w:eastAsia="ja-JP"/>
        </w:rPr>
      </w:pPr>
      <w:r w:rsidRPr="00855A57">
        <w:rPr>
          <w:rFonts w:eastAsia="SimSun"/>
          <w:lang w:eastAsia="ja-JP"/>
        </w:rPr>
        <w:t>Set mode to previous mode</w:t>
      </w:r>
      <w:r w:rsidR="00855A57">
        <w:rPr>
          <w:rFonts w:eastAsia="SimSun"/>
          <w:lang w:eastAsia="ja-JP"/>
        </w:rPr>
        <w:t>.</w:t>
      </w:r>
    </w:p>
    <w:p w14:paraId="0A752AB2" w14:textId="77777777" w:rsidR="00855A57" w:rsidRDefault="00855A57" w:rsidP="00855A57">
      <w:pPr>
        <w:rPr>
          <w:rFonts w:eastAsia="SimSun"/>
          <w:lang w:eastAsia="ja-JP"/>
        </w:rPr>
      </w:pPr>
    </w:p>
    <w:p w14:paraId="16A2A062" w14:textId="7199E089" w:rsidR="00F22B36" w:rsidRDefault="00F22B36" w:rsidP="00855A57">
      <w:pPr>
        <w:rPr>
          <w:rFonts w:eastAsia="SimSun"/>
          <w:lang w:eastAsia="ja-JP"/>
        </w:rPr>
      </w:pPr>
      <w:r w:rsidRPr="00BA3BAD">
        <w:rPr>
          <w:rFonts w:eastAsia="SimSun"/>
          <w:lang w:eastAsia="ja-JP"/>
        </w:rPr>
        <w:t>Else</w:t>
      </w:r>
      <w:r w:rsidR="00855A57">
        <w:rPr>
          <w:rFonts w:eastAsia="SimSun"/>
          <w:lang w:eastAsia="ja-JP"/>
        </w:rPr>
        <w:t>:</w:t>
      </w:r>
    </w:p>
    <w:p w14:paraId="0A219AE5" w14:textId="77777777" w:rsidR="00855A57" w:rsidRPr="00BA3BAD" w:rsidRDefault="00855A57" w:rsidP="00855A57">
      <w:pPr>
        <w:rPr>
          <w:rFonts w:eastAsia="SimSun"/>
          <w:lang w:eastAsia="ja-JP"/>
        </w:rPr>
      </w:pPr>
    </w:p>
    <w:p w14:paraId="77EF9428" w14:textId="4FE9A798" w:rsidR="00F22B36" w:rsidRPr="00855A57" w:rsidRDefault="00F22B36" w:rsidP="00855A57">
      <w:pPr>
        <w:pStyle w:val="ListParagraph"/>
        <w:numPr>
          <w:ilvl w:val="0"/>
          <w:numId w:val="213"/>
        </w:numPr>
        <w:rPr>
          <w:rFonts w:eastAsia="SimSun"/>
          <w:lang w:eastAsia="ja-JP"/>
        </w:rPr>
      </w:pPr>
      <w:r w:rsidRPr="00855A57">
        <w:rPr>
          <w:rFonts w:eastAsia="SimSun"/>
          <w:lang w:eastAsia="ja-JP"/>
        </w:rPr>
        <w:t>If (current mode is CF)</w:t>
      </w:r>
      <w:r w:rsidR="00855A57">
        <w:rPr>
          <w:rFonts w:eastAsia="SimSun"/>
          <w:lang w:eastAsia="ja-JP"/>
        </w:rPr>
        <w:t>:</w:t>
      </w:r>
    </w:p>
    <w:p w14:paraId="3D13CA74" w14:textId="13167EA7"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DetermineLcOrMergeOrCoopOrACC0rCACC_0729 ()</w:t>
      </w:r>
      <w:r w:rsidR="00855A57">
        <w:rPr>
          <w:rFonts w:eastAsia="SimSun"/>
          <w:lang w:eastAsia="ja-JP"/>
        </w:rPr>
        <w:t>.</w:t>
      </w:r>
    </w:p>
    <w:p w14:paraId="3B4A8ACC" w14:textId="608F6470"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ACF)</w:t>
      </w:r>
      <w:r w:rsidR="00855A57">
        <w:rPr>
          <w:rFonts w:eastAsia="SimSun"/>
          <w:lang w:eastAsia="ja-JP"/>
        </w:rPr>
        <w:t>:</w:t>
      </w:r>
    </w:p>
    <w:p w14:paraId="35BB98F7" w14:textId="7779C266"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Determine2ndLcAfterLc()</w:t>
      </w:r>
      <w:r w:rsidR="00855A57">
        <w:rPr>
          <w:rFonts w:eastAsia="SimSun"/>
          <w:lang w:eastAsia="ja-JP"/>
        </w:rPr>
        <w:t>.</w:t>
      </w:r>
    </w:p>
    <w:p w14:paraId="78E801EF" w14:textId="3448A56B"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CCF)</w:t>
      </w:r>
      <w:r w:rsidR="00855A57">
        <w:rPr>
          <w:rFonts w:eastAsia="SimSun"/>
          <w:lang w:eastAsia="ja-JP"/>
        </w:rPr>
        <w:t>:</w:t>
      </w:r>
    </w:p>
    <w:p w14:paraId="779F3597" w14:textId="3EDBA9F8"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determineCoopOrLc()</w:t>
      </w:r>
      <w:r w:rsidR="00855A57">
        <w:rPr>
          <w:rFonts w:eastAsia="SimSun"/>
          <w:lang w:eastAsia="ja-JP"/>
        </w:rPr>
        <w:t>.</w:t>
      </w:r>
    </w:p>
    <w:p w14:paraId="31D7E727" w14:textId="6D2205A2"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RCF)</w:t>
      </w:r>
      <w:r w:rsidR="00855A57">
        <w:rPr>
          <w:rFonts w:eastAsia="SimSun"/>
          <w:lang w:eastAsia="ja-JP"/>
        </w:rPr>
        <w:t>:</w:t>
      </w:r>
    </w:p>
    <w:p w14:paraId="42CBA267" w14:textId="1DDC9141"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DetermineReceiveOrLcOrCoop()</w:t>
      </w:r>
      <w:r w:rsidR="00855A57">
        <w:rPr>
          <w:rFonts w:eastAsia="SimSun"/>
          <w:lang w:eastAsia="ja-JP"/>
        </w:rPr>
        <w:t>.</w:t>
      </w:r>
    </w:p>
    <w:p w14:paraId="19221E17" w14:textId="2084E9F9"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BCF)</w:t>
      </w:r>
      <w:r w:rsidR="00855A57">
        <w:rPr>
          <w:rFonts w:eastAsia="SimSun"/>
          <w:lang w:eastAsia="ja-JP"/>
        </w:rPr>
        <w:t>:</w:t>
      </w:r>
    </w:p>
    <w:p w14:paraId="4CE91592" w14:textId="43CAC9C0"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determineGapOrGiveup()</w:t>
      </w:r>
      <w:r w:rsidR="00855A57">
        <w:rPr>
          <w:rFonts w:eastAsia="SimSun"/>
          <w:lang w:eastAsia="ja-JP"/>
        </w:rPr>
        <w:t>.</w:t>
      </w:r>
    </w:p>
    <w:p w14:paraId="24ED6B3E" w14:textId="70BCF831"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ACC_ON)</w:t>
      </w:r>
      <w:r w:rsidR="00855A57">
        <w:rPr>
          <w:rFonts w:eastAsia="SimSun"/>
          <w:lang w:eastAsia="ja-JP"/>
        </w:rPr>
        <w:t>:</w:t>
      </w:r>
    </w:p>
    <w:p w14:paraId="4337DDE6" w14:textId="614F296B"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DetermineLcOrMergeOrCoopOrACC0rCACC_0729 ()</w:t>
      </w:r>
      <w:r w:rsidR="00855A57">
        <w:rPr>
          <w:rFonts w:eastAsia="SimSun"/>
          <w:lang w:eastAsia="ja-JP"/>
        </w:rPr>
        <w:t>.</w:t>
      </w:r>
    </w:p>
    <w:p w14:paraId="5148991F" w14:textId="3FD9CD01" w:rsidR="00F22B36" w:rsidRPr="00855A57" w:rsidRDefault="00F22B36" w:rsidP="00855A57">
      <w:pPr>
        <w:pStyle w:val="ListParagraph"/>
        <w:numPr>
          <w:ilvl w:val="0"/>
          <w:numId w:val="213"/>
        </w:numPr>
        <w:rPr>
          <w:rFonts w:eastAsia="SimSun"/>
          <w:lang w:eastAsia="ja-JP"/>
        </w:rPr>
      </w:pPr>
      <w:r w:rsidRPr="00855A57">
        <w:rPr>
          <w:rFonts w:eastAsia="SimSun"/>
          <w:lang w:eastAsia="ja-JP"/>
        </w:rPr>
        <w:t>Else if (current mode is CACC_ON)</w:t>
      </w:r>
      <w:r w:rsidR="00855A57">
        <w:rPr>
          <w:rFonts w:eastAsia="SimSun"/>
          <w:lang w:eastAsia="ja-JP"/>
        </w:rPr>
        <w:t>:</w:t>
      </w:r>
    </w:p>
    <w:p w14:paraId="6927088F" w14:textId="6405CBA7"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DetermineLcOrMergeOrCoopOrACC0rCACC_0729 ()</w:t>
      </w:r>
      <w:r w:rsidR="00855A57">
        <w:rPr>
          <w:rFonts w:eastAsia="SimSun"/>
          <w:lang w:eastAsia="ja-JP"/>
        </w:rPr>
        <w:t>.</w:t>
      </w:r>
    </w:p>
    <w:p w14:paraId="19804F09" w14:textId="0C58605B" w:rsidR="00F22B36" w:rsidRPr="00855A57" w:rsidRDefault="00F22B36" w:rsidP="00855A57">
      <w:pPr>
        <w:pStyle w:val="ListParagraph"/>
        <w:numPr>
          <w:ilvl w:val="0"/>
          <w:numId w:val="213"/>
        </w:numPr>
        <w:rPr>
          <w:rFonts w:eastAsia="SimSun"/>
          <w:lang w:eastAsia="ja-JP"/>
        </w:rPr>
      </w:pPr>
      <w:r w:rsidRPr="00855A57">
        <w:rPr>
          <w:rFonts w:eastAsia="SimSun"/>
          <w:lang w:eastAsia="ja-JP"/>
        </w:rPr>
        <w:lastRenderedPageBreak/>
        <w:t>Else</w:t>
      </w:r>
      <w:r w:rsidR="00855A57">
        <w:rPr>
          <w:rFonts w:eastAsia="SimSun"/>
          <w:lang w:eastAsia="ja-JP"/>
        </w:rPr>
        <w:t>:</w:t>
      </w:r>
    </w:p>
    <w:p w14:paraId="6A64D420" w14:textId="345B6B80" w:rsidR="00F22B36" w:rsidRPr="00855A57" w:rsidRDefault="00F22B36" w:rsidP="00855A57">
      <w:pPr>
        <w:pStyle w:val="ListParagraph"/>
        <w:numPr>
          <w:ilvl w:val="1"/>
          <w:numId w:val="213"/>
        </w:numPr>
        <w:rPr>
          <w:rFonts w:eastAsia="SimSun"/>
          <w:lang w:eastAsia="ja-JP"/>
        </w:rPr>
      </w:pPr>
      <w:r w:rsidRPr="00855A57">
        <w:rPr>
          <w:rFonts w:eastAsia="SimSun"/>
          <w:lang w:eastAsia="ja-JP"/>
        </w:rPr>
        <w:t>Return current mode</w:t>
      </w:r>
      <w:r w:rsidR="00855A57">
        <w:rPr>
          <w:rFonts w:eastAsia="SimSun"/>
          <w:lang w:eastAsia="ja-JP"/>
        </w:rPr>
        <w:t>.</w:t>
      </w:r>
    </w:p>
    <w:p w14:paraId="392AB0E2" w14:textId="77777777" w:rsidR="00F22B36" w:rsidRPr="00BA3BAD" w:rsidRDefault="00F22B36" w:rsidP="00855A57">
      <w:pPr>
        <w:rPr>
          <w:rFonts w:eastAsia="SimSun"/>
          <w:lang w:eastAsia="ja-JP"/>
        </w:rPr>
      </w:pPr>
    </w:p>
    <w:p w14:paraId="35D09F1A" w14:textId="77777777" w:rsidR="00F22B36" w:rsidRPr="00BA3BAD" w:rsidRDefault="00F22B36" w:rsidP="008B4135">
      <w:pPr>
        <w:pStyle w:val="Heading3"/>
      </w:pPr>
      <w:bookmarkStart w:id="242" w:name="_Toc35778012"/>
      <w:r w:rsidRPr="00BA3BAD">
        <w:t>DetermineLcOrMergeOrCoopOrACC0rCACC_0729</w:t>
      </w:r>
      <w:bookmarkEnd w:id="242"/>
    </w:p>
    <w:p w14:paraId="1F74697C" w14:textId="77777777" w:rsidR="00F22B36" w:rsidRPr="00BA3BAD" w:rsidRDefault="00F22B36" w:rsidP="008B4135">
      <w:pPr>
        <w:pStyle w:val="Heading4"/>
        <w:rPr>
          <w:lang w:eastAsia="ja-JP"/>
        </w:rPr>
      </w:pPr>
      <w:r w:rsidRPr="00BA3BAD">
        <w:rPr>
          <w:lang w:eastAsia="ja-JP"/>
        </w:rPr>
        <w:t>Syntax</w:t>
      </w:r>
    </w:p>
    <w:p w14:paraId="4FFF86FF" w14:textId="77777777" w:rsidR="00F22B36" w:rsidRPr="00BA3BAD" w:rsidRDefault="00F22B36" w:rsidP="00855A57">
      <w:pPr>
        <w:rPr>
          <w:rFonts w:eastAsia="SimSun"/>
          <w:lang w:eastAsia="ja-JP"/>
        </w:rPr>
      </w:pPr>
      <w:r w:rsidRPr="00BA3BAD">
        <w:rPr>
          <w:rFonts w:eastAsia="SimSun"/>
          <w:lang w:eastAsia="ja-JP"/>
        </w:rPr>
        <w:t>int myVehicleDef:: DetermineLcOrMergeOrCoopOrACC0rCACC_0729 ()</w:t>
      </w:r>
    </w:p>
    <w:p w14:paraId="18EAD362" w14:textId="77777777" w:rsidR="00F22B36" w:rsidRPr="00BA3BAD" w:rsidRDefault="00F22B36" w:rsidP="008B4135">
      <w:pPr>
        <w:pStyle w:val="Heading4"/>
        <w:rPr>
          <w:lang w:eastAsia="ja-JP"/>
        </w:rPr>
      </w:pPr>
      <w:r w:rsidRPr="00BA3BAD">
        <w:rPr>
          <w:lang w:eastAsia="ja-JP"/>
        </w:rPr>
        <w:t>Description</w:t>
      </w:r>
    </w:p>
    <w:p w14:paraId="03BC1BEA" w14:textId="126F6986" w:rsidR="00F22B36" w:rsidRPr="00BA3BAD" w:rsidRDefault="00F22B36" w:rsidP="00855A57">
      <w:pPr>
        <w:rPr>
          <w:rFonts w:eastAsia="SimSun"/>
          <w:lang w:eastAsia="ja-JP"/>
        </w:rPr>
      </w:pPr>
      <w:r w:rsidRPr="00BA3BAD">
        <w:rPr>
          <w:rFonts w:eastAsia="SimSun"/>
          <w:lang w:eastAsia="ja-JP"/>
        </w:rPr>
        <w:t xml:space="preserve">This function determines the driving mode of a CACC vehicle if the current mode is CF, ACC_ON or CACC_ON. </w:t>
      </w:r>
    </w:p>
    <w:p w14:paraId="62879428" w14:textId="77777777" w:rsidR="00F22B36" w:rsidRPr="00BA3BAD" w:rsidRDefault="00F22B36" w:rsidP="008B4135">
      <w:pPr>
        <w:pStyle w:val="Heading4"/>
        <w:rPr>
          <w:lang w:eastAsia="ja-JP"/>
        </w:rPr>
      </w:pPr>
      <w:r w:rsidRPr="00BA3BAD">
        <w:rPr>
          <w:lang w:eastAsia="ja-JP"/>
        </w:rPr>
        <w:t>Inputs Arguments</w:t>
      </w:r>
    </w:p>
    <w:p w14:paraId="064BAC8F" w14:textId="77777777" w:rsidR="00F22B36" w:rsidRPr="00BA3BAD" w:rsidRDefault="00F22B36" w:rsidP="00855A57">
      <w:pPr>
        <w:rPr>
          <w:rFonts w:eastAsia="SimSun"/>
          <w:lang w:eastAsia="ja-JP"/>
        </w:rPr>
      </w:pPr>
      <w:r w:rsidRPr="00BA3BAD">
        <w:rPr>
          <w:rFonts w:eastAsia="SimSun"/>
          <w:lang w:eastAsia="ja-JP"/>
        </w:rPr>
        <w:t>None.</w:t>
      </w:r>
    </w:p>
    <w:p w14:paraId="20279E40" w14:textId="77777777" w:rsidR="00F22B36" w:rsidRPr="00BA3BAD" w:rsidRDefault="00F22B36" w:rsidP="008B4135">
      <w:pPr>
        <w:pStyle w:val="Heading4"/>
        <w:rPr>
          <w:lang w:eastAsia="ja-JP"/>
        </w:rPr>
      </w:pPr>
      <w:r w:rsidRPr="00BA3BAD">
        <w:rPr>
          <w:lang w:eastAsia="ja-JP"/>
        </w:rPr>
        <w:t xml:space="preserve">Output Arguments </w:t>
      </w:r>
    </w:p>
    <w:p w14:paraId="2AEECED9" w14:textId="77777777" w:rsidR="00F22B36" w:rsidRPr="00BA3BAD" w:rsidRDefault="00F22B36" w:rsidP="00855A57">
      <w:pPr>
        <w:rPr>
          <w:rFonts w:eastAsia="SimSun"/>
          <w:lang w:eastAsia="ja-JP"/>
        </w:rPr>
      </w:pPr>
      <w:r w:rsidRPr="00BA3BAD">
        <w:rPr>
          <w:rFonts w:eastAsia="SimSun"/>
          <w:lang w:eastAsia="ja-JP"/>
        </w:rPr>
        <w:t>An integer representing the driving mode.</w:t>
      </w:r>
    </w:p>
    <w:p w14:paraId="26822D41" w14:textId="77777777" w:rsidR="00F22B36" w:rsidRPr="00BA3BAD" w:rsidRDefault="00F22B36" w:rsidP="008B4135">
      <w:pPr>
        <w:pStyle w:val="Heading4"/>
        <w:rPr>
          <w:lang w:eastAsia="ja-JP"/>
        </w:rPr>
      </w:pPr>
      <w:r w:rsidRPr="00BA3BAD">
        <w:rPr>
          <w:lang w:eastAsia="ja-JP"/>
        </w:rPr>
        <w:t>Sub-functions</w:t>
      </w:r>
    </w:p>
    <w:p w14:paraId="6B0EE8F5" w14:textId="77777777" w:rsidR="00F22B36" w:rsidRPr="00BA3BAD" w:rsidRDefault="00F22B36" w:rsidP="00855A57">
      <w:pPr>
        <w:rPr>
          <w:rFonts w:eastAsia="SimSun"/>
          <w:lang w:eastAsia="ja-JP"/>
        </w:rPr>
      </w:pPr>
      <w:r w:rsidRPr="00BA3BAD">
        <w:rPr>
          <w:rFonts w:eastAsia="SimSun"/>
          <w:lang w:eastAsia="ja-JP"/>
        </w:rPr>
        <w:t>NeedCoop ()</w:t>
      </w:r>
    </w:p>
    <w:p w14:paraId="4C76CFC2" w14:textId="77777777" w:rsidR="00855A57" w:rsidRDefault="00855A57" w:rsidP="00855A57">
      <w:pPr>
        <w:rPr>
          <w:rFonts w:eastAsia="SimSun"/>
          <w:lang w:eastAsia="ja-JP"/>
        </w:rPr>
      </w:pPr>
    </w:p>
    <w:p w14:paraId="360BF0BF" w14:textId="73A2ED4E" w:rsidR="00F22B36" w:rsidRPr="00BA3BAD" w:rsidRDefault="00F22B36" w:rsidP="00855A57">
      <w:pPr>
        <w:rPr>
          <w:rFonts w:eastAsia="SimSun"/>
          <w:lang w:eastAsia="ja-JP"/>
        </w:rPr>
      </w:pPr>
      <w:r w:rsidRPr="00BA3BAD">
        <w:rPr>
          <w:rFonts w:eastAsia="SimSun"/>
          <w:lang w:eastAsia="ja-JP"/>
        </w:rPr>
        <w:t>NeedLC ()</w:t>
      </w:r>
    </w:p>
    <w:p w14:paraId="7ABCD00D" w14:textId="77777777" w:rsidR="00855A57" w:rsidRDefault="00855A57" w:rsidP="00855A57">
      <w:pPr>
        <w:rPr>
          <w:rFonts w:eastAsia="SimSun"/>
          <w:lang w:eastAsia="ja-JP"/>
        </w:rPr>
      </w:pPr>
    </w:p>
    <w:p w14:paraId="031F9F0A" w14:textId="609978D1" w:rsidR="00F22B36" w:rsidRPr="00BA3BAD" w:rsidRDefault="00F22B36" w:rsidP="00855A57">
      <w:pPr>
        <w:rPr>
          <w:rFonts w:eastAsia="SimSun"/>
          <w:lang w:eastAsia="ja-JP"/>
        </w:rPr>
      </w:pPr>
      <w:r w:rsidRPr="00BA3BAD">
        <w:rPr>
          <w:rFonts w:eastAsia="SimSun"/>
          <w:lang w:eastAsia="ja-JP"/>
        </w:rPr>
        <w:t>ACC_Manual_TakeOver_Check_CAMP ()</w:t>
      </w:r>
    </w:p>
    <w:p w14:paraId="6F24F954" w14:textId="77777777" w:rsidR="00F22B36" w:rsidRPr="00BA3BAD" w:rsidRDefault="00F22B36" w:rsidP="008B4135">
      <w:pPr>
        <w:pStyle w:val="Heading4"/>
        <w:rPr>
          <w:lang w:eastAsia="ja-JP"/>
        </w:rPr>
      </w:pPr>
      <w:r w:rsidRPr="00BA3BAD">
        <w:rPr>
          <w:lang w:eastAsia="ja-JP"/>
        </w:rPr>
        <w:t>Pseudo code</w:t>
      </w:r>
    </w:p>
    <w:p w14:paraId="787DFC48" w14:textId="26ACF97A" w:rsidR="00F22B36" w:rsidRDefault="00F22B36" w:rsidP="00855A57">
      <w:pPr>
        <w:rPr>
          <w:rFonts w:eastAsia="SimSun"/>
          <w:lang w:eastAsia="ja-JP"/>
        </w:rPr>
      </w:pPr>
      <w:r w:rsidRPr="00BA3BAD">
        <w:rPr>
          <w:rFonts w:eastAsia="SimSun"/>
          <w:lang w:eastAsia="ja-JP"/>
        </w:rPr>
        <w:t>If (NeedCoop())</w:t>
      </w:r>
      <w:r w:rsidR="00855A57">
        <w:rPr>
          <w:rFonts w:eastAsia="SimSun"/>
          <w:lang w:eastAsia="ja-JP"/>
        </w:rPr>
        <w:t>:</w:t>
      </w:r>
    </w:p>
    <w:p w14:paraId="7C60E86A" w14:textId="77777777" w:rsidR="00855A57" w:rsidRPr="00BA3BAD" w:rsidRDefault="00855A57" w:rsidP="00855A57">
      <w:pPr>
        <w:rPr>
          <w:rFonts w:eastAsia="SimSun"/>
          <w:lang w:eastAsia="ja-JP"/>
        </w:rPr>
      </w:pPr>
    </w:p>
    <w:p w14:paraId="1444552A" w14:textId="5D12ABF3" w:rsidR="00F22B36" w:rsidRPr="00855A57" w:rsidRDefault="00F22B36" w:rsidP="00855A57">
      <w:pPr>
        <w:pStyle w:val="ListParagraph"/>
        <w:numPr>
          <w:ilvl w:val="0"/>
          <w:numId w:val="215"/>
        </w:numPr>
        <w:rPr>
          <w:rFonts w:eastAsia="SimSun"/>
          <w:lang w:eastAsia="ja-JP"/>
        </w:rPr>
      </w:pPr>
      <w:r w:rsidRPr="00855A57">
        <w:rPr>
          <w:rFonts w:eastAsia="SimSun"/>
          <w:lang w:eastAsia="ja-JP"/>
        </w:rPr>
        <w:t>Set mode as CCF and return</w:t>
      </w:r>
      <w:r w:rsidR="00855A57">
        <w:rPr>
          <w:rFonts w:eastAsia="SimSun"/>
          <w:lang w:eastAsia="ja-JP"/>
        </w:rPr>
        <w:t>.</w:t>
      </w:r>
    </w:p>
    <w:p w14:paraId="4A0E58A2" w14:textId="77777777" w:rsidR="00855A57" w:rsidRDefault="00855A57" w:rsidP="00855A57">
      <w:pPr>
        <w:rPr>
          <w:rFonts w:eastAsia="SimSun"/>
          <w:lang w:eastAsia="ja-JP"/>
        </w:rPr>
      </w:pPr>
    </w:p>
    <w:p w14:paraId="1C83DB3E" w14:textId="41177A38" w:rsidR="00F22B36" w:rsidRDefault="00F22B36" w:rsidP="00855A57">
      <w:pPr>
        <w:rPr>
          <w:rFonts w:eastAsia="SimSun"/>
          <w:lang w:eastAsia="ja-JP"/>
        </w:rPr>
      </w:pPr>
      <w:r w:rsidRPr="00BA3BAD">
        <w:rPr>
          <w:rFonts w:eastAsia="SimSun"/>
          <w:lang w:eastAsia="ja-JP"/>
        </w:rPr>
        <w:t>Else if (NeedLC())</w:t>
      </w:r>
      <w:r w:rsidR="00855A57">
        <w:rPr>
          <w:rFonts w:eastAsia="SimSun"/>
          <w:lang w:eastAsia="ja-JP"/>
        </w:rPr>
        <w:t>:</w:t>
      </w:r>
    </w:p>
    <w:p w14:paraId="285EDBEE" w14:textId="77777777" w:rsidR="00855A57" w:rsidRPr="00BA3BAD" w:rsidRDefault="00855A57" w:rsidP="00855A57">
      <w:pPr>
        <w:rPr>
          <w:rFonts w:eastAsia="SimSun"/>
          <w:lang w:eastAsia="ja-JP"/>
        </w:rPr>
      </w:pPr>
    </w:p>
    <w:p w14:paraId="097E88BB" w14:textId="60A0EB39" w:rsidR="00F22B36" w:rsidRPr="00855A57" w:rsidRDefault="00F22B36" w:rsidP="00855A57">
      <w:pPr>
        <w:pStyle w:val="ListParagraph"/>
        <w:numPr>
          <w:ilvl w:val="0"/>
          <w:numId w:val="216"/>
        </w:numPr>
        <w:rPr>
          <w:rFonts w:eastAsia="SimSun"/>
          <w:lang w:eastAsia="ja-JP"/>
        </w:rPr>
      </w:pPr>
      <w:r w:rsidRPr="00855A57">
        <w:rPr>
          <w:rFonts w:eastAsia="SimSun"/>
          <w:lang w:eastAsia="ja-JP"/>
        </w:rPr>
        <w:t>Set mode as BCF and return</w:t>
      </w:r>
      <w:r w:rsidR="00855A57">
        <w:rPr>
          <w:rFonts w:eastAsia="SimSun"/>
          <w:lang w:eastAsia="ja-JP"/>
        </w:rPr>
        <w:t>.</w:t>
      </w:r>
    </w:p>
    <w:p w14:paraId="7B7FB697" w14:textId="77777777" w:rsidR="00855A57" w:rsidRDefault="00855A57" w:rsidP="00855A57">
      <w:pPr>
        <w:rPr>
          <w:rFonts w:eastAsia="SimSun"/>
          <w:lang w:eastAsia="ja-JP"/>
        </w:rPr>
      </w:pPr>
    </w:p>
    <w:p w14:paraId="5650320B" w14:textId="0E11919F" w:rsidR="00F22B36" w:rsidRDefault="00F22B36" w:rsidP="00855A57">
      <w:pPr>
        <w:rPr>
          <w:rFonts w:eastAsia="SimSun"/>
          <w:lang w:eastAsia="ja-JP"/>
        </w:rPr>
      </w:pPr>
      <w:r w:rsidRPr="00BA3BAD">
        <w:rPr>
          <w:rFonts w:eastAsia="SimSun"/>
          <w:lang w:eastAsia="ja-JP"/>
        </w:rPr>
        <w:t>Else if (there is a collision risk determined with ACC_Manual_TakeOver_Check_CAMP)</w:t>
      </w:r>
      <w:r w:rsidR="00855A57">
        <w:rPr>
          <w:rFonts w:eastAsia="SimSun"/>
          <w:lang w:eastAsia="ja-JP"/>
        </w:rPr>
        <w:t>:</w:t>
      </w:r>
    </w:p>
    <w:p w14:paraId="04B006A1" w14:textId="77777777" w:rsidR="00855A57" w:rsidRPr="00BA3BAD" w:rsidRDefault="00855A57" w:rsidP="00855A57">
      <w:pPr>
        <w:rPr>
          <w:rFonts w:eastAsia="SimSun"/>
          <w:lang w:eastAsia="ja-JP"/>
        </w:rPr>
      </w:pPr>
    </w:p>
    <w:p w14:paraId="5D9CAE1B" w14:textId="397FA6B2" w:rsidR="00F22B36" w:rsidRPr="00855A57" w:rsidRDefault="00F22B36" w:rsidP="00855A57">
      <w:pPr>
        <w:pStyle w:val="ListParagraph"/>
        <w:numPr>
          <w:ilvl w:val="0"/>
          <w:numId w:val="217"/>
        </w:numPr>
        <w:rPr>
          <w:rFonts w:eastAsia="SimSun"/>
          <w:lang w:eastAsia="ja-JP"/>
        </w:rPr>
      </w:pPr>
      <w:r w:rsidRPr="00855A57">
        <w:rPr>
          <w:rFonts w:eastAsia="SimSun"/>
          <w:lang w:eastAsia="ja-JP"/>
        </w:rPr>
        <w:t>Set mode as CF and return</w:t>
      </w:r>
      <w:r w:rsidR="00855A57">
        <w:rPr>
          <w:rFonts w:eastAsia="SimSun"/>
          <w:lang w:eastAsia="ja-JP"/>
        </w:rPr>
        <w:t>.</w:t>
      </w:r>
    </w:p>
    <w:p w14:paraId="3497386A" w14:textId="77777777" w:rsidR="00855A57" w:rsidRDefault="00855A57" w:rsidP="00855A57">
      <w:pPr>
        <w:rPr>
          <w:rFonts w:eastAsia="SimSun"/>
          <w:lang w:eastAsia="ja-JP"/>
        </w:rPr>
      </w:pPr>
    </w:p>
    <w:p w14:paraId="5ED0210A" w14:textId="3FE217C2" w:rsidR="00F22B36" w:rsidRDefault="00F22B36" w:rsidP="00855A57">
      <w:pPr>
        <w:rPr>
          <w:rFonts w:eastAsia="SimSun"/>
          <w:lang w:eastAsia="ja-JP"/>
        </w:rPr>
      </w:pPr>
      <w:r w:rsidRPr="00BA3BAD">
        <w:rPr>
          <w:rFonts w:eastAsia="SimSun"/>
          <w:lang w:eastAsia="ja-JP"/>
        </w:rPr>
        <w:t>Else</w:t>
      </w:r>
      <w:r w:rsidR="00855A57">
        <w:rPr>
          <w:rFonts w:eastAsia="SimSun"/>
          <w:lang w:eastAsia="ja-JP"/>
        </w:rPr>
        <w:t>:</w:t>
      </w:r>
    </w:p>
    <w:p w14:paraId="23B3F32D" w14:textId="77777777" w:rsidR="00855A57" w:rsidRPr="00BA3BAD" w:rsidRDefault="00855A57" w:rsidP="00855A57">
      <w:pPr>
        <w:rPr>
          <w:rFonts w:eastAsia="SimSun"/>
          <w:lang w:eastAsia="ja-JP"/>
        </w:rPr>
      </w:pPr>
    </w:p>
    <w:p w14:paraId="2E84C91F" w14:textId="69B6366E" w:rsidR="00855A57" w:rsidRDefault="00F22B36" w:rsidP="00855A57">
      <w:pPr>
        <w:pStyle w:val="ListParagraph"/>
        <w:numPr>
          <w:ilvl w:val="0"/>
          <w:numId w:val="218"/>
        </w:numPr>
        <w:rPr>
          <w:rFonts w:eastAsia="SimSun"/>
          <w:lang w:eastAsia="ja-JP"/>
        </w:rPr>
      </w:pPr>
      <w:r w:rsidRPr="00855A57">
        <w:rPr>
          <w:rFonts w:eastAsia="SimSun"/>
          <w:lang w:eastAsia="ja-JP"/>
        </w:rPr>
        <w:t>If (current time – last CACC off time &lt; a threshold recovery time)</w:t>
      </w:r>
      <w:r w:rsidR="00855A57">
        <w:rPr>
          <w:rFonts w:eastAsia="SimSun"/>
          <w:lang w:eastAsia="ja-JP"/>
        </w:rPr>
        <w:t>:</w:t>
      </w:r>
    </w:p>
    <w:p w14:paraId="4E4B9856" w14:textId="3857CB5B" w:rsidR="00F22B36" w:rsidRDefault="00F22B36" w:rsidP="00855A57">
      <w:pPr>
        <w:pStyle w:val="ListParagraph"/>
        <w:numPr>
          <w:ilvl w:val="1"/>
          <w:numId w:val="218"/>
        </w:numPr>
        <w:rPr>
          <w:rFonts w:eastAsia="SimSun"/>
          <w:lang w:eastAsia="ja-JP"/>
        </w:rPr>
      </w:pPr>
      <w:r w:rsidRPr="00855A57">
        <w:rPr>
          <w:rFonts w:eastAsia="SimSun"/>
          <w:lang w:eastAsia="ja-JP"/>
        </w:rPr>
        <w:t>Set mode as CF and return</w:t>
      </w:r>
      <w:r w:rsidR="00855A57">
        <w:rPr>
          <w:rFonts w:eastAsia="SimSun"/>
          <w:lang w:eastAsia="ja-JP"/>
        </w:rPr>
        <w:t>.</w:t>
      </w:r>
    </w:p>
    <w:p w14:paraId="1B214424" w14:textId="77777777" w:rsidR="00855A57" w:rsidRPr="00407133" w:rsidRDefault="00855A57" w:rsidP="00F96782">
      <w:pPr>
        <w:rPr>
          <w:rFonts w:eastAsia="SimSun"/>
          <w:lang w:eastAsia="ja-JP"/>
        </w:rPr>
      </w:pPr>
    </w:p>
    <w:p w14:paraId="19F95F7E" w14:textId="60D6AC93" w:rsidR="00855A57" w:rsidRDefault="00F22B36" w:rsidP="00855A57">
      <w:pPr>
        <w:pStyle w:val="ListParagraph"/>
        <w:numPr>
          <w:ilvl w:val="0"/>
          <w:numId w:val="219"/>
        </w:numPr>
        <w:rPr>
          <w:rFonts w:eastAsia="SimSun"/>
          <w:lang w:eastAsia="ja-JP"/>
        </w:rPr>
      </w:pPr>
      <w:r w:rsidRPr="00855A57">
        <w:rPr>
          <w:rFonts w:eastAsia="SimSun"/>
          <w:lang w:eastAsia="ja-JP"/>
        </w:rPr>
        <w:t>Else</w:t>
      </w:r>
      <w:r w:rsidR="00855A57">
        <w:rPr>
          <w:rFonts w:eastAsia="SimSun"/>
          <w:lang w:eastAsia="ja-JP"/>
        </w:rPr>
        <w:t>:</w:t>
      </w:r>
    </w:p>
    <w:p w14:paraId="443CC812" w14:textId="41347539" w:rsidR="00855A57" w:rsidRDefault="00F22B36" w:rsidP="00855A57">
      <w:pPr>
        <w:pStyle w:val="ListParagraph"/>
        <w:numPr>
          <w:ilvl w:val="1"/>
          <w:numId w:val="219"/>
        </w:numPr>
        <w:rPr>
          <w:rFonts w:eastAsia="SimSun"/>
          <w:lang w:eastAsia="ja-JP"/>
        </w:rPr>
      </w:pPr>
      <w:r w:rsidRPr="00855A57">
        <w:rPr>
          <w:rFonts w:eastAsia="SimSun"/>
          <w:lang w:eastAsia="ja-JP"/>
        </w:rPr>
        <w:t>If (there is no leader OR the preceding vehicle is a CACC vehicle or VAD vehicle)</w:t>
      </w:r>
      <w:r w:rsidR="00855A57">
        <w:rPr>
          <w:rFonts w:eastAsia="SimSun"/>
          <w:lang w:eastAsia="ja-JP"/>
        </w:rPr>
        <w:t>:</w:t>
      </w:r>
    </w:p>
    <w:p w14:paraId="4E7917F9" w14:textId="042C7901" w:rsidR="00855A57" w:rsidRDefault="00F22B36" w:rsidP="00855A57">
      <w:pPr>
        <w:pStyle w:val="ListParagraph"/>
        <w:numPr>
          <w:ilvl w:val="2"/>
          <w:numId w:val="219"/>
        </w:numPr>
        <w:rPr>
          <w:rFonts w:eastAsia="SimSun"/>
          <w:lang w:eastAsia="ja-JP"/>
        </w:rPr>
      </w:pPr>
      <w:r w:rsidRPr="00855A57">
        <w:rPr>
          <w:rFonts w:eastAsia="SimSun"/>
          <w:lang w:eastAsia="ja-JP"/>
        </w:rPr>
        <w:lastRenderedPageBreak/>
        <w:t>Set mode ad CACC_ON and return</w:t>
      </w:r>
      <w:r w:rsidR="00855A57">
        <w:rPr>
          <w:rFonts w:eastAsia="SimSun"/>
          <w:lang w:eastAsia="ja-JP"/>
        </w:rPr>
        <w:t>.</w:t>
      </w:r>
    </w:p>
    <w:p w14:paraId="3E149C19" w14:textId="0FE9931D" w:rsidR="00855A57" w:rsidRDefault="00F22B36" w:rsidP="00855A57">
      <w:pPr>
        <w:pStyle w:val="ListParagraph"/>
        <w:numPr>
          <w:ilvl w:val="1"/>
          <w:numId w:val="219"/>
        </w:numPr>
        <w:rPr>
          <w:rFonts w:eastAsia="SimSun"/>
          <w:lang w:eastAsia="ja-JP"/>
        </w:rPr>
      </w:pPr>
      <w:r w:rsidRPr="00855A57">
        <w:rPr>
          <w:rFonts w:eastAsia="SimSun"/>
          <w:lang w:eastAsia="ja-JP"/>
        </w:rPr>
        <w:t>Else</w:t>
      </w:r>
      <w:r w:rsidR="00855A57">
        <w:rPr>
          <w:rFonts w:eastAsia="SimSun"/>
          <w:lang w:eastAsia="ja-JP"/>
        </w:rPr>
        <w:t>:</w:t>
      </w:r>
    </w:p>
    <w:p w14:paraId="659705B9" w14:textId="6AF14DCB" w:rsidR="00F22B36" w:rsidRPr="00855A57" w:rsidRDefault="00F22B36" w:rsidP="00855A57">
      <w:pPr>
        <w:pStyle w:val="ListParagraph"/>
        <w:numPr>
          <w:ilvl w:val="2"/>
          <w:numId w:val="219"/>
        </w:numPr>
        <w:rPr>
          <w:rFonts w:eastAsia="SimSun"/>
          <w:lang w:eastAsia="ja-JP"/>
        </w:rPr>
      </w:pPr>
      <w:r w:rsidRPr="00855A57">
        <w:rPr>
          <w:rFonts w:eastAsia="SimSun"/>
          <w:lang w:eastAsia="ja-JP"/>
        </w:rPr>
        <w:t>Set mode as ACC_ON and return</w:t>
      </w:r>
      <w:r w:rsidR="00855A57">
        <w:rPr>
          <w:rFonts w:eastAsia="SimSun"/>
          <w:lang w:eastAsia="ja-JP"/>
        </w:rPr>
        <w:t>.</w:t>
      </w:r>
    </w:p>
    <w:p w14:paraId="6DC38610" w14:textId="77777777" w:rsidR="00F22B36" w:rsidRPr="00BA3BAD" w:rsidRDefault="00F22B36" w:rsidP="00855A57">
      <w:pPr>
        <w:rPr>
          <w:rFonts w:eastAsia="SimSun"/>
          <w:lang w:eastAsia="ja-JP"/>
        </w:rPr>
      </w:pPr>
    </w:p>
    <w:p w14:paraId="00FAF752" w14:textId="77777777" w:rsidR="00F22B36" w:rsidRPr="00BA3BAD" w:rsidRDefault="00F22B36" w:rsidP="008B4135">
      <w:pPr>
        <w:pStyle w:val="Heading3"/>
      </w:pPr>
      <w:bookmarkStart w:id="243" w:name="_Toc35778013"/>
      <w:r w:rsidRPr="00BA3BAD">
        <w:t>NGSIMPlusACC_CACC_V2VAHM</w:t>
      </w:r>
      <w:bookmarkEnd w:id="243"/>
    </w:p>
    <w:p w14:paraId="36EEC0A8" w14:textId="77777777" w:rsidR="00F22B36" w:rsidRPr="00BA3BAD" w:rsidRDefault="00F22B36" w:rsidP="008B4135">
      <w:pPr>
        <w:pStyle w:val="Heading4"/>
        <w:rPr>
          <w:lang w:eastAsia="ja-JP"/>
        </w:rPr>
      </w:pPr>
      <w:r w:rsidRPr="00BA3BAD">
        <w:rPr>
          <w:lang w:eastAsia="ja-JP"/>
        </w:rPr>
        <w:t>Syntax</w:t>
      </w:r>
    </w:p>
    <w:p w14:paraId="0061CBE5" w14:textId="77777777" w:rsidR="00F22B36" w:rsidRPr="00BA3BAD" w:rsidRDefault="00F22B36" w:rsidP="00855A57">
      <w:pPr>
        <w:rPr>
          <w:rFonts w:eastAsia="SimSun"/>
          <w:lang w:eastAsia="ja-JP"/>
        </w:rPr>
      </w:pPr>
      <w:r w:rsidRPr="00BA3BAD">
        <w:rPr>
          <w:rFonts w:eastAsia="SimSun"/>
          <w:lang w:eastAsia="ja-JP"/>
        </w:rPr>
        <w:t>myVehicleDef::PositionSpeed myVehicleDef:: NGSIMPlusACC_CACC_V2VAHM (bool mode_predetermined)</w:t>
      </w:r>
    </w:p>
    <w:p w14:paraId="42D7CD7C" w14:textId="77777777" w:rsidR="00F22B36" w:rsidRPr="00BA3BAD" w:rsidRDefault="00F22B36" w:rsidP="008B4135">
      <w:pPr>
        <w:pStyle w:val="Heading4"/>
        <w:rPr>
          <w:lang w:eastAsia="ja-JP"/>
        </w:rPr>
      </w:pPr>
      <w:r w:rsidRPr="00BA3BAD">
        <w:rPr>
          <w:lang w:eastAsia="ja-JP"/>
        </w:rPr>
        <w:t>Description</w:t>
      </w:r>
    </w:p>
    <w:p w14:paraId="6BF2D7DA" w14:textId="572FF1A6" w:rsidR="00F22B36" w:rsidRPr="00BA3BAD" w:rsidRDefault="00F22B36" w:rsidP="00855A57">
      <w:pPr>
        <w:rPr>
          <w:rFonts w:eastAsia="SimSun"/>
          <w:lang w:eastAsia="ja-JP"/>
        </w:rPr>
      </w:pPr>
      <w:r w:rsidRPr="00BA3BAD">
        <w:rPr>
          <w:rFonts w:eastAsia="SimSun"/>
          <w:lang w:eastAsia="ja-JP"/>
        </w:rPr>
        <w:t xml:space="preserve">This is an umbrella function that updates </w:t>
      </w:r>
      <w:r w:rsidR="00855A57">
        <w:rPr>
          <w:rFonts w:eastAsia="SimSun"/>
          <w:lang w:eastAsia="ja-JP"/>
        </w:rPr>
        <w:t>the</w:t>
      </w:r>
      <w:r w:rsidR="00855A57" w:rsidRPr="00BA3BAD">
        <w:rPr>
          <w:rFonts w:eastAsia="SimSun"/>
          <w:lang w:eastAsia="ja-JP"/>
        </w:rPr>
        <w:t xml:space="preserve"> </w:t>
      </w:r>
      <w:r w:rsidRPr="00BA3BAD">
        <w:rPr>
          <w:rFonts w:eastAsia="SimSun"/>
          <w:lang w:eastAsia="ja-JP"/>
        </w:rPr>
        <w:t xml:space="preserve">driving mode and determines the new lane, speed, and location for a subject CACC vehicle. It first determines the driving mode with </w:t>
      </w:r>
      <w:r w:rsidRPr="00BA3BAD">
        <w:rPr>
          <w:rFonts w:eastAsia="SimSun"/>
          <w:i/>
          <w:iCs/>
          <w:lang w:eastAsia="ja-JP"/>
        </w:rPr>
        <w:t xml:space="preserve">determineDrivingModePlusACC_CACC_V2XAHM. </w:t>
      </w:r>
      <w:r w:rsidRPr="00BA3BAD">
        <w:rPr>
          <w:rFonts w:eastAsia="SimSun"/>
          <w:lang w:eastAsia="ja-JP"/>
        </w:rPr>
        <w:t>Based on the driving mode, the function calls various sub-functions to calculate the updated speed and location.</w:t>
      </w:r>
    </w:p>
    <w:p w14:paraId="5E4FAB32" w14:textId="77777777" w:rsidR="00F22B36" w:rsidRPr="00BA3BAD" w:rsidRDefault="00F22B36" w:rsidP="008B4135">
      <w:pPr>
        <w:pStyle w:val="Heading4"/>
        <w:rPr>
          <w:lang w:eastAsia="ja-JP"/>
        </w:rPr>
      </w:pPr>
      <w:r w:rsidRPr="00BA3BAD">
        <w:rPr>
          <w:lang w:eastAsia="ja-JP"/>
        </w:rPr>
        <w:t>Inputs Arguments</w:t>
      </w:r>
    </w:p>
    <w:p w14:paraId="316797AC" w14:textId="77777777" w:rsidR="00F22B36" w:rsidRPr="00BA3BAD" w:rsidRDefault="00F22B36" w:rsidP="00855A57">
      <w:pPr>
        <w:rPr>
          <w:rFonts w:eastAsia="SimSun"/>
          <w:lang w:eastAsia="ja-JP"/>
        </w:rPr>
      </w:pPr>
      <w:r w:rsidRPr="00BA3BAD">
        <w:rPr>
          <w:rFonts w:eastAsia="SimSun"/>
          <w:lang w:eastAsia="ja-JP"/>
        </w:rPr>
        <w:t>mode_predetermined: a bool indicating if the driving mode is predetermined or not.</w:t>
      </w:r>
    </w:p>
    <w:p w14:paraId="6E327AA6" w14:textId="77777777" w:rsidR="00F22B36" w:rsidRPr="00BA3BAD" w:rsidRDefault="00F22B36" w:rsidP="008B4135">
      <w:pPr>
        <w:pStyle w:val="Heading4"/>
        <w:rPr>
          <w:lang w:eastAsia="ja-JP"/>
        </w:rPr>
      </w:pPr>
      <w:r w:rsidRPr="00BA3BAD">
        <w:rPr>
          <w:lang w:eastAsia="ja-JP"/>
        </w:rPr>
        <w:t xml:space="preserve">Output Arguments </w:t>
      </w:r>
    </w:p>
    <w:p w14:paraId="219811FE" w14:textId="77777777" w:rsidR="00F22B36" w:rsidRPr="00BA3BAD" w:rsidRDefault="00F22B36" w:rsidP="00855A57">
      <w:pPr>
        <w:rPr>
          <w:rFonts w:eastAsia="SimSun"/>
          <w:lang w:eastAsia="ja-JP"/>
        </w:rPr>
      </w:pPr>
      <w:r w:rsidRPr="00BA3BAD">
        <w:rPr>
          <w:rFonts w:eastAsia="SimSun"/>
          <w:lang w:eastAsia="ja-JP"/>
        </w:rPr>
        <w:t>A PositionSpeed struct that stores the new position and speed of the subject vehicle.</w:t>
      </w:r>
    </w:p>
    <w:p w14:paraId="61F6EF19" w14:textId="77777777" w:rsidR="00F22B36" w:rsidRPr="00BA3BAD" w:rsidRDefault="00F22B36" w:rsidP="008B4135">
      <w:pPr>
        <w:pStyle w:val="Heading4"/>
        <w:rPr>
          <w:lang w:eastAsia="ja-JP"/>
        </w:rPr>
      </w:pPr>
      <w:r w:rsidRPr="00BA3BAD">
        <w:rPr>
          <w:lang w:eastAsia="ja-JP"/>
        </w:rPr>
        <w:t>Sub-functions</w:t>
      </w:r>
    </w:p>
    <w:p w14:paraId="593F8A44" w14:textId="77777777" w:rsidR="00F22B36" w:rsidRPr="00BA3BAD" w:rsidRDefault="00F22B36" w:rsidP="00855A57">
      <w:pPr>
        <w:rPr>
          <w:rFonts w:eastAsia="SimSun"/>
          <w:lang w:eastAsia="ja-JP"/>
        </w:rPr>
      </w:pPr>
      <w:r w:rsidRPr="00BA3BAD">
        <w:rPr>
          <w:rFonts w:eastAsia="SimSun"/>
          <w:lang w:eastAsia="ja-JP"/>
        </w:rPr>
        <w:t>determineDrivingModePlusACC_CACC_V2XAHM ()</w:t>
      </w:r>
    </w:p>
    <w:p w14:paraId="11B4AE3D" w14:textId="77777777" w:rsidR="00855A57" w:rsidRDefault="00855A57" w:rsidP="00855A57">
      <w:pPr>
        <w:rPr>
          <w:rFonts w:eastAsia="SimSun"/>
          <w:lang w:eastAsia="ja-JP"/>
        </w:rPr>
      </w:pPr>
    </w:p>
    <w:p w14:paraId="75A83A07" w14:textId="394E7393" w:rsidR="00F22B36" w:rsidRPr="00BA3BAD" w:rsidRDefault="00F22B36" w:rsidP="00855A57">
      <w:pPr>
        <w:rPr>
          <w:rFonts w:eastAsia="SimSun"/>
          <w:lang w:eastAsia="ja-JP"/>
        </w:rPr>
      </w:pPr>
      <w:r w:rsidRPr="00BA3BAD">
        <w:rPr>
          <w:rFonts w:eastAsia="SimSun"/>
          <w:lang w:eastAsia="ja-JP"/>
        </w:rPr>
        <w:t>updateRegularCf ()</w:t>
      </w:r>
    </w:p>
    <w:p w14:paraId="48FA836D" w14:textId="77777777" w:rsidR="00855A57" w:rsidRDefault="00855A57" w:rsidP="00855A57">
      <w:pPr>
        <w:rPr>
          <w:rFonts w:eastAsia="SimSun"/>
          <w:lang w:eastAsia="ja-JP"/>
        </w:rPr>
      </w:pPr>
    </w:p>
    <w:p w14:paraId="51C70AE3" w14:textId="09B6E84D" w:rsidR="00F22B36" w:rsidRPr="00BA3BAD" w:rsidRDefault="00F22B36" w:rsidP="00855A57">
      <w:pPr>
        <w:rPr>
          <w:rFonts w:eastAsia="SimSun"/>
          <w:lang w:eastAsia="ja-JP"/>
        </w:rPr>
      </w:pPr>
      <w:r w:rsidRPr="00BA3BAD">
        <w:rPr>
          <w:rFonts w:eastAsia="SimSun"/>
          <w:lang w:eastAsia="ja-JP"/>
        </w:rPr>
        <w:t>UpdateBeforeLaneChangeCf ()</w:t>
      </w:r>
    </w:p>
    <w:p w14:paraId="64C2ABAE" w14:textId="77777777" w:rsidR="00855A57" w:rsidRDefault="00855A57" w:rsidP="00855A57">
      <w:pPr>
        <w:rPr>
          <w:rFonts w:eastAsia="SimSun"/>
          <w:lang w:eastAsia="ja-JP"/>
        </w:rPr>
      </w:pPr>
    </w:p>
    <w:p w14:paraId="5BF9997A" w14:textId="72C40362" w:rsidR="00F22B36" w:rsidRPr="00BA3BAD" w:rsidRDefault="00F22B36" w:rsidP="00855A57">
      <w:pPr>
        <w:rPr>
          <w:rFonts w:eastAsia="SimSun"/>
          <w:lang w:eastAsia="ja-JP"/>
        </w:rPr>
      </w:pPr>
      <w:r w:rsidRPr="00BA3BAD">
        <w:rPr>
          <w:rFonts w:eastAsia="SimSun"/>
          <w:lang w:eastAsia="ja-JP"/>
        </w:rPr>
        <w:t>UpdateAfterLaneChangeCf ()</w:t>
      </w:r>
    </w:p>
    <w:p w14:paraId="1B7006E6" w14:textId="77777777" w:rsidR="00855A57" w:rsidRDefault="00855A57" w:rsidP="00855A57">
      <w:pPr>
        <w:rPr>
          <w:rFonts w:eastAsia="SimSun"/>
          <w:lang w:eastAsia="ja-JP"/>
        </w:rPr>
      </w:pPr>
    </w:p>
    <w:p w14:paraId="1181D68F" w14:textId="7177C93C" w:rsidR="00F22B36" w:rsidRPr="00BA3BAD" w:rsidRDefault="00F22B36" w:rsidP="00855A57">
      <w:pPr>
        <w:rPr>
          <w:rFonts w:eastAsia="SimSun"/>
          <w:lang w:eastAsia="ja-JP"/>
        </w:rPr>
      </w:pPr>
      <w:r w:rsidRPr="00BA3BAD">
        <w:rPr>
          <w:rFonts w:eastAsia="SimSun"/>
          <w:lang w:eastAsia="ja-JP"/>
        </w:rPr>
        <w:t>updateCoopCf ()</w:t>
      </w:r>
    </w:p>
    <w:p w14:paraId="33D09E2F" w14:textId="77777777" w:rsidR="00855A57" w:rsidRDefault="00855A57" w:rsidP="00855A57">
      <w:pPr>
        <w:rPr>
          <w:rFonts w:eastAsia="SimSun"/>
          <w:lang w:eastAsia="ja-JP"/>
        </w:rPr>
      </w:pPr>
    </w:p>
    <w:p w14:paraId="3D10DB61" w14:textId="4BA92A82" w:rsidR="00F22B36" w:rsidRPr="00BA3BAD" w:rsidRDefault="00F22B36" w:rsidP="00855A57">
      <w:pPr>
        <w:rPr>
          <w:rFonts w:eastAsia="SimSun"/>
          <w:lang w:eastAsia="ja-JP"/>
        </w:rPr>
      </w:pPr>
      <w:r w:rsidRPr="00BA3BAD">
        <w:rPr>
          <w:rFonts w:eastAsia="SimSun"/>
          <w:lang w:eastAsia="ja-JP"/>
        </w:rPr>
        <w:t>UpdateReceiveCf ()</w:t>
      </w:r>
    </w:p>
    <w:p w14:paraId="4717EE60" w14:textId="77777777" w:rsidR="00855A57" w:rsidRDefault="00855A57" w:rsidP="00855A57">
      <w:pPr>
        <w:rPr>
          <w:rFonts w:eastAsia="SimSun"/>
          <w:lang w:eastAsia="ja-JP"/>
        </w:rPr>
      </w:pPr>
    </w:p>
    <w:p w14:paraId="4ABCF141" w14:textId="370E9FDF" w:rsidR="00F22B36" w:rsidRPr="00BA3BAD" w:rsidRDefault="00F22B36" w:rsidP="00855A57">
      <w:pPr>
        <w:rPr>
          <w:rFonts w:eastAsia="SimSun"/>
          <w:lang w:eastAsia="ja-JP"/>
        </w:rPr>
      </w:pPr>
      <w:r w:rsidRPr="00BA3BAD">
        <w:rPr>
          <w:rFonts w:eastAsia="SimSun"/>
          <w:lang w:eastAsia="ja-JP"/>
        </w:rPr>
        <w:t>Run_ACC ()</w:t>
      </w:r>
    </w:p>
    <w:p w14:paraId="7D8651F9" w14:textId="77777777" w:rsidR="00855A57" w:rsidRDefault="00855A57" w:rsidP="00855A57">
      <w:pPr>
        <w:rPr>
          <w:rFonts w:eastAsia="SimSun"/>
          <w:lang w:eastAsia="ja-JP"/>
        </w:rPr>
      </w:pPr>
    </w:p>
    <w:p w14:paraId="4D801C5C" w14:textId="488DA882" w:rsidR="00F22B36" w:rsidRPr="00BA3BAD" w:rsidRDefault="00F22B36" w:rsidP="00855A57">
      <w:pPr>
        <w:rPr>
          <w:rFonts w:eastAsia="SimSun"/>
          <w:lang w:eastAsia="ja-JP"/>
        </w:rPr>
      </w:pPr>
      <w:r w:rsidRPr="00BA3BAD">
        <w:rPr>
          <w:rFonts w:eastAsia="SimSun"/>
          <w:lang w:eastAsia="ja-JP"/>
        </w:rPr>
        <w:t>Run_CACC ()</w:t>
      </w:r>
    </w:p>
    <w:p w14:paraId="46CCD5C8" w14:textId="77777777" w:rsidR="00F22B36" w:rsidRPr="00BA3BAD" w:rsidRDefault="00F22B36" w:rsidP="00855A57">
      <w:pPr>
        <w:rPr>
          <w:rFonts w:eastAsia="SimSun"/>
          <w:lang w:eastAsia="ja-JP"/>
        </w:rPr>
      </w:pPr>
    </w:p>
    <w:p w14:paraId="3B3223C3" w14:textId="77777777" w:rsidR="00F22B36" w:rsidRPr="00BA3BAD" w:rsidRDefault="00F22B36" w:rsidP="008B4135">
      <w:pPr>
        <w:pStyle w:val="Heading3"/>
      </w:pPr>
      <w:bookmarkStart w:id="244" w:name="_Toc35778014"/>
      <w:r w:rsidRPr="00BA3BAD">
        <w:t>Run_CACC</w:t>
      </w:r>
      <w:bookmarkEnd w:id="244"/>
    </w:p>
    <w:p w14:paraId="0D92BBF8" w14:textId="77777777" w:rsidR="00F22B36" w:rsidRPr="00BA3BAD" w:rsidRDefault="00F22B36" w:rsidP="008B4135">
      <w:pPr>
        <w:pStyle w:val="Heading4"/>
        <w:rPr>
          <w:lang w:eastAsia="ja-JP"/>
        </w:rPr>
      </w:pPr>
      <w:r w:rsidRPr="00BA3BAD">
        <w:rPr>
          <w:lang w:eastAsia="ja-JP"/>
        </w:rPr>
        <w:t>Syntax</w:t>
      </w:r>
    </w:p>
    <w:p w14:paraId="5141E18C" w14:textId="77777777" w:rsidR="00F22B36" w:rsidRPr="00BA3BAD" w:rsidRDefault="00F22B36" w:rsidP="00855A57">
      <w:pPr>
        <w:rPr>
          <w:rFonts w:eastAsia="SimSun"/>
          <w:lang w:eastAsia="ja-JP"/>
        </w:rPr>
      </w:pPr>
      <w:r w:rsidRPr="00BA3BAD">
        <w:rPr>
          <w:rFonts w:eastAsia="SimSun"/>
          <w:lang w:eastAsia="ja-JP"/>
        </w:rPr>
        <w:t>double myVehicleDef::Run_CACC()</w:t>
      </w:r>
    </w:p>
    <w:p w14:paraId="6776AA7F" w14:textId="77777777" w:rsidR="00F22B36" w:rsidRPr="00BA3BAD" w:rsidRDefault="00F22B36" w:rsidP="008B4135">
      <w:pPr>
        <w:pStyle w:val="Heading4"/>
        <w:rPr>
          <w:lang w:eastAsia="ja-JP"/>
        </w:rPr>
      </w:pPr>
      <w:r w:rsidRPr="00BA3BAD">
        <w:rPr>
          <w:lang w:eastAsia="ja-JP"/>
        </w:rPr>
        <w:t>Description</w:t>
      </w:r>
    </w:p>
    <w:p w14:paraId="4E77C6E4" w14:textId="77777777" w:rsidR="00F22B36" w:rsidRPr="00BA3BAD" w:rsidRDefault="00F22B36" w:rsidP="00855A57">
      <w:pPr>
        <w:rPr>
          <w:rFonts w:eastAsia="SimSun"/>
          <w:lang w:eastAsia="ja-JP"/>
        </w:rPr>
      </w:pPr>
      <w:r w:rsidRPr="00BA3BAD">
        <w:rPr>
          <w:rFonts w:eastAsia="SimSun"/>
          <w:lang w:eastAsia="ja-JP"/>
        </w:rPr>
        <w:t xml:space="preserve">This function runs CF model for ACC vehicles. </w:t>
      </w:r>
    </w:p>
    <w:p w14:paraId="64160339" w14:textId="77777777" w:rsidR="00F22B36" w:rsidRPr="00BA3BAD" w:rsidRDefault="00F22B36" w:rsidP="008B4135">
      <w:pPr>
        <w:pStyle w:val="Heading4"/>
        <w:rPr>
          <w:lang w:eastAsia="ja-JP"/>
        </w:rPr>
      </w:pPr>
      <w:r w:rsidRPr="00BA3BAD">
        <w:rPr>
          <w:lang w:eastAsia="ja-JP"/>
        </w:rPr>
        <w:lastRenderedPageBreak/>
        <w:t>Inputs Arguments</w:t>
      </w:r>
    </w:p>
    <w:p w14:paraId="3B869F36" w14:textId="77777777" w:rsidR="00F22B36" w:rsidRPr="00BA3BAD" w:rsidRDefault="00F22B36" w:rsidP="00855A57">
      <w:pPr>
        <w:rPr>
          <w:rFonts w:eastAsia="SimSun"/>
          <w:lang w:eastAsia="ja-JP"/>
        </w:rPr>
      </w:pPr>
      <w:r w:rsidRPr="00BA3BAD">
        <w:rPr>
          <w:rFonts w:eastAsia="SimSun"/>
          <w:lang w:eastAsia="ja-JP"/>
        </w:rPr>
        <w:t>None.</w:t>
      </w:r>
    </w:p>
    <w:p w14:paraId="3696BDF9" w14:textId="77777777" w:rsidR="00F22B36" w:rsidRPr="00BA3BAD" w:rsidRDefault="00F22B36" w:rsidP="008B4135">
      <w:pPr>
        <w:pStyle w:val="Heading4"/>
        <w:rPr>
          <w:lang w:eastAsia="ja-JP"/>
        </w:rPr>
      </w:pPr>
      <w:r w:rsidRPr="00BA3BAD">
        <w:rPr>
          <w:lang w:eastAsia="ja-JP"/>
        </w:rPr>
        <w:t xml:space="preserve">Output Arguments </w:t>
      </w:r>
    </w:p>
    <w:p w14:paraId="5002CDC0" w14:textId="77777777" w:rsidR="00F22B36" w:rsidRPr="00BA3BAD" w:rsidRDefault="00F22B36" w:rsidP="00855A57">
      <w:pPr>
        <w:rPr>
          <w:rFonts w:eastAsia="SimSun"/>
          <w:lang w:eastAsia="ja-JP"/>
        </w:rPr>
      </w:pPr>
      <w:r w:rsidRPr="00BA3BAD">
        <w:rPr>
          <w:rFonts w:eastAsia="SimSun"/>
          <w:lang w:eastAsia="ja-JP"/>
        </w:rPr>
        <w:t>A PositionSpeed struct that stores the new position and speed of the subject vehicle.</w:t>
      </w:r>
    </w:p>
    <w:p w14:paraId="169C25DB" w14:textId="77777777" w:rsidR="00F22B36" w:rsidRPr="00BA3BAD" w:rsidRDefault="00F22B36" w:rsidP="008B4135">
      <w:pPr>
        <w:pStyle w:val="Heading4"/>
        <w:rPr>
          <w:lang w:eastAsia="ja-JP"/>
        </w:rPr>
      </w:pPr>
      <w:r w:rsidRPr="00BA3BAD">
        <w:rPr>
          <w:lang w:eastAsia="ja-JP"/>
        </w:rPr>
        <w:t>Sub-functions</w:t>
      </w:r>
    </w:p>
    <w:p w14:paraId="7F64F3A2" w14:textId="77777777" w:rsidR="00F22B36" w:rsidRPr="00BA3BAD" w:rsidRDefault="00F22B36" w:rsidP="00855A57">
      <w:pPr>
        <w:rPr>
          <w:rFonts w:eastAsia="SimSun"/>
          <w:lang w:eastAsia="ja-JP"/>
        </w:rPr>
      </w:pPr>
      <w:r w:rsidRPr="00BA3BAD">
        <w:rPr>
          <w:rFonts w:eastAsia="SimSun"/>
          <w:lang w:eastAsia="ja-JP"/>
        </w:rPr>
        <w:t>CACC_mode_switch()</w:t>
      </w:r>
    </w:p>
    <w:p w14:paraId="4B7B2E72" w14:textId="77777777" w:rsidR="00855A57" w:rsidRDefault="00855A57" w:rsidP="00855A57">
      <w:pPr>
        <w:rPr>
          <w:rFonts w:eastAsia="SimSun"/>
          <w:lang w:eastAsia="ja-JP"/>
        </w:rPr>
      </w:pPr>
    </w:p>
    <w:p w14:paraId="5EE38D14" w14:textId="7C00F31A" w:rsidR="00F22B36" w:rsidRPr="00BA3BAD" w:rsidRDefault="00F22B36" w:rsidP="00855A57">
      <w:pPr>
        <w:rPr>
          <w:rFonts w:eastAsia="SimSun"/>
          <w:lang w:eastAsia="ja-JP"/>
        </w:rPr>
      </w:pPr>
      <w:r w:rsidRPr="00BA3BAD">
        <w:rPr>
          <w:rFonts w:eastAsia="SimSun"/>
          <w:lang w:eastAsia="ja-JP"/>
        </w:rPr>
        <w:t>CACC_fixed_timegap()</w:t>
      </w:r>
    </w:p>
    <w:p w14:paraId="06A26790" w14:textId="77777777" w:rsidR="00855A57" w:rsidRDefault="00855A57" w:rsidP="00855A57">
      <w:pPr>
        <w:rPr>
          <w:rFonts w:eastAsia="SimSun"/>
          <w:lang w:eastAsia="ja-JP"/>
        </w:rPr>
      </w:pPr>
    </w:p>
    <w:p w14:paraId="5AA82296" w14:textId="3CFB1005" w:rsidR="00F22B36" w:rsidRPr="00BA3BAD" w:rsidRDefault="00F22B36" w:rsidP="00855A57">
      <w:pPr>
        <w:rPr>
          <w:rFonts w:eastAsia="SimSun"/>
          <w:lang w:eastAsia="ja-JP"/>
        </w:rPr>
      </w:pPr>
      <w:r w:rsidRPr="00BA3BAD">
        <w:rPr>
          <w:rFonts w:eastAsia="SimSun"/>
          <w:lang w:eastAsia="ja-JP"/>
        </w:rPr>
        <w:t>CACC_CC()</w:t>
      </w:r>
    </w:p>
    <w:p w14:paraId="65DE7344" w14:textId="77777777" w:rsidR="00855A57" w:rsidRDefault="00855A57" w:rsidP="00855A57">
      <w:pPr>
        <w:rPr>
          <w:rFonts w:eastAsia="SimSun"/>
          <w:lang w:eastAsia="ja-JP"/>
        </w:rPr>
      </w:pPr>
    </w:p>
    <w:p w14:paraId="7F43CB06" w14:textId="1F178F3A" w:rsidR="00F22B36" w:rsidRPr="00BA3BAD" w:rsidRDefault="00F22B36" w:rsidP="00855A57">
      <w:pPr>
        <w:rPr>
          <w:rFonts w:eastAsia="SimSun"/>
          <w:lang w:eastAsia="ja-JP"/>
        </w:rPr>
      </w:pPr>
      <w:r w:rsidRPr="00BA3BAD">
        <w:rPr>
          <w:rFonts w:eastAsia="SimSun"/>
          <w:lang w:eastAsia="ja-JP"/>
        </w:rPr>
        <w:t>CACC_veh_model ()</w:t>
      </w:r>
    </w:p>
    <w:p w14:paraId="66D0B304" w14:textId="77777777" w:rsidR="00F22B36" w:rsidRPr="00BA3BAD" w:rsidRDefault="00F22B36" w:rsidP="008B4135">
      <w:pPr>
        <w:pStyle w:val="Heading4"/>
        <w:rPr>
          <w:lang w:eastAsia="ja-JP"/>
        </w:rPr>
      </w:pPr>
      <w:r w:rsidRPr="00BA3BAD">
        <w:rPr>
          <w:lang w:eastAsia="ja-JP"/>
        </w:rPr>
        <w:t>Pseudo code</w:t>
      </w:r>
    </w:p>
    <w:p w14:paraId="6F709ACF" w14:textId="7E0B66A4" w:rsidR="00F22B36" w:rsidRPr="00BA3BAD" w:rsidRDefault="00F22B36" w:rsidP="00855A57">
      <w:pPr>
        <w:rPr>
          <w:rFonts w:eastAsia="SimSun"/>
          <w:lang w:eastAsia="ja-JP"/>
        </w:rPr>
      </w:pPr>
      <w:r w:rsidRPr="00BA3BAD">
        <w:rPr>
          <w:rFonts w:eastAsia="SimSun"/>
          <w:lang w:eastAsia="ja-JP"/>
        </w:rPr>
        <w:t>Compute CACC controller mode with CACC_mode_switch(). The CACC controller could adopt three modes: string leader speed regulation, string leader gap regulation, and string follower mode</w:t>
      </w:r>
      <w:r w:rsidR="00855A57">
        <w:rPr>
          <w:rFonts w:eastAsia="SimSun"/>
          <w:lang w:eastAsia="ja-JP"/>
        </w:rPr>
        <w:t>.</w:t>
      </w:r>
    </w:p>
    <w:p w14:paraId="4DF81481" w14:textId="77777777" w:rsidR="00855A57" w:rsidRDefault="00855A57" w:rsidP="00855A57">
      <w:pPr>
        <w:rPr>
          <w:rFonts w:eastAsia="SimSun"/>
          <w:lang w:eastAsia="ja-JP"/>
        </w:rPr>
      </w:pPr>
    </w:p>
    <w:p w14:paraId="4DEFE8CA" w14:textId="2CD170CC" w:rsidR="00F22B36" w:rsidRDefault="00F22B36" w:rsidP="00855A57">
      <w:pPr>
        <w:rPr>
          <w:rFonts w:eastAsia="SimSun"/>
          <w:lang w:eastAsia="ja-JP"/>
        </w:rPr>
      </w:pPr>
      <w:r w:rsidRPr="00BA3BAD">
        <w:rPr>
          <w:rFonts w:eastAsia="SimSun"/>
          <w:lang w:eastAsia="ja-JP"/>
        </w:rPr>
        <w:t>If (subject vehicle switches from string leader to string follower, or vice versa)</w:t>
      </w:r>
      <w:r w:rsidR="00855A57">
        <w:rPr>
          <w:rFonts w:eastAsia="SimSun"/>
          <w:lang w:eastAsia="ja-JP"/>
        </w:rPr>
        <w:t>:</w:t>
      </w:r>
    </w:p>
    <w:p w14:paraId="5ACB36EE" w14:textId="77777777" w:rsidR="00855A57" w:rsidRPr="00BA3BAD" w:rsidRDefault="00855A57" w:rsidP="00855A57">
      <w:pPr>
        <w:rPr>
          <w:rFonts w:eastAsia="SimSun"/>
          <w:lang w:eastAsia="ja-JP"/>
        </w:rPr>
      </w:pPr>
    </w:p>
    <w:p w14:paraId="07C27550" w14:textId="544CB659" w:rsidR="00F22B36" w:rsidRPr="00855A57" w:rsidRDefault="00F22B36" w:rsidP="00855A57">
      <w:pPr>
        <w:pStyle w:val="ListParagraph"/>
        <w:numPr>
          <w:ilvl w:val="0"/>
          <w:numId w:val="220"/>
        </w:numPr>
        <w:rPr>
          <w:rFonts w:eastAsia="SimSun"/>
          <w:lang w:eastAsia="ja-JP"/>
        </w:rPr>
      </w:pPr>
      <w:r w:rsidRPr="00855A57">
        <w:rPr>
          <w:rFonts w:eastAsia="SimSun"/>
          <w:lang w:eastAsia="ja-JP"/>
        </w:rPr>
        <w:t>Record mode switch time and switch type (leader to follower or follower to leader)</w:t>
      </w:r>
      <w:r w:rsidR="00855A57">
        <w:rPr>
          <w:rFonts w:eastAsia="SimSun"/>
          <w:lang w:eastAsia="ja-JP"/>
        </w:rPr>
        <w:t>.</w:t>
      </w:r>
    </w:p>
    <w:p w14:paraId="4A1B2F11" w14:textId="5348F561" w:rsidR="00F22B36" w:rsidRDefault="00855A57" w:rsidP="00855A57">
      <w:pPr>
        <w:rPr>
          <w:rFonts w:eastAsia="SimSun"/>
          <w:lang w:eastAsia="ja-JP"/>
        </w:rPr>
      </w:pPr>
      <w:r>
        <w:rPr>
          <w:rFonts w:eastAsia="SimSun"/>
          <w:lang w:eastAsia="ja-JP"/>
        </w:rPr>
        <w:br/>
      </w:r>
      <w:r w:rsidR="00F22B36" w:rsidRPr="00BA3BAD">
        <w:rPr>
          <w:rFonts w:eastAsia="SimSun"/>
          <w:lang w:eastAsia="ja-JP"/>
        </w:rPr>
        <w:t>If (string leader gap regulation)</w:t>
      </w:r>
      <w:r>
        <w:rPr>
          <w:rFonts w:eastAsia="SimSun"/>
          <w:lang w:eastAsia="ja-JP"/>
        </w:rPr>
        <w:t>:</w:t>
      </w:r>
    </w:p>
    <w:p w14:paraId="30405CF0" w14:textId="77777777" w:rsidR="00855A57" w:rsidRPr="00BA3BAD" w:rsidRDefault="00855A57" w:rsidP="00855A57">
      <w:pPr>
        <w:rPr>
          <w:rFonts w:eastAsia="SimSun"/>
          <w:lang w:eastAsia="ja-JP"/>
        </w:rPr>
      </w:pPr>
    </w:p>
    <w:p w14:paraId="0FE97113" w14:textId="766DB33A" w:rsidR="00F22B36" w:rsidRPr="00855A57" w:rsidRDefault="00F22B36" w:rsidP="00855A57">
      <w:pPr>
        <w:pStyle w:val="ListParagraph"/>
        <w:numPr>
          <w:ilvl w:val="0"/>
          <w:numId w:val="221"/>
        </w:numPr>
        <w:rPr>
          <w:rFonts w:eastAsia="SimSun"/>
          <w:lang w:eastAsia="ja-JP"/>
        </w:rPr>
      </w:pPr>
      <w:r w:rsidRPr="00855A57">
        <w:rPr>
          <w:rFonts w:eastAsia="SimSun"/>
          <w:lang w:eastAsia="ja-JP"/>
        </w:rPr>
        <w:t>Update new speed and location with CACC_fixed_timegap()</w:t>
      </w:r>
      <w:r w:rsidR="00855A57">
        <w:rPr>
          <w:rFonts w:eastAsia="SimSun"/>
          <w:lang w:eastAsia="ja-JP"/>
        </w:rPr>
        <w:t>.</w:t>
      </w:r>
    </w:p>
    <w:p w14:paraId="55CF9A10" w14:textId="77777777" w:rsidR="00855A57" w:rsidRDefault="00855A57" w:rsidP="00855A57">
      <w:pPr>
        <w:rPr>
          <w:rFonts w:eastAsia="SimSun"/>
          <w:lang w:eastAsia="ja-JP"/>
        </w:rPr>
      </w:pPr>
    </w:p>
    <w:p w14:paraId="09A3ADD6" w14:textId="5CDEE44D" w:rsidR="00F22B36" w:rsidRDefault="00F22B36" w:rsidP="00855A57">
      <w:pPr>
        <w:rPr>
          <w:rFonts w:eastAsia="SimSun"/>
          <w:lang w:eastAsia="ja-JP"/>
        </w:rPr>
      </w:pPr>
      <w:r w:rsidRPr="00BA3BAD">
        <w:rPr>
          <w:rFonts w:eastAsia="SimSun"/>
          <w:lang w:eastAsia="ja-JP"/>
        </w:rPr>
        <w:t>Else if (string leader speed regulation)</w:t>
      </w:r>
      <w:r w:rsidR="00855A57">
        <w:rPr>
          <w:rFonts w:eastAsia="SimSun"/>
          <w:lang w:eastAsia="ja-JP"/>
        </w:rPr>
        <w:t>:</w:t>
      </w:r>
    </w:p>
    <w:p w14:paraId="041837CD" w14:textId="77777777" w:rsidR="00855A57" w:rsidRPr="00BA3BAD" w:rsidRDefault="00855A57" w:rsidP="00855A57">
      <w:pPr>
        <w:rPr>
          <w:rFonts w:eastAsia="SimSun"/>
          <w:lang w:eastAsia="ja-JP"/>
        </w:rPr>
      </w:pPr>
    </w:p>
    <w:p w14:paraId="6750AC9A" w14:textId="1A9C35C4" w:rsidR="00F22B36" w:rsidRPr="00855A57" w:rsidRDefault="00F22B36" w:rsidP="00855A57">
      <w:pPr>
        <w:pStyle w:val="ListParagraph"/>
        <w:numPr>
          <w:ilvl w:val="0"/>
          <w:numId w:val="222"/>
        </w:numPr>
        <w:rPr>
          <w:rFonts w:eastAsia="SimSun"/>
          <w:lang w:eastAsia="ja-JP"/>
        </w:rPr>
      </w:pPr>
      <w:r w:rsidRPr="00855A57">
        <w:rPr>
          <w:rFonts w:eastAsia="SimSun"/>
          <w:lang w:eastAsia="ja-JP"/>
        </w:rPr>
        <w:t>Update new speed and location with CACC_CC()</w:t>
      </w:r>
      <w:r w:rsidR="00855A57">
        <w:rPr>
          <w:rFonts w:eastAsia="SimSun"/>
          <w:lang w:eastAsia="ja-JP"/>
        </w:rPr>
        <w:t>.</w:t>
      </w:r>
    </w:p>
    <w:p w14:paraId="600E9642" w14:textId="77777777" w:rsidR="00855A57" w:rsidRDefault="00855A57" w:rsidP="00855A57">
      <w:pPr>
        <w:rPr>
          <w:rFonts w:eastAsia="SimSun"/>
          <w:lang w:eastAsia="ja-JP"/>
        </w:rPr>
      </w:pPr>
    </w:p>
    <w:p w14:paraId="1CFA8330" w14:textId="6D6DBFBD" w:rsidR="00F22B36" w:rsidRDefault="00F22B36" w:rsidP="00855A57">
      <w:pPr>
        <w:rPr>
          <w:rFonts w:eastAsia="SimSun"/>
          <w:lang w:eastAsia="ja-JP"/>
        </w:rPr>
      </w:pPr>
      <w:r w:rsidRPr="00BA3BAD">
        <w:rPr>
          <w:rFonts w:eastAsia="SimSun"/>
          <w:lang w:eastAsia="ja-JP"/>
        </w:rPr>
        <w:t>Else if (there is no preceding vehicle)</w:t>
      </w:r>
      <w:r w:rsidR="00855A57">
        <w:rPr>
          <w:rFonts w:eastAsia="SimSun"/>
          <w:lang w:eastAsia="ja-JP"/>
        </w:rPr>
        <w:t>:</w:t>
      </w:r>
    </w:p>
    <w:p w14:paraId="7A9DE021" w14:textId="77777777" w:rsidR="00855A57" w:rsidRPr="00BA3BAD" w:rsidRDefault="00855A57" w:rsidP="00855A57">
      <w:pPr>
        <w:rPr>
          <w:rFonts w:eastAsia="SimSun"/>
          <w:lang w:eastAsia="ja-JP"/>
        </w:rPr>
      </w:pPr>
    </w:p>
    <w:p w14:paraId="518789D9" w14:textId="22551D41" w:rsidR="00F22B36" w:rsidRPr="00855A57" w:rsidRDefault="00F22B36" w:rsidP="00855A57">
      <w:pPr>
        <w:pStyle w:val="ListParagraph"/>
        <w:numPr>
          <w:ilvl w:val="0"/>
          <w:numId w:val="223"/>
        </w:numPr>
        <w:rPr>
          <w:rFonts w:eastAsia="SimSun"/>
          <w:lang w:eastAsia="ja-JP"/>
        </w:rPr>
      </w:pPr>
      <w:r w:rsidRPr="00855A57">
        <w:rPr>
          <w:rFonts w:eastAsia="SimSun"/>
          <w:lang w:eastAsia="ja-JP"/>
        </w:rPr>
        <w:t>Update new speed and location with CACC_CC(), which represents CACC string follower in the speed regulation mode</w:t>
      </w:r>
      <w:r w:rsidR="00855A57">
        <w:rPr>
          <w:rFonts w:eastAsia="SimSun"/>
          <w:lang w:eastAsia="ja-JP"/>
        </w:rPr>
        <w:t>.</w:t>
      </w:r>
    </w:p>
    <w:p w14:paraId="558AEFF1" w14:textId="77777777" w:rsidR="00855A57" w:rsidRDefault="00855A57" w:rsidP="00855A57">
      <w:pPr>
        <w:rPr>
          <w:rFonts w:eastAsia="SimSun"/>
          <w:lang w:eastAsia="ja-JP"/>
        </w:rPr>
      </w:pPr>
    </w:p>
    <w:p w14:paraId="57C039A0" w14:textId="0F3711A4" w:rsidR="00F22B36" w:rsidRDefault="00F22B36" w:rsidP="00855A57">
      <w:pPr>
        <w:rPr>
          <w:rFonts w:eastAsia="SimSun"/>
          <w:lang w:eastAsia="ja-JP"/>
        </w:rPr>
      </w:pPr>
      <w:r w:rsidRPr="00BA3BAD">
        <w:rPr>
          <w:rFonts w:eastAsia="SimSun"/>
          <w:lang w:eastAsia="ja-JP"/>
        </w:rPr>
        <w:t>Else</w:t>
      </w:r>
      <w:r w:rsidR="00855A57">
        <w:rPr>
          <w:rFonts w:eastAsia="SimSun"/>
          <w:lang w:eastAsia="ja-JP"/>
        </w:rPr>
        <w:t>:</w:t>
      </w:r>
    </w:p>
    <w:p w14:paraId="4704B20B" w14:textId="77777777" w:rsidR="00855A57" w:rsidRPr="00BA3BAD" w:rsidRDefault="00855A57" w:rsidP="00855A57">
      <w:pPr>
        <w:rPr>
          <w:rFonts w:eastAsia="SimSun"/>
          <w:lang w:eastAsia="ja-JP"/>
        </w:rPr>
      </w:pPr>
    </w:p>
    <w:p w14:paraId="046F8945" w14:textId="3B0383E9" w:rsidR="00F22B36" w:rsidRPr="00855A57" w:rsidRDefault="00F22B36" w:rsidP="00855A57">
      <w:pPr>
        <w:pStyle w:val="ListParagraph"/>
        <w:numPr>
          <w:ilvl w:val="0"/>
          <w:numId w:val="223"/>
        </w:numPr>
        <w:rPr>
          <w:rFonts w:eastAsia="SimSun"/>
          <w:lang w:eastAsia="ja-JP"/>
        </w:rPr>
      </w:pPr>
      <w:r w:rsidRPr="00855A57">
        <w:rPr>
          <w:rFonts w:eastAsia="SimSun"/>
          <w:lang w:eastAsia="ja-JP"/>
        </w:rPr>
        <w:t>Update new speed and location with CACC_veh_model (), which is CACC string follower gap regulation mode</w:t>
      </w:r>
      <w:r w:rsidR="00855A57">
        <w:rPr>
          <w:rFonts w:eastAsia="SimSun"/>
          <w:lang w:eastAsia="ja-JP"/>
        </w:rPr>
        <w:t>.</w:t>
      </w:r>
    </w:p>
    <w:p w14:paraId="45F1BCE3" w14:textId="77777777" w:rsidR="00F22B36" w:rsidRPr="00BA3BAD" w:rsidRDefault="00F22B36" w:rsidP="00855A57">
      <w:pPr>
        <w:rPr>
          <w:rFonts w:ascii="Calibri" w:eastAsia="SimSun" w:hAnsi="Calibri" w:cs="Arial"/>
          <w:sz w:val="22"/>
          <w:szCs w:val="22"/>
          <w:lang w:eastAsia="ja-JP"/>
        </w:rPr>
      </w:pPr>
    </w:p>
    <w:p w14:paraId="65E8195E" w14:textId="4123E977" w:rsidR="00F22B36" w:rsidRPr="00BA3BAD" w:rsidRDefault="00F22B36" w:rsidP="008B4135">
      <w:pPr>
        <w:pStyle w:val="AppendixL2"/>
      </w:pPr>
      <w:r w:rsidRPr="00BA3BAD">
        <w:t>D.3 C</w:t>
      </w:r>
      <w:r w:rsidR="00A61C92" w:rsidRPr="00BA3BAD">
        <w:t xml:space="preserve">onnected </w:t>
      </w:r>
      <w:r w:rsidRPr="00BA3BAD">
        <w:t>V</w:t>
      </w:r>
      <w:r w:rsidR="00A61C92" w:rsidRPr="00BA3BAD">
        <w:t>ehicle</w:t>
      </w:r>
      <w:r w:rsidRPr="00BA3BAD">
        <w:t xml:space="preserve"> Functions</w:t>
      </w:r>
    </w:p>
    <w:p w14:paraId="15785EFC" w14:textId="77777777" w:rsidR="00855A57" w:rsidRDefault="00855A57" w:rsidP="00F96782">
      <w:pPr>
        <w:rPr>
          <w:lang w:eastAsia="ja-JP"/>
        </w:rPr>
      </w:pPr>
    </w:p>
    <w:p w14:paraId="1422213D" w14:textId="3DE51AB8" w:rsidR="00F22B36" w:rsidRDefault="00F22B36" w:rsidP="00F96782">
      <w:pPr>
        <w:rPr>
          <w:iCs/>
          <w:lang w:eastAsia="ja-JP"/>
        </w:rPr>
      </w:pPr>
      <w:r w:rsidRPr="00BA3BAD">
        <w:rPr>
          <w:lang w:eastAsia="ja-JP"/>
        </w:rPr>
        <w:t>The car-following and lane-changing logics for CV are the same as the HV algorithms described in Appendix C. The difference between a CV and a</w:t>
      </w:r>
      <w:r w:rsidR="00855A57">
        <w:rPr>
          <w:lang w:eastAsia="ja-JP"/>
        </w:rPr>
        <w:t>n</w:t>
      </w:r>
      <w:r w:rsidRPr="00BA3BAD">
        <w:rPr>
          <w:lang w:eastAsia="ja-JP"/>
        </w:rPr>
        <w:t xml:space="preserve"> HV is that the CV can receive real-time VSL/VSA from the </w:t>
      </w:r>
      <w:r w:rsidR="00855A57">
        <w:rPr>
          <w:lang w:eastAsia="ja-JP"/>
        </w:rPr>
        <w:t>TMC</w:t>
      </w:r>
      <w:r w:rsidRPr="00BA3BAD">
        <w:rPr>
          <w:lang w:eastAsia="ja-JP"/>
        </w:rPr>
        <w:t xml:space="preserve">. Once receiving the VSL/VSA, the CV driver changes the desired </w:t>
      </w:r>
      <w:r w:rsidRPr="00BA3BAD">
        <w:rPr>
          <w:lang w:eastAsia="ja-JP"/>
        </w:rPr>
        <w:lastRenderedPageBreak/>
        <w:t xml:space="preserve">speed based on the VSL/VSA level and the compliance level. The PATH framework implements the modeling procedure in Aimsun API </w:t>
      </w:r>
      <w:r w:rsidR="00855A57">
        <w:rPr>
          <w:lang w:eastAsia="ja-JP"/>
        </w:rPr>
        <w:t>i</w:t>
      </w:r>
      <w:r w:rsidRPr="00BA3BAD">
        <w:rPr>
          <w:lang w:eastAsia="ja-JP"/>
        </w:rPr>
        <w:t xml:space="preserve">nstead of </w:t>
      </w:r>
      <w:r w:rsidR="00855A57">
        <w:rPr>
          <w:lang w:eastAsia="ja-JP"/>
        </w:rPr>
        <w:t xml:space="preserve">that </w:t>
      </w:r>
      <w:r w:rsidRPr="00BA3BAD">
        <w:rPr>
          <w:lang w:eastAsia="ja-JP"/>
        </w:rPr>
        <w:t xml:space="preserve">in Aimsun MicroSDK to reduce the computation load. If the procedure were executed in MicroSDK, the PATH framework would call the VSL/VSA functions repeatedly for all vehicles in the network. Since many of the calculations in these functions are identical for all vehicles, such an implementation scheme could induce much unnecessary computation demand. On the other hand, the Aimsun API offers an </w:t>
      </w:r>
      <w:r w:rsidRPr="00BA3BAD">
        <w:rPr>
          <w:i/>
          <w:iCs/>
          <w:lang w:eastAsia="ja-JP"/>
        </w:rPr>
        <w:t xml:space="preserve">AAPIPostMagage </w:t>
      </w:r>
      <w:r w:rsidRPr="00BA3BAD">
        <w:rPr>
          <w:lang w:eastAsia="ja-JP"/>
        </w:rPr>
        <w:t xml:space="preserve">function that is automatically executed at the end of each simulation interval. As the VSL/VSA functions are embedded in </w:t>
      </w:r>
      <w:r w:rsidRPr="00BA3BAD">
        <w:rPr>
          <w:i/>
          <w:iCs/>
          <w:lang w:eastAsia="ja-JP"/>
        </w:rPr>
        <w:t>AAPIPostMagage</w:t>
      </w:r>
      <w:r w:rsidRPr="00BA3BAD">
        <w:rPr>
          <w:lang w:eastAsia="ja-JP"/>
        </w:rPr>
        <w:t xml:space="preserve">, the PATH framework only needs to run the VSL/VSA algorithm once in every simulation interval to generate updated desired speed levels for all CVs. This creates an efficient model implementation that is important for evaluating large road networks. The CV algorithm integrates the following functions into </w:t>
      </w:r>
      <w:r w:rsidRPr="00BA3BAD">
        <w:rPr>
          <w:i/>
          <w:iCs/>
          <w:lang w:eastAsia="ja-JP"/>
        </w:rPr>
        <w:t>AAPIPostMagage</w:t>
      </w:r>
      <w:r w:rsidRPr="00F96782">
        <w:rPr>
          <w:iCs/>
          <w:lang w:eastAsia="ja-JP"/>
        </w:rPr>
        <w:t>:</w:t>
      </w:r>
    </w:p>
    <w:p w14:paraId="583C9943" w14:textId="77777777" w:rsidR="00855A57" w:rsidRPr="00F96782" w:rsidRDefault="00855A57" w:rsidP="00F96782">
      <w:pPr>
        <w:rPr>
          <w:iCs/>
          <w:lang w:eastAsia="ja-JP"/>
        </w:rPr>
      </w:pPr>
    </w:p>
    <w:p w14:paraId="7C61DED3" w14:textId="5054218A" w:rsidR="00F22B36" w:rsidRDefault="00F22B36" w:rsidP="00F96782">
      <w:pPr>
        <w:pStyle w:val="ListParagraph"/>
        <w:numPr>
          <w:ilvl w:val="0"/>
          <w:numId w:val="224"/>
        </w:numPr>
        <w:rPr>
          <w:rFonts w:eastAsia="SimSun"/>
          <w:lang w:eastAsia="ja-JP"/>
        </w:rPr>
      </w:pPr>
      <w:r w:rsidRPr="00407133">
        <w:rPr>
          <w:rFonts w:eastAsia="SimSun"/>
          <w:lang w:eastAsia="ja-JP"/>
        </w:rPr>
        <w:t>CollectSpeedAdvisoryData()</w:t>
      </w:r>
      <w:r w:rsidRPr="00855A57">
        <w:rPr>
          <w:rFonts w:eastAsia="SimSun"/>
          <w:lang w:eastAsia="ja-JP"/>
        </w:rPr>
        <w:t>, which collects section-based traffic data for calculating the VSL/VSA</w:t>
      </w:r>
      <w:r w:rsidR="00855A57">
        <w:rPr>
          <w:rFonts w:eastAsia="SimSun"/>
          <w:lang w:eastAsia="ja-JP"/>
        </w:rPr>
        <w:t>.</w:t>
      </w:r>
    </w:p>
    <w:p w14:paraId="24E85D1E" w14:textId="77777777" w:rsidR="00855A57" w:rsidRPr="00407133" w:rsidRDefault="00855A57" w:rsidP="00F96782">
      <w:pPr>
        <w:rPr>
          <w:rFonts w:eastAsia="SimSun"/>
          <w:lang w:eastAsia="ja-JP"/>
        </w:rPr>
      </w:pPr>
    </w:p>
    <w:p w14:paraId="51AE314C" w14:textId="6FC561E0" w:rsidR="00F22B36" w:rsidRDefault="00F22B36" w:rsidP="00F96782">
      <w:pPr>
        <w:pStyle w:val="ListParagraph"/>
        <w:numPr>
          <w:ilvl w:val="0"/>
          <w:numId w:val="224"/>
        </w:numPr>
        <w:rPr>
          <w:rFonts w:eastAsia="SimSun"/>
          <w:lang w:eastAsia="ja-JP"/>
        </w:rPr>
      </w:pPr>
      <w:r w:rsidRPr="00855A57">
        <w:rPr>
          <w:rFonts w:eastAsia="SimSun"/>
          <w:lang w:eastAsia="ja-JP"/>
        </w:rPr>
        <w:t>DetermineAdvisorySpeed(), which computes the VSL/VSA for vehicles in different road sections</w:t>
      </w:r>
      <w:r w:rsidR="00855A57">
        <w:rPr>
          <w:rFonts w:eastAsia="SimSun"/>
          <w:lang w:eastAsia="ja-JP"/>
        </w:rPr>
        <w:t>.</w:t>
      </w:r>
    </w:p>
    <w:p w14:paraId="0410951E" w14:textId="7737AC3B" w:rsidR="00855A57" w:rsidRPr="00407133" w:rsidRDefault="00855A57" w:rsidP="00F96782">
      <w:pPr>
        <w:rPr>
          <w:rFonts w:eastAsia="SimSun"/>
          <w:lang w:eastAsia="ja-JP"/>
        </w:rPr>
      </w:pPr>
    </w:p>
    <w:p w14:paraId="22A61923" w14:textId="6FD08FC9" w:rsidR="00F22B36" w:rsidRPr="00407133" w:rsidRDefault="00F22B36" w:rsidP="00F96782">
      <w:pPr>
        <w:pStyle w:val="ListParagraph"/>
        <w:numPr>
          <w:ilvl w:val="0"/>
          <w:numId w:val="224"/>
        </w:numPr>
        <w:rPr>
          <w:rFonts w:eastAsia="SimSun"/>
          <w:lang w:eastAsia="ja-JP"/>
        </w:rPr>
      </w:pPr>
      <w:r w:rsidRPr="00855A57">
        <w:rPr>
          <w:rFonts w:eastAsia="SimSun"/>
          <w:lang w:eastAsia="ja-JP"/>
        </w:rPr>
        <w:t>SetAdvisorySpeed(), which sets the desired speed of each CV based on its compliance and the real-time VSL/VSA level</w:t>
      </w:r>
      <w:r w:rsidR="00855A57">
        <w:rPr>
          <w:rFonts w:eastAsia="SimSun"/>
          <w:lang w:eastAsia="ja-JP"/>
        </w:rPr>
        <w:t>.</w:t>
      </w:r>
    </w:p>
    <w:p w14:paraId="1A3E678D" w14:textId="77777777" w:rsidR="007617F9" w:rsidRPr="00BA3BAD" w:rsidRDefault="007617F9" w:rsidP="00F96782">
      <w:pPr>
        <w:rPr>
          <w:rFonts w:eastAsia="SimSun"/>
          <w:lang w:eastAsia="ja-JP"/>
        </w:rPr>
      </w:pPr>
    </w:p>
    <w:p w14:paraId="591F161A" w14:textId="77777777" w:rsidR="00F22B36" w:rsidRPr="00BA3BAD" w:rsidRDefault="00F22B36" w:rsidP="008B4135">
      <w:pPr>
        <w:pStyle w:val="Heading3"/>
      </w:pPr>
      <w:bookmarkStart w:id="245" w:name="_Toc35778015"/>
      <w:r w:rsidRPr="00BA3BAD">
        <w:t>CollectSpeedAdvisoryData</w:t>
      </w:r>
      <w:bookmarkEnd w:id="245"/>
    </w:p>
    <w:p w14:paraId="189FBABD" w14:textId="77777777" w:rsidR="00F22B36" w:rsidRPr="00BA3BAD" w:rsidRDefault="00F22B36" w:rsidP="008B4135">
      <w:pPr>
        <w:pStyle w:val="Heading4"/>
        <w:rPr>
          <w:lang w:eastAsia="ja-JP"/>
        </w:rPr>
      </w:pPr>
      <w:r w:rsidRPr="00BA3BAD">
        <w:rPr>
          <w:lang w:eastAsia="ja-JP"/>
        </w:rPr>
        <w:t>Syntax</w:t>
      </w:r>
    </w:p>
    <w:p w14:paraId="42CBAF97" w14:textId="77777777" w:rsidR="00F22B36" w:rsidRPr="00BA3BAD" w:rsidRDefault="00F22B36" w:rsidP="00407133">
      <w:pPr>
        <w:rPr>
          <w:rFonts w:eastAsia="SimSun"/>
          <w:lang w:eastAsia="ja-JP"/>
        </w:rPr>
      </w:pPr>
      <w:r w:rsidRPr="00BA3BAD">
        <w:rPr>
          <w:rFonts w:eastAsia="SimSun"/>
          <w:lang w:eastAsia="ja-JP"/>
        </w:rPr>
        <w:t>void CollectSpeedAdvisoryData ()</w:t>
      </w:r>
    </w:p>
    <w:p w14:paraId="1B1BFFE9" w14:textId="77777777" w:rsidR="00F22B36" w:rsidRPr="00BA3BAD" w:rsidRDefault="00F22B36" w:rsidP="008B4135">
      <w:pPr>
        <w:pStyle w:val="Heading4"/>
        <w:rPr>
          <w:lang w:eastAsia="ja-JP"/>
        </w:rPr>
      </w:pPr>
      <w:r w:rsidRPr="00BA3BAD">
        <w:rPr>
          <w:lang w:eastAsia="ja-JP"/>
        </w:rPr>
        <w:t>Description</w:t>
      </w:r>
    </w:p>
    <w:p w14:paraId="1C354F22" w14:textId="77777777" w:rsidR="00F22B36" w:rsidRPr="00BA3BAD" w:rsidRDefault="00F22B36" w:rsidP="00407133">
      <w:pPr>
        <w:rPr>
          <w:rFonts w:eastAsia="SimSun"/>
          <w:lang w:eastAsia="ja-JP"/>
        </w:rPr>
      </w:pPr>
      <w:r w:rsidRPr="00BA3BAD">
        <w:rPr>
          <w:rFonts w:eastAsia="SimSun"/>
          <w:lang w:eastAsia="ja-JP"/>
        </w:rPr>
        <w:t>This function collects speed data from individual CVs in the study network. The collected speed data points are mapped to each data aggregation segment. Those speed data points are the basis for computing the average speed of each data aggregation segment in each speed limit update interval.</w:t>
      </w:r>
    </w:p>
    <w:p w14:paraId="44299BC0" w14:textId="77777777" w:rsidR="00F22B36" w:rsidRPr="00BA3BAD" w:rsidRDefault="00F22B36" w:rsidP="008B4135">
      <w:pPr>
        <w:pStyle w:val="Heading4"/>
        <w:rPr>
          <w:lang w:eastAsia="ja-JP"/>
        </w:rPr>
      </w:pPr>
      <w:r w:rsidRPr="00BA3BAD">
        <w:rPr>
          <w:lang w:eastAsia="ja-JP"/>
        </w:rPr>
        <w:t>Inputs Arguments</w:t>
      </w:r>
    </w:p>
    <w:p w14:paraId="0B48EAC5" w14:textId="77777777" w:rsidR="00F22B36" w:rsidRPr="00BA3BAD" w:rsidRDefault="00F22B36" w:rsidP="00407133">
      <w:pPr>
        <w:rPr>
          <w:rFonts w:eastAsia="SimSun"/>
          <w:lang w:eastAsia="ja-JP"/>
        </w:rPr>
      </w:pPr>
      <w:r w:rsidRPr="00BA3BAD">
        <w:rPr>
          <w:rFonts w:eastAsia="SimSun"/>
          <w:lang w:eastAsia="ja-JP"/>
        </w:rPr>
        <w:t>None.</w:t>
      </w:r>
    </w:p>
    <w:p w14:paraId="07634F20" w14:textId="77777777" w:rsidR="00F22B36" w:rsidRPr="00BA3BAD" w:rsidRDefault="00F22B36" w:rsidP="008B4135">
      <w:pPr>
        <w:pStyle w:val="Heading4"/>
        <w:rPr>
          <w:lang w:eastAsia="ja-JP"/>
        </w:rPr>
      </w:pPr>
      <w:r w:rsidRPr="00BA3BAD">
        <w:rPr>
          <w:lang w:eastAsia="ja-JP"/>
        </w:rPr>
        <w:t xml:space="preserve">Output Arguments </w:t>
      </w:r>
    </w:p>
    <w:p w14:paraId="07DF4403" w14:textId="1311F6F3" w:rsidR="00F22B36" w:rsidRDefault="00F22B36" w:rsidP="00407133">
      <w:pPr>
        <w:rPr>
          <w:rFonts w:eastAsia="SimSun"/>
          <w:lang w:eastAsia="ja-JP"/>
        </w:rPr>
      </w:pPr>
      <w:r w:rsidRPr="00BA3BAD">
        <w:rPr>
          <w:rFonts w:eastAsia="SimSun"/>
          <w:lang w:eastAsia="ja-JP"/>
        </w:rPr>
        <w:t xml:space="preserve">None. </w:t>
      </w:r>
    </w:p>
    <w:p w14:paraId="333B7A68" w14:textId="77777777" w:rsidR="00407133" w:rsidRPr="00BA3BAD" w:rsidRDefault="00407133" w:rsidP="00407133">
      <w:pPr>
        <w:rPr>
          <w:rFonts w:eastAsia="SimSun"/>
          <w:lang w:eastAsia="ja-JP"/>
        </w:rPr>
      </w:pPr>
    </w:p>
    <w:p w14:paraId="1B40E236" w14:textId="1F26ED6E" w:rsidR="00F22B36" w:rsidRPr="00BA3BAD" w:rsidRDefault="00F22B36" w:rsidP="00407133">
      <w:pPr>
        <w:rPr>
          <w:rFonts w:eastAsia="SimSun"/>
          <w:lang w:eastAsia="ja-JP"/>
        </w:rPr>
      </w:pPr>
      <w:r w:rsidRPr="00BA3BAD">
        <w:rPr>
          <w:rFonts w:eastAsia="SimSun"/>
          <w:lang w:eastAsia="ja-JP"/>
        </w:rPr>
        <w:t>The average speed of each data aggregation segment is store</w:t>
      </w:r>
      <w:r w:rsidR="00407133">
        <w:rPr>
          <w:rFonts w:eastAsia="SimSun"/>
          <w:lang w:eastAsia="ja-JP"/>
        </w:rPr>
        <w:t>d</w:t>
      </w:r>
      <w:r w:rsidRPr="00BA3BAD">
        <w:rPr>
          <w:rFonts w:eastAsia="SimSun"/>
          <w:lang w:eastAsia="ja-JP"/>
        </w:rPr>
        <w:t xml:space="preserve"> internally in the Aimsun API. </w:t>
      </w:r>
    </w:p>
    <w:p w14:paraId="2332F129" w14:textId="77777777" w:rsidR="00F22B36" w:rsidRPr="00BA3BAD" w:rsidRDefault="00F22B36" w:rsidP="008B4135">
      <w:pPr>
        <w:pStyle w:val="Heading4"/>
        <w:rPr>
          <w:lang w:eastAsia="ja-JP"/>
        </w:rPr>
      </w:pPr>
      <w:r w:rsidRPr="00BA3BAD">
        <w:rPr>
          <w:lang w:eastAsia="ja-JP"/>
        </w:rPr>
        <w:t>Pseudo code</w:t>
      </w:r>
    </w:p>
    <w:p w14:paraId="745A6691" w14:textId="4D9C3B7D" w:rsidR="00F22B36" w:rsidRDefault="00F22B36" w:rsidP="00407133">
      <w:pPr>
        <w:rPr>
          <w:rFonts w:eastAsia="SimSun"/>
          <w:lang w:eastAsia="ja-JP"/>
        </w:rPr>
      </w:pPr>
      <w:r w:rsidRPr="00BA3BAD">
        <w:rPr>
          <w:rFonts w:eastAsia="SimSun"/>
          <w:lang w:eastAsia="ja-JP"/>
        </w:rPr>
        <w:t>For (each link in the network)</w:t>
      </w:r>
      <w:r w:rsidR="00407133">
        <w:rPr>
          <w:rFonts w:eastAsia="SimSun"/>
          <w:lang w:eastAsia="ja-JP"/>
        </w:rPr>
        <w:t>:</w:t>
      </w:r>
    </w:p>
    <w:p w14:paraId="13AB5AB7" w14:textId="77777777" w:rsidR="00407133" w:rsidRPr="00BA3BAD" w:rsidRDefault="00407133" w:rsidP="00407133">
      <w:pPr>
        <w:rPr>
          <w:rFonts w:eastAsia="SimSun"/>
          <w:lang w:eastAsia="ja-JP"/>
        </w:rPr>
      </w:pPr>
    </w:p>
    <w:p w14:paraId="09173557" w14:textId="64CEC295" w:rsidR="00407133" w:rsidRDefault="00F22B36" w:rsidP="00407133">
      <w:pPr>
        <w:pStyle w:val="ListParagraph"/>
        <w:numPr>
          <w:ilvl w:val="0"/>
          <w:numId w:val="225"/>
        </w:numPr>
        <w:rPr>
          <w:rFonts w:eastAsia="SimSun"/>
          <w:lang w:eastAsia="ja-JP"/>
        </w:rPr>
      </w:pPr>
      <w:r w:rsidRPr="00407133">
        <w:rPr>
          <w:rFonts w:eastAsia="SimSun"/>
          <w:lang w:eastAsia="ja-JP"/>
        </w:rPr>
        <w:t>For (each vehicle in a link)</w:t>
      </w:r>
      <w:r w:rsidR="00407133">
        <w:rPr>
          <w:rFonts w:eastAsia="SimSun"/>
          <w:lang w:eastAsia="ja-JP"/>
        </w:rPr>
        <w:t>:</w:t>
      </w:r>
    </w:p>
    <w:p w14:paraId="292D4B7B" w14:textId="62A20BF0" w:rsidR="00407133" w:rsidRDefault="00F22B36" w:rsidP="00407133">
      <w:pPr>
        <w:pStyle w:val="ListParagraph"/>
        <w:numPr>
          <w:ilvl w:val="1"/>
          <w:numId w:val="225"/>
        </w:numPr>
        <w:rPr>
          <w:rFonts w:eastAsia="SimSun"/>
          <w:lang w:eastAsia="ja-JP"/>
        </w:rPr>
      </w:pPr>
      <w:r w:rsidRPr="00407133">
        <w:rPr>
          <w:rFonts w:eastAsia="SimSun"/>
          <w:lang w:eastAsia="ja-JP"/>
        </w:rPr>
        <w:t>Get vehicle speed and acceleration</w:t>
      </w:r>
      <w:r w:rsidR="00407133">
        <w:rPr>
          <w:rFonts w:eastAsia="SimSun"/>
          <w:lang w:eastAsia="ja-JP"/>
        </w:rPr>
        <w:t>.</w:t>
      </w:r>
    </w:p>
    <w:p w14:paraId="48B09802" w14:textId="54E1883F" w:rsidR="00407133" w:rsidRDefault="00F22B36" w:rsidP="00407133">
      <w:pPr>
        <w:pStyle w:val="ListParagraph"/>
        <w:numPr>
          <w:ilvl w:val="1"/>
          <w:numId w:val="225"/>
        </w:numPr>
        <w:rPr>
          <w:rFonts w:eastAsia="SimSun"/>
          <w:lang w:eastAsia="ja-JP"/>
        </w:rPr>
      </w:pPr>
      <w:r w:rsidRPr="00407133">
        <w:rPr>
          <w:rFonts w:eastAsia="SimSun"/>
          <w:lang w:eastAsia="ja-JP"/>
        </w:rPr>
        <w:lastRenderedPageBreak/>
        <w:t>Get ID of the data aggregation segment that is associated with the vehicle</w:t>
      </w:r>
      <w:r w:rsidR="00407133">
        <w:rPr>
          <w:rFonts w:eastAsia="SimSun"/>
          <w:lang w:eastAsia="ja-JP"/>
        </w:rPr>
        <w:t>.</w:t>
      </w:r>
    </w:p>
    <w:p w14:paraId="26B190FA" w14:textId="5BF42E41" w:rsidR="00407133" w:rsidRDefault="00F22B36" w:rsidP="00407133">
      <w:pPr>
        <w:pStyle w:val="ListParagraph"/>
        <w:numPr>
          <w:ilvl w:val="1"/>
          <w:numId w:val="225"/>
        </w:numPr>
        <w:rPr>
          <w:rFonts w:eastAsia="SimSun"/>
          <w:lang w:eastAsia="ja-JP"/>
        </w:rPr>
      </w:pPr>
      <w:r w:rsidRPr="00407133">
        <w:rPr>
          <w:rFonts w:eastAsia="SimSun"/>
          <w:lang w:eastAsia="ja-JP"/>
        </w:rPr>
        <w:t>If (vehicle is connected)</w:t>
      </w:r>
      <w:r w:rsidR="00407133">
        <w:rPr>
          <w:rFonts w:eastAsia="SimSun"/>
          <w:lang w:eastAsia="ja-JP"/>
        </w:rPr>
        <w:t>:</w:t>
      </w:r>
    </w:p>
    <w:p w14:paraId="7C7B40C8" w14:textId="1A7E286A" w:rsidR="00407133" w:rsidRDefault="00F22B36" w:rsidP="00407133">
      <w:pPr>
        <w:pStyle w:val="ListParagraph"/>
        <w:numPr>
          <w:ilvl w:val="2"/>
          <w:numId w:val="225"/>
        </w:numPr>
        <w:rPr>
          <w:rFonts w:eastAsia="SimSun"/>
          <w:lang w:eastAsia="ja-JP"/>
        </w:rPr>
      </w:pPr>
      <w:r w:rsidRPr="00407133">
        <w:rPr>
          <w:rFonts w:eastAsia="SimSun"/>
          <w:lang w:eastAsia="ja-JP"/>
        </w:rPr>
        <w:t>Compute vehicle miles traveled (VMT) and vehicle hours traveled (VHT) of the vehicle in the current simulation step based on the speed and acceleration</w:t>
      </w:r>
      <w:r w:rsidR="00407133">
        <w:rPr>
          <w:rFonts w:eastAsia="SimSun"/>
          <w:lang w:eastAsia="ja-JP"/>
        </w:rPr>
        <w:t>.</w:t>
      </w:r>
    </w:p>
    <w:p w14:paraId="17EFAF9B" w14:textId="341A3D01" w:rsidR="00F22B36" w:rsidRPr="00407133" w:rsidRDefault="00F22B36" w:rsidP="00407133">
      <w:pPr>
        <w:pStyle w:val="ListParagraph"/>
        <w:numPr>
          <w:ilvl w:val="2"/>
          <w:numId w:val="225"/>
        </w:numPr>
        <w:rPr>
          <w:rFonts w:eastAsia="SimSun"/>
          <w:lang w:eastAsia="ja-JP"/>
        </w:rPr>
      </w:pPr>
      <w:r w:rsidRPr="00407133">
        <w:rPr>
          <w:rFonts w:eastAsia="SimSun"/>
          <w:lang w:eastAsia="ja-JP"/>
        </w:rPr>
        <w:t>Store VMT and VHT to the associated data aggregation segment</w:t>
      </w:r>
      <w:r w:rsidR="00407133">
        <w:rPr>
          <w:rFonts w:eastAsia="SimSun"/>
          <w:lang w:eastAsia="ja-JP"/>
        </w:rPr>
        <w:t>.</w:t>
      </w:r>
    </w:p>
    <w:p w14:paraId="61308DAC" w14:textId="77777777" w:rsidR="00F22B36" w:rsidRPr="00BA3BAD" w:rsidRDefault="00F22B36" w:rsidP="00407133">
      <w:pPr>
        <w:rPr>
          <w:rFonts w:eastAsia="SimSun"/>
          <w:lang w:eastAsia="ja-JP"/>
        </w:rPr>
      </w:pPr>
    </w:p>
    <w:p w14:paraId="1EB7DA73" w14:textId="2E706D07" w:rsidR="00F22B36" w:rsidRPr="00BA3BAD" w:rsidRDefault="00F22B36" w:rsidP="00407133">
      <w:pPr>
        <w:rPr>
          <w:rFonts w:eastAsia="SimSun"/>
          <w:lang w:eastAsia="ja-JP"/>
        </w:rPr>
      </w:pPr>
      <w:r w:rsidRPr="00BA3BAD">
        <w:rPr>
          <w:rFonts w:eastAsia="SimSun"/>
          <w:lang w:eastAsia="ja-JP"/>
        </w:rPr>
        <w:t>Compute average speed of each data aggregation segment: average speed = total VMT / total VHT</w:t>
      </w:r>
      <w:r w:rsidR="00407133">
        <w:rPr>
          <w:rFonts w:eastAsia="SimSun"/>
          <w:lang w:eastAsia="ja-JP"/>
        </w:rPr>
        <w:t>.</w:t>
      </w:r>
    </w:p>
    <w:p w14:paraId="0E4434E3" w14:textId="77777777" w:rsidR="00F22B36" w:rsidRPr="00BA3BAD" w:rsidRDefault="00F22B36" w:rsidP="00407133">
      <w:pPr>
        <w:rPr>
          <w:rFonts w:eastAsia="SimSun"/>
          <w:lang w:eastAsia="ja-JP"/>
        </w:rPr>
      </w:pPr>
    </w:p>
    <w:p w14:paraId="69ADAA66" w14:textId="77777777" w:rsidR="00F22B36" w:rsidRPr="00BA3BAD" w:rsidRDefault="00F22B36" w:rsidP="008B4135">
      <w:pPr>
        <w:pStyle w:val="Heading3"/>
      </w:pPr>
      <w:bookmarkStart w:id="246" w:name="_Toc35778016"/>
      <w:r w:rsidRPr="00BA3BAD">
        <w:t>DetermineAdvisorySpeed</w:t>
      </w:r>
      <w:bookmarkEnd w:id="246"/>
    </w:p>
    <w:p w14:paraId="466F0543" w14:textId="77777777" w:rsidR="00F22B36" w:rsidRPr="00BA3BAD" w:rsidRDefault="00F22B36" w:rsidP="008B4135">
      <w:pPr>
        <w:pStyle w:val="Heading4"/>
        <w:rPr>
          <w:lang w:eastAsia="ja-JP"/>
        </w:rPr>
      </w:pPr>
      <w:r w:rsidRPr="00BA3BAD">
        <w:rPr>
          <w:lang w:eastAsia="ja-JP"/>
        </w:rPr>
        <w:t>Syntax</w:t>
      </w:r>
    </w:p>
    <w:p w14:paraId="2C29BEFF" w14:textId="77777777" w:rsidR="00F22B36" w:rsidRPr="00BA3BAD" w:rsidRDefault="00F22B36" w:rsidP="00407133">
      <w:pPr>
        <w:rPr>
          <w:rFonts w:eastAsia="SimSun"/>
          <w:lang w:eastAsia="ja-JP"/>
        </w:rPr>
      </w:pPr>
      <w:r w:rsidRPr="00BA3BAD">
        <w:rPr>
          <w:rFonts w:eastAsia="SimSun"/>
          <w:lang w:eastAsia="ja-JP"/>
        </w:rPr>
        <w:t>void DetermineAdvisorySpeed ()</w:t>
      </w:r>
    </w:p>
    <w:p w14:paraId="58910671" w14:textId="77777777" w:rsidR="00F22B36" w:rsidRPr="00BA3BAD" w:rsidRDefault="00F22B36" w:rsidP="008B4135">
      <w:pPr>
        <w:pStyle w:val="Heading4"/>
        <w:rPr>
          <w:lang w:eastAsia="ja-JP"/>
        </w:rPr>
      </w:pPr>
      <w:r w:rsidRPr="00BA3BAD">
        <w:rPr>
          <w:lang w:eastAsia="ja-JP"/>
        </w:rPr>
        <w:t>Description</w:t>
      </w:r>
    </w:p>
    <w:p w14:paraId="4EB0F3AB" w14:textId="77777777" w:rsidR="00F22B36" w:rsidRPr="00BA3BAD" w:rsidRDefault="00F22B36" w:rsidP="00407133">
      <w:pPr>
        <w:rPr>
          <w:rFonts w:eastAsia="SimSun"/>
          <w:lang w:eastAsia="ja-JP"/>
        </w:rPr>
      </w:pPr>
      <w:r w:rsidRPr="00BA3BAD">
        <w:rPr>
          <w:rFonts w:eastAsia="SimSun"/>
          <w:lang w:eastAsia="ja-JP"/>
        </w:rPr>
        <w:t xml:space="preserve">This function determines the VSL/VSA for each data aggregation segment based on the average speed data collected via </w:t>
      </w:r>
      <w:r w:rsidRPr="00BA3BAD">
        <w:rPr>
          <w:rFonts w:eastAsia="SimSun"/>
          <w:i/>
          <w:iCs/>
          <w:lang w:eastAsia="ja-JP"/>
        </w:rPr>
        <w:t>CollectSpeedAdvisoryData()</w:t>
      </w:r>
      <w:r w:rsidRPr="00BA3BAD">
        <w:rPr>
          <w:rFonts w:eastAsia="SimSun"/>
          <w:lang w:eastAsia="ja-JP"/>
        </w:rPr>
        <w:t xml:space="preserve">. The user will need to import a list of link IDs before calling the function. The link ID list records the road links that might become bottlenecks during peak hours. Those links usually locate near the on-ramp and off-ramp areas. </w:t>
      </w:r>
    </w:p>
    <w:p w14:paraId="7580C00F" w14:textId="77777777" w:rsidR="00F22B36" w:rsidRPr="00BA3BAD" w:rsidRDefault="00F22B36" w:rsidP="008B4135">
      <w:pPr>
        <w:pStyle w:val="Heading4"/>
        <w:rPr>
          <w:lang w:eastAsia="ja-JP"/>
        </w:rPr>
      </w:pPr>
      <w:r w:rsidRPr="00BA3BAD">
        <w:rPr>
          <w:lang w:eastAsia="ja-JP"/>
        </w:rPr>
        <w:t>Inputs Arguments</w:t>
      </w:r>
    </w:p>
    <w:p w14:paraId="6754F097" w14:textId="77777777" w:rsidR="00F22B36" w:rsidRPr="00BA3BAD" w:rsidRDefault="00F22B36" w:rsidP="00407133">
      <w:pPr>
        <w:rPr>
          <w:rFonts w:eastAsia="SimSun"/>
          <w:lang w:eastAsia="ja-JP"/>
        </w:rPr>
      </w:pPr>
      <w:r w:rsidRPr="00BA3BAD">
        <w:rPr>
          <w:rFonts w:eastAsia="SimSun"/>
          <w:lang w:eastAsia="ja-JP"/>
        </w:rPr>
        <w:t>None.</w:t>
      </w:r>
    </w:p>
    <w:p w14:paraId="409EB57C" w14:textId="77777777" w:rsidR="00F22B36" w:rsidRPr="00BA3BAD" w:rsidRDefault="00F22B36" w:rsidP="008B4135">
      <w:pPr>
        <w:pStyle w:val="Heading4"/>
        <w:rPr>
          <w:lang w:eastAsia="ja-JP"/>
        </w:rPr>
      </w:pPr>
      <w:r w:rsidRPr="00BA3BAD">
        <w:rPr>
          <w:lang w:eastAsia="ja-JP"/>
        </w:rPr>
        <w:t xml:space="preserve">Output Arguments </w:t>
      </w:r>
    </w:p>
    <w:p w14:paraId="23A52DB7" w14:textId="77777777" w:rsidR="00F22B36" w:rsidRPr="00BA3BAD" w:rsidRDefault="00F22B36" w:rsidP="00407133">
      <w:pPr>
        <w:rPr>
          <w:rFonts w:eastAsia="SimSun"/>
          <w:lang w:eastAsia="ja-JP"/>
        </w:rPr>
      </w:pPr>
      <w:r w:rsidRPr="00BA3BAD">
        <w:rPr>
          <w:rFonts w:eastAsia="SimSun"/>
          <w:lang w:eastAsia="ja-JP"/>
        </w:rPr>
        <w:t xml:space="preserve">None. </w:t>
      </w:r>
    </w:p>
    <w:p w14:paraId="3E1E193C" w14:textId="77777777" w:rsidR="00407133" w:rsidRDefault="00407133" w:rsidP="00407133">
      <w:pPr>
        <w:rPr>
          <w:rFonts w:eastAsia="SimSun"/>
          <w:lang w:eastAsia="ja-JP"/>
        </w:rPr>
      </w:pPr>
    </w:p>
    <w:p w14:paraId="12D78CE4" w14:textId="333973D9" w:rsidR="00F22B36" w:rsidRPr="00BA3BAD" w:rsidRDefault="00F22B36" w:rsidP="00407133">
      <w:pPr>
        <w:rPr>
          <w:rFonts w:eastAsia="SimSun"/>
          <w:lang w:eastAsia="ja-JP"/>
        </w:rPr>
      </w:pPr>
      <w:r w:rsidRPr="00BA3BAD">
        <w:rPr>
          <w:rFonts w:eastAsia="SimSun"/>
          <w:lang w:eastAsia="ja-JP"/>
        </w:rPr>
        <w:t xml:space="preserve">The VSL/VSA of each data aggregation segment is store internally in the Aimsun API. </w:t>
      </w:r>
    </w:p>
    <w:p w14:paraId="7244BE46" w14:textId="77777777" w:rsidR="00F22B36" w:rsidRPr="00BA3BAD" w:rsidRDefault="00F22B36" w:rsidP="008B4135">
      <w:pPr>
        <w:pStyle w:val="Heading4"/>
        <w:rPr>
          <w:lang w:eastAsia="ja-JP"/>
        </w:rPr>
      </w:pPr>
      <w:r w:rsidRPr="00BA3BAD">
        <w:rPr>
          <w:lang w:eastAsia="ja-JP"/>
        </w:rPr>
        <w:t>Pseudo code</w:t>
      </w:r>
    </w:p>
    <w:p w14:paraId="52446D27" w14:textId="5F8C8A14" w:rsidR="00F22B36" w:rsidRDefault="00F22B36" w:rsidP="00407133">
      <w:pPr>
        <w:rPr>
          <w:rFonts w:eastAsia="SimSun"/>
          <w:lang w:eastAsia="ja-JP"/>
        </w:rPr>
      </w:pPr>
      <w:r w:rsidRPr="00BA3BAD">
        <w:rPr>
          <w:rFonts w:eastAsia="SimSun"/>
          <w:lang w:eastAsia="ja-JP"/>
        </w:rPr>
        <w:t>For (each link in the potential bottleneck links)</w:t>
      </w:r>
      <w:r w:rsidR="00407133">
        <w:rPr>
          <w:rFonts w:eastAsia="SimSun"/>
          <w:lang w:eastAsia="ja-JP"/>
        </w:rPr>
        <w:t>:</w:t>
      </w:r>
    </w:p>
    <w:p w14:paraId="21A08743" w14:textId="77777777" w:rsidR="00407133" w:rsidRPr="00BA3BAD" w:rsidRDefault="00407133" w:rsidP="00407133">
      <w:pPr>
        <w:rPr>
          <w:rFonts w:eastAsia="SimSun"/>
          <w:lang w:eastAsia="ja-JP"/>
        </w:rPr>
      </w:pPr>
    </w:p>
    <w:p w14:paraId="261C5666" w14:textId="52D18724" w:rsidR="00F22B36" w:rsidRDefault="00F22B36" w:rsidP="00407133">
      <w:pPr>
        <w:pStyle w:val="ListParagraph"/>
        <w:numPr>
          <w:ilvl w:val="0"/>
          <w:numId w:val="226"/>
        </w:numPr>
        <w:rPr>
          <w:rFonts w:eastAsia="SimSun"/>
          <w:lang w:eastAsia="ja-JP"/>
        </w:rPr>
      </w:pPr>
      <w:r w:rsidRPr="00407133">
        <w:rPr>
          <w:rFonts w:eastAsia="SimSun"/>
          <w:lang w:eastAsia="ja-JP"/>
        </w:rPr>
        <w:t>Get link average speed</w:t>
      </w:r>
      <w:r w:rsidR="00407133">
        <w:rPr>
          <w:rFonts w:eastAsia="SimSun"/>
          <w:lang w:eastAsia="ja-JP"/>
        </w:rPr>
        <w:t>.</w:t>
      </w:r>
    </w:p>
    <w:p w14:paraId="70F14BA7" w14:textId="77777777" w:rsidR="00407133" w:rsidRPr="00407133" w:rsidRDefault="00407133" w:rsidP="00407133">
      <w:pPr>
        <w:rPr>
          <w:rFonts w:eastAsia="SimSun"/>
          <w:lang w:eastAsia="ja-JP"/>
        </w:rPr>
      </w:pPr>
    </w:p>
    <w:p w14:paraId="21F96A03" w14:textId="2B8B3645" w:rsidR="00407133" w:rsidRDefault="00F22B36" w:rsidP="00407133">
      <w:pPr>
        <w:pStyle w:val="ListParagraph"/>
        <w:numPr>
          <w:ilvl w:val="0"/>
          <w:numId w:val="226"/>
        </w:numPr>
        <w:rPr>
          <w:rFonts w:eastAsia="SimSun"/>
          <w:lang w:eastAsia="ja-JP"/>
        </w:rPr>
      </w:pPr>
      <w:r w:rsidRPr="00407133">
        <w:rPr>
          <w:rFonts w:eastAsia="SimSun"/>
          <w:lang w:eastAsia="ja-JP"/>
        </w:rPr>
        <w:t>If (link average speed &lt; speed threshold)</w:t>
      </w:r>
      <w:r w:rsidR="00407133">
        <w:rPr>
          <w:rFonts w:eastAsia="SimSun"/>
          <w:lang w:eastAsia="ja-JP"/>
        </w:rPr>
        <w:t>:</w:t>
      </w:r>
    </w:p>
    <w:p w14:paraId="5D9FF750" w14:textId="046068E1" w:rsidR="00407133" w:rsidRDefault="00F22B36" w:rsidP="00407133">
      <w:pPr>
        <w:pStyle w:val="ListParagraph"/>
        <w:numPr>
          <w:ilvl w:val="1"/>
          <w:numId w:val="226"/>
        </w:numPr>
        <w:rPr>
          <w:rFonts w:eastAsia="SimSun"/>
          <w:lang w:eastAsia="ja-JP"/>
        </w:rPr>
      </w:pPr>
      <w:r w:rsidRPr="00407133">
        <w:rPr>
          <w:rFonts w:eastAsia="SimSun"/>
          <w:lang w:eastAsia="ja-JP"/>
        </w:rPr>
        <w:t>The link is an active bottleneck</w:t>
      </w:r>
      <w:r w:rsidR="00407133">
        <w:rPr>
          <w:rFonts w:eastAsia="SimSun"/>
          <w:lang w:eastAsia="ja-JP"/>
        </w:rPr>
        <w:t>.</w:t>
      </w:r>
    </w:p>
    <w:p w14:paraId="2F8C57C9" w14:textId="384E9B41" w:rsidR="00407133" w:rsidRDefault="00F22B36" w:rsidP="00407133">
      <w:pPr>
        <w:pStyle w:val="ListParagraph"/>
        <w:numPr>
          <w:ilvl w:val="1"/>
          <w:numId w:val="226"/>
        </w:numPr>
        <w:rPr>
          <w:rFonts w:eastAsia="SimSun"/>
          <w:lang w:eastAsia="ja-JP"/>
        </w:rPr>
      </w:pPr>
      <w:r w:rsidRPr="00407133">
        <w:rPr>
          <w:rFonts w:eastAsia="SimSun"/>
          <w:lang w:eastAsia="ja-JP"/>
        </w:rPr>
        <w:t>Set VSL/VSA of the link to max VSL/VSA</w:t>
      </w:r>
      <w:r w:rsidR="00407133">
        <w:rPr>
          <w:rFonts w:eastAsia="SimSun"/>
          <w:lang w:eastAsia="ja-JP"/>
        </w:rPr>
        <w:t>.</w:t>
      </w:r>
    </w:p>
    <w:p w14:paraId="6619B2FE" w14:textId="56D516D4" w:rsidR="00407133" w:rsidRDefault="00F22B36" w:rsidP="00407133">
      <w:pPr>
        <w:pStyle w:val="ListParagraph"/>
        <w:numPr>
          <w:ilvl w:val="1"/>
          <w:numId w:val="226"/>
        </w:numPr>
        <w:rPr>
          <w:rFonts w:eastAsia="SimSun"/>
          <w:lang w:eastAsia="ja-JP"/>
        </w:rPr>
      </w:pPr>
      <w:r w:rsidRPr="00407133">
        <w:rPr>
          <w:rFonts w:eastAsia="SimSun"/>
          <w:lang w:eastAsia="ja-JP"/>
        </w:rPr>
        <w:t>For (each link upstream from the current link)</w:t>
      </w:r>
      <w:r w:rsidR="00407133">
        <w:rPr>
          <w:rFonts w:eastAsia="SimSun"/>
          <w:lang w:eastAsia="ja-JP"/>
        </w:rPr>
        <w:t>:</w:t>
      </w:r>
    </w:p>
    <w:p w14:paraId="61B18062" w14:textId="6DC77EC7" w:rsidR="00407133" w:rsidRDefault="00F22B36" w:rsidP="00407133">
      <w:pPr>
        <w:pStyle w:val="ListParagraph"/>
        <w:numPr>
          <w:ilvl w:val="2"/>
          <w:numId w:val="226"/>
        </w:numPr>
        <w:rPr>
          <w:rFonts w:eastAsia="SimSun"/>
          <w:lang w:eastAsia="ja-JP"/>
        </w:rPr>
      </w:pPr>
      <w:r w:rsidRPr="00407133">
        <w:rPr>
          <w:rFonts w:eastAsia="SimSun"/>
          <w:lang w:eastAsia="ja-JP"/>
        </w:rPr>
        <w:t>If (VSA/VSL of the target link &lt;= 0)</w:t>
      </w:r>
      <w:r w:rsidR="00407133">
        <w:rPr>
          <w:rFonts w:eastAsia="SimSun"/>
          <w:lang w:eastAsia="ja-JP"/>
        </w:rPr>
        <w:t>:</w:t>
      </w:r>
    </w:p>
    <w:p w14:paraId="26A76174" w14:textId="7DAA1DDD" w:rsidR="00407133" w:rsidRDefault="00F22B36" w:rsidP="00407133">
      <w:pPr>
        <w:pStyle w:val="ListParagraph"/>
        <w:numPr>
          <w:ilvl w:val="3"/>
          <w:numId w:val="226"/>
        </w:numPr>
        <w:rPr>
          <w:rFonts w:eastAsia="SimSun"/>
          <w:lang w:eastAsia="ja-JP"/>
        </w:rPr>
      </w:pPr>
      <w:r w:rsidRPr="00407133">
        <w:rPr>
          <w:rFonts w:eastAsia="SimSun"/>
          <w:lang w:eastAsia="ja-JP"/>
        </w:rPr>
        <w:t>Set VSA/VSL = min(max VSL/VSA, min(min VSL/VSA, bottleneck speed * step speed + coefficient alpha step speed))</w:t>
      </w:r>
      <w:r w:rsidR="00407133">
        <w:rPr>
          <w:rFonts w:eastAsia="SimSun"/>
          <w:lang w:eastAsia="ja-JP"/>
        </w:rPr>
        <w:t>.</w:t>
      </w:r>
    </w:p>
    <w:p w14:paraId="317EAE3B" w14:textId="4BF5998F" w:rsidR="00407133" w:rsidRDefault="00F22B36" w:rsidP="00407133">
      <w:pPr>
        <w:pStyle w:val="ListParagraph"/>
        <w:numPr>
          <w:ilvl w:val="2"/>
          <w:numId w:val="226"/>
        </w:numPr>
        <w:rPr>
          <w:rFonts w:eastAsia="SimSun"/>
          <w:lang w:eastAsia="ja-JP"/>
        </w:rPr>
      </w:pPr>
      <w:r w:rsidRPr="00407133">
        <w:rPr>
          <w:rFonts w:eastAsia="SimSun"/>
          <w:lang w:eastAsia="ja-JP"/>
        </w:rPr>
        <w:t>Else</w:t>
      </w:r>
      <w:r w:rsidR="00407133">
        <w:rPr>
          <w:rFonts w:eastAsia="SimSun"/>
          <w:lang w:eastAsia="ja-JP"/>
        </w:rPr>
        <w:t>:</w:t>
      </w:r>
    </w:p>
    <w:p w14:paraId="1EA6D0A2" w14:textId="1F632E3B" w:rsidR="00407133" w:rsidRDefault="00F22B36" w:rsidP="00407133">
      <w:pPr>
        <w:pStyle w:val="ListParagraph"/>
        <w:numPr>
          <w:ilvl w:val="3"/>
          <w:numId w:val="226"/>
        </w:numPr>
        <w:rPr>
          <w:rFonts w:eastAsia="SimSun"/>
          <w:lang w:eastAsia="ja-JP"/>
        </w:rPr>
      </w:pPr>
      <w:r w:rsidRPr="00407133">
        <w:rPr>
          <w:rFonts w:eastAsia="SimSun"/>
          <w:lang w:eastAsia="ja-JP"/>
        </w:rPr>
        <w:t>The VSL/VSA of the target link has been set by a previous iteration, break the loop</w:t>
      </w:r>
      <w:r w:rsidR="00407133">
        <w:rPr>
          <w:rFonts w:eastAsia="SimSun"/>
          <w:lang w:eastAsia="ja-JP"/>
        </w:rPr>
        <w:t>.</w:t>
      </w:r>
    </w:p>
    <w:p w14:paraId="2938AB23" w14:textId="77777777" w:rsidR="00407133" w:rsidRPr="00407133" w:rsidRDefault="00407133" w:rsidP="00407133">
      <w:pPr>
        <w:rPr>
          <w:rFonts w:eastAsia="SimSun"/>
          <w:lang w:eastAsia="ja-JP"/>
        </w:rPr>
      </w:pPr>
    </w:p>
    <w:p w14:paraId="6960802E" w14:textId="040C1211" w:rsidR="00407133" w:rsidRDefault="00F22B36" w:rsidP="00407133">
      <w:pPr>
        <w:pStyle w:val="ListParagraph"/>
        <w:numPr>
          <w:ilvl w:val="0"/>
          <w:numId w:val="226"/>
        </w:numPr>
        <w:rPr>
          <w:rFonts w:eastAsia="SimSun"/>
          <w:lang w:eastAsia="ja-JP"/>
        </w:rPr>
      </w:pPr>
      <w:r w:rsidRPr="00407133">
        <w:rPr>
          <w:rFonts w:eastAsia="SimSun"/>
          <w:lang w:eastAsia="ja-JP"/>
        </w:rPr>
        <w:t>For (each link downstream from the current link)</w:t>
      </w:r>
      <w:r w:rsidR="00407133">
        <w:rPr>
          <w:rFonts w:eastAsia="SimSun"/>
          <w:lang w:eastAsia="ja-JP"/>
        </w:rPr>
        <w:t>:</w:t>
      </w:r>
    </w:p>
    <w:p w14:paraId="4970ADA1" w14:textId="3D18E047" w:rsidR="00407133" w:rsidRDefault="00F22B36" w:rsidP="00407133">
      <w:pPr>
        <w:pStyle w:val="ListParagraph"/>
        <w:numPr>
          <w:ilvl w:val="1"/>
          <w:numId w:val="226"/>
        </w:numPr>
        <w:rPr>
          <w:rFonts w:eastAsia="SimSun"/>
          <w:lang w:eastAsia="ja-JP"/>
        </w:rPr>
      </w:pPr>
      <w:r w:rsidRPr="00407133">
        <w:rPr>
          <w:rFonts w:eastAsia="SimSun"/>
          <w:lang w:eastAsia="ja-JP"/>
        </w:rPr>
        <w:lastRenderedPageBreak/>
        <w:t>If (VSA/VSL of the target link &lt;= 0)</w:t>
      </w:r>
      <w:r w:rsidR="00407133">
        <w:rPr>
          <w:rFonts w:eastAsia="SimSun"/>
          <w:lang w:eastAsia="ja-JP"/>
        </w:rPr>
        <w:t>:</w:t>
      </w:r>
    </w:p>
    <w:p w14:paraId="428EB670" w14:textId="3531649D" w:rsidR="00407133" w:rsidRDefault="00F22B36" w:rsidP="00407133">
      <w:pPr>
        <w:pStyle w:val="ListParagraph"/>
        <w:numPr>
          <w:ilvl w:val="2"/>
          <w:numId w:val="226"/>
        </w:numPr>
        <w:rPr>
          <w:rFonts w:eastAsia="SimSun"/>
          <w:lang w:eastAsia="ja-JP"/>
        </w:rPr>
      </w:pPr>
      <w:r w:rsidRPr="00407133">
        <w:rPr>
          <w:rFonts w:eastAsia="SimSun"/>
          <w:lang w:eastAsia="ja-JP"/>
        </w:rPr>
        <w:t>Set VSA/VSL = max VSL/VSA, links downstream from the bottleneck get high advisory speed</w:t>
      </w:r>
      <w:r w:rsidR="00407133">
        <w:rPr>
          <w:rFonts w:eastAsia="SimSun"/>
          <w:lang w:eastAsia="ja-JP"/>
        </w:rPr>
        <w:t>.</w:t>
      </w:r>
    </w:p>
    <w:p w14:paraId="3DBE03BF" w14:textId="4B143EFB" w:rsidR="00407133" w:rsidRDefault="00F22B36" w:rsidP="00407133">
      <w:pPr>
        <w:pStyle w:val="ListParagraph"/>
        <w:numPr>
          <w:ilvl w:val="1"/>
          <w:numId w:val="226"/>
        </w:numPr>
        <w:rPr>
          <w:rFonts w:eastAsia="SimSun"/>
          <w:lang w:eastAsia="ja-JP"/>
        </w:rPr>
      </w:pPr>
      <w:r w:rsidRPr="00407133">
        <w:rPr>
          <w:rFonts w:eastAsia="SimSun"/>
          <w:lang w:eastAsia="ja-JP"/>
        </w:rPr>
        <w:t>Else</w:t>
      </w:r>
      <w:r w:rsidR="00407133">
        <w:rPr>
          <w:rFonts w:eastAsia="SimSun"/>
          <w:lang w:eastAsia="ja-JP"/>
        </w:rPr>
        <w:t>:</w:t>
      </w:r>
    </w:p>
    <w:p w14:paraId="46CAD82A" w14:textId="30BF701D" w:rsidR="00F22B36" w:rsidRPr="00407133" w:rsidRDefault="00F22B36" w:rsidP="00407133">
      <w:pPr>
        <w:pStyle w:val="ListParagraph"/>
        <w:numPr>
          <w:ilvl w:val="2"/>
          <w:numId w:val="226"/>
        </w:numPr>
        <w:rPr>
          <w:rFonts w:eastAsia="SimSun"/>
          <w:lang w:eastAsia="ja-JP"/>
        </w:rPr>
      </w:pPr>
      <w:r w:rsidRPr="00407133">
        <w:rPr>
          <w:rFonts w:eastAsia="SimSun"/>
          <w:lang w:eastAsia="ja-JP"/>
        </w:rPr>
        <w:t>The VSL/VSA of the target link has been set by a previous iteration, break the loop</w:t>
      </w:r>
      <w:r w:rsidR="00407133">
        <w:rPr>
          <w:rFonts w:eastAsia="SimSun"/>
          <w:lang w:eastAsia="ja-JP"/>
        </w:rPr>
        <w:t>.</w:t>
      </w:r>
    </w:p>
    <w:p w14:paraId="6ED38BF0" w14:textId="77777777" w:rsidR="00F22B36" w:rsidRPr="00BA3BAD" w:rsidRDefault="00F22B36" w:rsidP="00407133">
      <w:pPr>
        <w:rPr>
          <w:rFonts w:eastAsia="SimSun"/>
          <w:lang w:eastAsia="ja-JP"/>
        </w:rPr>
      </w:pPr>
    </w:p>
    <w:p w14:paraId="44AC575F" w14:textId="77777777" w:rsidR="00F22B36" w:rsidRPr="00BA3BAD" w:rsidRDefault="00F22B36" w:rsidP="008B4135">
      <w:pPr>
        <w:pStyle w:val="Heading3"/>
      </w:pPr>
      <w:bookmarkStart w:id="247" w:name="_Toc35778017"/>
      <w:r w:rsidRPr="00BA3BAD">
        <w:t>SetAdvisorySpeed</w:t>
      </w:r>
      <w:bookmarkEnd w:id="247"/>
    </w:p>
    <w:p w14:paraId="22A0A19E" w14:textId="77777777" w:rsidR="00F22B36" w:rsidRPr="00BA3BAD" w:rsidRDefault="00F22B36" w:rsidP="008B4135">
      <w:pPr>
        <w:pStyle w:val="Heading4"/>
        <w:rPr>
          <w:lang w:eastAsia="ja-JP"/>
        </w:rPr>
      </w:pPr>
      <w:r w:rsidRPr="00BA3BAD">
        <w:rPr>
          <w:lang w:eastAsia="ja-JP"/>
        </w:rPr>
        <w:t>Syntax</w:t>
      </w:r>
    </w:p>
    <w:p w14:paraId="0764F688" w14:textId="77777777" w:rsidR="00F22B36" w:rsidRPr="00BA3BAD" w:rsidRDefault="00F22B36" w:rsidP="00407133">
      <w:pPr>
        <w:rPr>
          <w:rFonts w:eastAsia="SimSun"/>
          <w:lang w:eastAsia="ja-JP"/>
        </w:rPr>
      </w:pPr>
      <w:r w:rsidRPr="00BA3BAD">
        <w:rPr>
          <w:rFonts w:eastAsia="SimSun"/>
          <w:lang w:eastAsia="ja-JP"/>
        </w:rPr>
        <w:t>void SetAdvisorySpeed ()</w:t>
      </w:r>
    </w:p>
    <w:p w14:paraId="47526180" w14:textId="77777777" w:rsidR="00F22B36" w:rsidRPr="00BA3BAD" w:rsidRDefault="00F22B36" w:rsidP="008B4135">
      <w:pPr>
        <w:pStyle w:val="Heading4"/>
        <w:rPr>
          <w:lang w:eastAsia="ja-JP"/>
        </w:rPr>
      </w:pPr>
      <w:r w:rsidRPr="00BA3BAD">
        <w:rPr>
          <w:lang w:eastAsia="ja-JP"/>
        </w:rPr>
        <w:t>Description</w:t>
      </w:r>
    </w:p>
    <w:p w14:paraId="3E7337C7" w14:textId="77777777" w:rsidR="00F22B36" w:rsidRPr="00BA3BAD" w:rsidRDefault="00F22B36" w:rsidP="00407133">
      <w:pPr>
        <w:rPr>
          <w:rFonts w:eastAsia="SimSun"/>
          <w:lang w:eastAsia="ja-JP"/>
        </w:rPr>
      </w:pPr>
      <w:r w:rsidRPr="00BA3BAD">
        <w:rPr>
          <w:rFonts w:eastAsia="SimSun"/>
          <w:lang w:eastAsia="ja-JP"/>
        </w:rPr>
        <w:t xml:space="preserve">This function sets the desired speed of a CV based on the VSL/VSA of the current link and the driver’s compliance level. </w:t>
      </w:r>
    </w:p>
    <w:p w14:paraId="652FA3AF" w14:textId="77777777" w:rsidR="00F22B36" w:rsidRPr="00BA3BAD" w:rsidRDefault="00F22B36" w:rsidP="008B4135">
      <w:pPr>
        <w:pStyle w:val="Heading4"/>
        <w:rPr>
          <w:lang w:eastAsia="ja-JP"/>
        </w:rPr>
      </w:pPr>
      <w:r w:rsidRPr="00BA3BAD">
        <w:rPr>
          <w:lang w:eastAsia="ja-JP"/>
        </w:rPr>
        <w:t>Inputs Arguments</w:t>
      </w:r>
    </w:p>
    <w:p w14:paraId="6FA75AF8" w14:textId="77777777" w:rsidR="00F22B36" w:rsidRPr="00BA3BAD" w:rsidRDefault="00F22B36" w:rsidP="00407133">
      <w:pPr>
        <w:rPr>
          <w:rFonts w:eastAsia="SimSun"/>
          <w:lang w:eastAsia="ja-JP"/>
        </w:rPr>
      </w:pPr>
      <w:r w:rsidRPr="00BA3BAD">
        <w:rPr>
          <w:rFonts w:eastAsia="SimSun"/>
          <w:lang w:eastAsia="ja-JP"/>
        </w:rPr>
        <w:t>None.</w:t>
      </w:r>
    </w:p>
    <w:p w14:paraId="0259D99A" w14:textId="77777777" w:rsidR="00F22B36" w:rsidRPr="00BA3BAD" w:rsidRDefault="00F22B36" w:rsidP="008B4135">
      <w:pPr>
        <w:pStyle w:val="Heading4"/>
        <w:rPr>
          <w:lang w:eastAsia="ja-JP"/>
        </w:rPr>
      </w:pPr>
      <w:r w:rsidRPr="00BA3BAD">
        <w:rPr>
          <w:lang w:eastAsia="ja-JP"/>
        </w:rPr>
        <w:t xml:space="preserve">Output Arguments </w:t>
      </w:r>
    </w:p>
    <w:p w14:paraId="4BFDA603" w14:textId="77777777" w:rsidR="00F22B36" w:rsidRPr="00BA3BAD" w:rsidRDefault="00F22B36" w:rsidP="00407133">
      <w:pPr>
        <w:rPr>
          <w:rFonts w:eastAsia="SimSun"/>
          <w:lang w:eastAsia="ja-JP"/>
        </w:rPr>
      </w:pPr>
      <w:r w:rsidRPr="00BA3BAD">
        <w:rPr>
          <w:rFonts w:eastAsia="SimSun"/>
          <w:lang w:eastAsia="ja-JP"/>
        </w:rPr>
        <w:t xml:space="preserve">None. </w:t>
      </w:r>
    </w:p>
    <w:p w14:paraId="2D7503D9" w14:textId="77777777" w:rsidR="00407133" w:rsidRDefault="00407133" w:rsidP="00407133">
      <w:pPr>
        <w:rPr>
          <w:rFonts w:eastAsia="SimSun"/>
          <w:lang w:eastAsia="ja-JP"/>
        </w:rPr>
      </w:pPr>
    </w:p>
    <w:p w14:paraId="5CD69C5A" w14:textId="33C1D0D3" w:rsidR="00F22B36" w:rsidRPr="00BA3BAD" w:rsidRDefault="00F22B36" w:rsidP="00407133">
      <w:pPr>
        <w:rPr>
          <w:rFonts w:eastAsia="SimSun"/>
          <w:lang w:eastAsia="ja-JP"/>
        </w:rPr>
      </w:pPr>
      <w:r w:rsidRPr="00BA3BAD">
        <w:rPr>
          <w:rFonts w:eastAsia="SimSun"/>
          <w:lang w:eastAsia="ja-JP"/>
        </w:rPr>
        <w:t xml:space="preserve">The VSL/VSA of each data aggregation segment is store internally in the Aimsun API. </w:t>
      </w:r>
    </w:p>
    <w:p w14:paraId="303922AE" w14:textId="77777777" w:rsidR="00F22B36" w:rsidRPr="00BA3BAD" w:rsidRDefault="00F22B36" w:rsidP="008B4135">
      <w:pPr>
        <w:pStyle w:val="Heading4"/>
        <w:rPr>
          <w:lang w:eastAsia="ja-JP"/>
        </w:rPr>
      </w:pPr>
      <w:r w:rsidRPr="00BA3BAD">
        <w:rPr>
          <w:lang w:eastAsia="ja-JP"/>
        </w:rPr>
        <w:t>Pseudo code</w:t>
      </w:r>
    </w:p>
    <w:p w14:paraId="1AF43BF7" w14:textId="07D78A56" w:rsidR="00F22B36" w:rsidRDefault="00F22B36" w:rsidP="00407133">
      <w:pPr>
        <w:rPr>
          <w:rFonts w:eastAsia="SimSun"/>
          <w:lang w:eastAsia="ja-JP"/>
        </w:rPr>
      </w:pPr>
      <w:r w:rsidRPr="00BA3BAD">
        <w:rPr>
          <w:rFonts w:eastAsia="SimSun"/>
          <w:lang w:eastAsia="ja-JP"/>
        </w:rPr>
        <w:t>For (each link in the network)</w:t>
      </w:r>
    </w:p>
    <w:p w14:paraId="72E2C381" w14:textId="77777777" w:rsidR="00407133" w:rsidRPr="00BA3BAD" w:rsidRDefault="00407133" w:rsidP="00407133">
      <w:pPr>
        <w:rPr>
          <w:rFonts w:eastAsia="SimSun"/>
          <w:lang w:eastAsia="ja-JP"/>
        </w:rPr>
      </w:pPr>
    </w:p>
    <w:p w14:paraId="59EFA10F" w14:textId="214C0F13" w:rsidR="00407133" w:rsidRDefault="00F22B36" w:rsidP="00407133">
      <w:pPr>
        <w:pStyle w:val="ListParagraph"/>
        <w:numPr>
          <w:ilvl w:val="0"/>
          <w:numId w:val="227"/>
        </w:numPr>
        <w:rPr>
          <w:rFonts w:eastAsia="SimSun"/>
          <w:lang w:eastAsia="ja-JP"/>
        </w:rPr>
      </w:pPr>
      <w:r w:rsidRPr="00407133">
        <w:rPr>
          <w:rFonts w:eastAsia="SimSun"/>
          <w:lang w:eastAsia="ja-JP"/>
        </w:rPr>
        <w:t>For (each vehicle in a link)</w:t>
      </w:r>
      <w:r w:rsidR="00407133">
        <w:rPr>
          <w:rFonts w:eastAsia="SimSun"/>
          <w:lang w:eastAsia="ja-JP"/>
        </w:rPr>
        <w:t>:</w:t>
      </w:r>
    </w:p>
    <w:p w14:paraId="0A44CBEB" w14:textId="456326A6" w:rsidR="00407133" w:rsidRDefault="00F22B36" w:rsidP="00407133">
      <w:pPr>
        <w:pStyle w:val="ListParagraph"/>
        <w:numPr>
          <w:ilvl w:val="1"/>
          <w:numId w:val="227"/>
        </w:numPr>
        <w:rPr>
          <w:rFonts w:eastAsia="SimSun"/>
          <w:lang w:eastAsia="ja-JP"/>
        </w:rPr>
      </w:pPr>
      <w:r w:rsidRPr="00407133">
        <w:rPr>
          <w:rFonts w:eastAsia="SimSun"/>
          <w:lang w:eastAsia="ja-JP"/>
        </w:rPr>
        <w:t>Get VSL/VSA of the current link</w:t>
      </w:r>
      <w:r w:rsidR="00407133">
        <w:rPr>
          <w:rFonts w:eastAsia="SimSun"/>
          <w:lang w:eastAsia="ja-JP"/>
        </w:rPr>
        <w:t>.</w:t>
      </w:r>
    </w:p>
    <w:p w14:paraId="79326EA9" w14:textId="231A5EC5" w:rsidR="00407133" w:rsidRDefault="00F22B36" w:rsidP="00407133">
      <w:pPr>
        <w:pStyle w:val="ListParagraph"/>
        <w:numPr>
          <w:ilvl w:val="1"/>
          <w:numId w:val="227"/>
        </w:numPr>
        <w:rPr>
          <w:rFonts w:eastAsia="SimSun"/>
          <w:lang w:eastAsia="ja-JP"/>
        </w:rPr>
      </w:pPr>
      <w:r w:rsidRPr="00407133">
        <w:rPr>
          <w:rFonts w:eastAsia="SimSun"/>
          <w:lang w:eastAsia="ja-JP"/>
        </w:rPr>
        <w:t>If (vehicle is connected)</w:t>
      </w:r>
      <w:r w:rsidR="00407133">
        <w:rPr>
          <w:rFonts w:eastAsia="SimSun"/>
          <w:lang w:eastAsia="ja-JP"/>
        </w:rPr>
        <w:t>:</w:t>
      </w:r>
    </w:p>
    <w:p w14:paraId="405306CE" w14:textId="3F7EF325" w:rsidR="00407133" w:rsidRDefault="00F22B36" w:rsidP="00407133">
      <w:pPr>
        <w:pStyle w:val="ListParagraph"/>
        <w:numPr>
          <w:ilvl w:val="2"/>
          <w:numId w:val="227"/>
        </w:numPr>
        <w:rPr>
          <w:rFonts w:eastAsia="SimSun"/>
          <w:lang w:eastAsia="ja-JP"/>
        </w:rPr>
      </w:pPr>
      <w:r w:rsidRPr="00407133">
        <w:rPr>
          <w:rFonts w:eastAsia="SimSun"/>
          <w:lang w:eastAsia="ja-JP"/>
        </w:rPr>
        <w:t>Get compliance level of the vehicle</w:t>
      </w:r>
      <w:r w:rsidR="00407133">
        <w:rPr>
          <w:rFonts w:eastAsia="SimSun"/>
          <w:lang w:eastAsia="ja-JP"/>
        </w:rPr>
        <w:t>.</w:t>
      </w:r>
    </w:p>
    <w:p w14:paraId="1F61B5B2" w14:textId="437566E4" w:rsidR="00407133" w:rsidRDefault="00F22B36" w:rsidP="00407133">
      <w:pPr>
        <w:pStyle w:val="ListParagraph"/>
        <w:numPr>
          <w:ilvl w:val="2"/>
          <w:numId w:val="227"/>
        </w:numPr>
        <w:rPr>
          <w:rFonts w:eastAsia="SimSun"/>
          <w:lang w:eastAsia="ja-JP"/>
        </w:rPr>
      </w:pPr>
      <w:r w:rsidRPr="00407133">
        <w:rPr>
          <w:rFonts w:eastAsia="SimSun"/>
          <w:lang w:eastAsia="ja-JP"/>
        </w:rPr>
        <w:t>Set desired speed = max(min VSL/VSA, VSL/VSA + random compliance term</w:t>
      </w:r>
      <w:r w:rsidR="005E0843" w:rsidRPr="00407133">
        <w:rPr>
          <w:rFonts w:eastAsia="SimSun"/>
          <w:lang w:eastAsia="ja-JP"/>
        </w:rPr>
        <w:t xml:space="preserve"> + random speed deviation term</w:t>
      </w:r>
      <w:r w:rsidRPr="00407133">
        <w:rPr>
          <w:rFonts w:eastAsia="SimSun"/>
          <w:lang w:eastAsia="ja-JP"/>
        </w:rPr>
        <w:t>)</w:t>
      </w:r>
      <w:r w:rsidR="00407133">
        <w:rPr>
          <w:rFonts w:eastAsia="SimSun"/>
          <w:lang w:eastAsia="ja-JP"/>
        </w:rPr>
        <w:t>.</w:t>
      </w:r>
    </w:p>
    <w:p w14:paraId="18DBFAE9" w14:textId="42EDA12B" w:rsidR="00407133" w:rsidRDefault="005E0843" w:rsidP="00407133">
      <w:pPr>
        <w:pStyle w:val="ListParagraph"/>
        <w:numPr>
          <w:ilvl w:val="2"/>
          <w:numId w:val="227"/>
        </w:numPr>
        <w:rPr>
          <w:rFonts w:eastAsia="SimSun"/>
          <w:lang w:eastAsia="ja-JP"/>
        </w:rPr>
      </w:pPr>
      <w:r w:rsidRPr="00407133">
        <w:rPr>
          <w:rFonts w:eastAsia="SimSun"/>
          <w:lang w:eastAsia="ja-JP"/>
        </w:rPr>
        <w:t xml:space="preserve">If (desired speed </w:t>
      </w:r>
      <w:r w:rsidR="00407133">
        <w:rPr>
          <w:rFonts w:eastAsia="SimSun"/>
          <w:lang w:eastAsia="ja-JP"/>
        </w:rPr>
        <w:t>-</w:t>
      </w:r>
      <w:r w:rsidRPr="00407133">
        <w:rPr>
          <w:rFonts w:eastAsia="SimSun"/>
          <w:lang w:eastAsia="ja-JP"/>
        </w:rPr>
        <w:t xml:space="preserve"> original desired speed &gt; original desired speed * acceleration coefficient)</w:t>
      </w:r>
      <w:r w:rsidR="00407133">
        <w:rPr>
          <w:rFonts w:eastAsia="SimSun"/>
          <w:lang w:eastAsia="ja-JP"/>
        </w:rPr>
        <w:t>:</w:t>
      </w:r>
    </w:p>
    <w:p w14:paraId="284B7881" w14:textId="2916BBA9" w:rsidR="00407133" w:rsidRDefault="005E0843" w:rsidP="00407133">
      <w:pPr>
        <w:pStyle w:val="ListParagraph"/>
        <w:numPr>
          <w:ilvl w:val="3"/>
          <w:numId w:val="227"/>
        </w:numPr>
        <w:rPr>
          <w:rFonts w:eastAsia="SimSun"/>
          <w:lang w:eastAsia="ja-JP"/>
        </w:rPr>
      </w:pPr>
      <w:r w:rsidRPr="00407133">
        <w:rPr>
          <w:rFonts w:eastAsia="SimSun"/>
          <w:lang w:eastAsia="ja-JP"/>
        </w:rPr>
        <w:t>Set desired speed = original desired speed * (1 + acceleration coefficient)</w:t>
      </w:r>
      <w:r w:rsidR="00407133">
        <w:rPr>
          <w:rFonts w:eastAsia="SimSun"/>
          <w:lang w:eastAsia="ja-JP"/>
        </w:rPr>
        <w:t>.</w:t>
      </w:r>
    </w:p>
    <w:p w14:paraId="4700C057" w14:textId="314CC910" w:rsidR="00407133" w:rsidRDefault="005E0843" w:rsidP="00407133">
      <w:pPr>
        <w:pStyle w:val="ListParagraph"/>
        <w:numPr>
          <w:ilvl w:val="2"/>
          <w:numId w:val="227"/>
        </w:numPr>
        <w:rPr>
          <w:rFonts w:eastAsia="SimSun"/>
          <w:lang w:eastAsia="ja-JP"/>
        </w:rPr>
      </w:pPr>
      <w:r w:rsidRPr="00407133">
        <w:rPr>
          <w:rFonts w:eastAsia="SimSun"/>
          <w:lang w:eastAsia="ja-JP"/>
        </w:rPr>
        <w:t xml:space="preserve">Else if (desired speed </w:t>
      </w:r>
      <w:r w:rsidR="00407133">
        <w:rPr>
          <w:rFonts w:eastAsia="SimSun"/>
          <w:lang w:eastAsia="ja-JP"/>
        </w:rPr>
        <w:t>-</w:t>
      </w:r>
      <w:r w:rsidRPr="00407133">
        <w:rPr>
          <w:rFonts w:eastAsia="SimSun"/>
          <w:lang w:eastAsia="ja-JP"/>
        </w:rPr>
        <w:t xml:space="preserve"> original desired speed &lt; -original desired speed * deceleration coefficient)</w:t>
      </w:r>
      <w:r w:rsidR="00407133">
        <w:rPr>
          <w:rFonts w:eastAsia="SimSun"/>
          <w:lang w:eastAsia="ja-JP"/>
        </w:rPr>
        <w:t>:</w:t>
      </w:r>
    </w:p>
    <w:p w14:paraId="42CDA135" w14:textId="1F963D0E" w:rsidR="005E0843" w:rsidRPr="00407133" w:rsidRDefault="005E0843" w:rsidP="00407133">
      <w:pPr>
        <w:pStyle w:val="ListParagraph"/>
        <w:numPr>
          <w:ilvl w:val="3"/>
          <w:numId w:val="227"/>
        </w:numPr>
        <w:rPr>
          <w:rFonts w:eastAsia="SimSun"/>
          <w:lang w:eastAsia="ja-JP"/>
        </w:rPr>
      </w:pPr>
      <w:r w:rsidRPr="00407133">
        <w:rPr>
          <w:rFonts w:eastAsia="SimSun"/>
          <w:lang w:eastAsia="ja-JP"/>
        </w:rPr>
        <w:t>Set desired speed = original desired speed - original desired speed * deceleration coefficient</w:t>
      </w:r>
      <w:r w:rsidR="00407133">
        <w:rPr>
          <w:rFonts w:eastAsia="SimSun"/>
          <w:lang w:eastAsia="ja-JP"/>
        </w:rPr>
        <w:t>.</w:t>
      </w:r>
    </w:p>
    <w:p w14:paraId="652D5186" w14:textId="77777777" w:rsidR="00F22B36" w:rsidRPr="00F22B36" w:rsidRDefault="00F22B36" w:rsidP="00F22B36">
      <w:pPr>
        <w:spacing w:after="120" w:line="259" w:lineRule="auto"/>
        <w:jc w:val="both"/>
        <w:rPr>
          <w:rFonts w:ascii="Calibri" w:eastAsia="SimSun" w:hAnsi="Calibri" w:cs="Calibri"/>
          <w:sz w:val="22"/>
          <w:szCs w:val="22"/>
          <w:lang w:eastAsia="ja-JP"/>
        </w:rPr>
      </w:pPr>
    </w:p>
    <w:p w14:paraId="3066B87F" w14:textId="77777777" w:rsidR="00F8336D" w:rsidRPr="00A664E3" w:rsidRDefault="00F8336D" w:rsidP="00F8336D">
      <w:pPr>
        <w:pStyle w:val="FHWABody"/>
      </w:pPr>
    </w:p>
    <w:p w14:paraId="320DC888" w14:textId="77777777" w:rsidR="00F8336D" w:rsidRPr="00D5718F" w:rsidRDefault="00F8336D" w:rsidP="00F8336D">
      <w:pPr>
        <w:pStyle w:val="FHWABody"/>
      </w:pPr>
    </w:p>
    <w:sectPr w:rsidR="00F8336D" w:rsidRPr="00D5718F" w:rsidSect="006640B0">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B23A59E" w14:textId="77777777" w:rsidR="00DB06C5" w:rsidRDefault="00DB06C5" w:rsidP="006640B0">
      <w:r>
        <w:separator/>
      </w:r>
    </w:p>
  </w:endnote>
  <w:endnote w:type="continuationSeparator" w:id="0">
    <w:p w14:paraId="3B97ABD6" w14:textId="77777777" w:rsidR="00DB06C5" w:rsidRDefault="00DB06C5" w:rsidP="00664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DengXian">
    <w:altName w:val="SimSun"/>
    <w:panose1 w:val="02010600030101010101"/>
    <w:charset w:val="86"/>
    <w:family w:val="script"/>
    <w:pitch w:val="fixed"/>
    <w:sig w:usb0="A00002BF" w:usb1="38CF7CFA" w:usb2="00000016" w:usb3="00000000" w:csb0="0004000F"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Batang">
    <w:altName w:val="Malgun Gothic"/>
    <w:panose1 w:val="02030600000101010101"/>
    <w:charset w:val="81"/>
    <w:family w:val="roman"/>
    <w:pitch w:val="variable"/>
    <w:sig w:usb0="00000000" w:usb1="69D77CFB" w:usb2="00000030" w:usb3="00000000" w:csb0="0008009F" w:csb1="00000000"/>
  </w:font>
  <w:font w:name="Times New Roman Bold Italic">
    <w:altName w:val="Times New Roman"/>
    <w:panose1 w:val="02020703060505090304"/>
    <w:charset w:val="00"/>
    <w:family w:val="auto"/>
    <w:pitch w:val="variable"/>
    <w:sig w:usb0="E0000AFF" w:usb1="00007843" w:usb2="00000001" w:usb3="00000000" w:csb0="000001B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Arial Italic">
    <w:altName w:val="Arial"/>
    <w:charset w:val="59"/>
    <w:family w:val="auto"/>
    <w:pitch w:val="variable"/>
    <w:sig w:usb0="E0000AFF" w:usb1="00007843" w:usb2="00000001" w:usb3="00000000" w:csb0="000001BF" w:csb1="00000000"/>
  </w:font>
  <w:font w:name="Arial Narrow">
    <w:panose1 w:val="020B0606020202030204"/>
    <w:charset w:val="00"/>
    <w:family w:val="swiss"/>
    <w:pitch w:val="variable"/>
    <w:sig w:usb0="00000287" w:usb1="00000800" w:usb2="00000000" w:usb3="00000000" w:csb0="0000009F" w:csb1="00000000"/>
  </w:font>
  <w:font w:name="Arial Bold">
    <w:panose1 w:val="020B0704020202020204"/>
    <w:charset w:val="59"/>
    <w:family w:val="auto"/>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605738"/>
      <w:docPartObj>
        <w:docPartGallery w:val="Page Numbers (Bottom of Page)"/>
        <w:docPartUnique/>
      </w:docPartObj>
    </w:sdtPr>
    <w:sdtEndPr>
      <w:rPr>
        <w:noProof/>
      </w:rPr>
    </w:sdtEndPr>
    <w:sdtContent>
      <w:p w14:paraId="1CB6B5EB" w14:textId="1FFA0576" w:rsidR="007C503F" w:rsidRPr="006640B0" w:rsidRDefault="007C503F" w:rsidP="006640B0">
        <w:pPr>
          <w:pStyle w:val="Footer"/>
          <w:jc w:val="center"/>
        </w:pPr>
        <w:r w:rsidRPr="006640B0">
          <w:fldChar w:fldCharType="begin"/>
        </w:r>
        <w:r w:rsidRPr="006640B0">
          <w:instrText xml:space="preserve"> PAGE   \* MERGEFORMAT </w:instrText>
        </w:r>
        <w:r w:rsidRPr="006640B0">
          <w:fldChar w:fldCharType="separate"/>
        </w:r>
        <w:r w:rsidR="00F101B8">
          <w:rPr>
            <w:noProof/>
          </w:rPr>
          <w:t>11</w:t>
        </w:r>
        <w:r w:rsidRPr="006640B0">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EA8D7C" w14:textId="77777777" w:rsidR="00DB06C5" w:rsidRDefault="00DB06C5" w:rsidP="006640B0">
      <w:r>
        <w:separator/>
      </w:r>
    </w:p>
  </w:footnote>
  <w:footnote w:type="continuationSeparator" w:id="0">
    <w:p w14:paraId="70FECED8" w14:textId="77777777" w:rsidR="00DB06C5" w:rsidRDefault="00DB06C5" w:rsidP="006640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2"/>
    <w:multiLevelType w:val="singleLevel"/>
    <w:tmpl w:val="3B28F7F4"/>
    <w:lvl w:ilvl="0">
      <w:start w:val="1"/>
      <w:numFmt w:val="bullet"/>
      <w:pStyle w:val="ListBullet3"/>
      <w:lvlText w:val=""/>
      <w:lvlJc w:val="left"/>
      <w:pPr>
        <w:tabs>
          <w:tab w:val="num" w:pos="1080"/>
        </w:tabs>
        <w:ind w:left="1080" w:hanging="360"/>
      </w:pPr>
      <w:rPr>
        <w:rFonts w:ascii="Symbol" w:hAnsi="Symbol" w:hint="default"/>
      </w:rPr>
    </w:lvl>
  </w:abstractNum>
  <w:abstractNum w:abstractNumId="1" w15:restartNumberingAfterBreak="0">
    <w:nsid w:val="03F757C8"/>
    <w:multiLevelType w:val="hybridMultilevel"/>
    <w:tmpl w:val="B0A2E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1F5405"/>
    <w:multiLevelType w:val="hybridMultilevel"/>
    <w:tmpl w:val="F6941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24127A"/>
    <w:multiLevelType w:val="hybridMultilevel"/>
    <w:tmpl w:val="2B027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317BB4"/>
    <w:multiLevelType w:val="hybridMultilevel"/>
    <w:tmpl w:val="D9842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BB1E50"/>
    <w:multiLevelType w:val="hybridMultilevel"/>
    <w:tmpl w:val="3908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50F2EF2"/>
    <w:multiLevelType w:val="hybridMultilevel"/>
    <w:tmpl w:val="5DB0B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9840C2"/>
    <w:multiLevelType w:val="hybridMultilevel"/>
    <w:tmpl w:val="1B12C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61514BF"/>
    <w:multiLevelType w:val="hybridMultilevel"/>
    <w:tmpl w:val="F118AFF6"/>
    <w:lvl w:ilvl="0" w:tplc="90383FD6">
      <w:start w:val="1"/>
      <w:numFmt w:val="bullet"/>
      <w:pStyle w:val="FHWABulletDouble"/>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6A3D2F"/>
    <w:multiLevelType w:val="hybridMultilevel"/>
    <w:tmpl w:val="00506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A336C3"/>
    <w:multiLevelType w:val="hybridMultilevel"/>
    <w:tmpl w:val="06984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7C963CF"/>
    <w:multiLevelType w:val="hybridMultilevel"/>
    <w:tmpl w:val="82848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80F5846"/>
    <w:multiLevelType w:val="hybridMultilevel"/>
    <w:tmpl w:val="A5205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70711F"/>
    <w:multiLevelType w:val="hybridMultilevel"/>
    <w:tmpl w:val="1AD00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870728E"/>
    <w:multiLevelType w:val="hybridMultilevel"/>
    <w:tmpl w:val="E6A61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8EB6075"/>
    <w:multiLevelType w:val="hybridMultilevel"/>
    <w:tmpl w:val="79402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96A55F3"/>
    <w:multiLevelType w:val="hybridMultilevel"/>
    <w:tmpl w:val="A9DE35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B0B4AC6"/>
    <w:multiLevelType w:val="hybridMultilevel"/>
    <w:tmpl w:val="3698BA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C152EDC"/>
    <w:multiLevelType w:val="hybridMultilevel"/>
    <w:tmpl w:val="D7E27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0C861722"/>
    <w:multiLevelType w:val="hybridMultilevel"/>
    <w:tmpl w:val="60EA7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F0E465C"/>
    <w:multiLevelType w:val="hybridMultilevel"/>
    <w:tmpl w:val="D05E4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F9C036A"/>
    <w:multiLevelType w:val="hybridMultilevel"/>
    <w:tmpl w:val="36E44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FDA44A7"/>
    <w:multiLevelType w:val="hybridMultilevel"/>
    <w:tmpl w:val="1E3AE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0FF26CF2"/>
    <w:multiLevelType w:val="hybridMultilevel"/>
    <w:tmpl w:val="A18A9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038572A"/>
    <w:multiLevelType w:val="hybridMultilevel"/>
    <w:tmpl w:val="46161D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07F117B"/>
    <w:multiLevelType w:val="hybridMultilevel"/>
    <w:tmpl w:val="923236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12F7019"/>
    <w:multiLevelType w:val="hybridMultilevel"/>
    <w:tmpl w:val="69F4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1523927"/>
    <w:multiLevelType w:val="hybridMultilevel"/>
    <w:tmpl w:val="72C21F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1BF7A07"/>
    <w:multiLevelType w:val="hybridMultilevel"/>
    <w:tmpl w:val="87C41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2672329"/>
    <w:multiLevelType w:val="hybridMultilevel"/>
    <w:tmpl w:val="421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2C07C7D"/>
    <w:multiLevelType w:val="hybridMultilevel"/>
    <w:tmpl w:val="55EEE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4D55307"/>
    <w:multiLevelType w:val="hybridMultilevel"/>
    <w:tmpl w:val="EB608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4F3543F"/>
    <w:multiLevelType w:val="hybridMultilevel"/>
    <w:tmpl w:val="9612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70557DE"/>
    <w:multiLevelType w:val="hybridMultilevel"/>
    <w:tmpl w:val="634823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75E30DB"/>
    <w:multiLevelType w:val="hybridMultilevel"/>
    <w:tmpl w:val="01988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7F30441"/>
    <w:multiLevelType w:val="hybridMultilevel"/>
    <w:tmpl w:val="BB984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80B1B6D"/>
    <w:multiLevelType w:val="hybridMultilevel"/>
    <w:tmpl w:val="CC2E98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8565725"/>
    <w:multiLevelType w:val="hybridMultilevel"/>
    <w:tmpl w:val="BF00D3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8FB10A1"/>
    <w:multiLevelType w:val="hybridMultilevel"/>
    <w:tmpl w:val="475018E8"/>
    <w:lvl w:ilvl="0" w:tplc="1786E79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93A7772"/>
    <w:multiLevelType w:val="hybridMultilevel"/>
    <w:tmpl w:val="37B48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94B1349"/>
    <w:multiLevelType w:val="hybridMultilevel"/>
    <w:tmpl w:val="8382722E"/>
    <w:lvl w:ilvl="0" w:tplc="27123C7E">
      <w:start w:val="1"/>
      <w:numFmt w:val="decimal"/>
      <w:pStyle w:val="Heading1"/>
      <w:suff w:val="space"/>
      <w:lvlText w:val="Chapter %1. "/>
      <w:lvlJc w:val="left"/>
      <w:pPr>
        <w:ind w:left="720" w:hanging="360"/>
      </w:pPr>
      <w:rPr>
        <w:rFonts w:ascii="Times New Roman Bold" w:hAnsi="Times New Roman Bold" w:hint="default"/>
        <w:b/>
        <w:i w:val="0"/>
        <w:caps/>
        <w:strike w:val="0"/>
        <w:dstrike w:val="0"/>
        <w:vanish w:val="0"/>
        <w:sz w:val="24"/>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9A809A7"/>
    <w:multiLevelType w:val="hybridMultilevel"/>
    <w:tmpl w:val="E2463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AA85DE9"/>
    <w:multiLevelType w:val="hybridMultilevel"/>
    <w:tmpl w:val="14D20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B6F1693"/>
    <w:multiLevelType w:val="hybridMultilevel"/>
    <w:tmpl w:val="785E5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C72054E"/>
    <w:multiLevelType w:val="hybridMultilevel"/>
    <w:tmpl w:val="82BE1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C7B3EAF"/>
    <w:multiLevelType w:val="hybridMultilevel"/>
    <w:tmpl w:val="80ACC810"/>
    <w:lvl w:ilvl="0" w:tplc="FB58E8A4">
      <w:start w:val="1"/>
      <w:numFmt w:val="decimal"/>
      <w:pStyle w:val="FHWANumb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CAA6138"/>
    <w:multiLevelType w:val="hybridMultilevel"/>
    <w:tmpl w:val="B8FAC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CDD73C8"/>
    <w:multiLevelType w:val="hybridMultilevel"/>
    <w:tmpl w:val="96FEF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1D435095"/>
    <w:multiLevelType w:val="hybridMultilevel"/>
    <w:tmpl w:val="721E45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D8D6980"/>
    <w:multiLevelType w:val="hybridMultilevel"/>
    <w:tmpl w:val="626C4A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2A5DE2"/>
    <w:multiLevelType w:val="hybridMultilevel"/>
    <w:tmpl w:val="D0CCCC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E747746"/>
    <w:multiLevelType w:val="hybridMultilevel"/>
    <w:tmpl w:val="CC42B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FD02861"/>
    <w:multiLevelType w:val="hybridMultilevel"/>
    <w:tmpl w:val="A7F6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20050BB1"/>
    <w:multiLevelType w:val="multilevel"/>
    <w:tmpl w:val="74DC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07C7115"/>
    <w:multiLevelType w:val="hybridMultilevel"/>
    <w:tmpl w:val="259C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20AB01B9"/>
    <w:multiLevelType w:val="hybridMultilevel"/>
    <w:tmpl w:val="688079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0BF77E0"/>
    <w:multiLevelType w:val="hybridMultilevel"/>
    <w:tmpl w:val="4E987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1240F57"/>
    <w:multiLevelType w:val="hybridMultilevel"/>
    <w:tmpl w:val="62EEC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21E867C0"/>
    <w:multiLevelType w:val="hybridMultilevel"/>
    <w:tmpl w:val="21D68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223504AB"/>
    <w:multiLevelType w:val="hybridMultilevel"/>
    <w:tmpl w:val="6672B1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22622F26"/>
    <w:multiLevelType w:val="hybridMultilevel"/>
    <w:tmpl w:val="E00CE9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3A41547"/>
    <w:multiLevelType w:val="hybridMultilevel"/>
    <w:tmpl w:val="004E1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23DA09B0"/>
    <w:multiLevelType w:val="hybridMultilevel"/>
    <w:tmpl w:val="ABD0F9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24E40513"/>
    <w:multiLevelType w:val="hybridMultilevel"/>
    <w:tmpl w:val="ADEC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24E4069B"/>
    <w:multiLevelType w:val="hybridMultilevel"/>
    <w:tmpl w:val="30E87E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4E77A69"/>
    <w:multiLevelType w:val="hybridMultilevel"/>
    <w:tmpl w:val="CEF2B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254E4A8D"/>
    <w:multiLevelType w:val="hybridMultilevel"/>
    <w:tmpl w:val="914A3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25F150C1"/>
    <w:multiLevelType w:val="hybridMultilevel"/>
    <w:tmpl w:val="A468BA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6135539"/>
    <w:multiLevelType w:val="hybridMultilevel"/>
    <w:tmpl w:val="7E0CE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2777499F"/>
    <w:multiLevelType w:val="hybridMultilevel"/>
    <w:tmpl w:val="5928BF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291E0BCF"/>
    <w:multiLevelType w:val="hybridMultilevel"/>
    <w:tmpl w:val="82D6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92643C1"/>
    <w:multiLevelType w:val="hybridMultilevel"/>
    <w:tmpl w:val="1DACA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97E781E"/>
    <w:multiLevelType w:val="hybridMultilevel"/>
    <w:tmpl w:val="F6745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A3B5539"/>
    <w:multiLevelType w:val="hybridMultilevel"/>
    <w:tmpl w:val="82F69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2A872696"/>
    <w:multiLevelType w:val="hybridMultilevel"/>
    <w:tmpl w:val="033A4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AA705A6"/>
    <w:multiLevelType w:val="hybridMultilevel"/>
    <w:tmpl w:val="A67EB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2B0644A6"/>
    <w:multiLevelType w:val="hybridMultilevel"/>
    <w:tmpl w:val="CAEC68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B905E3E"/>
    <w:multiLevelType w:val="hybridMultilevel"/>
    <w:tmpl w:val="6E647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C8B16A4"/>
    <w:multiLevelType w:val="hybridMultilevel"/>
    <w:tmpl w:val="AD62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C8F3160"/>
    <w:multiLevelType w:val="hybridMultilevel"/>
    <w:tmpl w:val="BB96F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D292BD9"/>
    <w:multiLevelType w:val="hybridMultilevel"/>
    <w:tmpl w:val="F8823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2D3575C9"/>
    <w:multiLevelType w:val="hybridMultilevel"/>
    <w:tmpl w:val="F26CD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D4748BB"/>
    <w:multiLevelType w:val="hybridMultilevel"/>
    <w:tmpl w:val="C0528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2E106538"/>
    <w:multiLevelType w:val="hybridMultilevel"/>
    <w:tmpl w:val="CBB45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2E7D3307"/>
    <w:multiLevelType w:val="hybridMultilevel"/>
    <w:tmpl w:val="9954B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2E7F7062"/>
    <w:multiLevelType w:val="hybridMultilevel"/>
    <w:tmpl w:val="57BEA5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2E8440D2"/>
    <w:multiLevelType w:val="hybridMultilevel"/>
    <w:tmpl w:val="0DBC6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300D220E"/>
    <w:multiLevelType w:val="hybridMultilevel"/>
    <w:tmpl w:val="698EEB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8" w15:restartNumberingAfterBreak="0">
    <w:nsid w:val="303637C3"/>
    <w:multiLevelType w:val="hybridMultilevel"/>
    <w:tmpl w:val="CA36F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1356C02"/>
    <w:multiLevelType w:val="hybridMultilevel"/>
    <w:tmpl w:val="9410A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31584A5C"/>
    <w:multiLevelType w:val="hybridMultilevel"/>
    <w:tmpl w:val="03C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330760CE"/>
    <w:multiLevelType w:val="multilevel"/>
    <w:tmpl w:val="5E60ECDA"/>
    <w:styleLink w:val="FHWANumberedList2"/>
    <w:lvl w:ilvl="0">
      <w:start w:val="1"/>
      <w:numFmt w:val="bullet"/>
      <w:lvlText w:val=""/>
      <w:lvlJc w:val="left"/>
      <w:pPr>
        <w:ind w:left="1080" w:hanging="720"/>
      </w:pPr>
      <w:rPr>
        <w:rFonts w:ascii="Symbol" w:hAnsi="Symbol" w:hint="default"/>
        <w:b w:val="0"/>
        <w:i w:val="0"/>
        <w:caps w:val="0"/>
        <w:smallCaps w:val="0"/>
        <w:strike w:val="0"/>
        <w:dstrike w:val="0"/>
        <w:vanish w:val="0"/>
        <w:color w:val="auto"/>
        <w:sz w:val="24"/>
        <w:vertAlign w:val="baseline"/>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15:restartNumberingAfterBreak="0">
    <w:nsid w:val="333D723D"/>
    <w:multiLevelType w:val="hybridMultilevel"/>
    <w:tmpl w:val="D3B8F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3B73D45"/>
    <w:multiLevelType w:val="hybridMultilevel"/>
    <w:tmpl w:val="87A64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3EB0B94"/>
    <w:multiLevelType w:val="hybridMultilevel"/>
    <w:tmpl w:val="D14AB5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343B6AF2"/>
    <w:multiLevelType w:val="hybridMultilevel"/>
    <w:tmpl w:val="3ACAB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34B71EAB"/>
    <w:multiLevelType w:val="hybridMultilevel"/>
    <w:tmpl w:val="80B64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54E2618"/>
    <w:multiLevelType w:val="hybridMultilevel"/>
    <w:tmpl w:val="287ED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354E3CFE"/>
    <w:multiLevelType w:val="hybridMultilevel"/>
    <w:tmpl w:val="1F7092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5793060"/>
    <w:multiLevelType w:val="hybridMultilevel"/>
    <w:tmpl w:val="D1D20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35A77D2D"/>
    <w:multiLevelType w:val="hybridMultilevel"/>
    <w:tmpl w:val="1626F3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35AD643C"/>
    <w:multiLevelType w:val="hybridMultilevel"/>
    <w:tmpl w:val="3E7C9A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6481889"/>
    <w:multiLevelType w:val="hybridMultilevel"/>
    <w:tmpl w:val="D0B07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7556E05"/>
    <w:multiLevelType w:val="hybridMultilevel"/>
    <w:tmpl w:val="37426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7ED3E1F"/>
    <w:multiLevelType w:val="hybridMultilevel"/>
    <w:tmpl w:val="84D8D6BC"/>
    <w:lvl w:ilvl="0" w:tplc="BB66C052">
      <w:start w:val="1"/>
      <w:numFmt w:val="bullet"/>
      <w:pStyle w:val="FHWABulletLast"/>
      <w:lvlText w:val=""/>
      <w:lvlJc w:val="left"/>
      <w:pPr>
        <w:ind w:left="720" w:hanging="360"/>
      </w:pPr>
      <w:rPr>
        <w:rFonts w:ascii="Symbol" w:hAnsi="Symbol" w:hint="default"/>
      </w:rPr>
    </w:lvl>
    <w:lvl w:ilvl="1" w:tplc="611E21EE">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84870F1"/>
    <w:multiLevelType w:val="hybridMultilevel"/>
    <w:tmpl w:val="2404F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85B3024"/>
    <w:multiLevelType w:val="hybridMultilevel"/>
    <w:tmpl w:val="32AC3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8751A0D"/>
    <w:multiLevelType w:val="hybridMultilevel"/>
    <w:tmpl w:val="2F4835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38E4448F"/>
    <w:multiLevelType w:val="hybridMultilevel"/>
    <w:tmpl w:val="189A18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8F00802"/>
    <w:multiLevelType w:val="hybridMultilevel"/>
    <w:tmpl w:val="AEAC69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AE81701"/>
    <w:multiLevelType w:val="hybridMultilevel"/>
    <w:tmpl w:val="6F5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3B2E078D"/>
    <w:multiLevelType w:val="hybridMultilevel"/>
    <w:tmpl w:val="C0FE7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3B9573A8"/>
    <w:multiLevelType w:val="hybridMultilevel"/>
    <w:tmpl w:val="94644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B9912CA"/>
    <w:multiLevelType w:val="hybridMultilevel"/>
    <w:tmpl w:val="2BA275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BA43B9A"/>
    <w:multiLevelType w:val="hybridMultilevel"/>
    <w:tmpl w:val="6FC0AF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3BD75431"/>
    <w:multiLevelType w:val="hybridMultilevel"/>
    <w:tmpl w:val="243EC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3C036FC1"/>
    <w:multiLevelType w:val="hybridMultilevel"/>
    <w:tmpl w:val="27927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3CBC3B0D"/>
    <w:multiLevelType w:val="hybridMultilevel"/>
    <w:tmpl w:val="2980A1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3CF25F7E"/>
    <w:multiLevelType w:val="hybridMultilevel"/>
    <w:tmpl w:val="5A247C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3CFA0202"/>
    <w:multiLevelType w:val="hybridMultilevel"/>
    <w:tmpl w:val="89F29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D163C5F"/>
    <w:multiLevelType w:val="hybridMultilevel"/>
    <w:tmpl w:val="960EF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3E6E3630"/>
    <w:multiLevelType w:val="hybridMultilevel"/>
    <w:tmpl w:val="3A9E4E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3E8D6A66"/>
    <w:multiLevelType w:val="hybridMultilevel"/>
    <w:tmpl w:val="57084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3EB030B3"/>
    <w:multiLevelType w:val="hybridMultilevel"/>
    <w:tmpl w:val="F2B229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3F1F52A5"/>
    <w:multiLevelType w:val="hybridMultilevel"/>
    <w:tmpl w:val="863AE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0164FCC"/>
    <w:multiLevelType w:val="hybridMultilevel"/>
    <w:tmpl w:val="0C8A7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0A52B92"/>
    <w:multiLevelType w:val="hybridMultilevel"/>
    <w:tmpl w:val="5204B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40B948B7"/>
    <w:multiLevelType w:val="hybridMultilevel"/>
    <w:tmpl w:val="976A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0CE55AD"/>
    <w:multiLevelType w:val="hybridMultilevel"/>
    <w:tmpl w:val="35AC94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1D53F50"/>
    <w:multiLevelType w:val="hybridMultilevel"/>
    <w:tmpl w:val="3C248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41EB1215"/>
    <w:multiLevelType w:val="hybridMultilevel"/>
    <w:tmpl w:val="CB38BA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420B5714"/>
    <w:multiLevelType w:val="hybridMultilevel"/>
    <w:tmpl w:val="A86A8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29B69C7"/>
    <w:multiLevelType w:val="hybridMultilevel"/>
    <w:tmpl w:val="9F26F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43FB4255"/>
    <w:multiLevelType w:val="hybridMultilevel"/>
    <w:tmpl w:val="B5760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4165291"/>
    <w:multiLevelType w:val="hybridMultilevel"/>
    <w:tmpl w:val="90B4C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5383EAB"/>
    <w:multiLevelType w:val="hybridMultilevel"/>
    <w:tmpl w:val="CB343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6FA2D1B"/>
    <w:multiLevelType w:val="hybridMultilevel"/>
    <w:tmpl w:val="E5D0DF5E"/>
    <w:lvl w:ilvl="0" w:tplc="A370A694">
      <w:start w:val="1"/>
      <w:numFmt w:val="lowerLetter"/>
      <w:pStyle w:val="FHWALetteredList"/>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7856E11"/>
    <w:multiLevelType w:val="hybridMultilevel"/>
    <w:tmpl w:val="9C10AF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78E52A4"/>
    <w:multiLevelType w:val="hybridMultilevel"/>
    <w:tmpl w:val="307C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8B641B1"/>
    <w:multiLevelType w:val="hybridMultilevel"/>
    <w:tmpl w:val="DE76F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49312257"/>
    <w:multiLevelType w:val="hybridMultilevel"/>
    <w:tmpl w:val="362A3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9643F89"/>
    <w:multiLevelType w:val="hybridMultilevel"/>
    <w:tmpl w:val="66763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AB7161D"/>
    <w:multiLevelType w:val="hybridMultilevel"/>
    <w:tmpl w:val="2D06BB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BA77B52"/>
    <w:multiLevelType w:val="hybridMultilevel"/>
    <w:tmpl w:val="DDF80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BB21D83"/>
    <w:multiLevelType w:val="hybridMultilevel"/>
    <w:tmpl w:val="DDF6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4EC11386"/>
    <w:multiLevelType w:val="hybridMultilevel"/>
    <w:tmpl w:val="489C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6" w15:restartNumberingAfterBreak="0">
    <w:nsid w:val="4F2916D3"/>
    <w:multiLevelType w:val="hybridMultilevel"/>
    <w:tmpl w:val="ABCC2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4F2C01C0"/>
    <w:multiLevelType w:val="hybridMultilevel"/>
    <w:tmpl w:val="81982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F4F4627"/>
    <w:multiLevelType w:val="hybridMultilevel"/>
    <w:tmpl w:val="F1F86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09231D1"/>
    <w:multiLevelType w:val="hybridMultilevel"/>
    <w:tmpl w:val="95042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2427A80"/>
    <w:multiLevelType w:val="hybridMultilevel"/>
    <w:tmpl w:val="98BE38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5279446F"/>
    <w:multiLevelType w:val="hybridMultilevel"/>
    <w:tmpl w:val="31422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2" w15:restartNumberingAfterBreak="0">
    <w:nsid w:val="52F54092"/>
    <w:multiLevelType w:val="hybridMultilevel"/>
    <w:tmpl w:val="A9F83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545E5847"/>
    <w:multiLevelType w:val="hybridMultilevel"/>
    <w:tmpl w:val="B3488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4CB312F"/>
    <w:multiLevelType w:val="hybridMultilevel"/>
    <w:tmpl w:val="2DD0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55C07749"/>
    <w:multiLevelType w:val="hybridMultilevel"/>
    <w:tmpl w:val="FFECAF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56D15B73"/>
    <w:multiLevelType w:val="hybridMultilevel"/>
    <w:tmpl w:val="170A3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7733080"/>
    <w:multiLevelType w:val="hybridMultilevel"/>
    <w:tmpl w:val="90E4D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587A0CFB"/>
    <w:multiLevelType w:val="hybridMultilevel"/>
    <w:tmpl w:val="732282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87E31A8"/>
    <w:multiLevelType w:val="hybridMultilevel"/>
    <w:tmpl w:val="3814A2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977656A"/>
    <w:multiLevelType w:val="hybridMultilevel"/>
    <w:tmpl w:val="9DD6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A8313B3"/>
    <w:multiLevelType w:val="hybridMultilevel"/>
    <w:tmpl w:val="01C2E8AA"/>
    <w:lvl w:ilvl="0" w:tplc="1786E79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AE24F95"/>
    <w:multiLevelType w:val="hybridMultilevel"/>
    <w:tmpl w:val="AF889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5B046ED0"/>
    <w:multiLevelType w:val="hybridMultilevel"/>
    <w:tmpl w:val="EE361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BDF4BFF"/>
    <w:multiLevelType w:val="hybridMultilevel"/>
    <w:tmpl w:val="6E204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C2C4F29"/>
    <w:multiLevelType w:val="hybridMultilevel"/>
    <w:tmpl w:val="18F27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5C932B36"/>
    <w:multiLevelType w:val="hybridMultilevel"/>
    <w:tmpl w:val="F14693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5CA86556"/>
    <w:multiLevelType w:val="hybridMultilevel"/>
    <w:tmpl w:val="B2FE3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5D363B98"/>
    <w:multiLevelType w:val="hybridMultilevel"/>
    <w:tmpl w:val="F9140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DAE23B4"/>
    <w:multiLevelType w:val="hybridMultilevel"/>
    <w:tmpl w:val="B02639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0" w15:restartNumberingAfterBreak="0">
    <w:nsid w:val="5E8B3577"/>
    <w:multiLevelType w:val="hybridMultilevel"/>
    <w:tmpl w:val="FB5227AA"/>
    <w:lvl w:ilvl="0" w:tplc="6BECACA4">
      <w:start w:val="1"/>
      <w:numFmt w:val="bullet"/>
      <w:pStyle w:val="FHWABulletSingle"/>
      <w:lvlText w:val=""/>
      <w:lvlJc w:val="left"/>
      <w:pPr>
        <w:ind w:left="72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1" w15:restartNumberingAfterBreak="0">
    <w:nsid w:val="5F2970F8"/>
    <w:multiLevelType w:val="hybridMultilevel"/>
    <w:tmpl w:val="4D9848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5F3B353F"/>
    <w:multiLevelType w:val="hybridMultilevel"/>
    <w:tmpl w:val="FB884C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5FA33684"/>
    <w:multiLevelType w:val="hybridMultilevel"/>
    <w:tmpl w:val="2E2A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5FF73ED4"/>
    <w:multiLevelType w:val="hybridMultilevel"/>
    <w:tmpl w:val="0DACC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601603F5"/>
    <w:multiLevelType w:val="hybridMultilevel"/>
    <w:tmpl w:val="0D0834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6" w15:restartNumberingAfterBreak="0">
    <w:nsid w:val="609618C9"/>
    <w:multiLevelType w:val="hybridMultilevel"/>
    <w:tmpl w:val="081EE0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1745A4D"/>
    <w:multiLevelType w:val="hybridMultilevel"/>
    <w:tmpl w:val="E95279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204786E"/>
    <w:multiLevelType w:val="hybridMultilevel"/>
    <w:tmpl w:val="E4785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28B4509"/>
    <w:multiLevelType w:val="hybridMultilevel"/>
    <w:tmpl w:val="463CE2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29663BF"/>
    <w:multiLevelType w:val="hybridMultilevel"/>
    <w:tmpl w:val="B4D87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632A1332"/>
    <w:multiLevelType w:val="hybridMultilevel"/>
    <w:tmpl w:val="680C2D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2" w15:restartNumberingAfterBreak="0">
    <w:nsid w:val="63AF6AD5"/>
    <w:multiLevelType w:val="hybridMultilevel"/>
    <w:tmpl w:val="528C5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63D07D0C"/>
    <w:multiLevelType w:val="hybridMultilevel"/>
    <w:tmpl w:val="F7B694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4" w15:restartNumberingAfterBreak="0">
    <w:nsid w:val="642B0BC0"/>
    <w:multiLevelType w:val="hybridMultilevel"/>
    <w:tmpl w:val="092A0D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59F56E5"/>
    <w:multiLevelType w:val="hybridMultilevel"/>
    <w:tmpl w:val="CF58D9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6" w15:restartNumberingAfterBreak="0">
    <w:nsid w:val="65CD43C2"/>
    <w:multiLevelType w:val="hybridMultilevel"/>
    <w:tmpl w:val="3F6C89BE"/>
    <w:lvl w:ilvl="0" w:tplc="1786E79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66604D1D"/>
    <w:multiLevelType w:val="hybridMultilevel"/>
    <w:tmpl w:val="0E648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678242C2"/>
    <w:multiLevelType w:val="hybridMultilevel"/>
    <w:tmpl w:val="B220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80A1C88"/>
    <w:multiLevelType w:val="hybridMultilevel"/>
    <w:tmpl w:val="A9860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8637026"/>
    <w:multiLevelType w:val="hybridMultilevel"/>
    <w:tmpl w:val="75501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68EF5508"/>
    <w:multiLevelType w:val="hybridMultilevel"/>
    <w:tmpl w:val="99B43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94C60CF"/>
    <w:multiLevelType w:val="hybridMultilevel"/>
    <w:tmpl w:val="56927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AFD3E71"/>
    <w:multiLevelType w:val="hybridMultilevel"/>
    <w:tmpl w:val="5B203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B1C5022"/>
    <w:multiLevelType w:val="hybridMultilevel"/>
    <w:tmpl w:val="EE8AB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6C914DE0"/>
    <w:multiLevelType w:val="hybridMultilevel"/>
    <w:tmpl w:val="94EA8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6D727F5C"/>
    <w:multiLevelType w:val="hybridMultilevel"/>
    <w:tmpl w:val="72267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7" w15:restartNumberingAfterBreak="0">
    <w:nsid w:val="6DBB677A"/>
    <w:multiLevelType w:val="hybridMultilevel"/>
    <w:tmpl w:val="FFF29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8" w15:restartNumberingAfterBreak="0">
    <w:nsid w:val="6DF1022C"/>
    <w:multiLevelType w:val="hybridMultilevel"/>
    <w:tmpl w:val="24949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6E1C0135"/>
    <w:multiLevelType w:val="hybridMultilevel"/>
    <w:tmpl w:val="1F542624"/>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00" w15:restartNumberingAfterBreak="0">
    <w:nsid w:val="6EB57224"/>
    <w:multiLevelType w:val="hybridMultilevel"/>
    <w:tmpl w:val="5ACCB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6FCE002C"/>
    <w:multiLevelType w:val="hybridMultilevel"/>
    <w:tmpl w:val="9828C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71575DC6"/>
    <w:multiLevelType w:val="hybridMultilevel"/>
    <w:tmpl w:val="96CA3882"/>
    <w:lvl w:ilvl="0" w:tplc="1786E79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3" w15:restartNumberingAfterBreak="0">
    <w:nsid w:val="71866BCF"/>
    <w:multiLevelType w:val="hybridMultilevel"/>
    <w:tmpl w:val="4C6C6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71EA5E25"/>
    <w:multiLevelType w:val="hybridMultilevel"/>
    <w:tmpl w:val="47F04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724E70E0"/>
    <w:multiLevelType w:val="hybridMultilevel"/>
    <w:tmpl w:val="1A1CF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2A90F66"/>
    <w:multiLevelType w:val="hybridMultilevel"/>
    <w:tmpl w:val="F47E1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2D47755"/>
    <w:multiLevelType w:val="hybridMultilevel"/>
    <w:tmpl w:val="7690C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74204E85"/>
    <w:multiLevelType w:val="hybridMultilevel"/>
    <w:tmpl w:val="2BEAF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4677513"/>
    <w:multiLevelType w:val="hybridMultilevel"/>
    <w:tmpl w:val="7472B3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4EE1CC5"/>
    <w:multiLevelType w:val="hybridMultilevel"/>
    <w:tmpl w:val="F03E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5620DFE"/>
    <w:multiLevelType w:val="hybridMultilevel"/>
    <w:tmpl w:val="07C67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75CC5715"/>
    <w:multiLevelType w:val="hybridMultilevel"/>
    <w:tmpl w:val="0B2C0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3" w15:restartNumberingAfterBreak="0">
    <w:nsid w:val="75F16748"/>
    <w:multiLevelType w:val="hybridMultilevel"/>
    <w:tmpl w:val="15E8E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76F43C67"/>
    <w:multiLevelType w:val="hybridMultilevel"/>
    <w:tmpl w:val="DC3ED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770842D2"/>
    <w:multiLevelType w:val="hybridMultilevel"/>
    <w:tmpl w:val="6A4697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77787800"/>
    <w:multiLevelType w:val="hybridMultilevel"/>
    <w:tmpl w:val="A424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784D06A6"/>
    <w:multiLevelType w:val="hybridMultilevel"/>
    <w:tmpl w:val="78EEDD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78884005"/>
    <w:multiLevelType w:val="hybridMultilevel"/>
    <w:tmpl w:val="6BE24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78923878"/>
    <w:multiLevelType w:val="hybridMultilevel"/>
    <w:tmpl w:val="368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79FA37AD"/>
    <w:multiLevelType w:val="hybridMultilevel"/>
    <w:tmpl w:val="57607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7A6B1BC8"/>
    <w:multiLevelType w:val="hybridMultilevel"/>
    <w:tmpl w:val="935479D8"/>
    <w:lvl w:ilvl="0" w:tplc="2F88F32C">
      <w:start w:val="1"/>
      <w:numFmt w:val="bullet"/>
      <w:pStyle w:val="FHWASubbullet"/>
      <w:lvlText w:val="o"/>
      <w:lvlJc w:val="left"/>
      <w:pPr>
        <w:ind w:left="1080" w:hanging="360"/>
      </w:pPr>
      <w:rPr>
        <w:rFonts w:ascii="Courier New" w:hAnsi="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2" w15:restartNumberingAfterBreak="0">
    <w:nsid w:val="7B024DE6"/>
    <w:multiLevelType w:val="hybridMultilevel"/>
    <w:tmpl w:val="541C40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7B467AE8"/>
    <w:multiLevelType w:val="hybridMultilevel"/>
    <w:tmpl w:val="CABE878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4" w15:restartNumberingAfterBreak="0">
    <w:nsid w:val="7BB34DBF"/>
    <w:multiLevelType w:val="hybridMultilevel"/>
    <w:tmpl w:val="D60C2E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7C4B25EE"/>
    <w:multiLevelType w:val="hybridMultilevel"/>
    <w:tmpl w:val="CD640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7D807188"/>
    <w:multiLevelType w:val="hybridMultilevel"/>
    <w:tmpl w:val="5ACCC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F1B0F4A"/>
    <w:multiLevelType w:val="hybridMultilevel"/>
    <w:tmpl w:val="73C4A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1"/>
  </w:num>
  <w:num w:numId="2">
    <w:abstractNumId w:val="0"/>
  </w:num>
  <w:num w:numId="3">
    <w:abstractNumId w:val="104"/>
  </w:num>
  <w:num w:numId="4">
    <w:abstractNumId w:val="8"/>
  </w:num>
  <w:num w:numId="5">
    <w:abstractNumId w:val="170"/>
  </w:num>
  <w:num w:numId="6">
    <w:abstractNumId w:val="136"/>
  </w:num>
  <w:num w:numId="7">
    <w:abstractNumId w:val="45"/>
  </w:num>
  <w:num w:numId="8">
    <w:abstractNumId w:val="221"/>
  </w:num>
  <w:num w:numId="9">
    <w:abstractNumId w:val="26"/>
  </w:num>
  <w:num w:numId="10">
    <w:abstractNumId w:val="181"/>
  </w:num>
  <w:num w:numId="11">
    <w:abstractNumId w:val="223"/>
  </w:num>
  <w:num w:numId="12">
    <w:abstractNumId w:val="34"/>
  </w:num>
  <w:num w:numId="13">
    <w:abstractNumId w:val="211"/>
  </w:num>
  <w:num w:numId="14">
    <w:abstractNumId w:val="190"/>
  </w:num>
  <w:num w:numId="15">
    <w:abstractNumId w:val="161"/>
  </w:num>
  <w:num w:numId="16">
    <w:abstractNumId w:val="159"/>
  </w:num>
  <w:num w:numId="17">
    <w:abstractNumId w:val="202"/>
  </w:num>
  <w:num w:numId="18">
    <w:abstractNumId w:val="38"/>
  </w:num>
  <w:num w:numId="19">
    <w:abstractNumId w:val="65"/>
  </w:num>
  <w:num w:numId="20">
    <w:abstractNumId w:val="186"/>
  </w:num>
  <w:num w:numId="21">
    <w:abstractNumId w:val="40"/>
  </w:num>
  <w:num w:numId="22">
    <w:abstractNumId w:val="4"/>
  </w:num>
  <w:num w:numId="23">
    <w:abstractNumId w:val="97"/>
  </w:num>
  <w:num w:numId="24">
    <w:abstractNumId w:val="80"/>
  </w:num>
  <w:num w:numId="25">
    <w:abstractNumId w:val="99"/>
  </w:num>
  <w:num w:numId="26">
    <w:abstractNumId w:val="225"/>
  </w:num>
  <w:num w:numId="27">
    <w:abstractNumId w:val="88"/>
  </w:num>
  <w:num w:numId="28">
    <w:abstractNumId w:val="70"/>
  </w:num>
  <w:num w:numId="29">
    <w:abstractNumId w:val="143"/>
  </w:num>
  <w:num w:numId="30">
    <w:abstractNumId w:val="103"/>
  </w:num>
  <w:num w:numId="31">
    <w:abstractNumId w:val="133"/>
  </w:num>
  <w:num w:numId="32">
    <w:abstractNumId w:val="47"/>
  </w:num>
  <w:num w:numId="33">
    <w:abstractNumId w:val="96"/>
  </w:num>
  <w:num w:numId="34">
    <w:abstractNumId w:val="140"/>
  </w:num>
  <w:num w:numId="35">
    <w:abstractNumId w:val="218"/>
  </w:num>
  <w:num w:numId="36">
    <w:abstractNumId w:val="207"/>
  </w:num>
  <w:num w:numId="37">
    <w:abstractNumId w:val="163"/>
  </w:num>
  <w:num w:numId="38">
    <w:abstractNumId w:val="127"/>
  </w:num>
  <w:num w:numId="39">
    <w:abstractNumId w:val="147"/>
  </w:num>
  <w:num w:numId="40">
    <w:abstractNumId w:val="78"/>
  </w:num>
  <w:num w:numId="41">
    <w:abstractNumId w:val="85"/>
  </w:num>
  <w:num w:numId="42">
    <w:abstractNumId w:val="32"/>
  </w:num>
  <w:num w:numId="43">
    <w:abstractNumId w:val="73"/>
  </w:num>
  <w:num w:numId="44">
    <w:abstractNumId w:val="138"/>
  </w:num>
  <w:num w:numId="45">
    <w:abstractNumId w:val="14"/>
  </w:num>
  <w:num w:numId="46">
    <w:abstractNumId w:val="126"/>
  </w:num>
  <w:num w:numId="47">
    <w:abstractNumId w:val="197"/>
  </w:num>
  <w:num w:numId="48">
    <w:abstractNumId w:val="144"/>
  </w:num>
  <w:num w:numId="49">
    <w:abstractNumId w:val="164"/>
  </w:num>
  <w:num w:numId="50">
    <w:abstractNumId w:val="102"/>
  </w:num>
  <w:num w:numId="51">
    <w:abstractNumId w:val="107"/>
  </w:num>
  <w:num w:numId="52">
    <w:abstractNumId w:val="2"/>
  </w:num>
  <w:num w:numId="53">
    <w:abstractNumId w:val="1"/>
  </w:num>
  <w:num w:numId="54">
    <w:abstractNumId w:val="29"/>
  </w:num>
  <w:num w:numId="55">
    <w:abstractNumId w:val="106"/>
  </w:num>
  <w:num w:numId="56">
    <w:abstractNumId w:val="135"/>
  </w:num>
  <w:num w:numId="57">
    <w:abstractNumId w:val="168"/>
  </w:num>
  <w:num w:numId="58">
    <w:abstractNumId w:val="75"/>
  </w:num>
  <w:num w:numId="59">
    <w:abstractNumId w:val="44"/>
  </w:num>
  <w:num w:numId="60">
    <w:abstractNumId w:val="71"/>
  </w:num>
  <w:num w:numId="61">
    <w:abstractNumId w:val="11"/>
  </w:num>
  <w:num w:numId="62">
    <w:abstractNumId w:val="146"/>
  </w:num>
  <w:num w:numId="63">
    <w:abstractNumId w:val="208"/>
  </w:num>
  <w:num w:numId="64">
    <w:abstractNumId w:val="92"/>
  </w:num>
  <w:num w:numId="65">
    <w:abstractNumId w:val="111"/>
  </w:num>
  <w:num w:numId="66">
    <w:abstractNumId w:val="195"/>
  </w:num>
  <w:num w:numId="67">
    <w:abstractNumId w:val="62"/>
  </w:num>
  <w:num w:numId="68">
    <w:abstractNumId w:val="98"/>
  </w:num>
  <w:num w:numId="69">
    <w:abstractNumId w:val="63"/>
  </w:num>
  <w:num w:numId="70">
    <w:abstractNumId w:val="87"/>
  </w:num>
  <w:num w:numId="71">
    <w:abstractNumId w:val="120"/>
  </w:num>
  <w:num w:numId="72">
    <w:abstractNumId w:val="169"/>
  </w:num>
  <w:num w:numId="73">
    <w:abstractNumId w:val="18"/>
  </w:num>
  <w:num w:numId="74">
    <w:abstractNumId w:val="162"/>
  </w:num>
  <w:num w:numId="75">
    <w:abstractNumId w:val="220"/>
  </w:num>
  <w:num w:numId="76">
    <w:abstractNumId w:val="142"/>
  </w:num>
  <w:num w:numId="77">
    <w:abstractNumId w:val="60"/>
  </w:num>
  <w:num w:numId="78">
    <w:abstractNumId w:val="114"/>
  </w:num>
  <w:num w:numId="79">
    <w:abstractNumId w:val="58"/>
  </w:num>
  <w:num w:numId="80">
    <w:abstractNumId w:val="5"/>
  </w:num>
  <w:num w:numId="81">
    <w:abstractNumId w:val="213"/>
  </w:num>
  <w:num w:numId="82">
    <w:abstractNumId w:val="152"/>
  </w:num>
  <w:num w:numId="83">
    <w:abstractNumId w:val="16"/>
  </w:num>
  <w:num w:numId="84">
    <w:abstractNumId w:val="154"/>
  </w:num>
  <w:num w:numId="85">
    <w:abstractNumId w:val="227"/>
  </w:num>
  <w:num w:numId="86">
    <w:abstractNumId w:val="93"/>
  </w:num>
  <w:num w:numId="87">
    <w:abstractNumId w:val="15"/>
  </w:num>
  <w:num w:numId="88">
    <w:abstractNumId w:val="20"/>
  </w:num>
  <w:num w:numId="89">
    <w:abstractNumId w:val="112"/>
  </w:num>
  <w:num w:numId="90">
    <w:abstractNumId w:val="52"/>
  </w:num>
  <w:num w:numId="91">
    <w:abstractNumId w:val="84"/>
  </w:num>
  <w:num w:numId="92">
    <w:abstractNumId w:val="172"/>
  </w:num>
  <w:num w:numId="93">
    <w:abstractNumId w:val="6"/>
  </w:num>
  <w:num w:numId="94">
    <w:abstractNumId w:val="46"/>
  </w:num>
  <w:num w:numId="95">
    <w:abstractNumId w:val="56"/>
  </w:num>
  <w:num w:numId="96">
    <w:abstractNumId w:val="95"/>
  </w:num>
  <w:num w:numId="97">
    <w:abstractNumId w:val="183"/>
  </w:num>
  <w:num w:numId="98">
    <w:abstractNumId w:val="67"/>
  </w:num>
  <w:num w:numId="99">
    <w:abstractNumId w:val="206"/>
  </w:num>
  <w:num w:numId="100">
    <w:abstractNumId w:val="210"/>
  </w:num>
  <w:num w:numId="101">
    <w:abstractNumId w:val="27"/>
  </w:num>
  <w:num w:numId="102">
    <w:abstractNumId w:val="28"/>
  </w:num>
  <w:num w:numId="103">
    <w:abstractNumId w:val="82"/>
  </w:num>
  <w:num w:numId="104">
    <w:abstractNumId w:val="216"/>
  </w:num>
  <w:num w:numId="105">
    <w:abstractNumId w:val="182"/>
  </w:num>
  <w:num w:numId="106">
    <w:abstractNumId w:val="13"/>
  </w:num>
  <w:num w:numId="107">
    <w:abstractNumId w:val="54"/>
  </w:num>
  <w:num w:numId="108">
    <w:abstractNumId w:val="116"/>
  </w:num>
  <w:num w:numId="109">
    <w:abstractNumId w:val="77"/>
  </w:num>
  <w:num w:numId="110">
    <w:abstractNumId w:val="192"/>
  </w:num>
  <w:num w:numId="111">
    <w:abstractNumId w:val="151"/>
  </w:num>
  <w:num w:numId="112">
    <w:abstractNumId w:val="30"/>
  </w:num>
  <w:num w:numId="113">
    <w:abstractNumId w:val="187"/>
  </w:num>
  <w:num w:numId="114">
    <w:abstractNumId w:val="79"/>
  </w:num>
  <w:num w:numId="115">
    <w:abstractNumId w:val="115"/>
  </w:num>
  <w:num w:numId="116">
    <w:abstractNumId w:val="61"/>
  </w:num>
  <w:num w:numId="117">
    <w:abstractNumId w:val="122"/>
  </w:num>
  <w:num w:numId="118">
    <w:abstractNumId w:val="141"/>
  </w:num>
  <w:num w:numId="119">
    <w:abstractNumId w:val="177"/>
  </w:num>
  <w:num w:numId="120">
    <w:abstractNumId w:val="94"/>
  </w:num>
  <w:num w:numId="121">
    <w:abstractNumId w:val="110"/>
  </w:num>
  <w:num w:numId="122">
    <w:abstractNumId w:val="149"/>
  </w:num>
  <w:num w:numId="123">
    <w:abstractNumId w:val="89"/>
  </w:num>
  <w:num w:numId="124">
    <w:abstractNumId w:val="156"/>
  </w:num>
  <w:num w:numId="125">
    <w:abstractNumId w:val="226"/>
  </w:num>
  <w:num w:numId="126">
    <w:abstractNumId w:val="124"/>
  </w:num>
  <w:num w:numId="127">
    <w:abstractNumId w:val="158"/>
  </w:num>
  <w:num w:numId="128">
    <w:abstractNumId w:val="57"/>
  </w:num>
  <w:num w:numId="129">
    <w:abstractNumId w:val="10"/>
  </w:num>
  <w:num w:numId="130">
    <w:abstractNumId w:val="205"/>
  </w:num>
  <w:num w:numId="131">
    <w:abstractNumId w:val="199"/>
  </w:num>
  <w:num w:numId="132">
    <w:abstractNumId w:val="39"/>
  </w:num>
  <w:num w:numId="133">
    <w:abstractNumId w:val="176"/>
  </w:num>
  <w:num w:numId="134">
    <w:abstractNumId w:val="48"/>
  </w:num>
  <w:num w:numId="135">
    <w:abstractNumId w:val="222"/>
  </w:num>
  <w:num w:numId="136">
    <w:abstractNumId w:val="191"/>
  </w:num>
  <w:num w:numId="137">
    <w:abstractNumId w:val="90"/>
  </w:num>
  <w:num w:numId="138">
    <w:abstractNumId w:val="196"/>
  </w:num>
  <w:num w:numId="139">
    <w:abstractNumId w:val="129"/>
  </w:num>
  <w:num w:numId="140">
    <w:abstractNumId w:val="86"/>
  </w:num>
  <w:num w:numId="141">
    <w:abstractNumId w:val="131"/>
  </w:num>
  <w:num w:numId="142">
    <w:abstractNumId w:val="200"/>
  </w:num>
  <w:num w:numId="143">
    <w:abstractNumId w:val="188"/>
  </w:num>
  <w:num w:numId="144">
    <w:abstractNumId w:val="148"/>
  </w:num>
  <w:num w:numId="145">
    <w:abstractNumId w:val="113"/>
  </w:num>
  <w:num w:numId="146">
    <w:abstractNumId w:val="179"/>
  </w:num>
  <w:num w:numId="147">
    <w:abstractNumId w:val="178"/>
  </w:num>
  <w:num w:numId="148">
    <w:abstractNumId w:val="74"/>
  </w:num>
  <w:num w:numId="149">
    <w:abstractNumId w:val="66"/>
  </w:num>
  <w:num w:numId="150">
    <w:abstractNumId w:val="204"/>
  </w:num>
  <w:num w:numId="151">
    <w:abstractNumId w:val="23"/>
  </w:num>
  <w:num w:numId="152">
    <w:abstractNumId w:val="59"/>
  </w:num>
  <w:num w:numId="153">
    <w:abstractNumId w:val="139"/>
  </w:num>
  <w:num w:numId="154">
    <w:abstractNumId w:val="174"/>
  </w:num>
  <w:num w:numId="155">
    <w:abstractNumId w:val="37"/>
  </w:num>
  <w:num w:numId="156">
    <w:abstractNumId w:val="41"/>
  </w:num>
  <w:num w:numId="157">
    <w:abstractNumId w:val="51"/>
  </w:num>
  <w:num w:numId="158">
    <w:abstractNumId w:val="166"/>
  </w:num>
  <w:num w:numId="159">
    <w:abstractNumId w:val="101"/>
  </w:num>
  <w:num w:numId="160">
    <w:abstractNumId w:val="55"/>
  </w:num>
  <w:num w:numId="161">
    <w:abstractNumId w:val="3"/>
  </w:num>
  <w:num w:numId="162">
    <w:abstractNumId w:val="83"/>
  </w:num>
  <w:num w:numId="163">
    <w:abstractNumId w:val="194"/>
  </w:num>
  <w:num w:numId="164">
    <w:abstractNumId w:val="214"/>
  </w:num>
  <w:num w:numId="165">
    <w:abstractNumId w:val="145"/>
  </w:num>
  <w:num w:numId="166">
    <w:abstractNumId w:val="19"/>
  </w:num>
  <w:num w:numId="167">
    <w:abstractNumId w:val="43"/>
  </w:num>
  <w:num w:numId="168">
    <w:abstractNumId w:val="219"/>
  </w:num>
  <w:num w:numId="169">
    <w:abstractNumId w:val="217"/>
  </w:num>
  <w:num w:numId="170">
    <w:abstractNumId w:val="105"/>
  </w:num>
  <w:num w:numId="171">
    <w:abstractNumId w:val="134"/>
  </w:num>
  <w:num w:numId="172">
    <w:abstractNumId w:val="209"/>
  </w:num>
  <w:num w:numId="173">
    <w:abstractNumId w:val="193"/>
  </w:num>
  <w:num w:numId="174">
    <w:abstractNumId w:val="212"/>
  </w:num>
  <w:num w:numId="175">
    <w:abstractNumId w:val="17"/>
  </w:num>
  <w:num w:numId="176">
    <w:abstractNumId w:val="33"/>
  </w:num>
  <w:num w:numId="177">
    <w:abstractNumId w:val="224"/>
  </w:num>
  <w:num w:numId="178">
    <w:abstractNumId w:val="12"/>
  </w:num>
  <w:num w:numId="179">
    <w:abstractNumId w:val="165"/>
  </w:num>
  <w:num w:numId="180">
    <w:abstractNumId w:val="184"/>
  </w:num>
  <w:num w:numId="181">
    <w:abstractNumId w:val="49"/>
  </w:num>
  <w:num w:numId="182">
    <w:abstractNumId w:val="69"/>
  </w:num>
  <w:num w:numId="183">
    <w:abstractNumId w:val="137"/>
  </w:num>
  <w:num w:numId="184">
    <w:abstractNumId w:val="180"/>
  </w:num>
  <w:num w:numId="185">
    <w:abstractNumId w:val="9"/>
  </w:num>
  <w:num w:numId="186">
    <w:abstractNumId w:val="76"/>
  </w:num>
  <w:num w:numId="187">
    <w:abstractNumId w:val="31"/>
  </w:num>
  <w:num w:numId="188">
    <w:abstractNumId w:val="160"/>
  </w:num>
  <w:num w:numId="189">
    <w:abstractNumId w:val="132"/>
  </w:num>
  <w:num w:numId="190">
    <w:abstractNumId w:val="100"/>
  </w:num>
  <w:num w:numId="191">
    <w:abstractNumId w:val="155"/>
  </w:num>
  <w:num w:numId="192">
    <w:abstractNumId w:val="198"/>
  </w:num>
  <w:num w:numId="193">
    <w:abstractNumId w:val="157"/>
  </w:num>
  <w:num w:numId="194">
    <w:abstractNumId w:val="185"/>
  </w:num>
  <w:num w:numId="195">
    <w:abstractNumId w:val="50"/>
  </w:num>
  <w:num w:numId="196">
    <w:abstractNumId w:val="35"/>
  </w:num>
  <w:num w:numId="197">
    <w:abstractNumId w:val="125"/>
  </w:num>
  <w:num w:numId="198">
    <w:abstractNumId w:val="173"/>
  </w:num>
  <w:num w:numId="199">
    <w:abstractNumId w:val="121"/>
  </w:num>
  <w:num w:numId="200">
    <w:abstractNumId w:val="117"/>
  </w:num>
  <w:num w:numId="201">
    <w:abstractNumId w:val="36"/>
  </w:num>
  <w:num w:numId="202">
    <w:abstractNumId w:val="118"/>
  </w:num>
  <w:num w:numId="203">
    <w:abstractNumId w:val="119"/>
  </w:num>
  <w:num w:numId="204">
    <w:abstractNumId w:val="175"/>
  </w:num>
  <w:num w:numId="205">
    <w:abstractNumId w:val="150"/>
  </w:num>
  <w:num w:numId="206">
    <w:abstractNumId w:val="109"/>
  </w:num>
  <w:num w:numId="207">
    <w:abstractNumId w:val="25"/>
  </w:num>
  <w:num w:numId="208">
    <w:abstractNumId w:val="153"/>
  </w:num>
  <w:num w:numId="209">
    <w:abstractNumId w:val="203"/>
  </w:num>
  <w:num w:numId="210">
    <w:abstractNumId w:val="68"/>
  </w:num>
  <w:num w:numId="211">
    <w:abstractNumId w:val="130"/>
  </w:num>
  <w:num w:numId="212">
    <w:abstractNumId w:val="171"/>
  </w:num>
  <w:num w:numId="213">
    <w:abstractNumId w:val="22"/>
  </w:num>
  <w:num w:numId="214">
    <w:abstractNumId w:val="123"/>
  </w:num>
  <w:num w:numId="215">
    <w:abstractNumId w:val="21"/>
  </w:num>
  <w:num w:numId="216">
    <w:abstractNumId w:val="42"/>
  </w:num>
  <w:num w:numId="217">
    <w:abstractNumId w:val="201"/>
  </w:num>
  <w:num w:numId="218">
    <w:abstractNumId w:val="24"/>
  </w:num>
  <w:num w:numId="219">
    <w:abstractNumId w:val="215"/>
  </w:num>
  <w:num w:numId="220">
    <w:abstractNumId w:val="7"/>
  </w:num>
  <w:num w:numId="221">
    <w:abstractNumId w:val="167"/>
  </w:num>
  <w:num w:numId="222">
    <w:abstractNumId w:val="72"/>
  </w:num>
  <w:num w:numId="223">
    <w:abstractNumId w:val="108"/>
  </w:num>
  <w:num w:numId="224">
    <w:abstractNumId w:val="189"/>
  </w:num>
  <w:num w:numId="225">
    <w:abstractNumId w:val="64"/>
  </w:num>
  <w:num w:numId="226">
    <w:abstractNumId w:val="81"/>
  </w:num>
  <w:num w:numId="227">
    <w:abstractNumId w:val="128"/>
  </w:num>
  <w:num w:numId="228">
    <w:abstractNumId w:val="53"/>
  </w:num>
  <w:numIdMacAtCleanup w:val="2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1068"/>
    <w:rsid w:val="00001569"/>
    <w:rsid w:val="000019EC"/>
    <w:rsid w:val="00002404"/>
    <w:rsid w:val="0000349F"/>
    <w:rsid w:val="00010D4D"/>
    <w:rsid w:val="00011690"/>
    <w:rsid w:val="000118BD"/>
    <w:rsid w:val="0001286B"/>
    <w:rsid w:val="00014F2D"/>
    <w:rsid w:val="0001738A"/>
    <w:rsid w:val="00020FDF"/>
    <w:rsid w:val="00022790"/>
    <w:rsid w:val="0002581A"/>
    <w:rsid w:val="00025852"/>
    <w:rsid w:val="00032DDB"/>
    <w:rsid w:val="000450F5"/>
    <w:rsid w:val="000455B9"/>
    <w:rsid w:val="00047087"/>
    <w:rsid w:val="00052142"/>
    <w:rsid w:val="0005327C"/>
    <w:rsid w:val="00062488"/>
    <w:rsid w:val="00066AB5"/>
    <w:rsid w:val="00070FAF"/>
    <w:rsid w:val="0008191C"/>
    <w:rsid w:val="000863B2"/>
    <w:rsid w:val="000863EE"/>
    <w:rsid w:val="00092B26"/>
    <w:rsid w:val="000A4F85"/>
    <w:rsid w:val="000B24A0"/>
    <w:rsid w:val="000B3012"/>
    <w:rsid w:val="000C144C"/>
    <w:rsid w:val="000C3614"/>
    <w:rsid w:val="000D107D"/>
    <w:rsid w:val="000D3DC3"/>
    <w:rsid w:val="000E5C0C"/>
    <w:rsid w:val="000F4CE0"/>
    <w:rsid w:val="000F63D1"/>
    <w:rsid w:val="000F64DE"/>
    <w:rsid w:val="00100EDA"/>
    <w:rsid w:val="00102969"/>
    <w:rsid w:val="00104094"/>
    <w:rsid w:val="001066D9"/>
    <w:rsid w:val="0011094C"/>
    <w:rsid w:val="00113A05"/>
    <w:rsid w:val="00116F46"/>
    <w:rsid w:val="00126727"/>
    <w:rsid w:val="00130681"/>
    <w:rsid w:val="00131435"/>
    <w:rsid w:val="00142BC7"/>
    <w:rsid w:val="00147615"/>
    <w:rsid w:val="001500CE"/>
    <w:rsid w:val="00151C75"/>
    <w:rsid w:val="00161280"/>
    <w:rsid w:val="001626D6"/>
    <w:rsid w:val="00162E7D"/>
    <w:rsid w:val="00166D3D"/>
    <w:rsid w:val="001779AE"/>
    <w:rsid w:val="00187860"/>
    <w:rsid w:val="001905E1"/>
    <w:rsid w:val="001908F7"/>
    <w:rsid w:val="001948B9"/>
    <w:rsid w:val="00197033"/>
    <w:rsid w:val="00197E1C"/>
    <w:rsid w:val="001A3B73"/>
    <w:rsid w:val="001A6C99"/>
    <w:rsid w:val="001C4249"/>
    <w:rsid w:val="001C731D"/>
    <w:rsid w:val="001C7713"/>
    <w:rsid w:val="001D019E"/>
    <w:rsid w:val="001D3B70"/>
    <w:rsid w:val="001D6C4E"/>
    <w:rsid w:val="001F3542"/>
    <w:rsid w:val="001F6B2F"/>
    <w:rsid w:val="002057D6"/>
    <w:rsid w:val="002116F6"/>
    <w:rsid w:val="002133A0"/>
    <w:rsid w:val="00220159"/>
    <w:rsid w:val="0022328C"/>
    <w:rsid w:val="002257F0"/>
    <w:rsid w:val="00227B86"/>
    <w:rsid w:val="0023349A"/>
    <w:rsid w:val="00233F33"/>
    <w:rsid w:val="00235177"/>
    <w:rsid w:val="002476A4"/>
    <w:rsid w:val="00250457"/>
    <w:rsid w:val="00256C0B"/>
    <w:rsid w:val="00261611"/>
    <w:rsid w:val="0027063D"/>
    <w:rsid w:val="00272C78"/>
    <w:rsid w:val="0027741D"/>
    <w:rsid w:val="0028390C"/>
    <w:rsid w:val="00284173"/>
    <w:rsid w:val="00284D3A"/>
    <w:rsid w:val="002A11E6"/>
    <w:rsid w:val="002A2BDF"/>
    <w:rsid w:val="002A455D"/>
    <w:rsid w:val="002B68E1"/>
    <w:rsid w:val="002B7760"/>
    <w:rsid w:val="002D048F"/>
    <w:rsid w:val="002D60E9"/>
    <w:rsid w:val="002D7424"/>
    <w:rsid w:val="002E05B2"/>
    <w:rsid w:val="002E351A"/>
    <w:rsid w:val="002E40FA"/>
    <w:rsid w:val="002F3401"/>
    <w:rsid w:val="0030021B"/>
    <w:rsid w:val="00300CD1"/>
    <w:rsid w:val="00303911"/>
    <w:rsid w:val="0030443D"/>
    <w:rsid w:val="00323E4D"/>
    <w:rsid w:val="00335E2A"/>
    <w:rsid w:val="0033622E"/>
    <w:rsid w:val="0034457E"/>
    <w:rsid w:val="00346C0C"/>
    <w:rsid w:val="00351AAF"/>
    <w:rsid w:val="003551A7"/>
    <w:rsid w:val="003609BE"/>
    <w:rsid w:val="0036162C"/>
    <w:rsid w:val="003628DB"/>
    <w:rsid w:val="00363947"/>
    <w:rsid w:val="00364DF6"/>
    <w:rsid w:val="00371889"/>
    <w:rsid w:val="00376A7B"/>
    <w:rsid w:val="00381F50"/>
    <w:rsid w:val="00385D34"/>
    <w:rsid w:val="00387214"/>
    <w:rsid w:val="003879C2"/>
    <w:rsid w:val="0039102C"/>
    <w:rsid w:val="00391818"/>
    <w:rsid w:val="00397D45"/>
    <w:rsid w:val="003A3449"/>
    <w:rsid w:val="003A4FB9"/>
    <w:rsid w:val="003A73BE"/>
    <w:rsid w:val="003B0ACD"/>
    <w:rsid w:val="003B5A8F"/>
    <w:rsid w:val="003B7BCD"/>
    <w:rsid w:val="003C19DC"/>
    <w:rsid w:val="003C6217"/>
    <w:rsid w:val="003C7857"/>
    <w:rsid w:val="003D7DBE"/>
    <w:rsid w:val="003E0EB2"/>
    <w:rsid w:val="003E2590"/>
    <w:rsid w:val="003F416B"/>
    <w:rsid w:val="003F4630"/>
    <w:rsid w:val="003F7D69"/>
    <w:rsid w:val="00406878"/>
    <w:rsid w:val="00407133"/>
    <w:rsid w:val="004167CE"/>
    <w:rsid w:val="004169B4"/>
    <w:rsid w:val="0042036B"/>
    <w:rsid w:val="004252EA"/>
    <w:rsid w:val="0043300F"/>
    <w:rsid w:val="00456AAE"/>
    <w:rsid w:val="00456B59"/>
    <w:rsid w:val="00460342"/>
    <w:rsid w:val="0046670A"/>
    <w:rsid w:val="0047238F"/>
    <w:rsid w:val="004730FF"/>
    <w:rsid w:val="00475161"/>
    <w:rsid w:val="004829CB"/>
    <w:rsid w:val="00482A7C"/>
    <w:rsid w:val="004863A0"/>
    <w:rsid w:val="004A0489"/>
    <w:rsid w:val="004A1DE1"/>
    <w:rsid w:val="004A62F2"/>
    <w:rsid w:val="004A7607"/>
    <w:rsid w:val="004A7F81"/>
    <w:rsid w:val="004B1A69"/>
    <w:rsid w:val="004B5DF4"/>
    <w:rsid w:val="004C3BD7"/>
    <w:rsid w:val="004C3C08"/>
    <w:rsid w:val="004C515A"/>
    <w:rsid w:val="004C5840"/>
    <w:rsid w:val="004C7426"/>
    <w:rsid w:val="004D1B11"/>
    <w:rsid w:val="004D2BA3"/>
    <w:rsid w:val="004E5228"/>
    <w:rsid w:val="004E7A32"/>
    <w:rsid w:val="004F1FAD"/>
    <w:rsid w:val="005003D1"/>
    <w:rsid w:val="00502AFA"/>
    <w:rsid w:val="005042C0"/>
    <w:rsid w:val="005134CF"/>
    <w:rsid w:val="00513BF2"/>
    <w:rsid w:val="00514D1E"/>
    <w:rsid w:val="00526D52"/>
    <w:rsid w:val="00527177"/>
    <w:rsid w:val="00530185"/>
    <w:rsid w:val="0053195C"/>
    <w:rsid w:val="00533F7E"/>
    <w:rsid w:val="005372D4"/>
    <w:rsid w:val="0054064D"/>
    <w:rsid w:val="00542EF4"/>
    <w:rsid w:val="00544628"/>
    <w:rsid w:val="005522E0"/>
    <w:rsid w:val="005562C8"/>
    <w:rsid w:val="00561C41"/>
    <w:rsid w:val="00573B7A"/>
    <w:rsid w:val="00574707"/>
    <w:rsid w:val="00583EDE"/>
    <w:rsid w:val="005A0942"/>
    <w:rsid w:val="005A640E"/>
    <w:rsid w:val="005B79A7"/>
    <w:rsid w:val="005C0B50"/>
    <w:rsid w:val="005C2166"/>
    <w:rsid w:val="005C2722"/>
    <w:rsid w:val="005D0A45"/>
    <w:rsid w:val="005D646A"/>
    <w:rsid w:val="005E0843"/>
    <w:rsid w:val="005E1587"/>
    <w:rsid w:val="005E2C74"/>
    <w:rsid w:val="005E31A6"/>
    <w:rsid w:val="005F1068"/>
    <w:rsid w:val="005F2943"/>
    <w:rsid w:val="005F3619"/>
    <w:rsid w:val="0060028E"/>
    <w:rsid w:val="00601624"/>
    <w:rsid w:val="00612046"/>
    <w:rsid w:val="00614F27"/>
    <w:rsid w:val="00617CF9"/>
    <w:rsid w:val="00623631"/>
    <w:rsid w:val="00623E0E"/>
    <w:rsid w:val="00625767"/>
    <w:rsid w:val="0062770F"/>
    <w:rsid w:val="00630105"/>
    <w:rsid w:val="00630A00"/>
    <w:rsid w:val="006408E5"/>
    <w:rsid w:val="0064774D"/>
    <w:rsid w:val="006516F2"/>
    <w:rsid w:val="006516FC"/>
    <w:rsid w:val="006552A5"/>
    <w:rsid w:val="00655816"/>
    <w:rsid w:val="00661F4A"/>
    <w:rsid w:val="00663581"/>
    <w:rsid w:val="006640B0"/>
    <w:rsid w:val="00672A5B"/>
    <w:rsid w:val="0067383B"/>
    <w:rsid w:val="00674762"/>
    <w:rsid w:val="006762D5"/>
    <w:rsid w:val="0069528D"/>
    <w:rsid w:val="006A0377"/>
    <w:rsid w:val="006A1144"/>
    <w:rsid w:val="006A5802"/>
    <w:rsid w:val="006A74DC"/>
    <w:rsid w:val="006B5AE3"/>
    <w:rsid w:val="006C52CC"/>
    <w:rsid w:val="006C5D91"/>
    <w:rsid w:val="006C6752"/>
    <w:rsid w:val="006D091D"/>
    <w:rsid w:val="006D3AA7"/>
    <w:rsid w:val="006D4BB8"/>
    <w:rsid w:val="006D588F"/>
    <w:rsid w:val="006D79F3"/>
    <w:rsid w:val="006E3C06"/>
    <w:rsid w:val="006E41CC"/>
    <w:rsid w:val="006E439C"/>
    <w:rsid w:val="006E4C44"/>
    <w:rsid w:val="006E78FB"/>
    <w:rsid w:val="006F33D0"/>
    <w:rsid w:val="006F3D8C"/>
    <w:rsid w:val="006F479D"/>
    <w:rsid w:val="006F503E"/>
    <w:rsid w:val="006F5A4F"/>
    <w:rsid w:val="00715E1B"/>
    <w:rsid w:val="007254A6"/>
    <w:rsid w:val="00726403"/>
    <w:rsid w:val="0073663E"/>
    <w:rsid w:val="00742FF0"/>
    <w:rsid w:val="00743CDB"/>
    <w:rsid w:val="00745B4D"/>
    <w:rsid w:val="0075472B"/>
    <w:rsid w:val="00754B17"/>
    <w:rsid w:val="00754D5C"/>
    <w:rsid w:val="00755CEF"/>
    <w:rsid w:val="007617F9"/>
    <w:rsid w:val="00761EC6"/>
    <w:rsid w:val="007627D5"/>
    <w:rsid w:val="0076413D"/>
    <w:rsid w:val="00765E0D"/>
    <w:rsid w:val="0076724C"/>
    <w:rsid w:val="00767D9C"/>
    <w:rsid w:val="00782C72"/>
    <w:rsid w:val="00791AB6"/>
    <w:rsid w:val="00797882"/>
    <w:rsid w:val="007A5353"/>
    <w:rsid w:val="007B5DA8"/>
    <w:rsid w:val="007C0D16"/>
    <w:rsid w:val="007C44F3"/>
    <w:rsid w:val="007C503F"/>
    <w:rsid w:val="007C6DF4"/>
    <w:rsid w:val="007F1C0B"/>
    <w:rsid w:val="007F3A0C"/>
    <w:rsid w:val="008176AF"/>
    <w:rsid w:val="0082386D"/>
    <w:rsid w:val="008267DC"/>
    <w:rsid w:val="008277AB"/>
    <w:rsid w:val="0083230B"/>
    <w:rsid w:val="00832B4D"/>
    <w:rsid w:val="008450B4"/>
    <w:rsid w:val="00852623"/>
    <w:rsid w:val="008545D6"/>
    <w:rsid w:val="00855A57"/>
    <w:rsid w:val="008655F3"/>
    <w:rsid w:val="00866D34"/>
    <w:rsid w:val="00887524"/>
    <w:rsid w:val="0089279A"/>
    <w:rsid w:val="00896053"/>
    <w:rsid w:val="00897D06"/>
    <w:rsid w:val="008A3FE8"/>
    <w:rsid w:val="008B4135"/>
    <w:rsid w:val="008D1C08"/>
    <w:rsid w:val="008D5D25"/>
    <w:rsid w:val="008E01CD"/>
    <w:rsid w:val="008E5910"/>
    <w:rsid w:val="008E6D68"/>
    <w:rsid w:val="008F6AE8"/>
    <w:rsid w:val="008F7425"/>
    <w:rsid w:val="00900ECD"/>
    <w:rsid w:val="0090109B"/>
    <w:rsid w:val="00907F9B"/>
    <w:rsid w:val="00910C27"/>
    <w:rsid w:val="0091570E"/>
    <w:rsid w:val="00921BF9"/>
    <w:rsid w:val="0093221F"/>
    <w:rsid w:val="00934D8B"/>
    <w:rsid w:val="00935EB3"/>
    <w:rsid w:val="009424A5"/>
    <w:rsid w:val="00943178"/>
    <w:rsid w:val="00946F03"/>
    <w:rsid w:val="009523C8"/>
    <w:rsid w:val="0095338C"/>
    <w:rsid w:val="00962CC7"/>
    <w:rsid w:val="00963C23"/>
    <w:rsid w:val="00965BE1"/>
    <w:rsid w:val="00972302"/>
    <w:rsid w:val="009730E8"/>
    <w:rsid w:val="009733F3"/>
    <w:rsid w:val="009750D4"/>
    <w:rsid w:val="00975171"/>
    <w:rsid w:val="00984868"/>
    <w:rsid w:val="00986B63"/>
    <w:rsid w:val="00992783"/>
    <w:rsid w:val="00995F05"/>
    <w:rsid w:val="009A3C0B"/>
    <w:rsid w:val="009B22A3"/>
    <w:rsid w:val="009B3237"/>
    <w:rsid w:val="009B5531"/>
    <w:rsid w:val="009B6EA2"/>
    <w:rsid w:val="009B7B01"/>
    <w:rsid w:val="009C2904"/>
    <w:rsid w:val="009C3E31"/>
    <w:rsid w:val="009F36F7"/>
    <w:rsid w:val="00A02F42"/>
    <w:rsid w:val="00A0796E"/>
    <w:rsid w:val="00A21756"/>
    <w:rsid w:val="00A266D0"/>
    <w:rsid w:val="00A30D74"/>
    <w:rsid w:val="00A31002"/>
    <w:rsid w:val="00A369BB"/>
    <w:rsid w:val="00A47036"/>
    <w:rsid w:val="00A60848"/>
    <w:rsid w:val="00A61C92"/>
    <w:rsid w:val="00A644A5"/>
    <w:rsid w:val="00A669E9"/>
    <w:rsid w:val="00A66BE7"/>
    <w:rsid w:val="00A72B9B"/>
    <w:rsid w:val="00A8420C"/>
    <w:rsid w:val="00A90220"/>
    <w:rsid w:val="00A90345"/>
    <w:rsid w:val="00A92D3C"/>
    <w:rsid w:val="00A9320F"/>
    <w:rsid w:val="00AB0E7E"/>
    <w:rsid w:val="00AB61CF"/>
    <w:rsid w:val="00AD5D5B"/>
    <w:rsid w:val="00AE0A16"/>
    <w:rsid w:val="00AE4644"/>
    <w:rsid w:val="00AE7F63"/>
    <w:rsid w:val="00AF24C3"/>
    <w:rsid w:val="00AF3F90"/>
    <w:rsid w:val="00AF786C"/>
    <w:rsid w:val="00B0185E"/>
    <w:rsid w:val="00B07DBE"/>
    <w:rsid w:val="00B12D20"/>
    <w:rsid w:val="00B13ABF"/>
    <w:rsid w:val="00B13C5F"/>
    <w:rsid w:val="00B17563"/>
    <w:rsid w:val="00B17A02"/>
    <w:rsid w:val="00B234F4"/>
    <w:rsid w:val="00B309CD"/>
    <w:rsid w:val="00B315FE"/>
    <w:rsid w:val="00B3492A"/>
    <w:rsid w:val="00B3574A"/>
    <w:rsid w:val="00B46701"/>
    <w:rsid w:val="00B4725C"/>
    <w:rsid w:val="00B531B0"/>
    <w:rsid w:val="00B5460B"/>
    <w:rsid w:val="00B64380"/>
    <w:rsid w:val="00B73F19"/>
    <w:rsid w:val="00B74989"/>
    <w:rsid w:val="00B8306E"/>
    <w:rsid w:val="00BA3BAD"/>
    <w:rsid w:val="00BA3D6D"/>
    <w:rsid w:val="00BA5E26"/>
    <w:rsid w:val="00BA6727"/>
    <w:rsid w:val="00BA6DAC"/>
    <w:rsid w:val="00BB18D9"/>
    <w:rsid w:val="00BB6D57"/>
    <w:rsid w:val="00BB79D4"/>
    <w:rsid w:val="00BC1164"/>
    <w:rsid w:val="00BC1A1B"/>
    <w:rsid w:val="00BE34C0"/>
    <w:rsid w:val="00BF0E6D"/>
    <w:rsid w:val="00BF30A4"/>
    <w:rsid w:val="00BF7357"/>
    <w:rsid w:val="00C0250B"/>
    <w:rsid w:val="00C145C6"/>
    <w:rsid w:val="00C22F53"/>
    <w:rsid w:val="00C2305F"/>
    <w:rsid w:val="00C25EDA"/>
    <w:rsid w:val="00C37581"/>
    <w:rsid w:val="00C41175"/>
    <w:rsid w:val="00C4394B"/>
    <w:rsid w:val="00C53CEC"/>
    <w:rsid w:val="00C5449E"/>
    <w:rsid w:val="00C73A3D"/>
    <w:rsid w:val="00C84755"/>
    <w:rsid w:val="00C9222F"/>
    <w:rsid w:val="00C94546"/>
    <w:rsid w:val="00CA2A61"/>
    <w:rsid w:val="00CA6650"/>
    <w:rsid w:val="00CB6C71"/>
    <w:rsid w:val="00CC12E4"/>
    <w:rsid w:val="00CC444B"/>
    <w:rsid w:val="00CC7F18"/>
    <w:rsid w:val="00CD2FD3"/>
    <w:rsid w:val="00CE04A1"/>
    <w:rsid w:val="00CE4952"/>
    <w:rsid w:val="00CE55E5"/>
    <w:rsid w:val="00CE68A2"/>
    <w:rsid w:val="00CE7CF1"/>
    <w:rsid w:val="00D13D73"/>
    <w:rsid w:val="00D1445B"/>
    <w:rsid w:val="00D14876"/>
    <w:rsid w:val="00D21292"/>
    <w:rsid w:val="00D30940"/>
    <w:rsid w:val="00D31F6E"/>
    <w:rsid w:val="00D33AD8"/>
    <w:rsid w:val="00D33AE9"/>
    <w:rsid w:val="00D42597"/>
    <w:rsid w:val="00D42910"/>
    <w:rsid w:val="00D514F0"/>
    <w:rsid w:val="00D55F63"/>
    <w:rsid w:val="00D5718F"/>
    <w:rsid w:val="00D61A45"/>
    <w:rsid w:val="00D64B3C"/>
    <w:rsid w:val="00D6718D"/>
    <w:rsid w:val="00D71619"/>
    <w:rsid w:val="00D73843"/>
    <w:rsid w:val="00D7471A"/>
    <w:rsid w:val="00D81290"/>
    <w:rsid w:val="00D84917"/>
    <w:rsid w:val="00D905CB"/>
    <w:rsid w:val="00D9168D"/>
    <w:rsid w:val="00DA1D4C"/>
    <w:rsid w:val="00DA6AF6"/>
    <w:rsid w:val="00DB06C5"/>
    <w:rsid w:val="00DC7BB8"/>
    <w:rsid w:val="00DD1847"/>
    <w:rsid w:val="00DD7C7D"/>
    <w:rsid w:val="00DE5940"/>
    <w:rsid w:val="00DF4398"/>
    <w:rsid w:val="00E00F7C"/>
    <w:rsid w:val="00E03C48"/>
    <w:rsid w:val="00E13BD3"/>
    <w:rsid w:val="00E15FC8"/>
    <w:rsid w:val="00E20A51"/>
    <w:rsid w:val="00E230F5"/>
    <w:rsid w:val="00E35678"/>
    <w:rsid w:val="00E40147"/>
    <w:rsid w:val="00E43FF1"/>
    <w:rsid w:val="00E46169"/>
    <w:rsid w:val="00E54565"/>
    <w:rsid w:val="00E6199A"/>
    <w:rsid w:val="00E85997"/>
    <w:rsid w:val="00E85C50"/>
    <w:rsid w:val="00E87112"/>
    <w:rsid w:val="00E87779"/>
    <w:rsid w:val="00E92E13"/>
    <w:rsid w:val="00E95F13"/>
    <w:rsid w:val="00EA267F"/>
    <w:rsid w:val="00EB21CC"/>
    <w:rsid w:val="00EC0C3D"/>
    <w:rsid w:val="00EC40B4"/>
    <w:rsid w:val="00ED05DE"/>
    <w:rsid w:val="00ED0751"/>
    <w:rsid w:val="00ED10BD"/>
    <w:rsid w:val="00ED1BE4"/>
    <w:rsid w:val="00EE2571"/>
    <w:rsid w:val="00EE425D"/>
    <w:rsid w:val="00EF0F16"/>
    <w:rsid w:val="00EF1B6B"/>
    <w:rsid w:val="00EF683D"/>
    <w:rsid w:val="00EF6EB7"/>
    <w:rsid w:val="00F101B8"/>
    <w:rsid w:val="00F13A4B"/>
    <w:rsid w:val="00F20643"/>
    <w:rsid w:val="00F22B36"/>
    <w:rsid w:val="00F37492"/>
    <w:rsid w:val="00F40465"/>
    <w:rsid w:val="00F52162"/>
    <w:rsid w:val="00F53EDC"/>
    <w:rsid w:val="00F56578"/>
    <w:rsid w:val="00F57939"/>
    <w:rsid w:val="00F630B5"/>
    <w:rsid w:val="00F67E96"/>
    <w:rsid w:val="00F72564"/>
    <w:rsid w:val="00F8336D"/>
    <w:rsid w:val="00F96451"/>
    <w:rsid w:val="00F96782"/>
    <w:rsid w:val="00FA06A3"/>
    <w:rsid w:val="00FA3909"/>
    <w:rsid w:val="00FA51FD"/>
    <w:rsid w:val="00FB6BC4"/>
    <w:rsid w:val="00FC16BB"/>
    <w:rsid w:val="00FC33D8"/>
    <w:rsid w:val="00FC45AB"/>
    <w:rsid w:val="00FD736C"/>
    <w:rsid w:val="00FE01FF"/>
    <w:rsid w:val="00FE13E5"/>
    <w:rsid w:val="00FE3125"/>
    <w:rsid w:val="00FF2E62"/>
    <w:rsid w:val="00FF30F9"/>
    <w:rsid w:val="00FF6698"/>
    <w:rsid w:val="00FF7A7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C28A90"/>
  <w15:chartTrackingRefBased/>
  <w15:docId w15:val="{9A30604C-2E27-4A6C-B59B-3946C3B37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82386D"/>
    <w:pPr>
      <w:spacing w:after="0" w:line="240" w:lineRule="auto"/>
    </w:pPr>
    <w:rPr>
      <w:rFonts w:ascii="Times New Roman" w:eastAsia="Times New Roman" w:hAnsi="Times New Roman" w:cs="Times New Roman"/>
      <w:sz w:val="24"/>
      <w:szCs w:val="20"/>
    </w:rPr>
  </w:style>
  <w:style w:type="paragraph" w:styleId="Heading1">
    <w:name w:val="heading 1"/>
    <w:basedOn w:val="Normal"/>
    <w:next w:val="Normal"/>
    <w:link w:val="Heading1Char"/>
    <w:uiPriority w:val="9"/>
    <w:qFormat/>
    <w:rsid w:val="0082386D"/>
    <w:pPr>
      <w:keepNext/>
      <w:numPr>
        <w:numId w:val="21"/>
      </w:numPr>
      <w:spacing w:before="240" w:after="60"/>
      <w:jc w:val="center"/>
      <w:outlineLvl w:val="0"/>
    </w:pPr>
    <w:rPr>
      <w:rFonts w:ascii="Times New Roman Bold" w:hAnsi="Times New Roman Bold"/>
      <w:b/>
      <w:bCs/>
      <w:caps/>
      <w:kern w:val="32"/>
      <w:szCs w:val="32"/>
    </w:rPr>
  </w:style>
  <w:style w:type="paragraph" w:styleId="Heading2">
    <w:name w:val="heading 2"/>
    <w:basedOn w:val="Normal"/>
    <w:next w:val="Normal"/>
    <w:link w:val="Heading2Char"/>
    <w:uiPriority w:val="9"/>
    <w:qFormat/>
    <w:rsid w:val="0082386D"/>
    <w:pPr>
      <w:keepNext/>
      <w:outlineLvl w:val="1"/>
    </w:pPr>
    <w:rPr>
      <w:b/>
      <w:bCs/>
      <w:iCs/>
      <w:caps/>
      <w:szCs w:val="28"/>
    </w:rPr>
  </w:style>
  <w:style w:type="paragraph" w:styleId="Heading3">
    <w:name w:val="heading 3"/>
    <w:basedOn w:val="Normal"/>
    <w:next w:val="Normal"/>
    <w:link w:val="Heading3Char"/>
    <w:uiPriority w:val="9"/>
    <w:qFormat/>
    <w:rsid w:val="0082386D"/>
    <w:pPr>
      <w:keepNext/>
      <w:spacing w:before="240" w:after="60"/>
      <w:outlineLvl w:val="2"/>
    </w:pPr>
    <w:rPr>
      <w:b/>
      <w:bCs/>
      <w:szCs w:val="26"/>
    </w:rPr>
  </w:style>
  <w:style w:type="paragraph" w:styleId="Heading4">
    <w:name w:val="heading 4"/>
    <w:basedOn w:val="Normal"/>
    <w:next w:val="Normal"/>
    <w:link w:val="Heading4Char"/>
    <w:uiPriority w:val="9"/>
    <w:unhideWhenUsed/>
    <w:qFormat/>
    <w:rsid w:val="000118BD"/>
    <w:pPr>
      <w:keepNext/>
      <w:keepLines/>
      <w:spacing w:before="20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AD5D5B"/>
    <w:pPr>
      <w:keepNext/>
      <w:keepLines/>
      <w:spacing w:before="40"/>
      <w:outlineLvl w:val="4"/>
    </w:pPr>
    <w:rPr>
      <w:rFonts w:ascii="Calibri Light" w:eastAsia="SimSun" w:hAnsi="Calibri Light"/>
      <w:color w:val="404040"/>
      <w:sz w:val="22"/>
      <w:szCs w:val="22"/>
    </w:rPr>
  </w:style>
  <w:style w:type="paragraph" w:styleId="Heading6">
    <w:name w:val="heading 6"/>
    <w:basedOn w:val="Normal"/>
    <w:next w:val="Normal"/>
    <w:link w:val="Heading6Char"/>
    <w:uiPriority w:val="9"/>
    <w:semiHidden/>
    <w:unhideWhenUsed/>
    <w:qFormat/>
    <w:rsid w:val="00AD5D5B"/>
    <w:pPr>
      <w:keepNext/>
      <w:keepLines/>
      <w:spacing w:before="40"/>
      <w:outlineLvl w:val="5"/>
    </w:pPr>
    <w:rPr>
      <w:rFonts w:ascii="Calibri Light" w:eastAsia="SimSun" w:hAnsi="Calibri Light"/>
      <w:i/>
      <w:iCs/>
      <w:color w:val="404040"/>
      <w:sz w:val="22"/>
      <w:szCs w:val="22"/>
    </w:rPr>
  </w:style>
  <w:style w:type="paragraph" w:styleId="Heading7">
    <w:name w:val="heading 7"/>
    <w:basedOn w:val="Normal"/>
    <w:next w:val="Normal"/>
    <w:link w:val="Heading7Char"/>
    <w:uiPriority w:val="9"/>
    <w:semiHidden/>
    <w:unhideWhenUsed/>
    <w:qFormat/>
    <w:rsid w:val="00AD5D5B"/>
    <w:pPr>
      <w:keepNext/>
      <w:keepLines/>
      <w:spacing w:before="40"/>
      <w:outlineLvl w:val="6"/>
    </w:pPr>
    <w:rPr>
      <w:rFonts w:ascii="Calibri Light" w:eastAsia="SimSun" w:hAnsi="Calibri Light"/>
      <w:i/>
      <w:iCs/>
      <w:color w:val="404040"/>
      <w:sz w:val="22"/>
      <w:szCs w:val="22"/>
    </w:rPr>
  </w:style>
  <w:style w:type="paragraph" w:styleId="Heading8">
    <w:name w:val="heading 8"/>
    <w:basedOn w:val="Normal"/>
    <w:next w:val="Normal"/>
    <w:link w:val="Heading8Char"/>
    <w:uiPriority w:val="9"/>
    <w:semiHidden/>
    <w:unhideWhenUsed/>
    <w:qFormat/>
    <w:rsid w:val="00AD5D5B"/>
    <w:pPr>
      <w:keepNext/>
      <w:keepLines/>
      <w:spacing w:before="40"/>
      <w:outlineLvl w:val="7"/>
    </w:pPr>
    <w:rPr>
      <w:rFonts w:ascii="Calibri Light" w:eastAsia="SimSun" w:hAnsi="Calibri Light"/>
      <w:color w:val="404040"/>
      <w:sz w:val="22"/>
    </w:rPr>
  </w:style>
  <w:style w:type="paragraph" w:styleId="Heading9">
    <w:name w:val="heading 9"/>
    <w:basedOn w:val="Normal"/>
    <w:next w:val="Normal"/>
    <w:link w:val="Heading9Char"/>
    <w:uiPriority w:val="9"/>
    <w:semiHidden/>
    <w:unhideWhenUsed/>
    <w:qFormat/>
    <w:rsid w:val="00AD5D5B"/>
    <w:pPr>
      <w:keepNext/>
      <w:keepLines/>
      <w:spacing w:before="40"/>
      <w:outlineLvl w:val="8"/>
    </w:pPr>
    <w:rPr>
      <w:rFonts w:ascii="Calibri Light" w:eastAsia="SimSun" w:hAnsi="Calibri Light"/>
      <w:i/>
      <w:iCs/>
      <w:color w:val="40404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HWABody">
    <w:name w:val="FHWA Body"/>
    <w:qFormat/>
    <w:rsid w:val="000118BD"/>
    <w:pPr>
      <w:spacing w:after="240" w:line="240" w:lineRule="auto"/>
    </w:pPr>
    <w:rPr>
      <w:rFonts w:ascii="Times New Roman" w:eastAsia="Batang" w:hAnsi="Times New Roman" w:cs="Times New Roman"/>
      <w:sz w:val="24"/>
      <w:szCs w:val="24"/>
    </w:rPr>
  </w:style>
  <w:style w:type="paragraph" w:customStyle="1" w:styleId="FHWABibliography">
    <w:name w:val="FHWA Bibliography"/>
    <w:basedOn w:val="FHWABody"/>
    <w:rsid w:val="000118BD"/>
    <w:pPr>
      <w:ind w:left="720" w:hanging="720"/>
    </w:pPr>
  </w:style>
  <w:style w:type="paragraph" w:customStyle="1" w:styleId="FHWABlockQuote">
    <w:name w:val="FHWA Block Quote"/>
    <w:basedOn w:val="FHWABody"/>
    <w:qFormat/>
    <w:rsid w:val="000118BD"/>
    <w:pPr>
      <w:ind w:left="720"/>
    </w:pPr>
  </w:style>
  <w:style w:type="paragraph" w:customStyle="1" w:styleId="FHWABulletLast">
    <w:name w:val="FHWA Bullet Last"/>
    <w:basedOn w:val="Normal"/>
    <w:qFormat/>
    <w:rsid w:val="000118BD"/>
    <w:pPr>
      <w:numPr>
        <w:numId w:val="3"/>
      </w:numPr>
      <w:tabs>
        <w:tab w:val="left" w:pos="360"/>
      </w:tabs>
      <w:spacing w:after="240"/>
    </w:pPr>
    <w:rPr>
      <w:bCs/>
    </w:rPr>
  </w:style>
  <w:style w:type="paragraph" w:styleId="BodyTextIndent">
    <w:name w:val="Body Text Indent"/>
    <w:basedOn w:val="Normal"/>
    <w:link w:val="BodyTextIndentChar"/>
    <w:uiPriority w:val="99"/>
    <w:semiHidden/>
    <w:unhideWhenUsed/>
    <w:rsid w:val="006640B0"/>
    <w:pPr>
      <w:spacing w:after="120"/>
      <w:ind w:left="360"/>
    </w:pPr>
  </w:style>
  <w:style w:type="character" w:customStyle="1" w:styleId="BodyTextIndentChar">
    <w:name w:val="Body Text Indent Char"/>
    <w:basedOn w:val="DefaultParagraphFont"/>
    <w:link w:val="BodyTextIndent"/>
    <w:uiPriority w:val="99"/>
    <w:semiHidden/>
    <w:rsid w:val="006640B0"/>
  </w:style>
  <w:style w:type="paragraph" w:customStyle="1" w:styleId="FHWABulletDouble">
    <w:name w:val="FHWA Bullet Double"/>
    <w:basedOn w:val="FHWABulletLast"/>
    <w:qFormat/>
    <w:rsid w:val="000118BD"/>
    <w:pPr>
      <w:numPr>
        <w:numId w:val="4"/>
      </w:numPr>
      <w:tabs>
        <w:tab w:val="clear" w:pos="360"/>
      </w:tabs>
    </w:pPr>
  </w:style>
  <w:style w:type="paragraph" w:customStyle="1" w:styleId="FHWABulletSingle">
    <w:name w:val="FHWA Bullet Single"/>
    <w:basedOn w:val="Normal"/>
    <w:qFormat/>
    <w:rsid w:val="000118BD"/>
    <w:pPr>
      <w:numPr>
        <w:numId w:val="5"/>
      </w:numPr>
      <w:tabs>
        <w:tab w:val="left" w:pos="360"/>
      </w:tabs>
      <w:contextualSpacing/>
    </w:pPr>
    <w:rPr>
      <w:bCs/>
    </w:rPr>
  </w:style>
  <w:style w:type="paragraph" w:customStyle="1" w:styleId="FHWACaptionFigure">
    <w:name w:val="FHWA Caption: Figure"/>
    <w:basedOn w:val="Normal"/>
    <w:next w:val="FHWABody"/>
    <w:link w:val="FHWACaptionFigureChar"/>
    <w:qFormat/>
    <w:rsid w:val="000118BD"/>
    <w:pPr>
      <w:spacing w:before="120" w:after="240"/>
      <w:jc w:val="center"/>
    </w:pPr>
    <w:rPr>
      <w:b/>
    </w:rPr>
  </w:style>
  <w:style w:type="character" w:customStyle="1" w:styleId="FHWACaptionFigureChar">
    <w:name w:val="FHWA Caption: Figure Char"/>
    <w:link w:val="FHWACaptionFigure"/>
    <w:rsid w:val="000118BD"/>
    <w:rPr>
      <w:rFonts w:ascii="Times New Roman" w:eastAsia="Times New Roman" w:hAnsi="Times New Roman" w:cs="Times New Roman"/>
      <w:b/>
      <w:sz w:val="24"/>
      <w:szCs w:val="24"/>
    </w:rPr>
  </w:style>
  <w:style w:type="paragraph" w:customStyle="1" w:styleId="FHWACaptionTable">
    <w:name w:val="FHWA Caption: Table"/>
    <w:basedOn w:val="Normal"/>
    <w:next w:val="FHWABody"/>
    <w:link w:val="FHWACaptionTableChar"/>
    <w:qFormat/>
    <w:rsid w:val="000118BD"/>
    <w:pPr>
      <w:keepNext/>
      <w:spacing w:before="240" w:after="120"/>
      <w:jc w:val="center"/>
    </w:pPr>
    <w:rPr>
      <w:b/>
      <w:bCs/>
      <w:szCs w:val="18"/>
    </w:rPr>
  </w:style>
  <w:style w:type="character" w:customStyle="1" w:styleId="FHWACaptionTableChar">
    <w:name w:val="FHWA Caption: Table Char"/>
    <w:link w:val="FHWACaptionTable"/>
    <w:rsid w:val="000118BD"/>
    <w:rPr>
      <w:rFonts w:ascii="Times New Roman" w:eastAsia="Times New Roman" w:hAnsi="Times New Roman" w:cs="Times New Roman"/>
      <w:b/>
      <w:bCs/>
      <w:sz w:val="24"/>
      <w:szCs w:val="18"/>
    </w:rPr>
  </w:style>
  <w:style w:type="paragraph" w:customStyle="1" w:styleId="FHWAChapterHeading">
    <w:name w:val="FHWA Chapter Heading"/>
    <w:basedOn w:val="Heading1"/>
    <w:next w:val="FHWABody"/>
    <w:rsid w:val="000118BD"/>
    <w:pPr>
      <w:keepNext w:val="0"/>
      <w:suppressLineNumbers/>
      <w:spacing w:before="0" w:after="480"/>
    </w:pPr>
    <w:rPr>
      <w:bCs w:val="0"/>
      <w:caps w:val="0"/>
      <w:szCs w:val="24"/>
    </w:rPr>
  </w:style>
  <w:style w:type="character" w:customStyle="1" w:styleId="Heading1Char">
    <w:name w:val="Heading 1 Char"/>
    <w:link w:val="Heading1"/>
    <w:uiPriority w:val="9"/>
    <w:rsid w:val="0082386D"/>
    <w:rPr>
      <w:rFonts w:ascii="Times New Roman Bold" w:eastAsia="Times New Roman" w:hAnsi="Times New Roman Bold" w:cs="Times New Roman"/>
      <w:b/>
      <w:bCs/>
      <w:caps/>
      <w:kern w:val="32"/>
      <w:sz w:val="24"/>
      <w:szCs w:val="32"/>
    </w:rPr>
  </w:style>
  <w:style w:type="paragraph" w:customStyle="1" w:styleId="FHWAFigure">
    <w:name w:val="FHWA Figure"/>
    <w:basedOn w:val="FHWABody"/>
    <w:autoRedefine/>
    <w:qFormat/>
    <w:rsid w:val="000118BD"/>
    <w:pPr>
      <w:keepNext/>
      <w:spacing w:after="0"/>
      <w:jc w:val="center"/>
    </w:pPr>
  </w:style>
  <w:style w:type="paragraph" w:customStyle="1" w:styleId="FHWAFootnote">
    <w:name w:val="FHWA Footnote"/>
    <w:basedOn w:val="FHWABody"/>
    <w:rsid w:val="000118BD"/>
    <w:pPr>
      <w:spacing w:after="0"/>
      <w:ind w:firstLine="360"/>
    </w:pPr>
    <w:rPr>
      <w:sz w:val="20"/>
    </w:rPr>
  </w:style>
  <w:style w:type="paragraph" w:customStyle="1" w:styleId="FHWAH1">
    <w:name w:val="FHWA H1"/>
    <w:basedOn w:val="Heading2"/>
    <w:next w:val="FHWABody"/>
    <w:qFormat/>
    <w:rsid w:val="000118BD"/>
    <w:pPr>
      <w:spacing w:after="240"/>
    </w:pPr>
    <w:rPr>
      <w:rFonts w:ascii="Times New Roman Bold" w:hAnsi="Times New Roman Bold"/>
      <w:bCs w:val="0"/>
      <w:caps w:val="0"/>
      <w:szCs w:val="24"/>
    </w:rPr>
  </w:style>
  <w:style w:type="character" w:customStyle="1" w:styleId="Heading2Char">
    <w:name w:val="Heading 2 Char"/>
    <w:link w:val="Heading2"/>
    <w:uiPriority w:val="9"/>
    <w:rsid w:val="0082386D"/>
    <w:rPr>
      <w:rFonts w:ascii="Times New Roman" w:eastAsia="Times New Roman" w:hAnsi="Times New Roman" w:cs="Times New Roman"/>
      <w:b/>
      <w:bCs/>
      <w:iCs/>
      <w:caps/>
      <w:sz w:val="24"/>
      <w:szCs w:val="28"/>
    </w:rPr>
  </w:style>
  <w:style w:type="paragraph" w:customStyle="1" w:styleId="FHWAH2">
    <w:name w:val="FHWA H2"/>
    <w:basedOn w:val="Heading3"/>
    <w:next w:val="FHWABody"/>
    <w:qFormat/>
    <w:rsid w:val="000118BD"/>
    <w:pPr>
      <w:spacing w:before="0" w:after="240"/>
    </w:pPr>
  </w:style>
  <w:style w:type="character" w:customStyle="1" w:styleId="Heading3Char">
    <w:name w:val="Heading 3 Char"/>
    <w:link w:val="Heading3"/>
    <w:uiPriority w:val="9"/>
    <w:rsid w:val="0082386D"/>
    <w:rPr>
      <w:rFonts w:ascii="Times New Roman" w:eastAsia="Times New Roman" w:hAnsi="Times New Roman" w:cs="Times New Roman"/>
      <w:b/>
      <w:bCs/>
      <w:sz w:val="24"/>
      <w:szCs w:val="26"/>
    </w:rPr>
  </w:style>
  <w:style w:type="paragraph" w:customStyle="1" w:styleId="FHWAH3">
    <w:name w:val="FHWA H3"/>
    <w:basedOn w:val="Heading4"/>
    <w:next w:val="FHWABody"/>
    <w:link w:val="FHWAH3Char"/>
    <w:qFormat/>
    <w:rsid w:val="000118BD"/>
    <w:pPr>
      <w:keepLines w:val="0"/>
      <w:spacing w:before="0" w:after="240"/>
    </w:pPr>
    <w:rPr>
      <w:rFonts w:ascii="Times New Roman Bold Italic" w:eastAsia="Times New Roman" w:hAnsi="Times New Roman Bold Italic" w:cs="Times New Roman"/>
      <w:bCs w:val="0"/>
      <w:iCs w:val="0"/>
      <w:color w:val="000000"/>
      <w:lang w:bidi="en-US"/>
    </w:rPr>
  </w:style>
  <w:style w:type="character" w:customStyle="1" w:styleId="FHWAH3Char">
    <w:name w:val="FHWA H3 Char"/>
    <w:basedOn w:val="Heading4Char"/>
    <w:link w:val="FHWAH3"/>
    <w:rsid w:val="000118BD"/>
    <w:rPr>
      <w:rFonts w:ascii="Times New Roman Bold Italic" w:eastAsia="Times New Roman" w:hAnsi="Times New Roman Bold Italic" w:cs="Times New Roman"/>
      <w:b/>
      <w:bCs w:val="0"/>
      <w:i/>
      <w:iCs w:val="0"/>
      <w:color w:val="000000"/>
      <w:sz w:val="24"/>
      <w:szCs w:val="24"/>
      <w:lang w:bidi="en-US"/>
    </w:rPr>
  </w:style>
  <w:style w:type="character" w:customStyle="1" w:styleId="Heading4Char">
    <w:name w:val="Heading 4 Char"/>
    <w:basedOn w:val="DefaultParagraphFont"/>
    <w:link w:val="Heading4"/>
    <w:uiPriority w:val="9"/>
    <w:rsid w:val="000118BD"/>
    <w:rPr>
      <w:rFonts w:asciiTheme="majorHAnsi" w:eastAsiaTheme="majorEastAsia" w:hAnsiTheme="majorHAnsi" w:cstheme="majorBidi"/>
      <w:b/>
      <w:bCs/>
      <w:i/>
      <w:iCs/>
      <w:color w:val="4472C4" w:themeColor="accent1"/>
      <w:sz w:val="24"/>
      <w:szCs w:val="24"/>
    </w:rPr>
  </w:style>
  <w:style w:type="paragraph" w:customStyle="1" w:styleId="FHWAH4">
    <w:name w:val="FHWA H4"/>
    <w:basedOn w:val="FHWABody"/>
    <w:next w:val="FHWABody"/>
    <w:link w:val="FHWAH4Char"/>
    <w:qFormat/>
    <w:rsid w:val="000118BD"/>
    <w:pPr>
      <w:keepNext/>
      <w:outlineLvl w:val="4"/>
    </w:pPr>
    <w:rPr>
      <w:bCs/>
      <w:i/>
      <w:iCs/>
      <w:color w:val="000000"/>
      <w:lang w:bidi="en-US"/>
    </w:rPr>
  </w:style>
  <w:style w:type="character" w:customStyle="1" w:styleId="FHWAH4Char">
    <w:name w:val="FHWA H4 Char"/>
    <w:basedOn w:val="FHWAH3Char"/>
    <w:link w:val="FHWAH4"/>
    <w:rsid w:val="000118BD"/>
    <w:rPr>
      <w:rFonts w:ascii="Times New Roman" w:eastAsia="Batang" w:hAnsi="Times New Roman" w:cs="Times New Roman"/>
      <w:b w:val="0"/>
      <w:bCs/>
      <w:i/>
      <w:iCs/>
      <w:color w:val="000000"/>
      <w:sz w:val="24"/>
      <w:szCs w:val="24"/>
      <w:lang w:bidi="en-US"/>
    </w:rPr>
  </w:style>
  <w:style w:type="paragraph" w:customStyle="1" w:styleId="FHWALetteredList">
    <w:name w:val="FHWA Lettered List"/>
    <w:basedOn w:val="Normal"/>
    <w:link w:val="FHWALetteredListChar"/>
    <w:qFormat/>
    <w:rsid w:val="000118BD"/>
    <w:pPr>
      <w:numPr>
        <w:numId w:val="6"/>
      </w:numPr>
      <w:spacing w:after="240"/>
      <w:contextualSpacing/>
    </w:pPr>
  </w:style>
  <w:style w:type="character" w:customStyle="1" w:styleId="FHWALetteredListChar">
    <w:name w:val="FHWA Lettered List Char"/>
    <w:basedOn w:val="DefaultParagraphFont"/>
    <w:link w:val="FHWALetteredList"/>
    <w:rsid w:val="000118BD"/>
    <w:rPr>
      <w:rFonts w:ascii="Times New Roman" w:eastAsia="Times New Roman" w:hAnsi="Times New Roman" w:cs="Times New Roman"/>
      <w:sz w:val="24"/>
      <w:szCs w:val="24"/>
    </w:rPr>
  </w:style>
  <w:style w:type="paragraph" w:customStyle="1" w:styleId="FHWANote">
    <w:name w:val="FHWA Note"/>
    <w:next w:val="FHWABody"/>
    <w:qFormat/>
    <w:rsid w:val="000118BD"/>
    <w:pPr>
      <w:spacing w:after="240" w:line="240" w:lineRule="auto"/>
    </w:pPr>
    <w:rPr>
      <w:rFonts w:ascii="Times New Roman" w:eastAsia="Times New Roman" w:hAnsi="Times New Roman" w:cs="Times New Roman"/>
      <w:sz w:val="20"/>
      <w:szCs w:val="20"/>
    </w:rPr>
  </w:style>
  <w:style w:type="paragraph" w:customStyle="1" w:styleId="FHWANoticeBox">
    <w:name w:val="FHWA Notice Box"/>
    <w:basedOn w:val="Normal"/>
    <w:link w:val="FHWANoticeBoxChar"/>
    <w:qFormat/>
    <w:rsid w:val="000118BD"/>
    <w:pPr>
      <w:widowControl w:val="0"/>
      <w:pBdr>
        <w:top w:val="single" w:sz="4" w:space="6" w:color="auto"/>
        <w:left w:val="single" w:sz="4" w:space="4" w:color="auto"/>
        <w:bottom w:val="single" w:sz="4" w:space="6" w:color="auto"/>
        <w:right w:val="single" w:sz="4" w:space="4" w:color="auto"/>
      </w:pBdr>
      <w:autoSpaceDE w:val="0"/>
      <w:autoSpaceDN w:val="0"/>
      <w:adjustRightInd w:val="0"/>
      <w:spacing w:after="240"/>
    </w:pPr>
  </w:style>
  <w:style w:type="character" w:customStyle="1" w:styleId="FHWANoticeBoxChar">
    <w:name w:val="FHWA Notice Box Char"/>
    <w:basedOn w:val="DefaultParagraphFont"/>
    <w:link w:val="FHWANoticeBox"/>
    <w:rsid w:val="000118BD"/>
    <w:rPr>
      <w:rFonts w:ascii="Times New Roman" w:eastAsia="Times New Roman" w:hAnsi="Times New Roman" w:cs="Times New Roman"/>
      <w:sz w:val="24"/>
      <w:szCs w:val="24"/>
    </w:rPr>
  </w:style>
  <w:style w:type="paragraph" w:customStyle="1" w:styleId="FHWANumberedList">
    <w:name w:val="FHWA Numbered List"/>
    <w:basedOn w:val="Normal"/>
    <w:rsid w:val="000118BD"/>
    <w:pPr>
      <w:numPr>
        <w:numId w:val="7"/>
      </w:numPr>
      <w:tabs>
        <w:tab w:val="left" w:pos="360"/>
      </w:tabs>
      <w:spacing w:after="240"/>
      <w:contextualSpacing/>
    </w:pPr>
  </w:style>
  <w:style w:type="numbering" w:customStyle="1" w:styleId="FHWANumberedList2">
    <w:name w:val="FHWA Numbered List2"/>
    <w:uiPriority w:val="99"/>
    <w:rsid w:val="006640B0"/>
    <w:pPr>
      <w:numPr>
        <w:numId w:val="1"/>
      </w:numPr>
    </w:pPr>
  </w:style>
  <w:style w:type="paragraph" w:customStyle="1" w:styleId="FHWAPreheading">
    <w:name w:val="FHWA Preheading"/>
    <w:next w:val="FHWABody"/>
    <w:qFormat/>
    <w:rsid w:val="000118BD"/>
    <w:pPr>
      <w:spacing w:after="480" w:line="240" w:lineRule="auto"/>
      <w:jc w:val="center"/>
    </w:pPr>
    <w:rPr>
      <w:rFonts w:ascii="Times New Roman" w:eastAsia="Batang" w:hAnsi="Times New Roman" w:cs="Times New Roman"/>
      <w:b/>
      <w:caps/>
      <w:sz w:val="24"/>
      <w:szCs w:val="24"/>
    </w:rPr>
  </w:style>
  <w:style w:type="paragraph" w:customStyle="1" w:styleId="FHWAReferenceList">
    <w:name w:val="FHWA Reference List"/>
    <w:basedOn w:val="FHWABody"/>
    <w:rsid w:val="000118BD"/>
  </w:style>
  <w:style w:type="paragraph" w:customStyle="1" w:styleId="FHWASource">
    <w:name w:val="FHWA Source"/>
    <w:basedOn w:val="FHWABody"/>
    <w:next w:val="FHWABody"/>
    <w:qFormat/>
    <w:rsid w:val="000118BD"/>
    <w:pPr>
      <w:spacing w:before="40" w:after="120"/>
      <w:contextualSpacing/>
    </w:pPr>
    <w:rPr>
      <w:sz w:val="20"/>
      <w:lang w:bidi="en-US"/>
    </w:rPr>
  </w:style>
  <w:style w:type="paragraph" w:customStyle="1" w:styleId="FHWASubbullet">
    <w:name w:val="FHWA Subbullet"/>
    <w:basedOn w:val="Normal"/>
    <w:link w:val="FHWASubbulletChar"/>
    <w:rsid w:val="000118BD"/>
    <w:pPr>
      <w:numPr>
        <w:numId w:val="8"/>
      </w:numPr>
      <w:tabs>
        <w:tab w:val="left" w:pos="720"/>
      </w:tabs>
      <w:contextualSpacing/>
    </w:pPr>
    <w:rPr>
      <w:rFonts w:eastAsia="Calibri"/>
    </w:rPr>
  </w:style>
  <w:style w:type="character" w:customStyle="1" w:styleId="FHWASubbulletChar">
    <w:name w:val="FHWA Subbullet Char"/>
    <w:basedOn w:val="DefaultParagraphFont"/>
    <w:link w:val="FHWASubbullet"/>
    <w:rsid w:val="000118BD"/>
    <w:rPr>
      <w:rFonts w:ascii="Times New Roman" w:eastAsia="Calibri" w:hAnsi="Times New Roman" w:cs="Times New Roman"/>
      <w:sz w:val="24"/>
      <w:szCs w:val="24"/>
    </w:rPr>
  </w:style>
  <w:style w:type="paragraph" w:styleId="ListBullet3">
    <w:name w:val="List Bullet 3"/>
    <w:basedOn w:val="Normal"/>
    <w:uiPriority w:val="99"/>
    <w:semiHidden/>
    <w:unhideWhenUsed/>
    <w:rsid w:val="006640B0"/>
    <w:pPr>
      <w:numPr>
        <w:numId w:val="2"/>
      </w:numPr>
      <w:contextualSpacing/>
    </w:pPr>
  </w:style>
  <w:style w:type="paragraph" w:customStyle="1" w:styleId="FHWASubbulletLast">
    <w:name w:val="FHWA Subbullet Last"/>
    <w:basedOn w:val="FHWASubbullet"/>
    <w:link w:val="FHWASubbulletLastChar"/>
    <w:qFormat/>
    <w:rsid w:val="000118BD"/>
    <w:pPr>
      <w:spacing w:after="240"/>
      <w:contextualSpacing w:val="0"/>
    </w:pPr>
  </w:style>
  <w:style w:type="character" w:customStyle="1" w:styleId="FHWASubbulletLastChar">
    <w:name w:val="FHWA Subbullet Last Char"/>
    <w:basedOn w:val="FHWASubbulletChar"/>
    <w:link w:val="FHWASubbulletLast"/>
    <w:rsid w:val="000118BD"/>
    <w:rPr>
      <w:rFonts w:ascii="Times New Roman" w:eastAsia="Calibri" w:hAnsi="Times New Roman" w:cs="Times New Roman"/>
      <w:sz w:val="24"/>
      <w:szCs w:val="24"/>
    </w:rPr>
  </w:style>
  <w:style w:type="paragraph" w:customStyle="1" w:styleId="FHWATableBodyText">
    <w:name w:val="FHWA Table Body Text"/>
    <w:link w:val="FHWATableBodyTextChar"/>
    <w:qFormat/>
    <w:rsid w:val="000118BD"/>
    <w:pPr>
      <w:spacing w:after="0" w:line="240" w:lineRule="auto"/>
    </w:pPr>
    <w:rPr>
      <w:rFonts w:ascii="Times New Roman" w:eastAsia="Times New Roman" w:hAnsi="Times New Roman" w:cs="Times New Roman"/>
      <w:sz w:val="24"/>
      <w:szCs w:val="24"/>
    </w:rPr>
  </w:style>
  <w:style w:type="character" w:customStyle="1" w:styleId="FHWATableBodyTextChar">
    <w:name w:val="FHWA Table Body Text Char"/>
    <w:basedOn w:val="DefaultParagraphFont"/>
    <w:link w:val="FHWATableBodyText"/>
    <w:rsid w:val="000118BD"/>
    <w:rPr>
      <w:rFonts w:ascii="Times New Roman" w:eastAsia="Times New Roman" w:hAnsi="Times New Roman" w:cs="Times New Roman"/>
      <w:sz w:val="24"/>
      <w:szCs w:val="24"/>
    </w:rPr>
  </w:style>
  <w:style w:type="paragraph" w:customStyle="1" w:styleId="FHWATableColumnHeading">
    <w:name w:val="FHWA Table Column Heading"/>
    <w:link w:val="FHWATableColumnHeadingChar"/>
    <w:qFormat/>
    <w:rsid w:val="000118BD"/>
    <w:pPr>
      <w:spacing w:after="0" w:line="240" w:lineRule="auto"/>
      <w:jc w:val="center"/>
    </w:pPr>
    <w:rPr>
      <w:rFonts w:ascii="Times New Roman Bold" w:eastAsia="Times New Roman" w:hAnsi="Times New Roman Bold" w:cs="Times New Roman"/>
      <w:b/>
      <w:sz w:val="24"/>
      <w:szCs w:val="20"/>
    </w:rPr>
  </w:style>
  <w:style w:type="character" w:customStyle="1" w:styleId="FHWATableColumnHeadingChar">
    <w:name w:val="FHWA Table Column Heading Char"/>
    <w:basedOn w:val="DefaultParagraphFont"/>
    <w:link w:val="FHWATableColumnHeading"/>
    <w:rsid w:val="000118BD"/>
    <w:rPr>
      <w:rFonts w:ascii="Times New Roman Bold" w:eastAsia="Times New Roman" w:hAnsi="Times New Roman Bold" w:cs="Times New Roman"/>
      <w:b/>
      <w:sz w:val="24"/>
      <w:szCs w:val="20"/>
    </w:rPr>
  </w:style>
  <w:style w:type="paragraph" w:customStyle="1" w:styleId="FHWATRDPageStyleOnly">
    <w:name w:val="FHWA TRD Page Style Only"/>
    <w:rsid w:val="000118BD"/>
    <w:pPr>
      <w:spacing w:after="0" w:line="240" w:lineRule="auto"/>
    </w:pPr>
    <w:rPr>
      <w:rFonts w:ascii="Times New Roman" w:eastAsia="Times New Roman" w:hAnsi="Times New Roman" w:cs="Times New Roman"/>
      <w:sz w:val="20"/>
      <w:szCs w:val="20"/>
    </w:rPr>
  </w:style>
  <w:style w:type="paragraph" w:customStyle="1" w:styleId="FHWAWhere">
    <w:name w:val="FHWA Where"/>
    <w:basedOn w:val="FHWABody"/>
    <w:rsid w:val="000118BD"/>
    <w:pPr>
      <w:spacing w:after="0"/>
    </w:pPr>
  </w:style>
  <w:style w:type="paragraph" w:customStyle="1" w:styleId="FHWAWhereSymbol">
    <w:name w:val="FHWA Where Symbol"/>
    <w:basedOn w:val="FHWABody"/>
    <w:rsid w:val="000118BD"/>
    <w:pPr>
      <w:ind w:left="720" w:hanging="360"/>
      <w:contextualSpacing/>
    </w:pPr>
  </w:style>
  <w:style w:type="paragraph" w:styleId="Header">
    <w:name w:val="header"/>
    <w:basedOn w:val="Normal"/>
    <w:link w:val="HeaderChar"/>
    <w:rsid w:val="0082386D"/>
    <w:pPr>
      <w:tabs>
        <w:tab w:val="center" w:pos="4153"/>
        <w:tab w:val="right" w:pos="8306"/>
      </w:tabs>
    </w:pPr>
    <w:rPr>
      <w:sz w:val="22"/>
    </w:rPr>
  </w:style>
  <w:style w:type="character" w:customStyle="1" w:styleId="HeaderChar">
    <w:name w:val="Header Char"/>
    <w:basedOn w:val="DefaultParagraphFont"/>
    <w:link w:val="Header"/>
    <w:rsid w:val="0082386D"/>
    <w:rPr>
      <w:rFonts w:ascii="Times New Roman" w:eastAsia="Times New Roman" w:hAnsi="Times New Roman" w:cs="Times New Roman"/>
      <w:szCs w:val="20"/>
    </w:rPr>
  </w:style>
  <w:style w:type="paragraph" w:styleId="Footer">
    <w:name w:val="footer"/>
    <w:basedOn w:val="Normal"/>
    <w:link w:val="FooterChar"/>
    <w:uiPriority w:val="99"/>
    <w:rsid w:val="0082386D"/>
    <w:pPr>
      <w:tabs>
        <w:tab w:val="center" w:pos="4153"/>
        <w:tab w:val="right" w:pos="8306"/>
      </w:tabs>
    </w:pPr>
    <w:rPr>
      <w:sz w:val="22"/>
    </w:rPr>
  </w:style>
  <w:style w:type="character" w:customStyle="1" w:styleId="FooterChar">
    <w:name w:val="Footer Char"/>
    <w:basedOn w:val="DefaultParagraphFont"/>
    <w:link w:val="Footer"/>
    <w:uiPriority w:val="99"/>
    <w:rsid w:val="0082386D"/>
    <w:rPr>
      <w:rFonts w:ascii="Times New Roman" w:eastAsia="Times New Roman" w:hAnsi="Times New Roman" w:cs="Times New Roman"/>
      <w:szCs w:val="20"/>
    </w:rPr>
  </w:style>
  <w:style w:type="table" w:customStyle="1" w:styleId="FHWATableNormal">
    <w:name w:val="FHWA Table Normal"/>
    <w:basedOn w:val="TableNormal"/>
    <w:uiPriority w:val="99"/>
    <w:rsid w:val="000118BD"/>
    <w:pPr>
      <w:spacing w:after="0" w:line="240" w:lineRule="auto"/>
    </w:pPr>
    <w:rPr>
      <w:rFonts w:ascii="Times New Roman" w:hAnsi="Times New Roman" w:cs="Times New Roman"/>
      <w:sz w:val="24"/>
      <w:szCs w:val="24"/>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Pr>
    <w:trPr>
      <w:cantSplit/>
      <w:jc w:val="center"/>
    </w:trPr>
    <w:tblStylePr w:type="firstRow">
      <w:pPr>
        <w:wordWrap/>
        <w:jc w:val="center"/>
      </w:pPr>
      <w:rPr>
        <w:rFonts w:ascii="Times New Roman Bold" w:hAnsi="Times New Roman Bold"/>
        <w:b/>
        <w:sz w:val="24"/>
      </w:rPr>
      <w:tblPr/>
      <w:trPr>
        <w:tblHeader/>
      </w:trPr>
      <w:tcPr>
        <w:vAlign w:val="bottom"/>
      </w:tcPr>
    </w:tblStylePr>
  </w:style>
  <w:style w:type="paragraph" w:styleId="CommentText">
    <w:name w:val="annotation text"/>
    <w:basedOn w:val="Normal"/>
    <w:link w:val="CommentTextChar"/>
    <w:uiPriority w:val="99"/>
    <w:unhideWhenUsed/>
    <w:rsid w:val="0082386D"/>
    <w:rPr>
      <w:rFonts w:eastAsiaTheme="minorHAnsi" w:cstheme="minorBidi"/>
      <w:sz w:val="20"/>
    </w:rPr>
  </w:style>
  <w:style w:type="character" w:customStyle="1" w:styleId="CommentTextChar">
    <w:name w:val="Comment Text Char"/>
    <w:basedOn w:val="DefaultParagraphFont"/>
    <w:link w:val="CommentText"/>
    <w:uiPriority w:val="99"/>
    <w:rsid w:val="0082386D"/>
    <w:rPr>
      <w:rFonts w:ascii="Times New Roman" w:hAnsi="Times New Roman"/>
      <w:sz w:val="20"/>
      <w:szCs w:val="20"/>
    </w:rPr>
  </w:style>
  <w:style w:type="character" w:styleId="Hyperlink">
    <w:name w:val="Hyperlink"/>
    <w:uiPriority w:val="99"/>
    <w:unhideWhenUsed/>
    <w:rsid w:val="0082386D"/>
    <w:rPr>
      <w:rFonts w:ascii="Times New Roman" w:hAnsi="Times New Roman"/>
      <w:color w:val="0000FF"/>
      <w:sz w:val="24"/>
      <w:u w:val="single"/>
    </w:rPr>
  </w:style>
  <w:style w:type="table" w:styleId="TableGrid">
    <w:name w:val="Table Grid"/>
    <w:basedOn w:val="TableNormal"/>
    <w:uiPriority w:val="59"/>
    <w:rsid w:val="0082386D"/>
    <w:pPr>
      <w:spacing w:after="0" w:line="240" w:lineRule="auto"/>
    </w:pPr>
    <w:rPr>
      <w:rFonts w:ascii="Arial" w:eastAsia="Times New Roman" w:hAnsi="Arial" w:cs="Times New Roman"/>
      <w:sz w:val="20"/>
      <w:szCs w:val="20"/>
    </w:rPr>
    <w:tblPr>
      <w:tblBorders>
        <w:top w:val="single" w:sz="8" w:space="0" w:color="auto"/>
        <w:bottom w:val="single" w:sz="8" w:space="0" w:color="auto"/>
        <w:insideH w:val="single" w:sz="4" w:space="0" w:color="auto"/>
      </w:tblBorders>
    </w:tblPr>
    <w:tblStylePr w:type="firstRow">
      <w:pPr>
        <w:jc w:val="center"/>
      </w:pPr>
      <w:rPr>
        <w:rFonts w:ascii="Arial" w:hAnsi="Arial"/>
        <w:sz w:val="20"/>
      </w:rPr>
      <w:tblPr/>
      <w:tcPr>
        <w:tcBorders>
          <w:bottom w:val="nil"/>
        </w:tcBorders>
      </w:tcPr>
    </w:tblStylePr>
  </w:style>
  <w:style w:type="paragraph" w:styleId="TableofFigures">
    <w:name w:val="table of figures"/>
    <w:basedOn w:val="Normal"/>
    <w:next w:val="Normal"/>
    <w:uiPriority w:val="99"/>
    <w:unhideWhenUsed/>
    <w:rsid w:val="0082386D"/>
    <w:pPr>
      <w:ind w:left="950" w:hanging="950"/>
    </w:pPr>
  </w:style>
  <w:style w:type="paragraph" w:styleId="TOC1">
    <w:name w:val="toc 1"/>
    <w:basedOn w:val="Normal"/>
    <w:next w:val="Normal"/>
    <w:uiPriority w:val="39"/>
    <w:rsid w:val="0082386D"/>
    <w:pPr>
      <w:spacing w:before="120" w:after="80"/>
    </w:pPr>
    <w:rPr>
      <w:rFonts w:ascii="Times New Roman Bold" w:hAnsi="Times New Roman Bold"/>
      <w:b/>
      <w:bCs/>
      <w:caps/>
      <w:szCs w:val="24"/>
    </w:rPr>
  </w:style>
  <w:style w:type="paragraph" w:styleId="TOC2">
    <w:name w:val="toc 2"/>
    <w:basedOn w:val="Normal"/>
    <w:next w:val="Normal"/>
    <w:autoRedefine/>
    <w:uiPriority w:val="39"/>
    <w:rsid w:val="003C7857"/>
    <w:pPr>
      <w:tabs>
        <w:tab w:val="right" w:leader="dot" w:pos="9350"/>
      </w:tabs>
      <w:spacing w:before="240"/>
      <w:ind w:left="360"/>
    </w:pPr>
    <w:rPr>
      <w:rFonts w:cs="Calibri"/>
      <w:b/>
      <w:bCs/>
      <w:caps/>
      <w:noProof/>
    </w:rPr>
  </w:style>
  <w:style w:type="paragraph" w:styleId="TOC3">
    <w:name w:val="toc 3"/>
    <w:basedOn w:val="Normal"/>
    <w:next w:val="Normal"/>
    <w:autoRedefine/>
    <w:uiPriority w:val="39"/>
    <w:rsid w:val="003C7857"/>
    <w:pPr>
      <w:tabs>
        <w:tab w:val="right" w:leader="dot" w:pos="9350"/>
      </w:tabs>
      <w:ind w:left="720"/>
    </w:pPr>
    <w:rPr>
      <w:rFonts w:cs="Calibri"/>
      <w:b/>
      <w:noProof/>
    </w:rPr>
  </w:style>
  <w:style w:type="paragraph" w:styleId="ListParagraph">
    <w:name w:val="List Paragraph"/>
    <w:basedOn w:val="Normal"/>
    <w:link w:val="ListParagraphChar"/>
    <w:uiPriority w:val="1"/>
    <w:qFormat/>
    <w:rsid w:val="0082386D"/>
    <w:pPr>
      <w:ind w:left="720"/>
      <w:contextualSpacing/>
    </w:pPr>
  </w:style>
  <w:style w:type="character" w:customStyle="1" w:styleId="ListParagraphChar">
    <w:name w:val="List Paragraph Char"/>
    <w:basedOn w:val="DefaultParagraphFont"/>
    <w:link w:val="ListParagraph"/>
    <w:uiPriority w:val="1"/>
    <w:rsid w:val="0082386D"/>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82386D"/>
    <w:rPr>
      <w:sz w:val="16"/>
      <w:szCs w:val="16"/>
    </w:rPr>
  </w:style>
  <w:style w:type="paragraph" w:styleId="BalloonText">
    <w:name w:val="Balloon Text"/>
    <w:basedOn w:val="Normal"/>
    <w:link w:val="BalloonTextChar"/>
    <w:uiPriority w:val="99"/>
    <w:semiHidden/>
    <w:unhideWhenUsed/>
    <w:rsid w:val="0082386D"/>
    <w:rPr>
      <w:rFonts w:ascii="Tahoma" w:hAnsi="Tahoma"/>
      <w:sz w:val="16"/>
      <w:szCs w:val="16"/>
    </w:rPr>
  </w:style>
  <w:style w:type="character" w:customStyle="1" w:styleId="BalloonTextChar">
    <w:name w:val="Balloon Text Char"/>
    <w:link w:val="BalloonText"/>
    <w:uiPriority w:val="99"/>
    <w:semiHidden/>
    <w:rsid w:val="0082386D"/>
    <w:rPr>
      <w:rFonts w:ascii="Tahoma" w:eastAsia="Times New Roman" w:hAnsi="Tahoma" w:cs="Times New Roman"/>
      <w:sz w:val="16"/>
      <w:szCs w:val="16"/>
    </w:rPr>
  </w:style>
  <w:style w:type="paragraph" w:styleId="CommentSubject">
    <w:name w:val="annotation subject"/>
    <w:basedOn w:val="CommentText"/>
    <w:next w:val="CommentText"/>
    <w:link w:val="CommentSubjectChar"/>
    <w:uiPriority w:val="99"/>
    <w:semiHidden/>
    <w:unhideWhenUsed/>
    <w:rsid w:val="00456AAE"/>
    <w:rPr>
      <w:b/>
      <w:bCs/>
    </w:rPr>
  </w:style>
  <w:style w:type="character" w:customStyle="1" w:styleId="CommentSubjectChar">
    <w:name w:val="Comment Subject Char"/>
    <w:basedOn w:val="CommentTextChar"/>
    <w:link w:val="CommentSubject"/>
    <w:uiPriority w:val="99"/>
    <w:semiHidden/>
    <w:rsid w:val="00456AAE"/>
    <w:rPr>
      <w:rFonts w:ascii="Times New Roman" w:hAnsi="Times New Roman" w:cs="Times New Roman"/>
      <w:b/>
      <w:bCs/>
      <w:sz w:val="20"/>
      <w:szCs w:val="20"/>
    </w:rPr>
  </w:style>
  <w:style w:type="character" w:styleId="PlaceholderText">
    <w:name w:val="Placeholder Text"/>
    <w:basedOn w:val="DefaultParagraphFont"/>
    <w:uiPriority w:val="99"/>
    <w:semiHidden/>
    <w:rsid w:val="00C25EDA"/>
    <w:rPr>
      <w:color w:val="808080"/>
    </w:rPr>
  </w:style>
  <w:style w:type="table" w:customStyle="1" w:styleId="EPAReportTable">
    <w:name w:val="EPA Report Table"/>
    <w:basedOn w:val="TableNormal"/>
    <w:uiPriority w:val="99"/>
    <w:rsid w:val="005003D1"/>
    <w:pPr>
      <w:spacing w:after="0" w:line="240" w:lineRule="auto"/>
    </w:pPr>
    <w:rPr>
      <w:rFonts w:ascii="Arial" w:eastAsiaTheme="minorEastAsia" w:hAnsi="Arial" w:cs="Times New Roman"/>
      <w:sz w:val="20"/>
      <w:szCs w:val="24"/>
      <w:lang w:eastAsia="zh-CN"/>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rFonts w:ascii="Arial" w:eastAsia="Arial" w:hAnsi="Arial" w:cs="Arial"/>
        <w:b/>
        <w:i w:val="0"/>
        <w:sz w:val="20"/>
        <w:szCs w:val="20"/>
      </w:rPr>
      <w:tblPr/>
      <w:tcPr>
        <w:tcBorders>
          <w:top w:val="single" w:sz="12" w:space="0" w:color="000000"/>
          <w:left w:val="single" w:sz="12" w:space="0" w:color="000000"/>
          <w:bottom w:val="single" w:sz="12" w:space="0" w:color="000000"/>
          <w:right w:val="single" w:sz="12" w:space="0" w:color="000000"/>
        </w:tcBorders>
        <w:shd w:val="clear" w:color="auto" w:fill="D9D9D9"/>
        <w:vAlign w:val="center"/>
      </w:tcPr>
    </w:tblStylePr>
    <w:tblStylePr w:type="lastRow">
      <w:rPr>
        <w:rFonts w:ascii="Arial" w:hAnsi="Arial"/>
        <w:sz w:val="20"/>
      </w:rPr>
      <w:tblPr/>
      <w:tcPr>
        <w:tcBorders>
          <w:top w:val="single" w:sz="12" w:space="0" w:color="auto"/>
          <w:left w:val="nil"/>
          <w:bottom w:val="single" w:sz="12" w:space="0" w:color="auto"/>
          <w:right w:val="nil"/>
          <w:insideH w:val="nil"/>
          <w:insideV w:val="nil"/>
          <w:tl2br w:val="nil"/>
          <w:tr2bl w:val="nil"/>
        </w:tcBorders>
      </w:tcPr>
    </w:tblStylePr>
  </w:style>
  <w:style w:type="paragraph" w:styleId="Caption">
    <w:name w:val="caption"/>
    <w:aliases w:val="Caption Char Char,FigCaption"/>
    <w:basedOn w:val="Normal"/>
    <w:next w:val="Normal"/>
    <w:link w:val="CaptionChar"/>
    <w:qFormat/>
    <w:rsid w:val="0082386D"/>
    <w:pPr>
      <w:jc w:val="center"/>
    </w:pPr>
    <w:rPr>
      <w:b/>
      <w:bCs/>
      <w:szCs w:val="18"/>
    </w:rPr>
  </w:style>
  <w:style w:type="table" w:styleId="PlainTable3">
    <w:name w:val="Plain Table 3"/>
    <w:basedOn w:val="TableNormal"/>
    <w:uiPriority w:val="43"/>
    <w:rsid w:val="00D5718F"/>
    <w:pPr>
      <w:spacing w:after="0" w:line="240" w:lineRule="auto"/>
    </w:pPr>
    <w:rPr>
      <w:rFonts w:eastAsiaTheme="minorEastAsia"/>
      <w:lang w:eastAsia="ja-JP"/>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Heading51">
    <w:name w:val="Heading 51"/>
    <w:basedOn w:val="Normal"/>
    <w:next w:val="Normal"/>
    <w:uiPriority w:val="9"/>
    <w:semiHidden/>
    <w:unhideWhenUsed/>
    <w:qFormat/>
    <w:rsid w:val="00AD5D5B"/>
    <w:pPr>
      <w:keepNext/>
      <w:keepLines/>
      <w:spacing w:before="200" w:line="259" w:lineRule="auto"/>
      <w:jc w:val="both"/>
      <w:outlineLvl w:val="4"/>
    </w:pPr>
    <w:rPr>
      <w:rFonts w:ascii="Calibri Light" w:eastAsia="SimSun" w:hAnsi="Calibri Light"/>
      <w:color w:val="404040"/>
      <w:sz w:val="22"/>
      <w:szCs w:val="22"/>
      <w:lang w:eastAsia="ja-JP"/>
    </w:rPr>
  </w:style>
  <w:style w:type="paragraph" w:customStyle="1" w:styleId="Heading61">
    <w:name w:val="Heading 61"/>
    <w:basedOn w:val="Normal"/>
    <w:next w:val="Normal"/>
    <w:uiPriority w:val="9"/>
    <w:semiHidden/>
    <w:unhideWhenUsed/>
    <w:qFormat/>
    <w:rsid w:val="00AD5D5B"/>
    <w:pPr>
      <w:keepNext/>
      <w:keepLines/>
      <w:spacing w:before="200" w:line="259" w:lineRule="auto"/>
      <w:jc w:val="both"/>
      <w:outlineLvl w:val="5"/>
    </w:pPr>
    <w:rPr>
      <w:rFonts w:ascii="Calibri Light" w:eastAsia="SimSun" w:hAnsi="Calibri Light"/>
      <w:i/>
      <w:iCs/>
      <w:color w:val="404040"/>
      <w:sz w:val="22"/>
      <w:szCs w:val="22"/>
      <w:lang w:eastAsia="ja-JP"/>
    </w:rPr>
  </w:style>
  <w:style w:type="paragraph" w:customStyle="1" w:styleId="Heading71">
    <w:name w:val="Heading 71"/>
    <w:basedOn w:val="Normal"/>
    <w:next w:val="Normal"/>
    <w:uiPriority w:val="9"/>
    <w:semiHidden/>
    <w:unhideWhenUsed/>
    <w:qFormat/>
    <w:rsid w:val="00AD5D5B"/>
    <w:pPr>
      <w:keepNext/>
      <w:keepLines/>
      <w:spacing w:before="200" w:line="259" w:lineRule="auto"/>
      <w:jc w:val="both"/>
      <w:outlineLvl w:val="6"/>
    </w:pPr>
    <w:rPr>
      <w:rFonts w:ascii="Calibri Light" w:eastAsia="SimSun" w:hAnsi="Calibri Light"/>
      <w:i/>
      <w:iCs/>
      <w:color w:val="404040"/>
      <w:sz w:val="22"/>
      <w:szCs w:val="22"/>
      <w:lang w:eastAsia="ja-JP"/>
    </w:rPr>
  </w:style>
  <w:style w:type="paragraph" w:customStyle="1" w:styleId="Heading81">
    <w:name w:val="Heading 81"/>
    <w:basedOn w:val="Normal"/>
    <w:next w:val="Normal"/>
    <w:uiPriority w:val="9"/>
    <w:semiHidden/>
    <w:unhideWhenUsed/>
    <w:qFormat/>
    <w:rsid w:val="00AD5D5B"/>
    <w:pPr>
      <w:keepNext/>
      <w:keepLines/>
      <w:spacing w:before="200" w:line="259" w:lineRule="auto"/>
      <w:jc w:val="both"/>
      <w:outlineLvl w:val="7"/>
    </w:pPr>
    <w:rPr>
      <w:rFonts w:ascii="Calibri Light" w:eastAsia="SimSun" w:hAnsi="Calibri Light"/>
      <w:color w:val="404040"/>
      <w:sz w:val="22"/>
      <w:lang w:eastAsia="ja-JP"/>
    </w:rPr>
  </w:style>
  <w:style w:type="paragraph" w:customStyle="1" w:styleId="Heading91">
    <w:name w:val="Heading 91"/>
    <w:basedOn w:val="Normal"/>
    <w:next w:val="Normal"/>
    <w:uiPriority w:val="9"/>
    <w:semiHidden/>
    <w:unhideWhenUsed/>
    <w:qFormat/>
    <w:rsid w:val="00AD5D5B"/>
    <w:pPr>
      <w:keepNext/>
      <w:keepLines/>
      <w:spacing w:before="200" w:line="259" w:lineRule="auto"/>
      <w:jc w:val="both"/>
      <w:outlineLvl w:val="8"/>
    </w:pPr>
    <w:rPr>
      <w:rFonts w:ascii="Calibri Light" w:eastAsia="SimSun" w:hAnsi="Calibri Light"/>
      <w:i/>
      <w:iCs/>
      <w:color w:val="404040"/>
      <w:sz w:val="22"/>
      <w:lang w:eastAsia="ja-JP"/>
    </w:rPr>
  </w:style>
  <w:style w:type="numbering" w:customStyle="1" w:styleId="NoList1">
    <w:name w:val="No List1"/>
    <w:next w:val="NoList"/>
    <w:uiPriority w:val="99"/>
    <w:semiHidden/>
    <w:unhideWhenUsed/>
    <w:rsid w:val="00AD5D5B"/>
  </w:style>
  <w:style w:type="paragraph" w:customStyle="1" w:styleId="Title1">
    <w:name w:val="Title1"/>
    <w:basedOn w:val="Normal"/>
    <w:next w:val="Title"/>
    <w:uiPriority w:val="1"/>
    <w:qFormat/>
    <w:rsid w:val="00AD5D5B"/>
    <w:pPr>
      <w:contextualSpacing/>
      <w:jc w:val="both"/>
    </w:pPr>
    <w:rPr>
      <w:rFonts w:ascii="Calibri Light" w:eastAsia="SimSun" w:hAnsi="Calibri Light"/>
      <w:sz w:val="56"/>
      <w:szCs w:val="56"/>
    </w:rPr>
  </w:style>
  <w:style w:type="character" w:customStyle="1" w:styleId="TitleChar">
    <w:name w:val="Title Char"/>
    <w:basedOn w:val="DefaultParagraphFont"/>
    <w:link w:val="Title"/>
    <w:uiPriority w:val="10"/>
    <w:rsid w:val="0082386D"/>
    <w:rPr>
      <w:rFonts w:ascii="Times New Roman" w:eastAsiaTheme="majorEastAsia" w:hAnsi="Times New Roman" w:cstheme="majorBidi"/>
      <w:color w:val="323E4F" w:themeColor="text2" w:themeShade="BF"/>
      <w:spacing w:val="5"/>
      <w:kern w:val="28"/>
      <w:sz w:val="52"/>
      <w:szCs w:val="52"/>
    </w:rPr>
  </w:style>
  <w:style w:type="character" w:customStyle="1" w:styleId="Heading5Char">
    <w:name w:val="Heading 5 Char"/>
    <w:basedOn w:val="DefaultParagraphFont"/>
    <w:link w:val="Heading5"/>
    <w:uiPriority w:val="9"/>
    <w:rsid w:val="00AD5D5B"/>
    <w:rPr>
      <w:rFonts w:ascii="Calibri Light" w:eastAsia="SimSun" w:hAnsi="Calibri Light" w:cs="Times New Roman"/>
      <w:color w:val="404040"/>
    </w:rPr>
  </w:style>
  <w:style w:type="character" w:customStyle="1" w:styleId="Heading6Char">
    <w:name w:val="Heading 6 Char"/>
    <w:basedOn w:val="DefaultParagraphFont"/>
    <w:link w:val="Heading6"/>
    <w:uiPriority w:val="9"/>
    <w:semiHidden/>
    <w:rsid w:val="00AD5D5B"/>
    <w:rPr>
      <w:rFonts w:ascii="Calibri Light" w:eastAsia="SimSun" w:hAnsi="Calibri Light" w:cs="Times New Roman"/>
      <w:i/>
      <w:iCs/>
      <w:color w:val="404040"/>
    </w:rPr>
  </w:style>
  <w:style w:type="character" w:customStyle="1" w:styleId="Heading7Char">
    <w:name w:val="Heading 7 Char"/>
    <w:basedOn w:val="DefaultParagraphFont"/>
    <w:link w:val="Heading7"/>
    <w:uiPriority w:val="9"/>
    <w:semiHidden/>
    <w:rsid w:val="00AD5D5B"/>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AD5D5B"/>
    <w:rPr>
      <w:rFonts w:ascii="Calibri Light" w:eastAsia="SimSun" w:hAnsi="Calibri Light" w:cs="Times New Roman"/>
      <w:color w:val="404040"/>
      <w:szCs w:val="20"/>
    </w:rPr>
  </w:style>
  <w:style w:type="character" w:customStyle="1" w:styleId="Heading9Char">
    <w:name w:val="Heading 9 Char"/>
    <w:basedOn w:val="DefaultParagraphFont"/>
    <w:link w:val="Heading9"/>
    <w:uiPriority w:val="9"/>
    <w:semiHidden/>
    <w:rsid w:val="00AD5D5B"/>
    <w:rPr>
      <w:rFonts w:ascii="Calibri Light" w:eastAsia="SimSun" w:hAnsi="Calibri Light" w:cs="Times New Roman"/>
      <w:i/>
      <w:iCs/>
      <w:color w:val="404040"/>
      <w:szCs w:val="20"/>
    </w:rPr>
  </w:style>
  <w:style w:type="paragraph" w:styleId="TOCHeading">
    <w:name w:val="TOC Heading"/>
    <w:aliases w:val="Front Matter Heading"/>
    <w:next w:val="Normal"/>
    <w:uiPriority w:val="39"/>
    <w:rsid w:val="0082386D"/>
    <w:pPr>
      <w:keepLines/>
      <w:spacing w:before="480" w:after="0" w:line="276" w:lineRule="auto"/>
      <w:jc w:val="center"/>
    </w:pPr>
    <w:rPr>
      <w:rFonts w:ascii="Times New Roman Bold" w:eastAsia="Times New Roman" w:hAnsi="Times New Roman Bold" w:cs="Times New Roman"/>
      <w:b/>
      <w:bCs/>
      <w:caps/>
      <w:sz w:val="24"/>
      <w:szCs w:val="28"/>
      <w:lang w:eastAsia="ja-JP"/>
    </w:rPr>
  </w:style>
  <w:style w:type="paragraph" w:styleId="BodyText3">
    <w:name w:val="Body Text 3"/>
    <w:basedOn w:val="Normal"/>
    <w:link w:val="BodyText3Char"/>
    <w:uiPriority w:val="99"/>
    <w:semiHidden/>
    <w:unhideWhenUsed/>
    <w:rsid w:val="00AD5D5B"/>
    <w:pPr>
      <w:spacing w:after="120" w:line="259" w:lineRule="auto"/>
      <w:jc w:val="both"/>
    </w:pPr>
    <w:rPr>
      <w:rFonts w:ascii="Calibri" w:eastAsia="SimSun" w:hAnsi="Calibri" w:cs="Arial"/>
      <w:sz w:val="22"/>
      <w:szCs w:val="16"/>
      <w:lang w:eastAsia="ja-JP"/>
    </w:rPr>
  </w:style>
  <w:style w:type="character" w:customStyle="1" w:styleId="BodyText3Char">
    <w:name w:val="Body Text 3 Char"/>
    <w:basedOn w:val="DefaultParagraphFont"/>
    <w:link w:val="BodyText3"/>
    <w:uiPriority w:val="99"/>
    <w:semiHidden/>
    <w:rsid w:val="00AD5D5B"/>
    <w:rPr>
      <w:rFonts w:ascii="Calibri" w:eastAsia="SimSun" w:hAnsi="Calibri" w:cs="Arial"/>
      <w:szCs w:val="16"/>
      <w:lang w:eastAsia="ja-JP"/>
    </w:rPr>
  </w:style>
  <w:style w:type="paragraph" w:styleId="BodyTextIndent3">
    <w:name w:val="Body Text Indent 3"/>
    <w:basedOn w:val="Normal"/>
    <w:link w:val="BodyTextIndent3Char"/>
    <w:uiPriority w:val="99"/>
    <w:semiHidden/>
    <w:unhideWhenUsed/>
    <w:rsid w:val="00AD5D5B"/>
    <w:pPr>
      <w:spacing w:after="120" w:line="259" w:lineRule="auto"/>
      <w:ind w:left="360"/>
      <w:jc w:val="both"/>
    </w:pPr>
    <w:rPr>
      <w:rFonts w:ascii="Calibri" w:eastAsia="SimSun" w:hAnsi="Calibri" w:cs="Arial"/>
      <w:sz w:val="22"/>
      <w:szCs w:val="16"/>
      <w:lang w:eastAsia="ja-JP"/>
    </w:rPr>
  </w:style>
  <w:style w:type="character" w:customStyle="1" w:styleId="BodyTextIndent3Char">
    <w:name w:val="Body Text Indent 3 Char"/>
    <w:basedOn w:val="DefaultParagraphFont"/>
    <w:link w:val="BodyTextIndent3"/>
    <w:uiPriority w:val="99"/>
    <w:semiHidden/>
    <w:rsid w:val="00AD5D5B"/>
    <w:rPr>
      <w:rFonts w:ascii="Calibri" w:eastAsia="SimSun" w:hAnsi="Calibri" w:cs="Arial"/>
      <w:szCs w:val="16"/>
      <w:lang w:eastAsia="ja-JP"/>
    </w:rPr>
  </w:style>
  <w:style w:type="paragraph" w:styleId="DocumentMap">
    <w:name w:val="Document Map"/>
    <w:basedOn w:val="Normal"/>
    <w:link w:val="DocumentMapChar"/>
    <w:uiPriority w:val="99"/>
    <w:semiHidden/>
    <w:unhideWhenUsed/>
    <w:rsid w:val="00AD5D5B"/>
    <w:pPr>
      <w:jc w:val="both"/>
    </w:pPr>
    <w:rPr>
      <w:rFonts w:ascii="Segoe UI" w:eastAsia="SimSun" w:hAnsi="Segoe UI" w:cs="Segoe UI"/>
      <w:sz w:val="22"/>
      <w:szCs w:val="16"/>
      <w:lang w:eastAsia="ja-JP"/>
    </w:rPr>
  </w:style>
  <w:style w:type="character" w:customStyle="1" w:styleId="DocumentMapChar">
    <w:name w:val="Document Map Char"/>
    <w:basedOn w:val="DefaultParagraphFont"/>
    <w:link w:val="DocumentMap"/>
    <w:uiPriority w:val="99"/>
    <w:semiHidden/>
    <w:rsid w:val="00AD5D5B"/>
    <w:rPr>
      <w:rFonts w:ascii="Segoe UI" w:eastAsia="SimSun" w:hAnsi="Segoe UI" w:cs="Segoe UI"/>
      <w:szCs w:val="16"/>
      <w:lang w:eastAsia="ja-JP"/>
    </w:rPr>
  </w:style>
  <w:style w:type="paragraph" w:styleId="EndnoteText">
    <w:name w:val="endnote text"/>
    <w:basedOn w:val="Normal"/>
    <w:link w:val="EndnoteTextChar"/>
    <w:uiPriority w:val="99"/>
    <w:semiHidden/>
    <w:unhideWhenUsed/>
    <w:rsid w:val="00AD5D5B"/>
    <w:pPr>
      <w:jc w:val="both"/>
    </w:pPr>
    <w:rPr>
      <w:rFonts w:ascii="Calibri" w:eastAsia="SimSun" w:hAnsi="Calibri" w:cs="Arial"/>
      <w:sz w:val="22"/>
      <w:lang w:eastAsia="ja-JP"/>
    </w:rPr>
  </w:style>
  <w:style w:type="character" w:customStyle="1" w:styleId="EndnoteTextChar">
    <w:name w:val="Endnote Text Char"/>
    <w:basedOn w:val="DefaultParagraphFont"/>
    <w:link w:val="EndnoteText"/>
    <w:uiPriority w:val="99"/>
    <w:semiHidden/>
    <w:rsid w:val="00AD5D5B"/>
    <w:rPr>
      <w:rFonts w:ascii="Calibri" w:eastAsia="SimSun" w:hAnsi="Calibri" w:cs="Arial"/>
      <w:szCs w:val="20"/>
      <w:lang w:eastAsia="ja-JP"/>
    </w:rPr>
  </w:style>
  <w:style w:type="paragraph" w:customStyle="1" w:styleId="EnvelopeReturn1">
    <w:name w:val="Envelope Return1"/>
    <w:basedOn w:val="Normal"/>
    <w:next w:val="EnvelopeReturn"/>
    <w:uiPriority w:val="99"/>
    <w:semiHidden/>
    <w:unhideWhenUsed/>
    <w:rsid w:val="00AD5D5B"/>
    <w:pPr>
      <w:jc w:val="both"/>
    </w:pPr>
    <w:rPr>
      <w:rFonts w:ascii="Calibri Light" w:eastAsia="SimSun" w:hAnsi="Calibri Light"/>
      <w:sz w:val="22"/>
      <w:lang w:eastAsia="ja-JP"/>
    </w:rPr>
  </w:style>
  <w:style w:type="paragraph" w:styleId="FootnoteText">
    <w:name w:val="footnote text"/>
    <w:basedOn w:val="Normal"/>
    <w:link w:val="FootnoteTextChar"/>
    <w:uiPriority w:val="99"/>
    <w:semiHidden/>
    <w:unhideWhenUsed/>
    <w:rsid w:val="0082386D"/>
    <w:rPr>
      <w:sz w:val="20"/>
    </w:rPr>
  </w:style>
  <w:style w:type="character" w:customStyle="1" w:styleId="FootnoteTextChar">
    <w:name w:val="Footnote Text Char"/>
    <w:basedOn w:val="DefaultParagraphFont"/>
    <w:link w:val="FootnoteText"/>
    <w:uiPriority w:val="99"/>
    <w:semiHidden/>
    <w:rsid w:val="0082386D"/>
    <w:rPr>
      <w:rFonts w:ascii="Times New Roman" w:eastAsia="Times New Roman" w:hAnsi="Times New Roman" w:cs="Times New Roman"/>
      <w:sz w:val="20"/>
      <w:szCs w:val="20"/>
    </w:rPr>
  </w:style>
  <w:style w:type="character" w:styleId="HTMLCode">
    <w:name w:val="HTML Code"/>
    <w:basedOn w:val="DefaultParagraphFont"/>
    <w:uiPriority w:val="99"/>
    <w:semiHidden/>
    <w:unhideWhenUsed/>
    <w:rsid w:val="00AD5D5B"/>
    <w:rPr>
      <w:rFonts w:ascii="Consolas" w:hAnsi="Consolas"/>
      <w:sz w:val="22"/>
      <w:szCs w:val="20"/>
    </w:rPr>
  </w:style>
  <w:style w:type="character" w:styleId="HTMLKeyboard">
    <w:name w:val="HTML Keyboard"/>
    <w:basedOn w:val="DefaultParagraphFont"/>
    <w:uiPriority w:val="99"/>
    <w:semiHidden/>
    <w:unhideWhenUsed/>
    <w:rsid w:val="00AD5D5B"/>
    <w:rPr>
      <w:rFonts w:ascii="Consolas" w:hAnsi="Consolas"/>
      <w:sz w:val="22"/>
      <w:szCs w:val="20"/>
    </w:rPr>
  </w:style>
  <w:style w:type="paragraph" w:styleId="HTMLPreformatted">
    <w:name w:val="HTML Preformatted"/>
    <w:basedOn w:val="Normal"/>
    <w:link w:val="HTMLPreformattedChar"/>
    <w:uiPriority w:val="99"/>
    <w:semiHidden/>
    <w:unhideWhenUsed/>
    <w:rsid w:val="00AD5D5B"/>
    <w:pPr>
      <w:jc w:val="both"/>
    </w:pPr>
    <w:rPr>
      <w:rFonts w:ascii="Consolas" w:eastAsia="SimSun" w:hAnsi="Consolas" w:cs="Arial"/>
      <w:sz w:val="22"/>
      <w:lang w:eastAsia="ja-JP"/>
    </w:rPr>
  </w:style>
  <w:style w:type="character" w:customStyle="1" w:styleId="HTMLPreformattedChar">
    <w:name w:val="HTML Preformatted Char"/>
    <w:basedOn w:val="DefaultParagraphFont"/>
    <w:link w:val="HTMLPreformatted"/>
    <w:uiPriority w:val="99"/>
    <w:semiHidden/>
    <w:rsid w:val="00AD5D5B"/>
    <w:rPr>
      <w:rFonts w:ascii="Consolas" w:eastAsia="SimSun" w:hAnsi="Consolas" w:cs="Arial"/>
      <w:szCs w:val="20"/>
      <w:lang w:eastAsia="ja-JP"/>
    </w:rPr>
  </w:style>
  <w:style w:type="character" w:styleId="HTMLTypewriter">
    <w:name w:val="HTML Typewriter"/>
    <w:basedOn w:val="DefaultParagraphFont"/>
    <w:uiPriority w:val="99"/>
    <w:semiHidden/>
    <w:unhideWhenUsed/>
    <w:rsid w:val="00AD5D5B"/>
    <w:rPr>
      <w:rFonts w:ascii="Consolas" w:hAnsi="Consolas"/>
      <w:sz w:val="22"/>
      <w:szCs w:val="20"/>
    </w:rPr>
  </w:style>
  <w:style w:type="paragraph" w:styleId="MacroText">
    <w:name w:val="macro"/>
    <w:link w:val="MacroTextChar"/>
    <w:uiPriority w:val="99"/>
    <w:semiHidden/>
    <w:unhideWhenUsed/>
    <w:rsid w:val="00AD5D5B"/>
    <w:pPr>
      <w:tabs>
        <w:tab w:val="left" w:pos="480"/>
        <w:tab w:val="left" w:pos="960"/>
        <w:tab w:val="left" w:pos="1440"/>
        <w:tab w:val="left" w:pos="1920"/>
        <w:tab w:val="left" w:pos="2400"/>
        <w:tab w:val="left" w:pos="2880"/>
        <w:tab w:val="left" w:pos="3360"/>
        <w:tab w:val="left" w:pos="3840"/>
        <w:tab w:val="left" w:pos="4320"/>
      </w:tabs>
      <w:spacing w:after="0"/>
    </w:pPr>
    <w:rPr>
      <w:rFonts w:ascii="Consolas" w:eastAsia="SimSun" w:hAnsi="Consolas"/>
      <w:szCs w:val="20"/>
      <w:lang w:eastAsia="ja-JP"/>
    </w:rPr>
  </w:style>
  <w:style w:type="character" w:customStyle="1" w:styleId="MacroTextChar">
    <w:name w:val="Macro Text Char"/>
    <w:basedOn w:val="DefaultParagraphFont"/>
    <w:link w:val="MacroText"/>
    <w:uiPriority w:val="99"/>
    <w:semiHidden/>
    <w:rsid w:val="00AD5D5B"/>
    <w:rPr>
      <w:rFonts w:ascii="Consolas" w:eastAsia="SimSun" w:hAnsi="Consolas"/>
      <w:szCs w:val="20"/>
      <w:lang w:eastAsia="ja-JP"/>
    </w:rPr>
  </w:style>
  <w:style w:type="paragraph" w:styleId="PlainText">
    <w:name w:val="Plain Text"/>
    <w:basedOn w:val="Normal"/>
    <w:link w:val="PlainTextChar"/>
    <w:uiPriority w:val="99"/>
    <w:semiHidden/>
    <w:unhideWhenUsed/>
    <w:rsid w:val="00AD5D5B"/>
    <w:pPr>
      <w:jc w:val="both"/>
    </w:pPr>
    <w:rPr>
      <w:rFonts w:ascii="Consolas" w:eastAsia="SimSun" w:hAnsi="Consolas" w:cs="Arial"/>
      <w:sz w:val="22"/>
      <w:szCs w:val="21"/>
      <w:lang w:eastAsia="ja-JP"/>
    </w:rPr>
  </w:style>
  <w:style w:type="character" w:customStyle="1" w:styleId="PlainTextChar">
    <w:name w:val="Plain Text Char"/>
    <w:basedOn w:val="DefaultParagraphFont"/>
    <w:link w:val="PlainText"/>
    <w:uiPriority w:val="99"/>
    <w:semiHidden/>
    <w:rsid w:val="00AD5D5B"/>
    <w:rPr>
      <w:rFonts w:ascii="Consolas" w:eastAsia="SimSun" w:hAnsi="Consolas" w:cs="Arial"/>
      <w:szCs w:val="21"/>
      <w:lang w:eastAsia="ja-JP"/>
    </w:rPr>
  </w:style>
  <w:style w:type="paragraph" w:customStyle="1" w:styleId="BlockText1">
    <w:name w:val="Block Text1"/>
    <w:basedOn w:val="Normal"/>
    <w:next w:val="BlockText"/>
    <w:uiPriority w:val="99"/>
    <w:semiHidden/>
    <w:unhideWhenUsed/>
    <w:rsid w:val="00AD5D5B"/>
    <w:pPr>
      <w:pBdr>
        <w:top w:val="single" w:sz="2" w:space="10" w:color="783F04" w:shadow="1"/>
        <w:left w:val="single" w:sz="2" w:space="10" w:color="783F04" w:shadow="1"/>
        <w:bottom w:val="single" w:sz="2" w:space="10" w:color="783F04" w:shadow="1"/>
        <w:right w:val="single" w:sz="2" w:space="10" w:color="783F04" w:shadow="1"/>
      </w:pBdr>
      <w:spacing w:after="120" w:line="259" w:lineRule="auto"/>
      <w:ind w:left="1152" w:right="1152"/>
      <w:jc w:val="both"/>
    </w:pPr>
    <w:rPr>
      <w:rFonts w:ascii="Calibri" w:eastAsia="SimSun" w:hAnsi="Calibri" w:cs="Arial"/>
      <w:i/>
      <w:iCs/>
      <w:color w:val="783F04"/>
      <w:sz w:val="22"/>
      <w:szCs w:val="22"/>
      <w:lang w:eastAsia="ja-JP"/>
    </w:rPr>
  </w:style>
  <w:style w:type="character" w:customStyle="1" w:styleId="FollowedHyperlink1">
    <w:name w:val="FollowedHyperlink1"/>
    <w:basedOn w:val="DefaultParagraphFont"/>
    <w:uiPriority w:val="99"/>
    <w:semiHidden/>
    <w:unhideWhenUsed/>
    <w:rsid w:val="00AD5D5B"/>
    <w:rPr>
      <w:color w:val="783F04"/>
      <w:u w:val="single"/>
    </w:rPr>
  </w:style>
  <w:style w:type="character" w:customStyle="1" w:styleId="IntenseEmphasis1">
    <w:name w:val="Intense Emphasis1"/>
    <w:basedOn w:val="DefaultParagraphFont"/>
    <w:uiPriority w:val="21"/>
    <w:semiHidden/>
    <w:unhideWhenUsed/>
    <w:qFormat/>
    <w:rsid w:val="00AD5D5B"/>
    <w:rPr>
      <w:i/>
      <w:iCs/>
      <w:color w:val="B35E06"/>
    </w:rPr>
  </w:style>
  <w:style w:type="paragraph" w:customStyle="1" w:styleId="IntenseQuote1">
    <w:name w:val="Intense Quote1"/>
    <w:basedOn w:val="Normal"/>
    <w:next w:val="Normal"/>
    <w:uiPriority w:val="30"/>
    <w:semiHidden/>
    <w:unhideWhenUsed/>
    <w:rsid w:val="00AD5D5B"/>
    <w:pPr>
      <w:pBdr>
        <w:top w:val="single" w:sz="4" w:space="10" w:color="B35E06"/>
        <w:bottom w:val="single" w:sz="4" w:space="10" w:color="B35E06"/>
      </w:pBdr>
      <w:spacing w:before="360" w:after="360" w:line="259" w:lineRule="auto"/>
      <w:ind w:left="864" w:right="864"/>
      <w:jc w:val="center"/>
    </w:pPr>
    <w:rPr>
      <w:rFonts w:ascii="Calibri" w:eastAsia="SimSun" w:hAnsi="Calibri" w:cs="Arial"/>
      <w:i/>
      <w:iCs/>
      <w:color w:val="B35E06"/>
      <w:sz w:val="22"/>
      <w:szCs w:val="22"/>
      <w:lang w:eastAsia="ja-JP"/>
    </w:rPr>
  </w:style>
  <w:style w:type="character" w:customStyle="1" w:styleId="IntenseQuoteChar">
    <w:name w:val="Intense Quote Char"/>
    <w:basedOn w:val="DefaultParagraphFont"/>
    <w:link w:val="IntenseQuote"/>
    <w:uiPriority w:val="30"/>
    <w:semiHidden/>
    <w:rsid w:val="00AD5D5B"/>
    <w:rPr>
      <w:i/>
      <w:iCs/>
      <w:color w:val="B35E06"/>
    </w:rPr>
  </w:style>
  <w:style w:type="character" w:customStyle="1" w:styleId="IntenseReference1">
    <w:name w:val="Intense Reference1"/>
    <w:basedOn w:val="DefaultParagraphFont"/>
    <w:uiPriority w:val="32"/>
    <w:semiHidden/>
    <w:unhideWhenUsed/>
    <w:qFormat/>
    <w:rsid w:val="00AD5D5B"/>
    <w:rPr>
      <w:b/>
      <w:bCs/>
      <w:caps w:val="0"/>
      <w:smallCaps/>
      <w:color w:val="B35E06"/>
      <w:spacing w:val="5"/>
    </w:rPr>
  </w:style>
  <w:style w:type="table" w:customStyle="1" w:styleId="TableGrid1">
    <w:name w:val="Table Grid1"/>
    <w:basedOn w:val="TableNormal"/>
    <w:next w:val="TableGrid"/>
    <w:uiPriority w:val="59"/>
    <w:rsid w:val="0082386D"/>
    <w:pPr>
      <w:spacing w:after="0" w:line="240" w:lineRule="auto"/>
    </w:pPr>
    <w:rPr>
      <w:rFonts w:eastAsiaTheme="minorEastAs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1">
    <w:name w:val="Plain Table 31"/>
    <w:basedOn w:val="TableNormal"/>
    <w:next w:val="PlainTable3"/>
    <w:uiPriority w:val="43"/>
    <w:rsid w:val="00AD5D5B"/>
    <w:pPr>
      <w:spacing w:after="0" w:line="240" w:lineRule="auto"/>
    </w:pPr>
    <w:rPr>
      <w:rFonts w:eastAsia="SimSun"/>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EPAReportTable1">
    <w:name w:val="EPA Report Table1"/>
    <w:basedOn w:val="TableNormal"/>
    <w:uiPriority w:val="99"/>
    <w:rsid w:val="00AD5D5B"/>
    <w:pPr>
      <w:spacing w:after="0" w:line="240" w:lineRule="auto"/>
    </w:pPr>
    <w:rPr>
      <w:rFonts w:ascii="Arial" w:eastAsia="SimSun" w:hAnsi="Arial" w:cs="Times New Roman"/>
      <w:sz w:val="20"/>
      <w:szCs w:val="24"/>
      <w:lang w:eastAsia="zh-CN"/>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rFonts w:ascii="Arial" w:eastAsia="Arial" w:hAnsi="Arial" w:cs="Arial"/>
        <w:b/>
        <w:i w:val="0"/>
        <w:sz w:val="20"/>
        <w:szCs w:val="20"/>
      </w:rPr>
      <w:tblPr/>
      <w:tcPr>
        <w:tcBorders>
          <w:top w:val="single" w:sz="12" w:space="0" w:color="000000"/>
          <w:left w:val="single" w:sz="12" w:space="0" w:color="000000"/>
          <w:bottom w:val="single" w:sz="12" w:space="0" w:color="000000"/>
          <w:right w:val="single" w:sz="12" w:space="0" w:color="000000"/>
        </w:tcBorders>
        <w:shd w:val="clear" w:color="auto" w:fill="D9D9D9"/>
        <w:vAlign w:val="center"/>
      </w:tcPr>
    </w:tblStylePr>
    <w:tblStylePr w:type="lastRow">
      <w:rPr>
        <w:rFonts w:ascii="Arial" w:hAnsi="Arial"/>
        <w:sz w:val="20"/>
      </w:rPr>
      <w:tblPr/>
      <w:tcPr>
        <w:tcBorders>
          <w:top w:val="single" w:sz="12" w:space="0" w:color="auto"/>
          <w:left w:val="nil"/>
          <w:bottom w:val="single" w:sz="12" w:space="0" w:color="auto"/>
          <w:right w:val="nil"/>
          <w:insideH w:val="nil"/>
          <w:insideV w:val="nil"/>
          <w:tl2br w:val="nil"/>
          <w:tr2bl w:val="nil"/>
        </w:tcBorders>
      </w:tcPr>
    </w:tblStylePr>
  </w:style>
  <w:style w:type="paragraph" w:styleId="Title">
    <w:name w:val="Title"/>
    <w:basedOn w:val="Normal"/>
    <w:next w:val="Normal"/>
    <w:link w:val="TitleChar"/>
    <w:uiPriority w:val="10"/>
    <w:qFormat/>
    <w:rsid w:val="0082386D"/>
    <w:pPr>
      <w:pBdr>
        <w:bottom w:val="single" w:sz="8" w:space="4" w:color="4472C4" w:themeColor="accent1"/>
      </w:pBdr>
      <w:spacing w:after="300"/>
      <w:contextualSpacing/>
    </w:pPr>
    <w:rPr>
      <w:rFonts w:eastAsiaTheme="majorEastAsia" w:cstheme="majorBidi"/>
      <w:color w:val="323E4F" w:themeColor="text2" w:themeShade="BF"/>
      <w:spacing w:val="5"/>
      <w:kern w:val="28"/>
      <w:sz w:val="52"/>
      <w:szCs w:val="52"/>
    </w:rPr>
  </w:style>
  <w:style w:type="character" w:customStyle="1" w:styleId="TitleChar1">
    <w:name w:val="Title Char1"/>
    <w:basedOn w:val="DefaultParagraphFont"/>
    <w:uiPriority w:val="10"/>
    <w:rsid w:val="00AD5D5B"/>
    <w:rPr>
      <w:rFonts w:asciiTheme="majorHAnsi" w:eastAsiaTheme="majorEastAsia" w:hAnsiTheme="majorHAnsi" w:cstheme="majorBidi"/>
      <w:spacing w:val="-10"/>
      <w:kern w:val="28"/>
      <w:sz w:val="56"/>
      <w:szCs w:val="56"/>
    </w:rPr>
  </w:style>
  <w:style w:type="character" w:customStyle="1" w:styleId="Heading5Char1">
    <w:name w:val="Heading 5 Char1"/>
    <w:basedOn w:val="DefaultParagraphFont"/>
    <w:uiPriority w:val="9"/>
    <w:semiHidden/>
    <w:rsid w:val="00AD5D5B"/>
    <w:rPr>
      <w:rFonts w:asciiTheme="majorHAnsi" w:eastAsiaTheme="majorEastAsia" w:hAnsiTheme="majorHAnsi" w:cstheme="majorBidi"/>
      <w:color w:val="2F5496" w:themeColor="accent1" w:themeShade="BF"/>
      <w:sz w:val="24"/>
      <w:szCs w:val="24"/>
    </w:rPr>
  </w:style>
  <w:style w:type="character" w:customStyle="1" w:styleId="Heading6Char1">
    <w:name w:val="Heading 6 Char1"/>
    <w:basedOn w:val="DefaultParagraphFont"/>
    <w:uiPriority w:val="9"/>
    <w:semiHidden/>
    <w:rsid w:val="00AD5D5B"/>
    <w:rPr>
      <w:rFonts w:asciiTheme="majorHAnsi" w:eastAsiaTheme="majorEastAsia" w:hAnsiTheme="majorHAnsi" w:cstheme="majorBidi"/>
      <w:color w:val="1F3763" w:themeColor="accent1" w:themeShade="7F"/>
      <w:sz w:val="24"/>
      <w:szCs w:val="24"/>
    </w:rPr>
  </w:style>
  <w:style w:type="character" w:customStyle="1" w:styleId="Heading7Char1">
    <w:name w:val="Heading 7 Char1"/>
    <w:basedOn w:val="DefaultParagraphFont"/>
    <w:uiPriority w:val="9"/>
    <w:semiHidden/>
    <w:rsid w:val="00AD5D5B"/>
    <w:rPr>
      <w:rFonts w:asciiTheme="majorHAnsi" w:eastAsiaTheme="majorEastAsia" w:hAnsiTheme="majorHAnsi" w:cstheme="majorBidi"/>
      <w:i/>
      <w:iCs/>
      <w:color w:val="1F3763" w:themeColor="accent1" w:themeShade="7F"/>
      <w:sz w:val="24"/>
      <w:szCs w:val="24"/>
    </w:rPr>
  </w:style>
  <w:style w:type="character" w:customStyle="1" w:styleId="Heading8Char1">
    <w:name w:val="Heading 8 Char1"/>
    <w:basedOn w:val="DefaultParagraphFont"/>
    <w:uiPriority w:val="9"/>
    <w:semiHidden/>
    <w:rsid w:val="00AD5D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AD5D5B"/>
    <w:rPr>
      <w:rFonts w:asciiTheme="majorHAnsi" w:eastAsiaTheme="majorEastAsia" w:hAnsiTheme="majorHAnsi" w:cstheme="majorBidi"/>
      <w:i/>
      <w:iCs/>
      <w:color w:val="272727" w:themeColor="text1" w:themeTint="D8"/>
      <w:sz w:val="21"/>
      <w:szCs w:val="21"/>
    </w:rPr>
  </w:style>
  <w:style w:type="paragraph" w:styleId="EnvelopeReturn">
    <w:name w:val="envelope return"/>
    <w:basedOn w:val="Normal"/>
    <w:uiPriority w:val="99"/>
    <w:semiHidden/>
    <w:unhideWhenUsed/>
    <w:rsid w:val="00AD5D5B"/>
    <w:rPr>
      <w:rFonts w:asciiTheme="majorHAnsi" w:eastAsiaTheme="majorEastAsia" w:hAnsiTheme="majorHAnsi" w:cstheme="majorBidi"/>
      <w:sz w:val="20"/>
    </w:rPr>
  </w:style>
  <w:style w:type="paragraph" w:styleId="BlockText">
    <w:name w:val="Block Text"/>
    <w:basedOn w:val="Normal"/>
    <w:uiPriority w:val="99"/>
    <w:semiHidden/>
    <w:unhideWhenUsed/>
    <w:rsid w:val="00AD5D5B"/>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character" w:styleId="FollowedHyperlink">
    <w:name w:val="FollowedHyperlink"/>
    <w:basedOn w:val="DefaultParagraphFont"/>
    <w:uiPriority w:val="99"/>
    <w:semiHidden/>
    <w:unhideWhenUsed/>
    <w:rsid w:val="00AD5D5B"/>
    <w:rPr>
      <w:color w:val="954F72" w:themeColor="followedHyperlink"/>
      <w:u w:val="single"/>
    </w:rPr>
  </w:style>
  <w:style w:type="character" w:styleId="IntenseEmphasis">
    <w:name w:val="Intense Emphasis"/>
    <w:basedOn w:val="DefaultParagraphFont"/>
    <w:uiPriority w:val="21"/>
    <w:qFormat/>
    <w:rsid w:val="00AD5D5B"/>
    <w:rPr>
      <w:i/>
      <w:iCs/>
      <w:color w:val="4472C4" w:themeColor="accent1"/>
    </w:rPr>
  </w:style>
  <w:style w:type="paragraph" w:styleId="IntenseQuote">
    <w:name w:val="Intense Quote"/>
    <w:basedOn w:val="Normal"/>
    <w:next w:val="Normal"/>
    <w:link w:val="IntenseQuoteChar"/>
    <w:uiPriority w:val="30"/>
    <w:qFormat/>
    <w:rsid w:val="00AD5D5B"/>
    <w:pPr>
      <w:pBdr>
        <w:top w:val="single" w:sz="4" w:space="10" w:color="4472C4" w:themeColor="accent1"/>
        <w:bottom w:val="single" w:sz="4" w:space="10" w:color="4472C4" w:themeColor="accent1"/>
      </w:pBdr>
      <w:spacing w:before="360" w:after="360"/>
      <w:ind w:left="864" w:right="864"/>
      <w:jc w:val="center"/>
    </w:pPr>
    <w:rPr>
      <w:rFonts w:asciiTheme="minorHAnsi" w:hAnsiTheme="minorHAnsi" w:cstheme="minorBidi"/>
      <w:i/>
      <w:iCs/>
      <w:color w:val="B35E06"/>
      <w:sz w:val="22"/>
      <w:szCs w:val="22"/>
    </w:rPr>
  </w:style>
  <w:style w:type="character" w:customStyle="1" w:styleId="IntenseQuoteChar1">
    <w:name w:val="Intense Quote Char1"/>
    <w:basedOn w:val="DefaultParagraphFont"/>
    <w:uiPriority w:val="30"/>
    <w:rsid w:val="00AD5D5B"/>
    <w:rPr>
      <w:rFonts w:ascii="Times New Roman" w:hAnsi="Times New Roman" w:cs="Times New Roman"/>
      <w:i/>
      <w:iCs/>
      <w:color w:val="4472C4" w:themeColor="accent1"/>
      <w:sz w:val="24"/>
      <w:szCs w:val="24"/>
    </w:rPr>
  </w:style>
  <w:style w:type="character" w:styleId="IntenseReference">
    <w:name w:val="Intense Reference"/>
    <w:basedOn w:val="DefaultParagraphFont"/>
    <w:uiPriority w:val="32"/>
    <w:qFormat/>
    <w:rsid w:val="00AD5D5B"/>
    <w:rPr>
      <w:b/>
      <w:bCs/>
      <w:smallCaps/>
      <w:color w:val="4472C4" w:themeColor="accent1"/>
      <w:spacing w:val="5"/>
    </w:rPr>
  </w:style>
  <w:style w:type="numbering" w:customStyle="1" w:styleId="NoList2">
    <w:name w:val="No List2"/>
    <w:next w:val="NoList"/>
    <w:uiPriority w:val="99"/>
    <w:semiHidden/>
    <w:unhideWhenUsed/>
    <w:rsid w:val="00F22B36"/>
  </w:style>
  <w:style w:type="table" w:customStyle="1" w:styleId="TableGrid2">
    <w:name w:val="Table Grid2"/>
    <w:basedOn w:val="TableNormal"/>
    <w:next w:val="TableGrid"/>
    <w:uiPriority w:val="39"/>
    <w:rsid w:val="00F22B36"/>
    <w:pPr>
      <w:spacing w:after="0" w:line="240" w:lineRule="auto"/>
    </w:pPr>
    <w:rPr>
      <w:rFonts w:eastAsia="SimSun"/>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32">
    <w:name w:val="Plain Table 32"/>
    <w:basedOn w:val="TableNormal"/>
    <w:next w:val="PlainTable3"/>
    <w:uiPriority w:val="43"/>
    <w:rsid w:val="00F22B36"/>
    <w:pPr>
      <w:spacing w:after="0" w:line="240" w:lineRule="auto"/>
    </w:pPr>
    <w:rPr>
      <w:rFonts w:eastAsia="SimSun"/>
      <w:lang w:eastAsia="ja-JP"/>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EPAReportTable2">
    <w:name w:val="EPA Report Table2"/>
    <w:basedOn w:val="TableNormal"/>
    <w:uiPriority w:val="99"/>
    <w:rsid w:val="00F22B36"/>
    <w:pPr>
      <w:spacing w:after="0" w:line="240" w:lineRule="auto"/>
    </w:pPr>
    <w:rPr>
      <w:rFonts w:ascii="Arial" w:eastAsia="SimSun" w:hAnsi="Arial" w:cs="Times New Roman"/>
      <w:sz w:val="20"/>
      <w:szCs w:val="24"/>
      <w:lang w:eastAsia="zh-CN"/>
    </w:rPr>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wordWrap/>
        <w:jc w:val="center"/>
      </w:pPr>
      <w:rPr>
        <w:rFonts w:ascii="Arial" w:eastAsia="Arial" w:hAnsi="Arial" w:cs="Arial"/>
        <w:b/>
        <w:i w:val="0"/>
        <w:sz w:val="20"/>
        <w:szCs w:val="20"/>
      </w:rPr>
      <w:tblPr/>
      <w:tcPr>
        <w:tcBorders>
          <w:top w:val="single" w:sz="12" w:space="0" w:color="000000"/>
          <w:left w:val="single" w:sz="12" w:space="0" w:color="000000"/>
          <w:bottom w:val="single" w:sz="12" w:space="0" w:color="000000"/>
          <w:right w:val="single" w:sz="12" w:space="0" w:color="000000"/>
        </w:tcBorders>
        <w:shd w:val="clear" w:color="auto" w:fill="D9D9D9"/>
        <w:vAlign w:val="center"/>
      </w:tcPr>
    </w:tblStylePr>
    <w:tblStylePr w:type="lastRow">
      <w:rPr>
        <w:rFonts w:ascii="Arial" w:hAnsi="Arial"/>
        <w:sz w:val="20"/>
      </w:rPr>
      <w:tblPr/>
      <w:tcPr>
        <w:tcBorders>
          <w:top w:val="single" w:sz="12" w:space="0" w:color="auto"/>
          <w:left w:val="nil"/>
          <w:bottom w:val="single" w:sz="12" w:space="0" w:color="auto"/>
          <w:right w:val="nil"/>
          <w:insideH w:val="nil"/>
          <w:insideV w:val="nil"/>
          <w:tl2br w:val="nil"/>
          <w:tr2bl w:val="nil"/>
        </w:tcBorders>
      </w:tcPr>
    </w:tblStylePr>
  </w:style>
  <w:style w:type="paragraph" w:styleId="TOC4">
    <w:name w:val="toc 4"/>
    <w:basedOn w:val="Normal"/>
    <w:next w:val="Normal"/>
    <w:autoRedefine/>
    <w:uiPriority w:val="39"/>
    <w:rsid w:val="0082386D"/>
    <w:pPr>
      <w:ind w:left="480"/>
    </w:pPr>
    <w:rPr>
      <w:rFonts w:ascii="Calibri" w:hAnsi="Calibri" w:cs="Calibri"/>
      <w:sz w:val="20"/>
    </w:rPr>
  </w:style>
  <w:style w:type="paragraph" w:styleId="TOC5">
    <w:name w:val="toc 5"/>
    <w:basedOn w:val="Normal"/>
    <w:next w:val="Normal"/>
    <w:autoRedefine/>
    <w:uiPriority w:val="39"/>
    <w:rsid w:val="0082386D"/>
    <w:pPr>
      <w:ind w:left="720"/>
    </w:pPr>
    <w:rPr>
      <w:rFonts w:ascii="Calibri" w:hAnsi="Calibri" w:cs="Calibri"/>
      <w:sz w:val="20"/>
    </w:rPr>
  </w:style>
  <w:style w:type="paragraph" w:styleId="TOC6">
    <w:name w:val="toc 6"/>
    <w:basedOn w:val="Normal"/>
    <w:next w:val="Normal"/>
    <w:autoRedefine/>
    <w:uiPriority w:val="39"/>
    <w:rsid w:val="0082386D"/>
    <w:pPr>
      <w:ind w:left="960"/>
    </w:pPr>
    <w:rPr>
      <w:rFonts w:ascii="Calibri" w:hAnsi="Calibri" w:cs="Calibri"/>
      <w:sz w:val="20"/>
    </w:rPr>
  </w:style>
  <w:style w:type="paragraph" w:styleId="TOC7">
    <w:name w:val="toc 7"/>
    <w:basedOn w:val="Normal"/>
    <w:next w:val="Normal"/>
    <w:autoRedefine/>
    <w:uiPriority w:val="39"/>
    <w:rsid w:val="0082386D"/>
    <w:pPr>
      <w:ind w:left="1200"/>
    </w:pPr>
    <w:rPr>
      <w:rFonts w:ascii="Calibri" w:hAnsi="Calibri" w:cs="Calibri"/>
      <w:sz w:val="20"/>
    </w:rPr>
  </w:style>
  <w:style w:type="paragraph" w:styleId="TOC8">
    <w:name w:val="toc 8"/>
    <w:basedOn w:val="Normal"/>
    <w:next w:val="Normal"/>
    <w:autoRedefine/>
    <w:uiPriority w:val="39"/>
    <w:rsid w:val="0082386D"/>
    <w:pPr>
      <w:ind w:left="1440"/>
    </w:pPr>
    <w:rPr>
      <w:rFonts w:ascii="Calibri" w:hAnsi="Calibri" w:cs="Calibri"/>
      <w:sz w:val="20"/>
    </w:rPr>
  </w:style>
  <w:style w:type="paragraph" w:styleId="TOC9">
    <w:name w:val="toc 9"/>
    <w:basedOn w:val="Normal"/>
    <w:next w:val="Normal"/>
    <w:autoRedefine/>
    <w:uiPriority w:val="39"/>
    <w:rsid w:val="0082386D"/>
    <w:pPr>
      <w:ind w:left="1680"/>
    </w:pPr>
    <w:rPr>
      <w:rFonts w:ascii="Calibri" w:hAnsi="Calibri" w:cs="Calibri"/>
      <w:sz w:val="20"/>
    </w:rPr>
  </w:style>
  <w:style w:type="character" w:customStyle="1" w:styleId="UnresolvedMention">
    <w:name w:val="Unresolved Mention"/>
    <w:basedOn w:val="DefaultParagraphFont"/>
    <w:uiPriority w:val="99"/>
    <w:semiHidden/>
    <w:unhideWhenUsed/>
    <w:rsid w:val="00A61C92"/>
    <w:rPr>
      <w:color w:val="605E5C"/>
      <w:shd w:val="clear" w:color="auto" w:fill="E1DFDD"/>
    </w:rPr>
  </w:style>
  <w:style w:type="character" w:customStyle="1" w:styleId="st">
    <w:name w:val="st"/>
    <w:basedOn w:val="DefaultParagraphFont"/>
    <w:rsid w:val="00A61C92"/>
  </w:style>
  <w:style w:type="paragraph" w:customStyle="1" w:styleId="H1">
    <w:name w:val="*H1"/>
    <w:basedOn w:val="Normal"/>
    <w:next w:val="Normal"/>
    <w:semiHidden/>
    <w:qFormat/>
    <w:rsid w:val="0082386D"/>
    <w:pPr>
      <w:spacing w:before="380" w:after="140" w:line="260" w:lineRule="exact"/>
    </w:pPr>
    <w:rPr>
      <w:rFonts w:ascii="Arial Black" w:hAnsi="Arial Black"/>
      <w:color w:val="999999"/>
    </w:rPr>
  </w:style>
  <w:style w:type="paragraph" w:customStyle="1" w:styleId="H2">
    <w:name w:val="*H2"/>
    <w:basedOn w:val="Normal"/>
    <w:next w:val="Normal"/>
    <w:semiHidden/>
    <w:qFormat/>
    <w:rsid w:val="0082386D"/>
    <w:pPr>
      <w:keepNext/>
      <w:keepLines/>
      <w:spacing w:before="380" w:after="140" w:line="260" w:lineRule="exact"/>
    </w:pPr>
    <w:rPr>
      <w:rFonts w:ascii="Arial" w:hAnsi="Arial" w:cs="Arial"/>
      <w:b/>
      <w:sz w:val="22"/>
      <w:szCs w:val="22"/>
    </w:rPr>
  </w:style>
  <w:style w:type="paragraph" w:customStyle="1" w:styleId="H3">
    <w:name w:val="*H3"/>
    <w:basedOn w:val="Normal"/>
    <w:next w:val="Normal"/>
    <w:semiHidden/>
    <w:qFormat/>
    <w:rsid w:val="0082386D"/>
    <w:pPr>
      <w:keepNext/>
      <w:keepLines/>
      <w:spacing w:before="340" w:after="140" w:line="260" w:lineRule="exact"/>
    </w:pPr>
    <w:rPr>
      <w:rFonts w:ascii="Arial Italic" w:hAnsi="Arial Italic"/>
      <w:i/>
      <w:sz w:val="21"/>
    </w:rPr>
  </w:style>
  <w:style w:type="paragraph" w:customStyle="1" w:styleId="H4R">
    <w:name w:val="*H4R"/>
    <w:basedOn w:val="Normal"/>
    <w:next w:val="Normal"/>
    <w:autoRedefine/>
    <w:semiHidden/>
    <w:qFormat/>
    <w:rsid w:val="0082386D"/>
    <w:pPr>
      <w:keepNext/>
      <w:keepLines/>
      <w:spacing w:before="260" w:line="260" w:lineRule="exact"/>
      <w:ind w:firstLine="216"/>
      <w:jc w:val="both"/>
    </w:pPr>
    <w:rPr>
      <w:b/>
      <w:sz w:val="22"/>
    </w:rPr>
  </w:style>
  <w:style w:type="paragraph" w:customStyle="1" w:styleId="H5R">
    <w:name w:val="*H5R"/>
    <w:basedOn w:val="Normal"/>
    <w:semiHidden/>
    <w:qFormat/>
    <w:rsid w:val="0082386D"/>
    <w:pPr>
      <w:spacing w:before="260" w:line="260" w:lineRule="exact"/>
      <w:ind w:firstLine="211"/>
      <w:jc w:val="both"/>
    </w:pPr>
    <w:rPr>
      <w:b/>
      <w:i/>
      <w:sz w:val="22"/>
      <w:szCs w:val="21"/>
    </w:rPr>
  </w:style>
  <w:style w:type="paragraph" w:customStyle="1" w:styleId="H6R">
    <w:name w:val="*H6R"/>
    <w:basedOn w:val="Normal"/>
    <w:next w:val="Normal"/>
    <w:semiHidden/>
    <w:rsid w:val="0082386D"/>
    <w:pPr>
      <w:keepNext/>
      <w:keepLines/>
      <w:spacing w:before="200" w:line="260" w:lineRule="exact"/>
      <w:ind w:firstLine="211"/>
      <w:jc w:val="both"/>
    </w:pPr>
    <w:rPr>
      <w:i/>
      <w:sz w:val="21"/>
    </w:rPr>
  </w:style>
  <w:style w:type="paragraph" w:customStyle="1" w:styleId="TOC20">
    <w:name w:val="*TOC2"/>
    <w:basedOn w:val="Normal"/>
    <w:semiHidden/>
    <w:rsid w:val="0082386D"/>
    <w:pPr>
      <w:tabs>
        <w:tab w:val="right" w:pos="480"/>
        <w:tab w:val="left" w:pos="1200"/>
        <w:tab w:val="left" w:pos="1680"/>
      </w:tabs>
      <w:spacing w:line="260" w:lineRule="exact"/>
    </w:pPr>
    <w:rPr>
      <w:sz w:val="22"/>
    </w:rPr>
  </w:style>
  <w:style w:type="paragraph" w:customStyle="1" w:styleId="TOC30">
    <w:name w:val="*TOC3"/>
    <w:basedOn w:val="Normal"/>
    <w:semiHidden/>
    <w:rsid w:val="0082386D"/>
    <w:pPr>
      <w:tabs>
        <w:tab w:val="right" w:pos="480"/>
        <w:tab w:val="left" w:pos="1680"/>
      </w:tabs>
      <w:spacing w:line="260" w:lineRule="exact"/>
    </w:pPr>
    <w:rPr>
      <w:sz w:val="22"/>
    </w:rPr>
  </w:style>
  <w:style w:type="paragraph" w:customStyle="1" w:styleId="TOC40">
    <w:name w:val="*TOC4"/>
    <w:basedOn w:val="Normal"/>
    <w:semiHidden/>
    <w:rsid w:val="0082386D"/>
    <w:pPr>
      <w:tabs>
        <w:tab w:val="right" w:pos="480"/>
        <w:tab w:val="left" w:pos="2280"/>
      </w:tabs>
      <w:spacing w:line="260" w:lineRule="exact"/>
    </w:pPr>
    <w:rPr>
      <w:i/>
      <w:sz w:val="22"/>
    </w:rPr>
  </w:style>
  <w:style w:type="character" w:customStyle="1" w:styleId="TOC-CN">
    <w:name w:val="*TOC-CN"/>
    <w:semiHidden/>
    <w:rsid w:val="0082386D"/>
    <w:rPr>
      <w:rFonts w:ascii="Arial Black" w:hAnsi="Arial Black"/>
      <w:color w:val="999999"/>
      <w:spacing w:val="0"/>
      <w:sz w:val="24"/>
    </w:rPr>
  </w:style>
  <w:style w:type="paragraph" w:customStyle="1" w:styleId="TOC-CT">
    <w:name w:val="*TOC-CT"/>
    <w:basedOn w:val="Normal"/>
    <w:semiHidden/>
    <w:rsid w:val="0082386D"/>
    <w:pPr>
      <w:tabs>
        <w:tab w:val="right" w:pos="480"/>
        <w:tab w:val="left" w:pos="720"/>
        <w:tab w:val="left" w:pos="2640"/>
      </w:tabs>
      <w:spacing w:before="140" w:line="260" w:lineRule="exact"/>
      <w:ind w:left="720" w:hanging="720"/>
    </w:pPr>
    <w:rPr>
      <w:rFonts w:ascii="Arial" w:hAnsi="Arial"/>
    </w:rPr>
  </w:style>
  <w:style w:type="character" w:customStyle="1" w:styleId="TOC-PN">
    <w:name w:val="*TOC-PN"/>
    <w:semiHidden/>
    <w:rsid w:val="0082386D"/>
    <w:rPr>
      <w:rFonts w:ascii="Arial Narrow" w:hAnsi="Arial Narrow"/>
      <w:b/>
      <w:color w:val="999999"/>
      <w:spacing w:val="100"/>
      <w:sz w:val="28"/>
    </w:rPr>
  </w:style>
  <w:style w:type="paragraph" w:customStyle="1" w:styleId="TOC-PT">
    <w:name w:val="*TOC-PT"/>
    <w:basedOn w:val="Normal"/>
    <w:semiHidden/>
    <w:rsid w:val="0082386D"/>
    <w:pPr>
      <w:tabs>
        <w:tab w:val="right" w:pos="300"/>
        <w:tab w:val="left" w:pos="1320"/>
        <w:tab w:val="left" w:pos="1800"/>
      </w:tabs>
      <w:spacing w:before="390" w:after="130" w:line="260" w:lineRule="exact"/>
      <w:ind w:left="840" w:hanging="840"/>
    </w:pPr>
    <w:rPr>
      <w:rFonts w:ascii="Arial" w:hAnsi="Arial"/>
      <w:b/>
      <w:sz w:val="28"/>
    </w:rPr>
  </w:style>
  <w:style w:type="paragraph" w:customStyle="1" w:styleId="AppendixHeading">
    <w:name w:val="Appendix Heading"/>
    <w:basedOn w:val="Heading1"/>
    <w:next w:val="Normal"/>
    <w:rsid w:val="0082386D"/>
    <w:pPr>
      <w:numPr>
        <w:numId w:val="0"/>
      </w:numPr>
    </w:pPr>
  </w:style>
  <w:style w:type="paragraph" w:customStyle="1" w:styleId="AppendixL2">
    <w:name w:val="Appendix L2"/>
    <w:basedOn w:val="Normal"/>
    <w:rsid w:val="0082386D"/>
    <w:rPr>
      <w:rFonts w:ascii="Times New Roman Bold" w:hAnsi="Times New Roman Bold"/>
      <w:b/>
      <w:caps/>
    </w:rPr>
  </w:style>
  <w:style w:type="paragraph" w:customStyle="1" w:styleId="AppendixL3">
    <w:name w:val="Appendix L3"/>
    <w:basedOn w:val="Normal"/>
    <w:rsid w:val="0082386D"/>
    <w:rPr>
      <w:b/>
    </w:rPr>
  </w:style>
  <w:style w:type="character" w:customStyle="1" w:styleId="CaptionChar">
    <w:name w:val="Caption Char"/>
    <w:aliases w:val="Caption Char Char Char,FigCaption Char"/>
    <w:link w:val="Caption"/>
    <w:rsid w:val="0082386D"/>
    <w:rPr>
      <w:rFonts w:ascii="Times New Roman" w:eastAsia="Times New Roman" w:hAnsi="Times New Roman" w:cs="Times New Roman"/>
      <w:b/>
      <w:bCs/>
      <w:sz w:val="24"/>
      <w:szCs w:val="18"/>
    </w:rPr>
  </w:style>
  <w:style w:type="paragraph" w:customStyle="1" w:styleId="Default">
    <w:name w:val="Default"/>
    <w:rsid w:val="0082386D"/>
    <w:pPr>
      <w:autoSpaceDE w:val="0"/>
      <w:autoSpaceDN w:val="0"/>
      <w:adjustRightInd w:val="0"/>
      <w:spacing w:after="0" w:line="240" w:lineRule="auto"/>
    </w:pPr>
    <w:rPr>
      <w:rFonts w:ascii="Calibri" w:hAnsi="Calibri" w:cs="Calibri"/>
      <w:color w:val="000000"/>
      <w:sz w:val="24"/>
      <w:szCs w:val="24"/>
    </w:rPr>
  </w:style>
  <w:style w:type="character" w:styleId="FootnoteReference">
    <w:name w:val="footnote reference"/>
    <w:basedOn w:val="DefaultParagraphFont"/>
    <w:uiPriority w:val="99"/>
    <w:semiHidden/>
    <w:unhideWhenUsed/>
    <w:rsid w:val="0082386D"/>
    <w:rPr>
      <w:vertAlign w:val="superscript"/>
    </w:rPr>
  </w:style>
  <w:style w:type="paragraph" w:customStyle="1" w:styleId="FrontMatterHdg">
    <w:name w:val="Front Matter Hdg"/>
    <w:basedOn w:val="TOCHeading"/>
    <w:rsid w:val="0082386D"/>
  </w:style>
  <w:style w:type="paragraph" w:styleId="NoSpacing">
    <w:name w:val="No Spacing"/>
    <w:uiPriority w:val="1"/>
    <w:qFormat/>
    <w:rsid w:val="0082386D"/>
    <w:pPr>
      <w:spacing w:after="0" w:line="240" w:lineRule="auto"/>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82386D"/>
    <w:pPr>
      <w:spacing w:before="100" w:beforeAutospacing="1" w:after="100" w:afterAutospacing="1"/>
    </w:pPr>
    <w:rPr>
      <w:szCs w:val="24"/>
    </w:rPr>
  </w:style>
  <w:style w:type="character" w:styleId="PageNumber">
    <w:name w:val="page number"/>
    <w:basedOn w:val="DefaultParagraphFont"/>
    <w:rsid w:val="0082386D"/>
    <w:rPr>
      <w:rFonts w:ascii="Times New Roman" w:hAnsi="Times New Roman"/>
      <w:sz w:val="20"/>
    </w:rPr>
  </w:style>
  <w:style w:type="paragraph" w:customStyle="1" w:styleId="TableColumnHeading">
    <w:name w:val="Table Column Heading"/>
    <w:basedOn w:val="Normal"/>
    <w:rsid w:val="0082386D"/>
    <w:pPr>
      <w:spacing w:before="60" w:after="60" w:line="276" w:lineRule="auto"/>
      <w:jc w:val="center"/>
    </w:pPr>
    <w:rPr>
      <w:rFonts w:ascii="Arial Bold" w:hAnsi="Arial Bold"/>
      <w:b/>
      <w:sz w:val="22"/>
      <w:szCs w:val="24"/>
    </w:rPr>
  </w:style>
  <w:style w:type="paragraph" w:customStyle="1" w:styleId="TableText">
    <w:name w:val="Table Text"/>
    <w:basedOn w:val="Normal"/>
    <w:rsid w:val="0082386D"/>
    <w:pPr>
      <w:spacing w:before="80" w:after="40" w:line="276" w:lineRule="auto"/>
    </w:pPr>
    <w:rPr>
      <w:rFonts w:ascii="Arial" w:hAnsi="Arial"/>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308195">
      <w:bodyDiv w:val="1"/>
      <w:marLeft w:val="0"/>
      <w:marRight w:val="0"/>
      <w:marTop w:val="0"/>
      <w:marBottom w:val="0"/>
      <w:divBdr>
        <w:top w:val="none" w:sz="0" w:space="0" w:color="auto"/>
        <w:left w:val="none" w:sz="0" w:space="0" w:color="auto"/>
        <w:bottom w:val="none" w:sz="0" w:space="0" w:color="auto"/>
        <w:right w:val="none" w:sz="0" w:space="0" w:color="auto"/>
      </w:divBdr>
    </w:div>
    <w:div w:id="544605148">
      <w:bodyDiv w:val="1"/>
      <w:marLeft w:val="0"/>
      <w:marRight w:val="0"/>
      <w:marTop w:val="0"/>
      <w:marBottom w:val="0"/>
      <w:divBdr>
        <w:top w:val="none" w:sz="0" w:space="0" w:color="auto"/>
        <w:left w:val="none" w:sz="0" w:space="0" w:color="auto"/>
        <w:bottom w:val="none" w:sz="0" w:space="0" w:color="auto"/>
        <w:right w:val="none" w:sz="0" w:space="0" w:color="auto"/>
      </w:divBdr>
    </w:div>
    <w:div w:id="11702137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5.emf"/><Relationship Id="rId26" Type="http://schemas.openxmlformats.org/officeDocument/2006/relationships/image" Target="media/image13.wmf"/><Relationship Id="rId39" Type="http://schemas.openxmlformats.org/officeDocument/2006/relationships/image" Target="media/image25.emf"/><Relationship Id="rId21" Type="http://schemas.openxmlformats.org/officeDocument/2006/relationships/image" Target="media/image8.emf"/><Relationship Id="rId34" Type="http://schemas.openxmlformats.org/officeDocument/2006/relationships/image" Target="media/image20.emf"/><Relationship Id="rId42" Type="http://schemas.openxmlformats.org/officeDocument/2006/relationships/image" Target="media/image28.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3.png"/><Relationship Id="rId68" Type="http://schemas.openxmlformats.org/officeDocument/2006/relationships/image" Target="media/image48.gif"/><Relationship Id="rId76" Type="http://schemas.openxmlformats.org/officeDocument/2006/relationships/image" Target="media/image56.emf"/><Relationship Id="rId7" Type="http://schemas.openxmlformats.org/officeDocument/2006/relationships/numbering" Target="numbering.xml"/><Relationship Id="rId71" Type="http://schemas.openxmlformats.org/officeDocument/2006/relationships/image" Target="media/image51.emf"/><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5.emf"/><Relationship Id="rId11" Type="http://schemas.openxmlformats.org/officeDocument/2006/relationships/footnotes" Target="footnotes.xml"/><Relationship Id="rId24" Type="http://schemas.openxmlformats.org/officeDocument/2006/relationships/image" Target="media/image11.emf"/><Relationship Id="rId32" Type="http://schemas.openxmlformats.org/officeDocument/2006/relationships/image" Target="media/image18.emf"/><Relationship Id="rId37" Type="http://schemas.openxmlformats.org/officeDocument/2006/relationships/image" Target="media/image23.jpeg"/><Relationship Id="rId40" Type="http://schemas.openxmlformats.org/officeDocument/2006/relationships/image" Target="media/image26.emf"/><Relationship Id="rId53" Type="http://schemas.openxmlformats.org/officeDocument/2006/relationships/image" Target="media/image32.emf"/><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4.emf"/><Relationship Id="rId79" Type="http://schemas.openxmlformats.org/officeDocument/2006/relationships/image" Target="media/image59.emf"/><Relationship Id="rId5" Type="http://schemas.openxmlformats.org/officeDocument/2006/relationships/customXml" Target="../customXml/item5.xml"/><Relationship Id="rId15" Type="http://schemas.openxmlformats.org/officeDocument/2006/relationships/image" Target="media/image3.emf"/><Relationship Id="rId23" Type="http://schemas.openxmlformats.org/officeDocument/2006/relationships/image" Target="media/image10.emf"/><Relationship Id="rId28" Type="http://schemas.openxmlformats.org/officeDocument/2006/relationships/image" Target="media/image14.emf"/><Relationship Id="rId36" Type="http://schemas.openxmlformats.org/officeDocument/2006/relationships/image" Target="media/image22.emf"/><Relationship Id="rId57" Type="http://schemas.openxmlformats.org/officeDocument/2006/relationships/image" Target="media/image38.png"/><Relationship Id="rId61" Type="http://schemas.openxmlformats.org/officeDocument/2006/relationships/image" Target="media/image41.png"/><Relationship Id="rId10" Type="http://schemas.openxmlformats.org/officeDocument/2006/relationships/webSettings" Target="webSettings.xml"/><Relationship Id="rId19" Type="http://schemas.openxmlformats.org/officeDocument/2006/relationships/image" Target="media/image6.emf"/><Relationship Id="rId31" Type="http://schemas.openxmlformats.org/officeDocument/2006/relationships/image" Target="media/image17.emf"/><Relationship Id="rId44" Type="http://schemas.openxmlformats.org/officeDocument/2006/relationships/image" Target="media/image30.png"/><Relationship Id="rId52" Type="http://schemas.openxmlformats.org/officeDocument/2006/relationships/image" Target="media/image31.png"/><Relationship Id="rId60" Type="http://schemas.openxmlformats.org/officeDocument/2006/relationships/image" Target="media/image40.png"/><Relationship Id="rId65" Type="http://schemas.openxmlformats.org/officeDocument/2006/relationships/image" Target="media/image45.emf"/><Relationship Id="rId73" Type="http://schemas.openxmlformats.org/officeDocument/2006/relationships/image" Target="media/image53.emf"/><Relationship Id="rId78" Type="http://schemas.openxmlformats.org/officeDocument/2006/relationships/image" Target="media/image58.emf"/><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9.emf"/><Relationship Id="rId27" Type="http://schemas.openxmlformats.org/officeDocument/2006/relationships/oleObject" Target="embeddings/oleObject1.bin"/><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emf"/><Relationship Id="rId69" Type="http://schemas.openxmlformats.org/officeDocument/2006/relationships/image" Target="media/image49.gif"/><Relationship Id="rId77" Type="http://schemas.openxmlformats.org/officeDocument/2006/relationships/image" Target="media/image57.emf"/><Relationship Id="rId8" Type="http://schemas.openxmlformats.org/officeDocument/2006/relationships/styles" Target="styles.xml"/><Relationship Id="rId51" Type="http://schemas.openxmlformats.org/officeDocument/2006/relationships/image" Target="media/image34.png"/><Relationship Id="rId72" Type="http://schemas.openxmlformats.org/officeDocument/2006/relationships/image" Target="media/image52.emf"/><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19.emf"/><Relationship Id="rId38" Type="http://schemas.openxmlformats.org/officeDocument/2006/relationships/image" Target="media/image24.emf"/><Relationship Id="rId59" Type="http://schemas.openxmlformats.org/officeDocument/2006/relationships/image" Target="media/image350.png"/><Relationship Id="rId67" Type="http://schemas.openxmlformats.org/officeDocument/2006/relationships/image" Target="media/image47.gif"/><Relationship Id="rId20" Type="http://schemas.openxmlformats.org/officeDocument/2006/relationships/image" Target="media/image7.emf"/><Relationship Id="rId41" Type="http://schemas.openxmlformats.org/officeDocument/2006/relationships/image" Target="media/image27.emf"/><Relationship Id="rId54" Type="http://schemas.openxmlformats.org/officeDocument/2006/relationships/image" Target="media/image35.png"/><Relationship Id="rId62" Type="http://schemas.openxmlformats.org/officeDocument/2006/relationships/image" Target="media/image42.emf"/><Relationship Id="rId70" Type="http://schemas.openxmlformats.org/officeDocument/2006/relationships/image" Target="media/image50.gif"/><Relationship Id="rId75"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customXml" Target="../customXml/item6.xml"/></Relationships>
</file>

<file path=word/_rels/settings.xml.rels><?xml version="1.0" encoding="UTF-8" standalone="yes"?>
<Relationships xmlns="http://schemas.openxmlformats.org/package/2006/relationships"><Relationship Id="rId1" Type="http://schemas.openxmlformats.org/officeDocument/2006/relationships/attachedTemplate" Target="file:///C:\huangz-2\Desktop\Leidos_Project\STOL%20II\CAV-AMS%20Phase%20II\Deliverables\Task%205\Algorithm%20descriptions\STOL%20TO%2022%20Algorithm%20Description%20Document_Template_20020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IconOverlay xmlns="http://schemas.microsoft.com/sharepoint/v4" xsi:nil="true"/>
  </documentManagement>
</p:properties>
</file>

<file path=customXml/item2.xml><?xml version="1.0" encoding="utf-8"?>
<sisl xmlns:xsi="http://www.w3.org/2001/XMLSchema-instance" xmlns:xsd="http://www.w3.org/2001/XMLSchema" xmlns="http://www.boldonjames.com/2008/01/sie/internal/label" sislVersion="0" policy="c8d5760e-638a-47e8-9e2e-1226c2cb268d" origin="userSelected">
  <element uid="42834bfb-1ec1-4beb-bd64-eb83fb3cb3f3" value=""/>
</sisl>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35BCE197CA16A447AD28687B098BB0AE" ma:contentTypeVersion="2" ma:contentTypeDescription="Create a new document." ma:contentTypeScope="" ma:versionID="1d64815c4787ffd204327f754ab01135">
  <xsd:schema xmlns:xsd="http://www.w3.org/2001/XMLSchema" xmlns:xs="http://www.w3.org/2001/XMLSchema" xmlns:p="http://schemas.microsoft.com/office/2006/metadata/properties" xmlns:ns2="d265d7ff-326c-42dd-b3cd-865e75f74603" xmlns:ns3="http://schemas.microsoft.com/sharepoint/v4" targetNamespace="http://schemas.microsoft.com/office/2006/metadata/properties" ma:root="true" ma:fieldsID="183bf0a273ca080b5fde3406fcb99b04" ns2:_="" ns3:_="">
    <xsd:import namespace="d265d7ff-326c-42dd-b3cd-865e75f74603"/>
    <xsd:import namespace="http://schemas.microsoft.com/sharepoint/v4"/>
    <xsd:element name="properties">
      <xsd:complexType>
        <xsd:sequence>
          <xsd:element name="documentManagement">
            <xsd:complexType>
              <xsd:all>
                <xsd:element ref="ns2:SharedWithUsers" minOccurs="0"/>
                <xsd:element ref="ns3:IconOverla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65d7ff-326c-42dd-b3cd-865e75f74603"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4" elementFormDefault="qualified">
    <xsd:import namespace="http://schemas.microsoft.com/office/2006/documentManagement/types"/>
    <xsd:import namespace="http://schemas.microsoft.com/office/infopath/2007/PartnerControls"/>
    <xsd:element name="IconOverlay" ma:index="9" nillable="true" ma:displayName="IconOverlay" ma:hidden="true" ma:internalName="IconOverlay">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WrappedLabelHistory xmlns:xsi="http://www.w3.org/2001/XMLSchema-instance" xmlns:xsd="http://www.w3.org/2001/XMLSchema" xmlns="http://www.boldonjames.com/2016/02/Classifier/internal/wrappedLabelHistory">
  <Value>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</Value>
</WrappedLabelHistory>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7C2C46-B74C-4325-A14B-C81E1677C4C8}">
  <ds:schemaRefs>
    <ds:schemaRef ds:uri="http://schemas.microsoft.com/office/2006/metadata/properties"/>
    <ds:schemaRef ds:uri="http://schemas.microsoft.com/office/infopath/2007/PartnerControls"/>
    <ds:schemaRef ds:uri="http://schemas.microsoft.com/sharepoint/v4"/>
  </ds:schemaRefs>
</ds:datastoreItem>
</file>

<file path=customXml/itemProps2.xml><?xml version="1.0" encoding="utf-8"?>
<ds:datastoreItem xmlns:ds="http://schemas.openxmlformats.org/officeDocument/2006/customXml" ds:itemID="{E6B5294F-2CA2-4BD7-8870-C4A0926381EF}">
  <ds:schemaRefs>
    <ds:schemaRef ds:uri="http://www.w3.org/2001/XMLSchema"/>
    <ds:schemaRef ds:uri="http://www.boldonjames.com/2008/01/sie/internal/label"/>
  </ds:schemaRefs>
</ds:datastoreItem>
</file>

<file path=customXml/itemProps3.xml><?xml version="1.0" encoding="utf-8"?>
<ds:datastoreItem xmlns:ds="http://schemas.openxmlformats.org/officeDocument/2006/customXml" ds:itemID="{F34DC377-06FC-4EBC-A41F-B046E33FE84D}">
  <ds:schemaRefs>
    <ds:schemaRef ds:uri="http://schemas.microsoft.com/sharepoint/v3/contenttype/forms"/>
  </ds:schemaRefs>
</ds:datastoreItem>
</file>

<file path=customXml/itemProps4.xml><?xml version="1.0" encoding="utf-8"?>
<ds:datastoreItem xmlns:ds="http://schemas.openxmlformats.org/officeDocument/2006/customXml" ds:itemID="{63FF781C-508D-4B71-BE56-3E7552B2F3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65d7ff-326c-42dd-b3cd-865e75f74603"/>
    <ds:schemaRef ds:uri="http://schemas.microsoft.com/sharepoint/v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5A3B150A-BEF6-4DBF-B713-A95D4C130875}">
  <ds:schemaRefs>
    <ds:schemaRef ds:uri="http://www.w3.org/2001/XMLSchema"/>
    <ds:schemaRef ds:uri="http://www.boldonjames.com/2016/02/Classifier/internal/wrappedLabelHistory"/>
  </ds:schemaRefs>
</ds:datastoreItem>
</file>

<file path=customXml/itemProps6.xml><?xml version="1.0" encoding="utf-8"?>
<ds:datastoreItem xmlns:ds="http://schemas.openxmlformats.org/officeDocument/2006/customXml" ds:itemID="{F3CA1527-D725-428B-A499-DE490CFDC6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STOL TO 22 Algorithm Description Document_Template_200204.dotx</Template>
  <TotalTime>11</TotalTime>
  <Pages>183</Pages>
  <Words>34416</Words>
  <Characters>196173</Characters>
  <Application>Microsoft Office Word</Application>
  <DocSecurity>0</DocSecurity>
  <Lines>1634</Lines>
  <Paragraphs>460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Zhitong [US-IE]</dc:creator>
  <cp:keywords/>
  <dc:description/>
  <cp:lastModifiedBy>Huang, Zhitong [US-IE]</cp:lastModifiedBy>
  <cp:revision>5</cp:revision>
  <cp:lastPrinted>2020-03-22T17:58:00Z</cp:lastPrinted>
  <dcterms:created xsi:type="dcterms:W3CDTF">2020-03-22T17:50:00Z</dcterms:created>
  <dcterms:modified xsi:type="dcterms:W3CDTF">2020-03-22T18:00:00Z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0x01010035BCE197CA16A447AD28687B098BB0AE</vt:lpwstr>
  </property>
  <property fmtid="{D5CDD505-2E9C-101B-9397-08002B2CF9AE}" pid="3" name="docIndexRef">
    <vt:lpwstr>9f178b9b-561a-45c3-b439-c340e044044f</vt:lpwstr>
  </property>
  <property fmtid="{D5CDD505-2E9C-101B-9397-08002B2CF9AE}" pid="4" name="bjSaver">
    <vt:lpwstr>BA3JfA5I9rUOXi/Nc/PpS38DR3Iio0s9</vt:lpwstr>
  </property>
  <property fmtid="{D5CDD505-2E9C-101B-9397-08002B2CF9AE}" pid="5" name="bjDocumentLabelXML">
    <vt:lpwstr>&lt;?xml version="1.0" encoding="us-ascii"?&gt;&lt;sisl xmlns:xsi="http://www.w3.org/2001/XMLSchema-instance" xmlns:xsd="http://www.w3.org/2001/XMLSchema" sislVersion="0" policy="c8d5760e-638a-47e8-9e2e-1226c2cb268d" origin="userSelected" xmlns="http://www.boldonj</vt:lpwstr>
  </property>
  <property fmtid="{D5CDD505-2E9C-101B-9397-08002B2CF9AE}" pid="6" name="bjDocumentLabelXML-0">
    <vt:lpwstr>ames.com/2008/01/sie/internal/label"&gt;&lt;element uid="42834bfb-1ec1-4beb-bd64-eb83fb3cb3f3" value="" /&gt;&lt;/sisl&gt;</vt:lpwstr>
  </property>
  <property fmtid="{D5CDD505-2E9C-101B-9397-08002B2CF9AE}" pid="7" name="bjDocumentSecurityLabel">
    <vt:lpwstr>Unrestricted</vt:lpwstr>
  </property>
  <property fmtid="{D5CDD505-2E9C-101B-9397-08002B2CF9AE}" pid="8" name="bjLabelHistoryID">
    <vt:lpwstr>{5A3B150A-BEF6-4DBF-B713-A95D4C130875}</vt:lpwstr>
  </property>
</Properties>
</file>